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AF0" w:rsidRDefault="00D07AF0" w:rsidP="00D07AF0">
      <w:pPr>
        <w:pStyle w:val="Odstavecseseznamem"/>
        <w:ind w:left="0"/>
        <w:jc w:val="center"/>
        <w:rPr>
          <w:b/>
          <w:sz w:val="40"/>
          <w:szCs w:val="40"/>
        </w:rPr>
      </w:pPr>
    </w:p>
    <w:p w:rsidR="00D07AF0" w:rsidRPr="00A875FF" w:rsidRDefault="00D07AF0" w:rsidP="00D07AF0">
      <w:pPr>
        <w:pStyle w:val="Odstavecseseznamem"/>
        <w:ind w:left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Clinical Gait Analysis</w:t>
      </w:r>
      <w:r w:rsidRPr="00A875FF">
        <w:rPr>
          <w:b/>
          <w:sz w:val="40"/>
          <w:szCs w:val="40"/>
        </w:rPr>
        <w:t xml:space="preserve"> Report</w:t>
      </w:r>
    </w:p>
    <w:p w:rsidR="00FA0AEF" w:rsidRDefault="00FA0AEF" w:rsidP="00FA0AEF">
      <w:pPr>
        <w:pStyle w:val="Odstavecseseznamem"/>
        <w:ind w:left="0"/>
        <w:rPr>
          <w:b/>
          <w:sz w:val="20"/>
          <w:szCs w:val="20"/>
        </w:rPr>
      </w:pPr>
    </w:p>
    <w:p w:rsidR="0011194C" w:rsidRPr="0011194C" w:rsidRDefault="0011194C" w:rsidP="0011194C">
      <w:pPr>
        <w:jc w:val="center"/>
        <w:rPr>
          <w:b/>
          <w:sz w:val="28"/>
          <w:szCs w:val="28"/>
        </w:rPr>
      </w:pPr>
      <w:r w:rsidRPr="0011194C">
        <w:rPr>
          <w:b/>
          <w:sz w:val="28"/>
          <w:szCs w:val="28"/>
        </w:rPr>
        <w:t>Patient details</w:t>
      </w:r>
    </w:p>
    <w:p w:rsidR="002E161C" w:rsidRDefault="002E161C" w:rsidP="002E161C">
      <w:pPr>
        <w:pStyle w:val="Odstavecseseznamem"/>
        <w:ind w:left="0"/>
        <w:rPr>
          <w:b/>
          <w:sz w:val="20"/>
          <w:szCs w:val="20"/>
        </w:rPr>
      </w:pPr>
    </w:p>
    <w:p w:rsidR="002E161C" w:rsidRDefault="002E161C" w:rsidP="002E161C">
      <w:pPr>
        <w:pStyle w:val="Odstavecseseznamem"/>
        <w:ind w:left="0"/>
        <w:rPr>
          <w:b/>
          <w:sz w:val="20"/>
          <w:szCs w:val="20"/>
        </w:rPr>
        <w:sectPr w:rsidR="002E161C" w:rsidSect="00EE7DC5">
          <w:headerReference w:type="default" r:id="rId9"/>
          <w:footerReference w:type="default" r:id="rId10"/>
          <w:type w:val="continuous"/>
          <w:pgSz w:w="11907" w:h="16839" w:code="9"/>
          <w:pgMar w:top="1287" w:right="851" w:bottom="992" w:left="851" w:header="284" w:footer="397" w:gutter="0"/>
          <w:pgNumType w:start="1"/>
          <w:cols w:space="720"/>
          <w:docGrid w:linePitch="360"/>
        </w:sectPr>
      </w:pPr>
      <w:bookmarkStart w:id="1" w:name="_GoBack"/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12"/>
        <w:gridCol w:w="3196"/>
        <w:gridCol w:w="1896"/>
        <w:gridCol w:w="3417"/>
      </w:tblGrid>
      <w:tr w:rsidR="00D97B0E" w:rsidRPr="00A875FF" w:rsidTr="007B462C">
        <w:trPr>
          <w:jc w:val="center"/>
        </w:trPr>
        <w:tc>
          <w:tcPr>
            <w:tcW w:w="1912" w:type="dxa"/>
          </w:tcPr>
          <w:bookmarkEnd w:id="1"/>
          <w:p w:rsidR="00D97B0E" w:rsidRPr="00A875FF" w:rsidRDefault="00D97B0E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lastRenderedPageBreak/>
              <w:t>Name</w:t>
            </w:r>
            <w:r w:rsidRPr="00A875FF">
              <w:rPr>
                <w:b/>
                <w:color w:val="BFBFBF" w:themeColor="background1" w:themeShade="BF"/>
                <w:sz w:val="28"/>
                <w:szCs w:val="28"/>
              </w:rPr>
              <w:t>:</w:t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3196" w:type="dxa"/>
          </w:tcPr>
          <w:p w:rsidR="00D97B0E" w:rsidRPr="00A875FF" w:rsidRDefault="00035BB9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Subject/Fields/First_name"/>
                <w:id w:val="-1337684589"/>
                <w:placeholder>
                  <w:docPart w:val="D0AE11E8AC754F07B77DC965EFF2B536"/>
                </w:placeholder>
                <w:text/>
              </w:sdtPr>
              <w:sdtEndPr/>
              <w:sdtContent>
                <w:r w:rsidR="00D97B0E" w:rsidRPr="00A875FF">
                  <w:rPr>
                    <w:b/>
                    <w:color w:val="000000" w:themeColor="text1"/>
                    <w:sz w:val="28"/>
                    <w:szCs w:val="28"/>
                  </w:rPr>
                  <w:t>…</w:t>
                </w:r>
              </w:sdtContent>
            </w:sdt>
            <w:r w:rsidR="00D97B0E" w:rsidRPr="00A875FF">
              <w:rPr>
                <w:b/>
                <w:color w:val="000000" w:themeColor="text1"/>
                <w:sz w:val="28"/>
                <w:szCs w:val="28"/>
              </w:rPr>
              <w:t xml:space="preserve">  </w:t>
            </w: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Subject/Fields/Last_name"/>
                <w:id w:val="-1386476688"/>
                <w:placeholder>
                  <w:docPart w:val="D0AE11E8AC754F07B77DC965EFF2B536"/>
                </w:placeholder>
                <w:text/>
              </w:sdtPr>
              <w:sdtEndPr/>
              <w:sdtContent>
                <w:r w:rsidR="00D97B0E" w:rsidRPr="00A875FF">
                  <w:rPr>
                    <w:b/>
                    <w:color w:val="000000" w:themeColor="text1"/>
                    <w:sz w:val="28"/>
                    <w:szCs w:val="28"/>
                  </w:rPr>
                  <w:t>…</w:t>
                </w:r>
              </w:sdtContent>
            </w:sdt>
          </w:p>
        </w:tc>
        <w:tc>
          <w:tcPr>
            <w:tcW w:w="1896" w:type="dxa"/>
          </w:tcPr>
          <w:p w:rsidR="00D97B0E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Paediatrician::</w:t>
            </w:r>
          </w:p>
        </w:tc>
        <w:tc>
          <w:tcPr>
            <w:tcW w:w="3417" w:type="dxa"/>
          </w:tcPr>
          <w:p w:rsidR="00D97B0E" w:rsidRPr="00D97B0E" w:rsidRDefault="00D97B0E" w:rsidP="00D97B0E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98547C" w:rsidRPr="00A875FF" w:rsidTr="007B462C">
        <w:trPr>
          <w:jc w:val="center"/>
        </w:trPr>
        <w:tc>
          <w:tcPr>
            <w:tcW w:w="1912" w:type="dxa"/>
          </w:tcPr>
          <w:p w:rsidR="0098547C" w:rsidRPr="00A875FF" w:rsidRDefault="0098547C" w:rsidP="009854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DOB:</w:t>
            </w:r>
          </w:p>
        </w:tc>
        <w:tc>
          <w:tcPr>
            <w:tcW w:w="3196" w:type="dxa"/>
          </w:tcPr>
          <w:p w:rsidR="0098547C" w:rsidRPr="00D97B0E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meta.xml:meta/date_of_birth_formatted"/>
                <w:id w:val="-472371025"/>
                <w:placeholder>
                  <w:docPart w:val="299A17BFED56458985A7446DCDAC4E56"/>
                </w:placeholder>
                <w:text/>
              </w:sdtPr>
              <w:sdtEndPr/>
              <w:sdtContent>
                <w:r w:rsidR="0098547C" w:rsidRPr="00A875FF">
                  <w:rPr>
                    <w:b/>
                    <w:color w:val="000000" w:themeColor="text1"/>
                    <w:sz w:val="28"/>
                    <w:szCs w:val="28"/>
                  </w:rPr>
                  <w:t>…</w:t>
                </w:r>
              </w:sdtContent>
            </w:sdt>
            <w:r w:rsidR="0098547C" w:rsidRPr="00A875FF">
              <w:rPr>
                <w:b/>
                <w:color w:val="000000" w:themeColor="text1"/>
                <w:sz w:val="28"/>
                <w:szCs w:val="28"/>
              </w:rPr>
              <w:t xml:space="preserve"> (</w:t>
            </w: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meta.xml:meta/age"/>
                <w:id w:val="-279176942"/>
                <w:placeholder>
                  <w:docPart w:val="54CB35E3E5884B9EB185B564851FC6B7"/>
                </w:placeholder>
                <w:text/>
              </w:sdtPr>
              <w:sdtEndPr/>
              <w:sdtContent>
                <w:r w:rsidR="0098547C" w:rsidRPr="00A875FF">
                  <w:rPr>
                    <w:b/>
                    <w:color w:val="000000" w:themeColor="text1"/>
                    <w:sz w:val="28"/>
                    <w:szCs w:val="28"/>
                    <w:lang w:val="cs-CZ"/>
                  </w:rPr>
                  <w:t>…</w:t>
                </w:r>
              </w:sdtContent>
            </w:sdt>
            <w:r w:rsidR="0098547C" w:rsidRPr="00A875FF">
              <w:rPr>
                <w:b/>
                <w:color w:val="000000" w:themeColor="text1"/>
                <w:sz w:val="28"/>
                <w:szCs w:val="28"/>
              </w:rPr>
              <w:t xml:space="preserve"> years)</w:t>
            </w:r>
          </w:p>
        </w:tc>
        <w:tc>
          <w:tcPr>
            <w:tcW w:w="1896" w:type="dxa"/>
          </w:tcPr>
          <w:p w:rsidR="0098547C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Neurologist:</w:t>
            </w:r>
          </w:p>
        </w:tc>
        <w:tc>
          <w:tcPr>
            <w:tcW w:w="3417" w:type="dxa"/>
          </w:tcPr>
          <w:p w:rsidR="0098547C" w:rsidRDefault="0098547C" w:rsidP="00D97B0E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98547C" w:rsidRPr="00A875FF" w:rsidTr="007B462C">
        <w:trPr>
          <w:jc w:val="center"/>
        </w:trPr>
        <w:tc>
          <w:tcPr>
            <w:tcW w:w="1912" w:type="dxa"/>
            <w:vMerge w:val="restart"/>
          </w:tcPr>
          <w:p w:rsidR="0098547C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Address:</w:t>
            </w:r>
          </w:p>
        </w:tc>
        <w:tc>
          <w:tcPr>
            <w:tcW w:w="3196" w:type="dxa"/>
            <w:vMerge w:val="restart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98547C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Therapist:</w:t>
            </w:r>
          </w:p>
        </w:tc>
        <w:tc>
          <w:tcPr>
            <w:tcW w:w="3417" w:type="dxa"/>
          </w:tcPr>
          <w:p w:rsidR="0098547C" w:rsidRDefault="0098547C" w:rsidP="00D97B0E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98547C" w:rsidRPr="00A875FF" w:rsidTr="007B462C">
        <w:trPr>
          <w:jc w:val="center"/>
        </w:trPr>
        <w:tc>
          <w:tcPr>
            <w:tcW w:w="1912" w:type="dxa"/>
            <w:vMerge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96" w:type="dxa"/>
            <w:vMerge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Contact no.</w:t>
            </w:r>
          </w:p>
        </w:tc>
        <w:tc>
          <w:tcPr>
            <w:tcW w:w="3417" w:type="dxa"/>
          </w:tcPr>
          <w:p w:rsidR="0098547C" w:rsidRPr="007B462C" w:rsidRDefault="0098547C" w:rsidP="00D97B0E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98547C" w:rsidRPr="00A875FF" w:rsidTr="007B462C">
        <w:trPr>
          <w:jc w:val="center"/>
        </w:trPr>
        <w:tc>
          <w:tcPr>
            <w:tcW w:w="1912" w:type="dxa"/>
            <w:vMerge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96" w:type="dxa"/>
            <w:vMerge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Orthotist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?</w:t>
            </w:r>
          </w:p>
        </w:tc>
        <w:tc>
          <w:tcPr>
            <w:tcW w:w="3417" w:type="dxa"/>
          </w:tcPr>
          <w:p w:rsidR="0098547C" w:rsidRPr="007B462C" w:rsidRDefault="0098547C" w:rsidP="007B462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98547C" w:rsidRPr="00A875FF" w:rsidTr="007B462C">
        <w:trPr>
          <w:jc w:val="center"/>
        </w:trPr>
        <w:tc>
          <w:tcPr>
            <w:tcW w:w="1912" w:type="dxa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Contact no.:</w:t>
            </w:r>
          </w:p>
        </w:tc>
        <w:tc>
          <w:tcPr>
            <w:tcW w:w="3196" w:type="dxa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417" w:type="dxa"/>
          </w:tcPr>
          <w:p w:rsidR="0098547C" w:rsidRPr="007B462C" w:rsidRDefault="0098547C" w:rsidP="007B462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98547C" w:rsidRPr="00A875FF" w:rsidTr="007B462C">
        <w:trPr>
          <w:jc w:val="center"/>
        </w:trPr>
        <w:tc>
          <w:tcPr>
            <w:tcW w:w="1912" w:type="dxa"/>
          </w:tcPr>
          <w:p w:rsidR="0098547C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Referred by:</w:t>
            </w:r>
          </w:p>
        </w:tc>
        <w:tc>
          <w:tcPr>
            <w:tcW w:w="3196" w:type="dxa"/>
          </w:tcPr>
          <w:p w:rsidR="0098547C" w:rsidRPr="00A875FF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98547C" w:rsidRDefault="0098547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417" w:type="dxa"/>
          </w:tcPr>
          <w:p w:rsidR="0098547C" w:rsidRPr="007B462C" w:rsidRDefault="0098547C" w:rsidP="007B462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Diagnosis:</w:t>
            </w:r>
          </w:p>
        </w:tc>
        <w:tc>
          <w:tcPr>
            <w:tcW w:w="8509" w:type="dxa"/>
            <w:gridSpan w:val="3"/>
          </w:tcPr>
          <w:p w:rsidR="007B462C" w:rsidRPr="00D97B0E" w:rsidRDefault="007B462C" w:rsidP="007E5A7C">
            <w:pPr>
              <w:rPr>
                <w:b/>
                <w:color w:val="000000" w:themeColor="text1"/>
                <w:sz w:val="28"/>
                <w:szCs w:val="28"/>
              </w:rPr>
            </w:pPr>
            <w:r w:rsidRPr="00D97B0E">
              <w:rPr>
                <w:b/>
                <w:color w:val="000000" w:themeColor="text1"/>
                <w:sz w:val="28"/>
                <w:szCs w:val="28"/>
              </w:rPr>
              <w:t>SHCP / SDCP / STCP / SQCP</w:t>
            </w: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Default="007B462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Psychological:</w:t>
            </w:r>
          </w:p>
        </w:tc>
        <w:tc>
          <w:tcPr>
            <w:tcW w:w="8509" w:type="dxa"/>
            <w:gridSpan w:val="3"/>
          </w:tcPr>
          <w:p w:rsidR="007B462C" w:rsidRPr="00D97B0E" w:rsidRDefault="007B462C" w:rsidP="007B462C">
            <w:pPr>
              <w:rPr>
                <w:b/>
                <w:color w:val="000000" w:themeColor="text1"/>
                <w:sz w:val="28"/>
                <w:szCs w:val="28"/>
              </w:rPr>
            </w:pPr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Spastic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Dyskinetic</w:t>
            </w:r>
            <w:proofErr w:type="spellEnd"/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 / Ataxic / Mixed / Hypotonic</w:t>
            </w: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Anatomical</w:t>
            </w:r>
          </w:p>
        </w:tc>
        <w:tc>
          <w:tcPr>
            <w:tcW w:w="8509" w:type="dxa"/>
            <w:gridSpan w:val="3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7B462C" w:rsidRPr="00D97B0E" w:rsidRDefault="007B462C" w:rsidP="007B462C">
            <w:pPr>
              <w:rPr>
                <w:b/>
                <w:color w:val="000000" w:themeColor="text1"/>
                <w:sz w:val="28"/>
                <w:szCs w:val="28"/>
              </w:rPr>
            </w:pPr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Hemiplegia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Diplegia</w:t>
            </w:r>
            <w:proofErr w:type="spellEnd"/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Triplegia</w:t>
            </w:r>
            <w:proofErr w:type="spellEnd"/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Quadraplegia</w:t>
            </w:r>
            <w:proofErr w:type="spellEnd"/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7B462C" w:rsidP="007E5A7C">
            <w:pPr>
              <w:jc w:val="center"/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GMFCS</w:t>
            </w:r>
          </w:p>
        </w:tc>
        <w:tc>
          <w:tcPr>
            <w:tcW w:w="3196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035BB9" w:rsidP="007E5A7C">
            <w:pPr>
              <w:jc w:val="center"/>
              <w:rPr>
                <w:b/>
                <w:sz w:val="24"/>
              </w:rPr>
            </w:pPr>
            <w:sdt>
              <w:sdtPr>
                <w:tag w:val="Subject/Session/Fields/Gross_Motor_Function_Classification"/>
                <w:id w:val="-2038801979"/>
                <w:placeholder>
                  <w:docPart w:val="F38946F2A3A24E589711B5C982EBE83A"/>
                </w:placeholder>
                <w:text/>
              </w:sdtPr>
              <w:sdtEndPr/>
              <w:sdtContent>
                <w:r w:rsidR="007B462C" w:rsidRPr="00A875FF">
                  <w:rPr>
                    <w:lang w:val="cs-CZ"/>
                  </w:rPr>
                  <w:t>…</w:t>
                </w:r>
              </w:sdtContent>
            </w:sdt>
          </w:p>
        </w:tc>
        <w:tc>
          <w:tcPr>
            <w:tcW w:w="1896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7B462C" w:rsidP="007E5A7C">
            <w:pPr>
              <w:jc w:val="center"/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FMS</w:t>
            </w:r>
          </w:p>
        </w:tc>
        <w:tc>
          <w:tcPr>
            <w:tcW w:w="3417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035BB9" w:rsidP="007E5A7C">
            <w:pPr>
              <w:jc w:val="center"/>
              <w:rPr>
                <w:b/>
                <w:sz w:val="24"/>
              </w:rPr>
            </w:pPr>
            <w:sdt>
              <w:sdtPr>
                <w:tag w:val="Subject/Session/Fields/Functional_Mobility_Scale"/>
                <w:id w:val="-1882388771"/>
                <w:placeholder>
                  <w:docPart w:val="59E139555E124F6CBAB450A1A9E07084"/>
                </w:placeholder>
                <w:text/>
              </w:sdtPr>
              <w:sdtEndPr/>
              <w:sdtContent>
                <w:r w:rsidR="007B462C" w:rsidRPr="00A875FF">
                  <w:rPr>
                    <w:lang w:val="cs-CZ"/>
                  </w:rPr>
                  <w:t>…</w:t>
                </w:r>
              </w:sdtContent>
            </w:sdt>
          </w:p>
        </w:tc>
      </w:tr>
    </w:tbl>
    <w:p w:rsidR="00B91426" w:rsidRDefault="00B91426" w:rsidP="00FA0AEF">
      <w:pPr>
        <w:pStyle w:val="Odstavecseseznamem"/>
        <w:ind w:left="0"/>
        <w:rPr>
          <w:b/>
          <w:sz w:val="20"/>
          <w:szCs w:val="20"/>
        </w:rPr>
      </w:pPr>
    </w:p>
    <w:p w:rsidR="007B462C" w:rsidRDefault="007B462C" w:rsidP="007B462C">
      <w:pPr>
        <w:pStyle w:val="Odstavecseseznamem"/>
        <w:ind w:left="0"/>
        <w:rPr>
          <w:b/>
          <w:sz w:val="20"/>
          <w:szCs w:val="20"/>
        </w:rPr>
      </w:pPr>
    </w:p>
    <w:p w:rsidR="007B462C" w:rsidRDefault="007B462C" w:rsidP="007B462C">
      <w:pPr>
        <w:pStyle w:val="Odstavecseseznamem"/>
        <w:ind w:left="0"/>
        <w:rPr>
          <w:b/>
          <w:sz w:val="20"/>
          <w:szCs w:val="20"/>
        </w:rPr>
        <w:sectPr w:rsidR="007B462C" w:rsidSect="00EE7DC5">
          <w:headerReference w:type="default" r:id="rId11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2E161C" w:rsidRDefault="002E161C" w:rsidP="002E161C">
      <w:pPr>
        <w:pStyle w:val="Odstavecseseznamem"/>
        <w:ind w:left="0"/>
        <w:rPr>
          <w:b/>
          <w:sz w:val="20"/>
          <w:szCs w:val="20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12"/>
        <w:gridCol w:w="3196"/>
        <w:gridCol w:w="1896"/>
        <w:gridCol w:w="3417"/>
      </w:tblGrid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Name</w:t>
            </w:r>
            <w:r w:rsidRPr="00A875FF">
              <w:rPr>
                <w:b/>
                <w:color w:val="BFBFBF" w:themeColor="background1" w:themeShade="BF"/>
                <w:sz w:val="28"/>
                <w:szCs w:val="28"/>
              </w:rPr>
              <w:t>:</w:t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3196" w:type="dxa"/>
          </w:tcPr>
          <w:p w:rsidR="007B462C" w:rsidRPr="00A875FF" w:rsidRDefault="00035BB9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Subject/Fields/First_name"/>
                <w:id w:val="1394085346"/>
                <w:placeholder>
                  <w:docPart w:val="C27EA4B5D3A24C47A9EA87609FE15F28"/>
                </w:placeholder>
                <w:text/>
              </w:sdtPr>
              <w:sdtEndPr/>
              <w:sdtContent>
                <w:r w:rsidR="007B462C" w:rsidRPr="00A875FF">
                  <w:rPr>
                    <w:b/>
                    <w:color w:val="000000" w:themeColor="text1"/>
                    <w:sz w:val="28"/>
                    <w:szCs w:val="28"/>
                  </w:rPr>
                  <w:t>…</w:t>
                </w:r>
              </w:sdtContent>
            </w:sdt>
            <w:r w:rsidR="007B462C" w:rsidRPr="00A875FF">
              <w:rPr>
                <w:b/>
                <w:color w:val="000000" w:themeColor="text1"/>
                <w:sz w:val="28"/>
                <w:szCs w:val="28"/>
              </w:rPr>
              <w:t xml:space="preserve">  </w:t>
            </w: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Subject/Fields/Last_name"/>
                <w:id w:val="-185981218"/>
                <w:placeholder>
                  <w:docPart w:val="C27EA4B5D3A24C47A9EA87609FE15F28"/>
                </w:placeholder>
                <w:text/>
              </w:sdtPr>
              <w:sdtEndPr/>
              <w:sdtContent>
                <w:r w:rsidR="007B462C" w:rsidRPr="00A875FF">
                  <w:rPr>
                    <w:b/>
                    <w:color w:val="000000" w:themeColor="text1"/>
                    <w:sz w:val="28"/>
                    <w:szCs w:val="28"/>
                  </w:rPr>
                  <w:t>…</w:t>
                </w:r>
              </w:sdtContent>
            </w:sdt>
          </w:p>
        </w:tc>
        <w:tc>
          <w:tcPr>
            <w:tcW w:w="1896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Paediatrician::</w:t>
            </w:r>
          </w:p>
        </w:tc>
        <w:tc>
          <w:tcPr>
            <w:tcW w:w="3417" w:type="dxa"/>
          </w:tcPr>
          <w:p w:rsidR="007B462C" w:rsidRPr="00D97B0E" w:rsidRDefault="007B462C" w:rsidP="007E5A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DOB:</w:t>
            </w:r>
          </w:p>
        </w:tc>
        <w:tc>
          <w:tcPr>
            <w:tcW w:w="3196" w:type="dxa"/>
          </w:tcPr>
          <w:p w:rsidR="007B462C" w:rsidRPr="00D97B0E" w:rsidRDefault="00035BB9" w:rsidP="007E5A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meta.xml:meta/date_of_birth_formatted"/>
                <w:id w:val="1586573904"/>
                <w:placeholder>
                  <w:docPart w:val="ACF2A2D1C251464C96FC814A4B1E008D"/>
                </w:placeholder>
                <w:text/>
              </w:sdtPr>
              <w:sdtEndPr/>
              <w:sdtContent>
                <w:r w:rsidR="007B462C" w:rsidRPr="00A875FF">
                  <w:rPr>
                    <w:b/>
                    <w:color w:val="000000" w:themeColor="text1"/>
                    <w:sz w:val="28"/>
                    <w:szCs w:val="28"/>
                  </w:rPr>
                  <w:t>…</w:t>
                </w:r>
              </w:sdtContent>
            </w:sdt>
            <w:r w:rsidR="007B462C" w:rsidRPr="00A875FF">
              <w:rPr>
                <w:b/>
                <w:color w:val="000000" w:themeColor="text1"/>
                <w:sz w:val="28"/>
                <w:szCs w:val="28"/>
              </w:rPr>
              <w:t xml:space="preserve"> (</w:t>
            </w: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tag w:val="meta.xml:meta/age"/>
                <w:id w:val="1758090055"/>
                <w:placeholder>
                  <w:docPart w:val="207FC77C987A40F6911CF65D116A17F8"/>
                </w:placeholder>
                <w:text/>
              </w:sdtPr>
              <w:sdtEndPr/>
              <w:sdtContent>
                <w:r w:rsidR="007B462C" w:rsidRPr="00A875FF">
                  <w:rPr>
                    <w:b/>
                    <w:color w:val="000000" w:themeColor="text1"/>
                    <w:sz w:val="28"/>
                    <w:szCs w:val="28"/>
                    <w:lang w:val="cs-CZ"/>
                  </w:rPr>
                  <w:t>…</w:t>
                </w:r>
              </w:sdtContent>
            </w:sdt>
            <w:r w:rsidR="007B462C" w:rsidRPr="00A875FF">
              <w:rPr>
                <w:b/>
                <w:color w:val="000000" w:themeColor="text1"/>
                <w:sz w:val="28"/>
                <w:szCs w:val="28"/>
              </w:rPr>
              <w:t xml:space="preserve"> years)</w:t>
            </w:r>
          </w:p>
        </w:tc>
        <w:tc>
          <w:tcPr>
            <w:tcW w:w="1896" w:type="dxa"/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Neurologist:</w:t>
            </w:r>
          </w:p>
        </w:tc>
        <w:tc>
          <w:tcPr>
            <w:tcW w:w="3417" w:type="dxa"/>
          </w:tcPr>
          <w:p w:rsidR="007B462C" w:rsidRDefault="007B462C" w:rsidP="007E5A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vMerge w:val="restart"/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Address:</w:t>
            </w:r>
          </w:p>
        </w:tc>
        <w:tc>
          <w:tcPr>
            <w:tcW w:w="3196" w:type="dxa"/>
            <w:vMerge w:val="restart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Therapist:</w:t>
            </w:r>
          </w:p>
        </w:tc>
        <w:tc>
          <w:tcPr>
            <w:tcW w:w="3417" w:type="dxa"/>
          </w:tcPr>
          <w:p w:rsidR="007B462C" w:rsidRDefault="007B462C" w:rsidP="007E5A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vMerge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96" w:type="dxa"/>
            <w:vMerge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Contact no.</w:t>
            </w:r>
          </w:p>
        </w:tc>
        <w:tc>
          <w:tcPr>
            <w:tcW w:w="3417" w:type="dxa"/>
          </w:tcPr>
          <w:p w:rsidR="007B462C" w:rsidRPr="007B462C" w:rsidRDefault="007B462C" w:rsidP="007E5A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vMerge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96" w:type="dxa"/>
            <w:vMerge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Orthotist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?</w:t>
            </w:r>
          </w:p>
        </w:tc>
        <w:tc>
          <w:tcPr>
            <w:tcW w:w="3417" w:type="dxa"/>
          </w:tcPr>
          <w:p w:rsidR="007B462C" w:rsidRPr="007B462C" w:rsidRDefault="007B462C" w:rsidP="007B462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Contact no.:</w:t>
            </w:r>
          </w:p>
        </w:tc>
        <w:tc>
          <w:tcPr>
            <w:tcW w:w="3196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417" w:type="dxa"/>
          </w:tcPr>
          <w:p w:rsidR="007B462C" w:rsidRPr="007B462C" w:rsidRDefault="007B462C" w:rsidP="007B462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Referred by:</w:t>
            </w:r>
          </w:p>
        </w:tc>
        <w:tc>
          <w:tcPr>
            <w:tcW w:w="3196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1896" w:type="dxa"/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417" w:type="dxa"/>
          </w:tcPr>
          <w:p w:rsidR="007B462C" w:rsidRPr="007B462C" w:rsidRDefault="007B462C" w:rsidP="007B462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Pr="00A875FF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Diagnosis:</w:t>
            </w:r>
          </w:p>
        </w:tc>
        <w:tc>
          <w:tcPr>
            <w:tcW w:w="8509" w:type="dxa"/>
            <w:gridSpan w:val="3"/>
          </w:tcPr>
          <w:p w:rsidR="007B462C" w:rsidRPr="00D97B0E" w:rsidRDefault="007B462C" w:rsidP="007E5A7C">
            <w:pPr>
              <w:rPr>
                <w:b/>
                <w:color w:val="000000" w:themeColor="text1"/>
                <w:sz w:val="28"/>
                <w:szCs w:val="28"/>
              </w:rPr>
            </w:pPr>
            <w:r w:rsidRPr="00D97B0E">
              <w:rPr>
                <w:b/>
                <w:color w:val="000000" w:themeColor="text1"/>
                <w:sz w:val="28"/>
                <w:szCs w:val="28"/>
              </w:rPr>
              <w:t>SHCP / SDCP / STCP / SQCP</w:t>
            </w: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Psychological:</w:t>
            </w:r>
          </w:p>
        </w:tc>
        <w:tc>
          <w:tcPr>
            <w:tcW w:w="8509" w:type="dxa"/>
            <w:gridSpan w:val="3"/>
          </w:tcPr>
          <w:p w:rsidR="007B462C" w:rsidRPr="00D97B0E" w:rsidRDefault="007B462C" w:rsidP="007E5A7C">
            <w:pPr>
              <w:rPr>
                <w:b/>
                <w:color w:val="000000" w:themeColor="text1"/>
                <w:sz w:val="28"/>
                <w:szCs w:val="28"/>
              </w:rPr>
            </w:pPr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Spastic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Dyskinetic</w:t>
            </w:r>
            <w:proofErr w:type="spellEnd"/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 / Ataxic / Mixed / Hypotonic</w:t>
            </w:r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7B462C" w:rsidRDefault="007B462C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Anatomical</w:t>
            </w:r>
          </w:p>
        </w:tc>
        <w:tc>
          <w:tcPr>
            <w:tcW w:w="8509" w:type="dxa"/>
            <w:gridSpan w:val="3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7B462C" w:rsidRPr="00D97B0E" w:rsidRDefault="007B462C" w:rsidP="007E5A7C">
            <w:pPr>
              <w:rPr>
                <w:b/>
                <w:color w:val="000000" w:themeColor="text1"/>
                <w:sz w:val="28"/>
                <w:szCs w:val="28"/>
              </w:rPr>
            </w:pPr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Hemiplegia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Diplegia</w:t>
            </w:r>
            <w:proofErr w:type="spellEnd"/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Triplegia</w:t>
            </w:r>
            <w:proofErr w:type="spellEnd"/>
            <w:r w:rsidRPr="007B462C">
              <w:rPr>
                <w:b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7B462C">
              <w:rPr>
                <w:b/>
                <w:color w:val="000000" w:themeColor="text1"/>
                <w:sz w:val="28"/>
                <w:szCs w:val="28"/>
              </w:rPr>
              <w:t>Quadraplegia</w:t>
            </w:r>
            <w:proofErr w:type="spellEnd"/>
          </w:p>
        </w:tc>
      </w:tr>
      <w:tr w:rsidR="007B462C" w:rsidRPr="00A875FF" w:rsidTr="007E5A7C">
        <w:trPr>
          <w:jc w:val="center"/>
        </w:trPr>
        <w:tc>
          <w:tcPr>
            <w:tcW w:w="1912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7B462C" w:rsidP="007E5A7C">
            <w:pPr>
              <w:jc w:val="center"/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GMFCS</w:t>
            </w:r>
          </w:p>
        </w:tc>
        <w:tc>
          <w:tcPr>
            <w:tcW w:w="3196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035BB9" w:rsidP="007E5A7C">
            <w:pPr>
              <w:jc w:val="center"/>
              <w:rPr>
                <w:b/>
                <w:sz w:val="24"/>
              </w:rPr>
            </w:pPr>
            <w:sdt>
              <w:sdtPr>
                <w:tag w:val="Subject/Session/Fields/Gross_Motor_Function_Classification"/>
                <w:id w:val="306602928"/>
                <w:placeholder>
                  <w:docPart w:val="DDBD410B1E4E44159C3FE54C69ADBE67"/>
                </w:placeholder>
                <w:text/>
              </w:sdtPr>
              <w:sdtEndPr/>
              <w:sdtContent>
                <w:r w:rsidR="007B462C" w:rsidRPr="00A875FF">
                  <w:rPr>
                    <w:lang w:val="cs-CZ"/>
                  </w:rPr>
                  <w:t>…</w:t>
                </w:r>
              </w:sdtContent>
            </w:sdt>
          </w:p>
        </w:tc>
        <w:tc>
          <w:tcPr>
            <w:tcW w:w="1896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7B462C" w:rsidP="007E5A7C">
            <w:pPr>
              <w:jc w:val="center"/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FMS</w:t>
            </w:r>
          </w:p>
        </w:tc>
        <w:tc>
          <w:tcPr>
            <w:tcW w:w="3417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  <w:vAlign w:val="center"/>
          </w:tcPr>
          <w:p w:rsidR="007B462C" w:rsidRPr="00A875FF" w:rsidRDefault="00035BB9" w:rsidP="007E5A7C">
            <w:pPr>
              <w:jc w:val="center"/>
              <w:rPr>
                <w:b/>
                <w:sz w:val="24"/>
              </w:rPr>
            </w:pPr>
            <w:sdt>
              <w:sdtPr>
                <w:tag w:val="Subject/Session/Fields/Functional_Mobility_Scale"/>
                <w:id w:val="-1570963544"/>
                <w:placeholder>
                  <w:docPart w:val="60F1FA0092664AD7B9BAD96636EFFB78"/>
                </w:placeholder>
                <w:text/>
              </w:sdtPr>
              <w:sdtEndPr/>
              <w:sdtContent>
                <w:r w:rsidR="007B462C" w:rsidRPr="00A875FF">
                  <w:rPr>
                    <w:lang w:val="cs-CZ"/>
                  </w:rPr>
                  <w:t>…</w:t>
                </w:r>
              </w:sdtContent>
            </w:sdt>
          </w:p>
        </w:tc>
      </w:tr>
    </w:tbl>
    <w:p w:rsidR="002E161C" w:rsidRDefault="002E161C" w:rsidP="00FA0AEF">
      <w:pPr>
        <w:pStyle w:val="Odstavecseseznamem"/>
        <w:ind w:left="0"/>
        <w:rPr>
          <w:b/>
          <w:sz w:val="20"/>
          <w:szCs w:val="20"/>
        </w:rPr>
      </w:pPr>
    </w:p>
    <w:p w:rsidR="002E161C" w:rsidRDefault="002E161C" w:rsidP="002E161C">
      <w:pPr>
        <w:pStyle w:val="Odstavecseseznamem"/>
        <w:ind w:left="0"/>
        <w:rPr>
          <w:b/>
          <w:sz w:val="20"/>
          <w:szCs w:val="20"/>
        </w:rPr>
      </w:pPr>
    </w:p>
    <w:p w:rsidR="002E161C" w:rsidRDefault="002E161C" w:rsidP="002E161C">
      <w:pPr>
        <w:pStyle w:val="Odstavecseseznamem"/>
        <w:ind w:left="0"/>
        <w:rPr>
          <w:b/>
          <w:sz w:val="20"/>
          <w:szCs w:val="20"/>
        </w:rPr>
        <w:sectPr w:rsidR="002E161C" w:rsidSect="00EE7DC5">
          <w:headerReference w:type="default" r:id="rId12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2E161C" w:rsidRDefault="002E161C" w:rsidP="00FA0AEF">
      <w:pPr>
        <w:pStyle w:val="Odstavecseseznamem"/>
        <w:ind w:left="0"/>
        <w:rPr>
          <w:b/>
          <w:sz w:val="20"/>
          <w:szCs w:val="20"/>
        </w:rPr>
      </w:pPr>
    </w:p>
    <w:p w:rsidR="00B91426" w:rsidRDefault="00B91426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197A29" w:rsidRPr="00B91426" w:rsidRDefault="00B91426" w:rsidP="00B91426">
      <w:pPr>
        <w:jc w:val="center"/>
        <w:rPr>
          <w:b/>
          <w:sz w:val="28"/>
          <w:szCs w:val="28"/>
        </w:rPr>
      </w:pPr>
      <w:r w:rsidRPr="00B91426">
        <w:rPr>
          <w:b/>
          <w:sz w:val="28"/>
          <w:szCs w:val="28"/>
        </w:rPr>
        <w:lastRenderedPageBreak/>
        <w:t>History</w:t>
      </w: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08"/>
        <w:gridCol w:w="3159"/>
        <w:gridCol w:w="5114"/>
      </w:tblGrid>
      <w:tr w:rsidR="009A35AE" w:rsidRPr="00A875FF" w:rsidTr="00B91426">
        <w:trPr>
          <w:trHeight w:val="361"/>
          <w:jc w:val="center"/>
        </w:trPr>
        <w:tc>
          <w:tcPr>
            <w:tcW w:w="2108" w:type="dxa"/>
            <w:vMerge w:val="restart"/>
          </w:tcPr>
          <w:p w:rsidR="009A35AE" w:rsidRDefault="009A35AE" w:rsidP="00D97B0E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Birth:</w:t>
            </w:r>
          </w:p>
        </w:tc>
        <w:tc>
          <w:tcPr>
            <w:tcW w:w="3159" w:type="dxa"/>
            <w:vMerge w:val="restart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2B6F33">
              <w:rPr>
                <w:b/>
                <w:color w:val="A6A6A6" w:themeColor="background1" w:themeShade="A6"/>
                <w:sz w:val="28"/>
                <w:szCs w:val="28"/>
              </w:rPr>
              <w:t>Delivery:</w:t>
            </w:r>
          </w:p>
        </w:tc>
        <w:tc>
          <w:tcPr>
            <w:tcW w:w="5114" w:type="dxa"/>
          </w:tcPr>
          <w:p w:rsidR="009A35AE" w:rsidRPr="00EF0997" w:rsidRDefault="009A35AE" w:rsidP="00B91426">
            <w:pPr>
              <w:rPr>
                <w:b/>
                <w:color w:val="000000" w:themeColor="text1"/>
                <w:sz w:val="28"/>
                <w:szCs w:val="28"/>
              </w:rPr>
            </w:pPr>
            <w:r w:rsidRPr="00EF0997">
              <w:rPr>
                <w:b/>
                <w:color w:val="000000" w:themeColor="text1"/>
                <w:sz w:val="28"/>
                <w:szCs w:val="28"/>
              </w:rPr>
              <w:t>pre-term / term / post-term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  <w:vMerge/>
          </w:tcPr>
          <w:p w:rsidR="009A35AE" w:rsidRPr="002B6F33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5114" w:type="dxa"/>
          </w:tcPr>
          <w:p w:rsidR="009A35AE" w:rsidRPr="00EF0997" w:rsidRDefault="009A35AE" w:rsidP="002B6F33">
            <w:pPr>
              <w:rPr>
                <w:b/>
                <w:color w:val="000000" w:themeColor="text1"/>
                <w:sz w:val="28"/>
                <w:szCs w:val="28"/>
              </w:rPr>
            </w:pPr>
            <w:r w:rsidRPr="00EF0997">
              <w:rPr>
                <w:b/>
                <w:color w:val="000000" w:themeColor="text1"/>
                <w:sz w:val="28"/>
                <w:szCs w:val="28"/>
              </w:rPr>
              <w:t xml:space="preserve">normal / </w:t>
            </w:r>
            <w:proofErr w:type="spellStart"/>
            <w:r w:rsidRPr="00EF0997">
              <w:rPr>
                <w:b/>
                <w:color w:val="000000" w:themeColor="text1"/>
                <w:sz w:val="28"/>
                <w:szCs w:val="28"/>
              </w:rPr>
              <w:t>c-section</w:t>
            </w:r>
            <w:proofErr w:type="spellEnd"/>
            <w:r w:rsidRPr="00EF0997">
              <w:rPr>
                <w:b/>
                <w:color w:val="000000" w:themeColor="text1"/>
                <w:sz w:val="28"/>
                <w:szCs w:val="28"/>
              </w:rPr>
              <w:t xml:space="preserve"> / forceps / vacuum 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Pr="002B6F33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Birth weight:</w:t>
            </w:r>
          </w:p>
        </w:tc>
        <w:tc>
          <w:tcPr>
            <w:tcW w:w="5114" w:type="dxa"/>
          </w:tcPr>
          <w:p w:rsidR="009A35AE" w:rsidRPr="00EF0997" w:rsidRDefault="00B91426" w:rsidP="00EF0997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   </w:t>
            </w:r>
            <w:r w:rsidR="009A35AE" w:rsidRPr="009A35AE">
              <w:rPr>
                <w:b/>
                <w:color w:val="000000" w:themeColor="text1"/>
                <w:sz w:val="28"/>
                <w:szCs w:val="28"/>
              </w:rPr>
              <w:t>Kg</w:t>
            </w:r>
          </w:p>
        </w:tc>
      </w:tr>
      <w:tr w:rsidR="00EB47B1" w:rsidRPr="00A875FF" w:rsidTr="00B91426">
        <w:trPr>
          <w:trHeight w:val="361"/>
          <w:jc w:val="center"/>
        </w:trPr>
        <w:tc>
          <w:tcPr>
            <w:tcW w:w="2108" w:type="dxa"/>
            <w:vMerge w:val="restart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Perinatal events:</w:t>
            </w:r>
          </w:p>
        </w:tc>
        <w:tc>
          <w:tcPr>
            <w:tcW w:w="3159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Birth cry:</w:t>
            </w:r>
          </w:p>
        </w:tc>
        <w:tc>
          <w:tcPr>
            <w:tcW w:w="5114" w:type="dxa"/>
          </w:tcPr>
          <w:p w:rsidR="00EB47B1" w:rsidRDefault="00EB47B1" w:rsidP="00B91426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Weak / Delayed / Normal</w:t>
            </w:r>
          </w:p>
        </w:tc>
      </w:tr>
      <w:tr w:rsidR="00EB47B1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H/o Jaundice / Any other infections:</w:t>
            </w:r>
          </w:p>
        </w:tc>
        <w:tc>
          <w:tcPr>
            <w:tcW w:w="5114" w:type="dxa"/>
          </w:tcPr>
          <w:p w:rsidR="00EB47B1" w:rsidRDefault="00EB47B1" w:rsidP="00B91426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EB47B1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H/o Seizures:</w:t>
            </w:r>
          </w:p>
        </w:tc>
        <w:tc>
          <w:tcPr>
            <w:tcW w:w="5114" w:type="dxa"/>
          </w:tcPr>
          <w:p w:rsidR="00EB47B1" w:rsidRDefault="00EB47B1" w:rsidP="00B91426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EB47B1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NICU stay: </w:t>
            </w:r>
          </w:p>
        </w:tc>
        <w:tc>
          <w:tcPr>
            <w:tcW w:w="5114" w:type="dxa"/>
          </w:tcPr>
          <w:p w:rsidR="00EB47B1" w:rsidRDefault="00EB47B1" w:rsidP="00B91426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y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es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/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n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o, if yes, no. of days: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</w:tcPr>
          <w:p w:rsidR="0011194C" w:rsidRDefault="009A35AE" w:rsidP="005D11C6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Family </w:t>
            </w:r>
            <w:r w:rsidR="0011194C">
              <w:rPr>
                <w:b/>
                <w:color w:val="A6A6A6" w:themeColor="background1" w:themeShade="A6"/>
                <w:sz w:val="28"/>
                <w:szCs w:val="28"/>
              </w:rPr>
              <w:t>history</w:t>
            </w:r>
            <w:r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</w:p>
        </w:tc>
        <w:tc>
          <w:tcPr>
            <w:tcW w:w="8273" w:type="dxa"/>
            <w:gridSpan w:val="2"/>
          </w:tcPr>
          <w:p w:rsidR="009A35AE" w:rsidRPr="005D07E1" w:rsidRDefault="009A35AE" w:rsidP="00EF0997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9A35AE" w:rsidRPr="00A875FF" w:rsidTr="00B91426">
        <w:trPr>
          <w:trHeight w:val="331"/>
          <w:jc w:val="center"/>
        </w:trPr>
        <w:tc>
          <w:tcPr>
            <w:tcW w:w="2108" w:type="dxa"/>
            <w:vMerge w:val="restart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Developmental milestones achieved:</w:t>
            </w: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Head holding: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="009A35AE" w:rsidRPr="005D07E1">
              <w:rPr>
                <w:b/>
                <w:color w:val="000000" w:themeColor="text1"/>
                <w:sz w:val="28"/>
                <w:szCs w:val="28"/>
              </w:rPr>
              <w:t>elayed / age-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appropriate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Creeping: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elayed / age-appropriate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Crawling: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elayed / age-appropriate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Sitting: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elayed / age-appropriate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Kneeling: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elayed / age-appropriate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Standing: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elayed / age-appropriate</w:t>
            </w:r>
          </w:p>
        </w:tc>
      </w:tr>
      <w:tr w:rsidR="009A35AE" w:rsidRPr="00A875FF" w:rsidTr="00B91426">
        <w:trPr>
          <w:trHeight w:val="361"/>
          <w:jc w:val="center"/>
        </w:trPr>
        <w:tc>
          <w:tcPr>
            <w:tcW w:w="2108" w:type="dxa"/>
            <w:vMerge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59" w:type="dxa"/>
          </w:tcPr>
          <w:p w:rsidR="009A35AE" w:rsidRDefault="009A35AE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Walking:</w:t>
            </w:r>
          </w:p>
        </w:tc>
        <w:tc>
          <w:tcPr>
            <w:tcW w:w="5114" w:type="dxa"/>
          </w:tcPr>
          <w:p w:rsidR="009A35AE" w:rsidRDefault="00B91426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d</w:t>
            </w:r>
            <w:r w:rsidRPr="005D07E1">
              <w:rPr>
                <w:b/>
                <w:color w:val="000000" w:themeColor="text1"/>
                <w:sz w:val="28"/>
                <w:szCs w:val="28"/>
              </w:rPr>
              <w:t>elayed / age-appropriate</w:t>
            </w:r>
          </w:p>
        </w:tc>
      </w:tr>
    </w:tbl>
    <w:p w:rsidR="00B91426" w:rsidRPr="005D11C6" w:rsidRDefault="00B91426">
      <w:pPr>
        <w:rPr>
          <w:sz w:val="16"/>
        </w:rPr>
      </w:pPr>
    </w:p>
    <w:tbl>
      <w:tblPr>
        <w:tblW w:w="0" w:type="auto"/>
        <w:jc w:val="center"/>
        <w:tblInd w:w="-987" w:type="dxa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060"/>
        <w:gridCol w:w="3260"/>
        <w:gridCol w:w="5034"/>
      </w:tblGrid>
      <w:tr w:rsidR="00EB47B1" w:rsidRPr="00A875FF" w:rsidTr="00EB47B1">
        <w:trPr>
          <w:trHeight w:val="361"/>
          <w:jc w:val="center"/>
        </w:trPr>
        <w:tc>
          <w:tcPr>
            <w:tcW w:w="2060" w:type="dxa"/>
            <w:vMerge w:val="restart"/>
          </w:tcPr>
          <w:p w:rsidR="00EB47B1" w:rsidRDefault="00EB47B1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Associated impairments:</w:t>
            </w:r>
          </w:p>
        </w:tc>
        <w:tc>
          <w:tcPr>
            <w:tcW w:w="3260" w:type="dxa"/>
          </w:tcPr>
          <w:p w:rsidR="00EB47B1" w:rsidRDefault="00EB47B1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Vision:</w:t>
            </w:r>
          </w:p>
        </w:tc>
        <w:tc>
          <w:tcPr>
            <w:tcW w:w="5034" w:type="dxa"/>
          </w:tcPr>
          <w:p w:rsidR="00EB47B1" w:rsidRPr="005D07E1" w:rsidRDefault="00EB47B1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EB47B1" w:rsidRPr="00A875FF" w:rsidTr="00EB47B1">
        <w:trPr>
          <w:trHeight w:val="361"/>
          <w:jc w:val="center"/>
        </w:trPr>
        <w:tc>
          <w:tcPr>
            <w:tcW w:w="2060" w:type="dxa"/>
            <w:vMerge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260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Hearing:</w:t>
            </w:r>
          </w:p>
        </w:tc>
        <w:tc>
          <w:tcPr>
            <w:tcW w:w="5034" w:type="dxa"/>
          </w:tcPr>
          <w:p w:rsidR="00EB47B1" w:rsidRPr="005D07E1" w:rsidRDefault="00EB47B1" w:rsidP="00EF0997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EB47B1" w:rsidRPr="00A875FF" w:rsidTr="00EB47B1">
        <w:trPr>
          <w:trHeight w:val="361"/>
          <w:jc w:val="center"/>
        </w:trPr>
        <w:tc>
          <w:tcPr>
            <w:tcW w:w="2060" w:type="dxa"/>
            <w:vMerge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260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Speech and communication:</w:t>
            </w:r>
          </w:p>
        </w:tc>
        <w:tc>
          <w:tcPr>
            <w:tcW w:w="5034" w:type="dxa"/>
          </w:tcPr>
          <w:p w:rsidR="00EB47B1" w:rsidRPr="005D07E1" w:rsidRDefault="00EB47B1" w:rsidP="00EF0997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EB47B1" w:rsidRPr="00A875FF" w:rsidTr="00EB47B1">
        <w:trPr>
          <w:trHeight w:val="361"/>
          <w:jc w:val="center"/>
        </w:trPr>
        <w:tc>
          <w:tcPr>
            <w:tcW w:w="2060" w:type="dxa"/>
            <w:vMerge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260" w:type="dxa"/>
          </w:tcPr>
          <w:p w:rsidR="00EB47B1" w:rsidRDefault="00EB47B1" w:rsidP="00EF0997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Others:</w:t>
            </w:r>
          </w:p>
        </w:tc>
        <w:tc>
          <w:tcPr>
            <w:tcW w:w="5034" w:type="dxa"/>
          </w:tcPr>
          <w:p w:rsidR="00EB47B1" w:rsidRPr="005D07E1" w:rsidRDefault="00EB47B1" w:rsidP="00EF0997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D97B0E" w:rsidRPr="005D11C6" w:rsidRDefault="00D97B0E" w:rsidP="00FA0AEF">
      <w:pPr>
        <w:pStyle w:val="Odstavecseseznamem"/>
        <w:ind w:left="0"/>
        <w:rPr>
          <w:b/>
          <w:sz w:val="16"/>
          <w:szCs w:val="20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632"/>
        <w:gridCol w:w="6749"/>
      </w:tblGrid>
      <w:tr w:rsidR="005D11C6" w:rsidRPr="00A875FF" w:rsidTr="008013D8">
        <w:trPr>
          <w:trHeight w:val="361"/>
          <w:jc w:val="center"/>
        </w:trPr>
        <w:tc>
          <w:tcPr>
            <w:tcW w:w="3632" w:type="dxa"/>
            <w:vMerge w:val="restart"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Current functional activities:</w:t>
            </w:r>
          </w:p>
        </w:tc>
        <w:tc>
          <w:tcPr>
            <w:tcW w:w="6749" w:type="dxa"/>
          </w:tcPr>
          <w:p w:rsidR="005D11C6" w:rsidRPr="005D07E1" w:rsidRDefault="005D11C6" w:rsidP="00EB47B1">
            <w:pPr>
              <w:pStyle w:val="Standard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EB47B1"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  <w:t>Walls w/o support / Crawls / Cruises</w:t>
            </w:r>
          </w:p>
        </w:tc>
      </w:tr>
      <w:tr w:rsidR="005D11C6" w:rsidRPr="00A875FF" w:rsidTr="007E5A7C">
        <w:trPr>
          <w:trHeight w:val="361"/>
          <w:jc w:val="center"/>
        </w:trPr>
        <w:tc>
          <w:tcPr>
            <w:tcW w:w="3632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5D11C6" w:rsidRPr="00EB47B1" w:rsidRDefault="005D11C6" w:rsidP="00EB47B1">
            <w:pPr>
              <w:pStyle w:val="Standard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EB47B1"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  <w:t xml:space="preserve">Use of both hands -  Uses / Does not use </w:t>
            </w:r>
          </w:p>
        </w:tc>
      </w:tr>
      <w:tr w:rsidR="005D11C6" w:rsidRPr="00A875FF" w:rsidTr="007E5A7C">
        <w:trPr>
          <w:trHeight w:val="361"/>
          <w:jc w:val="center"/>
        </w:trPr>
        <w:tc>
          <w:tcPr>
            <w:tcW w:w="3632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5D11C6" w:rsidRPr="00EB47B1" w:rsidRDefault="005D11C6" w:rsidP="00EB47B1">
            <w:pPr>
              <w:rPr>
                <w:b/>
                <w:color w:val="000000" w:themeColor="text1"/>
                <w:sz w:val="28"/>
                <w:szCs w:val="28"/>
              </w:rPr>
            </w:pPr>
            <w:r w:rsidRPr="00EB47B1">
              <w:rPr>
                <w:b/>
                <w:color w:val="000000" w:themeColor="text1"/>
                <w:sz w:val="28"/>
                <w:szCs w:val="28"/>
              </w:rPr>
              <w:t>Dominant hand :  R / L</w:t>
            </w:r>
          </w:p>
        </w:tc>
      </w:tr>
      <w:tr w:rsidR="00EB47B1" w:rsidRPr="00A875FF" w:rsidTr="008013D8">
        <w:trPr>
          <w:trHeight w:val="361"/>
          <w:jc w:val="center"/>
        </w:trPr>
        <w:tc>
          <w:tcPr>
            <w:tcW w:w="3632" w:type="dxa"/>
          </w:tcPr>
          <w:p w:rsidR="00EB47B1" w:rsidRDefault="00EB47B1" w:rsidP="00EB47B1">
            <w:pPr>
              <w:pStyle w:val="Standard"/>
              <w:jc w:val="both"/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t>Cognitive/Mental Status</w:t>
            </w:r>
            <w:r w:rsidRPr="00EB47B1"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t>:</w:t>
            </w:r>
          </w:p>
        </w:tc>
        <w:tc>
          <w:tcPr>
            <w:tcW w:w="6749" w:type="dxa"/>
          </w:tcPr>
          <w:p w:rsidR="00EB47B1" w:rsidRPr="00EB47B1" w:rsidRDefault="00EB47B1" w:rsidP="00EB47B1">
            <w:pPr>
              <w:rPr>
                <w:b/>
                <w:color w:val="000000" w:themeColor="text1"/>
                <w:sz w:val="28"/>
                <w:szCs w:val="28"/>
              </w:rPr>
            </w:pPr>
            <w:r w:rsidRPr="00EB47B1">
              <w:rPr>
                <w:b/>
                <w:color w:val="000000" w:themeColor="text1"/>
                <w:sz w:val="28"/>
                <w:szCs w:val="28"/>
              </w:rPr>
              <w:t>Good  /  Average  /  Poor</w:t>
            </w:r>
          </w:p>
        </w:tc>
      </w:tr>
      <w:tr w:rsidR="00B91426" w:rsidRPr="00A875FF" w:rsidTr="008013D8">
        <w:trPr>
          <w:trHeight w:val="361"/>
          <w:jc w:val="center"/>
        </w:trPr>
        <w:tc>
          <w:tcPr>
            <w:tcW w:w="3632" w:type="dxa"/>
          </w:tcPr>
          <w:p w:rsidR="00B91426" w:rsidRDefault="00B9142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Splints &amp; braces:</w:t>
            </w:r>
          </w:p>
        </w:tc>
        <w:tc>
          <w:tcPr>
            <w:tcW w:w="6749" w:type="dxa"/>
          </w:tcPr>
          <w:p w:rsidR="00B91426" w:rsidRPr="005D11C6" w:rsidRDefault="005D11C6" w:rsidP="005D11C6">
            <w:pPr>
              <w:pStyle w:val="Standard"/>
              <w:jc w:val="both"/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</w:pPr>
            <w:r w:rsidRPr="005D11C6"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  <w:t xml:space="preserve">AFOs / Push knee / </w:t>
            </w:r>
            <w:proofErr w:type="spellStart"/>
            <w:r w:rsidRPr="005D11C6"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  <w:t>Caliper</w:t>
            </w:r>
            <w:proofErr w:type="spellEnd"/>
            <w:r w:rsidRPr="005D11C6"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  <w:t xml:space="preserve"> / GRAFO</w:t>
            </w:r>
          </w:p>
        </w:tc>
      </w:tr>
      <w:tr w:rsidR="00B91426" w:rsidRPr="00A875FF" w:rsidTr="008013D8">
        <w:trPr>
          <w:trHeight w:val="361"/>
          <w:jc w:val="center"/>
        </w:trPr>
        <w:tc>
          <w:tcPr>
            <w:tcW w:w="3632" w:type="dxa"/>
          </w:tcPr>
          <w:p w:rsidR="00B91426" w:rsidRDefault="00B9142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Ambulatory aids:</w:t>
            </w:r>
          </w:p>
        </w:tc>
        <w:tc>
          <w:tcPr>
            <w:tcW w:w="6749" w:type="dxa"/>
          </w:tcPr>
          <w:p w:rsidR="00B91426" w:rsidRPr="00B91426" w:rsidRDefault="005D11C6" w:rsidP="005D11C6">
            <w:pPr>
              <w:pStyle w:val="Standard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5D11C6">
              <w:rPr>
                <w:rFonts w:ascii="Calibri" w:eastAsia="Arial" w:hAnsi="Calibri" w:cs="Arial"/>
                <w:b/>
                <w:color w:val="000000" w:themeColor="text1"/>
                <w:kern w:val="0"/>
                <w:sz w:val="28"/>
                <w:szCs w:val="28"/>
                <w:lang w:val="en-AU" w:eastAsia="en-AU" w:bidi="ar-SA"/>
              </w:rPr>
              <w:t>Walker / Crutches / Tripod</w:t>
            </w:r>
          </w:p>
        </w:tc>
      </w:tr>
      <w:tr w:rsidR="00B91426" w:rsidRPr="00A875FF" w:rsidTr="008013D8">
        <w:trPr>
          <w:trHeight w:val="361"/>
          <w:jc w:val="center"/>
        </w:trPr>
        <w:tc>
          <w:tcPr>
            <w:tcW w:w="3632" w:type="dxa"/>
          </w:tcPr>
          <w:p w:rsidR="00B91426" w:rsidRDefault="00B9142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Medications:</w:t>
            </w:r>
          </w:p>
        </w:tc>
        <w:tc>
          <w:tcPr>
            <w:tcW w:w="6749" w:type="dxa"/>
          </w:tcPr>
          <w:p w:rsidR="00B91426" w:rsidRPr="005D07E1" w:rsidRDefault="00B91426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8013D8">
        <w:trPr>
          <w:trHeight w:val="361"/>
          <w:jc w:val="center"/>
        </w:trPr>
        <w:tc>
          <w:tcPr>
            <w:tcW w:w="3632" w:type="dxa"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lastRenderedPageBreak/>
              <w:t>Parental concerns:</w:t>
            </w:r>
          </w:p>
        </w:tc>
        <w:tc>
          <w:tcPr>
            <w:tcW w:w="6749" w:type="dxa"/>
          </w:tcPr>
          <w:p w:rsidR="005D11C6" w:rsidRPr="005D07E1" w:rsidRDefault="005D11C6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5D11C6" w:rsidRPr="005D11C6" w:rsidRDefault="005D11C6" w:rsidP="008013D8">
      <w:pPr>
        <w:tabs>
          <w:tab w:val="left" w:pos="3632"/>
        </w:tabs>
        <w:rPr>
          <w:b/>
          <w:color w:val="000000" w:themeColor="text1"/>
          <w:sz w:val="16"/>
          <w:szCs w:val="16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5D11C6" w:rsidRPr="00A875FF" w:rsidTr="007E5A7C">
        <w:trPr>
          <w:trHeight w:val="361"/>
          <w:jc w:val="center"/>
        </w:trPr>
        <w:tc>
          <w:tcPr>
            <w:tcW w:w="2605" w:type="dxa"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Surgery done</w:t>
            </w:r>
          </w:p>
        </w:tc>
        <w:tc>
          <w:tcPr>
            <w:tcW w:w="2605" w:type="dxa"/>
          </w:tcPr>
          <w:p w:rsidR="005D11C6" w:rsidRP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5D11C6">
              <w:rPr>
                <w:b/>
                <w:color w:val="A6A6A6" w:themeColor="background1" w:themeShade="A6"/>
                <w:sz w:val="28"/>
                <w:szCs w:val="28"/>
              </w:rPr>
              <w:t>Hospital / Doctor</w:t>
            </w:r>
          </w:p>
        </w:tc>
        <w:tc>
          <w:tcPr>
            <w:tcW w:w="2605" w:type="dxa"/>
          </w:tcPr>
          <w:p w:rsidR="005D11C6" w:rsidRP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5D11C6">
              <w:rPr>
                <w:b/>
                <w:color w:val="A6A6A6" w:themeColor="background1" w:themeShade="A6"/>
                <w:sz w:val="28"/>
                <w:szCs w:val="28"/>
              </w:rPr>
              <w:t>Date</w:t>
            </w:r>
          </w:p>
        </w:tc>
        <w:tc>
          <w:tcPr>
            <w:tcW w:w="2606" w:type="dxa"/>
          </w:tcPr>
          <w:p w:rsidR="005D11C6" w:rsidRP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5D11C6">
              <w:rPr>
                <w:b/>
                <w:color w:val="A6A6A6" w:themeColor="background1" w:themeShade="A6"/>
                <w:sz w:val="28"/>
                <w:szCs w:val="28"/>
              </w:rPr>
              <w:t>Age of patient</w:t>
            </w:r>
          </w:p>
        </w:tc>
      </w:tr>
      <w:tr w:rsidR="005D11C6" w:rsidRPr="00A875FF" w:rsidTr="005D11C6">
        <w:trPr>
          <w:trHeight w:val="361"/>
          <w:jc w:val="center"/>
        </w:trPr>
        <w:tc>
          <w:tcPr>
            <w:tcW w:w="2605" w:type="dxa"/>
          </w:tcPr>
          <w:p w:rsidR="005D11C6" w:rsidRPr="005D11C6" w:rsidRDefault="005D11C6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5" w:type="dxa"/>
          </w:tcPr>
          <w:p w:rsidR="005D11C6" w:rsidRPr="005D07E1" w:rsidRDefault="005D11C6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5" w:type="dxa"/>
          </w:tcPr>
          <w:p w:rsidR="005D11C6" w:rsidRPr="005D07E1" w:rsidRDefault="005D11C6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6" w:type="dxa"/>
          </w:tcPr>
          <w:p w:rsidR="005D11C6" w:rsidRPr="005D07E1" w:rsidRDefault="005D11C6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5D11C6">
        <w:trPr>
          <w:trHeight w:val="361"/>
          <w:jc w:val="center"/>
        </w:trPr>
        <w:tc>
          <w:tcPr>
            <w:tcW w:w="2605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11C6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5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07E1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5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07E1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6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07E1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5D11C6">
        <w:trPr>
          <w:trHeight w:val="361"/>
          <w:jc w:val="center"/>
        </w:trPr>
        <w:tc>
          <w:tcPr>
            <w:tcW w:w="2605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11C6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5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07E1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5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07E1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606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5D11C6" w:rsidRPr="005D07E1" w:rsidRDefault="005D11C6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D07AF0" w:rsidRPr="005D11C6" w:rsidRDefault="00D07AF0">
      <w:pPr>
        <w:rPr>
          <w:b/>
          <w:sz w:val="16"/>
          <w:szCs w:val="20"/>
        </w:rPr>
      </w:pPr>
      <w:r w:rsidRPr="005D11C6">
        <w:rPr>
          <w:b/>
          <w:sz w:val="16"/>
          <w:szCs w:val="20"/>
        </w:rPr>
        <w:br w:type="page"/>
      </w:r>
    </w:p>
    <w:p w:rsidR="00D07AF0" w:rsidRDefault="00D07AF0" w:rsidP="00D07AF0">
      <w:pPr>
        <w:jc w:val="center"/>
        <w:rPr>
          <w:b/>
          <w:sz w:val="28"/>
          <w:szCs w:val="28"/>
        </w:rPr>
      </w:pPr>
      <w:r w:rsidRPr="00D07AF0">
        <w:rPr>
          <w:b/>
          <w:sz w:val="28"/>
          <w:szCs w:val="28"/>
        </w:rPr>
        <w:lastRenderedPageBreak/>
        <w:t>Lower Limb Examination</w:t>
      </w:r>
    </w:p>
    <w:p w:rsidR="00D07AF0" w:rsidRDefault="00D07AF0" w:rsidP="00D07AF0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Ind w:w="-976" w:type="dxa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17"/>
        <w:gridCol w:w="4253"/>
        <w:gridCol w:w="2126"/>
        <w:gridCol w:w="2057"/>
      </w:tblGrid>
      <w:tr w:rsidR="005D11C6" w:rsidRPr="00A875FF" w:rsidTr="00735C73">
        <w:trPr>
          <w:trHeight w:val="361"/>
          <w:jc w:val="center"/>
        </w:trPr>
        <w:tc>
          <w:tcPr>
            <w:tcW w:w="6170" w:type="dxa"/>
            <w:gridSpan w:val="2"/>
          </w:tcPr>
          <w:p w:rsidR="005D11C6" w:rsidRPr="00CC1367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2126" w:type="dxa"/>
          </w:tcPr>
          <w:p w:rsidR="005D11C6" w:rsidRPr="00CC1367" w:rsidRDefault="005D11C6" w:rsidP="00CC1367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Right</w:t>
            </w:r>
          </w:p>
        </w:tc>
        <w:tc>
          <w:tcPr>
            <w:tcW w:w="2057" w:type="dxa"/>
          </w:tcPr>
          <w:p w:rsidR="005D11C6" w:rsidRPr="00CC1367" w:rsidRDefault="005D11C6" w:rsidP="00CC1367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Left</w:t>
            </w: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 w:val="restart"/>
          </w:tcPr>
          <w:p w:rsidR="005D11C6" w:rsidRDefault="005D11C6" w:rsidP="00D07AF0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Hip:</w:t>
            </w:r>
          </w:p>
        </w:tc>
        <w:tc>
          <w:tcPr>
            <w:tcW w:w="4253" w:type="dxa"/>
          </w:tcPr>
          <w:p w:rsidR="005D11C6" w:rsidRPr="00CC1367" w:rsidRDefault="005D11C6" w:rsidP="00565DD0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Flexion</w:t>
            </w:r>
            <w:r w:rsidR="00565DD0"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</w:p>
        </w:tc>
        <w:tc>
          <w:tcPr>
            <w:tcW w:w="2126" w:type="dxa"/>
          </w:tcPr>
          <w:p w:rsidR="005D11C6" w:rsidRPr="005D07E1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Pr="005D07E1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CC1367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Extension: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CC1367" w:rsidRDefault="005D11C6" w:rsidP="005D11C6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THOMAS test: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  <w:lang w:val="en-US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Duncan Ely</w:t>
            </w:r>
            <w:r>
              <w:rPr>
                <w:b/>
                <w:color w:val="A6A6A6" w:themeColor="background1" w:themeShade="A6"/>
                <w:sz w:val="28"/>
                <w:szCs w:val="28"/>
                <w:lang w:val="en-US"/>
              </w:rPr>
              <w:t>’s test: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CC1367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CHAA: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CC1367" w:rsidRDefault="005D11C6" w:rsidP="00565DD0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Power </w:t>
            </w:r>
            <w:r w:rsidR="00565DD0">
              <w:rPr>
                <w:b/>
                <w:color w:val="A6A6A6" w:themeColor="background1" w:themeShade="A6"/>
                <w:sz w:val="28"/>
                <w:szCs w:val="28"/>
              </w:rPr>
              <w:t>-</w:t>
            </w: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 </w:t>
            </w:r>
            <w:r w:rsidR="00565DD0">
              <w:rPr>
                <w:b/>
                <w:color w:val="A6A6A6" w:themeColor="background1" w:themeShade="A6"/>
                <w:sz w:val="28"/>
                <w:szCs w:val="28"/>
              </w:rPr>
              <w:t>H</w:t>
            </w:r>
            <w:r>
              <w:rPr>
                <w:b/>
                <w:color w:val="A6A6A6" w:themeColor="background1" w:themeShade="A6"/>
                <w:sz w:val="28"/>
                <w:szCs w:val="28"/>
              </w:rPr>
              <w:t>ip abductors: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CC1367" w:rsidRDefault="005D11C6" w:rsidP="00565DD0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Power </w:t>
            </w:r>
            <w:r w:rsidR="00565DD0">
              <w:rPr>
                <w:b/>
                <w:color w:val="A6A6A6" w:themeColor="background1" w:themeShade="A6"/>
                <w:sz w:val="28"/>
                <w:szCs w:val="28"/>
              </w:rPr>
              <w:t>- H</w:t>
            </w:r>
            <w:r>
              <w:rPr>
                <w:b/>
                <w:color w:val="A6A6A6" w:themeColor="background1" w:themeShade="A6"/>
                <w:sz w:val="28"/>
                <w:szCs w:val="28"/>
              </w:rPr>
              <w:t>ip extensors: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 w:val="restart"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Knee:</w:t>
            </w:r>
          </w:p>
        </w:tc>
        <w:tc>
          <w:tcPr>
            <w:tcW w:w="4253" w:type="dxa"/>
          </w:tcPr>
          <w:p w:rsidR="005D11C6" w:rsidRPr="00CC1367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ROM – Flexion: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Pr="00CC1367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ROM – Extension: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TARDIEU – POP angle R1:</w:t>
            </w:r>
          </w:p>
        </w:tc>
        <w:tc>
          <w:tcPr>
            <w:tcW w:w="2126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TARDIEU – POP angle R2:</w:t>
            </w:r>
          </w:p>
        </w:tc>
        <w:tc>
          <w:tcPr>
            <w:tcW w:w="2126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Functional POP:</w:t>
            </w:r>
          </w:p>
        </w:tc>
        <w:tc>
          <w:tcPr>
            <w:tcW w:w="2126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Shifting POP:</w:t>
            </w:r>
          </w:p>
        </w:tc>
        <w:tc>
          <w:tcPr>
            <w:tcW w:w="2126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Genu </w:t>
            </w: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valgum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varum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</w:p>
        </w:tc>
        <w:tc>
          <w:tcPr>
            <w:tcW w:w="2126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D11C6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D11C6" w:rsidRDefault="005D11C6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D11C6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Patella position – Alta/Baja</w:t>
            </w:r>
          </w:p>
        </w:tc>
        <w:tc>
          <w:tcPr>
            <w:tcW w:w="2126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D11C6" w:rsidRDefault="005D11C6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 w:val="restart"/>
          </w:tcPr>
          <w:p w:rsidR="00565DD0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Ankle:</w:t>
            </w:r>
          </w:p>
        </w:tc>
        <w:tc>
          <w:tcPr>
            <w:tcW w:w="4253" w:type="dxa"/>
          </w:tcPr>
          <w:p w:rsidR="00565DD0" w:rsidRPr="00CC1367" w:rsidRDefault="00565DD0" w:rsidP="00565DD0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ROM – Dorsiflexion:</w:t>
            </w:r>
          </w:p>
        </w:tc>
        <w:tc>
          <w:tcPr>
            <w:tcW w:w="2126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565DD0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ROM – Plantarflexion:</w:t>
            </w:r>
          </w:p>
        </w:tc>
        <w:tc>
          <w:tcPr>
            <w:tcW w:w="2126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TARDIEU – R1: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TARDIEU – R2: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TARDIEU – R3: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DeformityL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 - Varus / Valgus: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Power – Dorsiflexion: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Power – Plantarflexion:</w:t>
            </w:r>
          </w:p>
        </w:tc>
        <w:tc>
          <w:tcPr>
            <w:tcW w:w="2126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 w:val="restart"/>
          </w:tcPr>
          <w:p w:rsidR="00565DD0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Foot:</w:t>
            </w:r>
          </w:p>
        </w:tc>
        <w:tc>
          <w:tcPr>
            <w:tcW w:w="4253" w:type="dxa"/>
          </w:tcPr>
          <w:p w:rsidR="00565DD0" w:rsidRPr="00CC1367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ROM – Inversion:</w:t>
            </w:r>
          </w:p>
        </w:tc>
        <w:tc>
          <w:tcPr>
            <w:tcW w:w="2126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ROM – Eversion:</w:t>
            </w:r>
          </w:p>
        </w:tc>
        <w:tc>
          <w:tcPr>
            <w:tcW w:w="2126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DEFORMITY - </w:t>
            </w:r>
            <w:proofErr w:type="spellStart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>Pesplanus</w:t>
            </w:r>
            <w:proofErr w:type="spellEnd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 xml:space="preserve"> </w:t>
            </w:r>
            <w:proofErr w:type="spellStart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>Equinovarus</w:t>
            </w:r>
            <w:proofErr w:type="spellEnd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 xml:space="preserve"> / </w:t>
            </w:r>
            <w:proofErr w:type="spellStart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>Planovalgoid</w:t>
            </w:r>
            <w:proofErr w:type="spellEnd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 xml:space="preserve"> / </w:t>
            </w:r>
            <w:proofErr w:type="spellStart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lastRenderedPageBreak/>
              <w:t>Calcaneovarus</w:t>
            </w:r>
            <w:proofErr w:type="spellEnd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 xml:space="preserve"> / </w:t>
            </w:r>
            <w:proofErr w:type="spellStart"/>
            <w:r w:rsidRPr="00565DD0">
              <w:rPr>
                <w:b/>
                <w:color w:val="A6A6A6" w:themeColor="background1" w:themeShade="A6"/>
                <w:sz w:val="28"/>
                <w:szCs w:val="28"/>
              </w:rPr>
              <w:t>Calcaneovalgus</w:t>
            </w:r>
            <w:proofErr w:type="spellEnd"/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POWER – </w:t>
            </w: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Tib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. Ant.: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POWER – </w:t>
            </w: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Tib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. </w:t>
            </w:r>
            <w:proofErr w:type="spellStart"/>
            <w:proofErr w:type="gramStart"/>
            <w:r>
              <w:rPr>
                <w:b/>
                <w:color w:val="A6A6A6" w:themeColor="background1" w:themeShade="A6"/>
                <w:sz w:val="28"/>
                <w:szCs w:val="28"/>
              </w:rPr>
              <w:t>Postr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.:</w:t>
            </w:r>
            <w:proofErr w:type="gramEnd"/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POWER – Peronei: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POWER – Toe flexors:</w:t>
            </w:r>
          </w:p>
        </w:tc>
        <w:tc>
          <w:tcPr>
            <w:tcW w:w="2126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565DD0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565DD0" w:rsidRDefault="00565DD0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565DD0" w:rsidRPr="00CC1367" w:rsidRDefault="00565DD0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POWER – Toe exte</w:t>
            </w:r>
            <w:r w:rsidR="00735C73">
              <w:rPr>
                <w:b/>
                <w:color w:val="A6A6A6" w:themeColor="background1" w:themeShade="A6"/>
                <w:sz w:val="28"/>
                <w:szCs w:val="28"/>
              </w:rPr>
              <w:t>n</w:t>
            </w:r>
            <w:r>
              <w:rPr>
                <w:b/>
                <w:color w:val="A6A6A6" w:themeColor="background1" w:themeShade="A6"/>
                <w:sz w:val="28"/>
                <w:szCs w:val="28"/>
              </w:rPr>
              <w:t>sors:</w:t>
            </w:r>
          </w:p>
        </w:tc>
        <w:tc>
          <w:tcPr>
            <w:tcW w:w="2126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565DD0" w:rsidRDefault="00565DD0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 w:val="restart"/>
          </w:tcPr>
          <w:p w:rsidR="00735C73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Rotational profile:</w:t>
            </w: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FEMUR (supine) – Ext. rot.:</w:t>
            </w:r>
          </w:p>
        </w:tc>
        <w:tc>
          <w:tcPr>
            <w:tcW w:w="2126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FEMUR (supine) – Int. rot.:</w:t>
            </w:r>
          </w:p>
        </w:tc>
        <w:tc>
          <w:tcPr>
            <w:tcW w:w="2126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FEMUR (prone) – Ext. rot.:</w:t>
            </w:r>
          </w:p>
        </w:tc>
        <w:tc>
          <w:tcPr>
            <w:tcW w:w="2126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FEMUR (supine) – int. rot.:</w:t>
            </w:r>
          </w:p>
        </w:tc>
        <w:tc>
          <w:tcPr>
            <w:tcW w:w="2126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TIBIA – thigh foot angle (TFA):</w:t>
            </w:r>
          </w:p>
        </w:tc>
        <w:tc>
          <w:tcPr>
            <w:tcW w:w="2126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Femoral </w:t>
            </w: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anteversion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</w:p>
        </w:tc>
        <w:tc>
          <w:tcPr>
            <w:tcW w:w="2126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7E5A7C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Tibial torsion:</w:t>
            </w:r>
          </w:p>
        </w:tc>
        <w:tc>
          <w:tcPr>
            <w:tcW w:w="2126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 w:val="restart"/>
          </w:tcPr>
          <w:p w:rsidR="00735C73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Leg length discrepancy:</w:t>
            </w: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True</w:t>
            </w:r>
          </w:p>
        </w:tc>
        <w:tc>
          <w:tcPr>
            <w:tcW w:w="2126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1917" w:type="dxa"/>
            <w:vMerge/>
          </w:tcPr>
          <w:p w:rsidR="00735C73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4253" w:type="dxa"/>
          </w:tcPr>
          <w:p w:rsidR="00735C73" w:rsidRDefault="00735C73" w:rsidP="00735C7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Apparent</w:t>
            </w:r>
          </w:p>
        </w:tc>
        <w:tc>
          <w:tcPr>
            <w:tcW w:w="2126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057" w:type="dxa"/>
          </w:tcPr>
          <w:p w:rsidR="00735C73" w:rsidRDefault="00735C73" w:rsidP="00CC136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FD5458" w:rsidRDefault="00FD5458" w:rsidP="00D07AF0">
      <w:pPr>
        <w:jc w:val="center"/>
        <w:rPr>
          <w:b/>
          <w:sz w:val="28"/>
          <w:szCs w:val="28"/>
        </w:rPr>
      </w:pPr>
    </w:p>
    <w:p w:rsidR="00735C73" w:rsidRDefault="00735C73" w:rsidP="00735C7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Upper </w:t>
      </w:r>
      <w:r w:rsidRPr="00D07AF0">
        <w:rPr>
          <w:b/>
          <w:sz w:val="28"/>
          <w:szCs w:val="28"/>
        </w:rPr>
        <w:t>Limb Examination</w:t>
      </w:r>
    </w:p>
    <w:p w:rsidR="00735C73" w:rsidRDefault="00735C73" w:rsidP="00D07AF0">
      <w:pPr>
        <w:jc w:val="center"/>
        <w:rPr>
          <w:b/>
          <w:sz w:val="28"/>
          <w:szCs w:val="28"/>
        </w:rPr>
      </w:pPr>
    </w:p>
    <w:tbl>
      <w:tblPr>
        <w:tblW w:w="10336" w:type="dxa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610"/>
        <w:gridCol w:w="6726"/>
      </w:tblGrid>
      <w:tr w:rsidR="00FD5458" w:rsidRPr="00A875FF" w:rsidTr="00735C73">
        <w:trPr>
          <w:trHeight w:val="361"/>
          <w:jc w:val="center"/>
        </w:trPr>
        <w:tc>
          <w:tcPr>
            <w:tcW w:w="3610" w:type="dxa"/>
          </w:tcPr>
          <w:p w:rsidR="00FD5458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Hand function:</w:t>
            </w:r>
          </w:p>
        </w:tc>
        <w:tc>
          <w:tcPr>
            <w:tcW w:w="6726" w:type="dxa"/>
          </w:tcPr>
          <w:p w:rsidR="001E6681" w:rsidRPr="001E6681" w:rsidRDefault="001E6681" w:rsidP="001E6681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FD5458" w:rsidRPr="001E6681" w:rsidTr="00735C73">
        <w:trPr>
          <w:trHeight w:val="361"/>
          <w:jc w:val="center"/>
        </w:trPr>
        <w:tc>
          <w:tcPr>
            <w:tcW w:w="3610" w:type="dxa"/>
          </w:tcPr>
          <w:p w:rsidR="00FD5458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Dominant hand:</w:t>
            </w:r>
          </w:p>
        </w:tc>
        <w:tc>
          <w:tcPr>
            <w:tcW w:w="6726" w:type="dxa"/>
          </w:tcPr>
          <w:p w:rsidR="001E6681" w:rsidRPr="006E3204" w:rsidRDefault="001E6681" w:rsidP="006E3204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FD5458" w:rsidRPr="00A875FF" w:rsidTr="00735C73">
        <w:trPr>
          <w:trHeight w:val="361"/>
          <w:jc w:val="center"/>
        </w:trPr>
        <w:tc>
          <w:tcPr>
            <w:tcW w:w="3610" w:type="dxa"/>
          </w:tcPr>
          <w:p w:rsidR="00FD5458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Graps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 &amp; Release:</w:t>
            </w:r>
          </w:p>
        </w:tc>
        <w:tc>
          <w:tcPr>
            <w:tcW w:w="6726" w:type="dxa"/>
          </w:tcPr>
          <w:p w:rsidR="001E6681" w:rsidRPr="001E6681" w:rsidRDefault="001E6681" w:rsidP="001E6681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FD5458" w:rsidRPr="00A875FF" w:rsidTr="00735C73">
        <w:trPr>
          <w:trHeight w:val="361"/>
          <w:jc w:val="center"/>
        </w:trPr>
        <w:tc>
          <w:tcPr>
            <w:tcW w:w="3610" w:type="dxa"/>
          </w:tcPr>
          <w:p w:rsidR="00FD5458" w:rsidRDefault="00735C73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House classification:</w:t>
            </w:r>
          </w:p>
        </w:tc>
        <w:tc>
          <w:tcPr>
            <w:tcW w:w="6726" w:type="dxa"/>
          </w:tcPr>
          <w:p w:rsidR="001E6681" w:rsidRPr="001E6681" w:rsidRDefault="001E6681" w:rsidP="001E6681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3610" w:type="dxa"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Pronation deformity:</w:t>
            </w:r>
          </w:p>
        </w:tc>
        <w:tc>
          <w:tcPr>
            <w:tcW w:w="6726" w:type="dxa"/>
          </w:tcPr>
          <w:p w:rsidR="00735C73" w:rsidRPr="001E6681" w:rsidRDefault="00735C73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3610" w:type="dxa"/>
          </w:tcPr>
          <w:p w:rsidR="00735C73" w:rsidRDefault="00735C73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Tonkin’s classification:</w:t>
            </w:r>
          </w:p>
        </w:tc>
        <w:tc>
          <w:tcPr>
            <w:tcW w:w="6726" w:type="dxa"/>
          </w:tcPr>
          <w:p w:rsidR="00735C73" w:rsidRPr="001E6681" w:rsidRDefault="00735C73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3610" w:type="dxa"/>
          </w:tcPr>
          <w:p w:rsidR="00735C73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Supination – Active:</w:t>
            </w:r>
          </w:p>
        </w:tc>
        <w:tc>
          <w:tcPr>
            <w:tcW w:w="6726" w:type="dxa"/>
          </w:tcPr>
          <w:p w:rsidR="00735C73" w:rsidRPr="001E6681" w:rsidRDefault="00735C73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3610" w:type="dxa"/>
          </w:tcPr>
          <w:p w:rsidR="00735C73" w:rsidRDefault="00D04E98" w:rsidP="00D04E9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Supination – Passive:</w:t>
            </w:r>
          </w:p>
        </w:tc>
        <w:tc>
          <w:tcPr>
            <w:tcW w:w="6726" w:type="dxa"/>
          </w:tcPr>
          <w:p w:rsidR="00735C73" w:rsidRPr="001E6681" w:rsidRDefault="00735C73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3610" w:type="dxa"/>
          </w:tcPr>
          <w:p w:rsidR="00735C73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Wrist:</w:t>
            </w:r>
          </w:p>
        </w:tc>
        <w:tc>
          <w:tcPr>
            <w:tcW w:w="6726" w:type="dxa"/>
          </w:tcPr>
          <w:p w:rsidR="00735C73" w:rsidRPr="001E6681" w:rsidRDefault="00735C73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735C73" w:rsidRPr="00A875FF" w:rsidTr="00735C73">
        <w:trPr>
          <w:trHeight w:val="361"/>
          <w:jc w:val="center"/>
        </w:trPr>
        <w:tc>
          <w:tcPr>
            <w:tcW w:w="3610" w:type="dxa"/>
          </w:tcPr>
          <w:p w:rsidR="00735C73" w:rsidRPr="00D04E98" w:rsidRDefault="00D04E98" w:rsidP="00D04E98">
            <w:pPr>
              <w:pStyle w:val="Standard"/>
              <w:jc w:val="both"/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</w:pPr>
            <w:r w:rsidRPr="00D04E98"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t>ZANCOLLI’S CLASSIFICATION:</w:t>
            </w:r>
          </w:p>
        </w:tc>
        <w:tc>
          <w:tcPr>
            <w:tcW w:w="6726" w:type="dxa"/>
          </w:tcPr>
          <w:p w:rsidR="00735C73" w:rsidRPr="001E6681" w:rsidRDefault="00735C73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735C73">
        <w:trPr>
          <w:trHeight w:val="361"/>
          <w:jc w:val="center"/>
        </w:trPr>
        <w:tc>
          <w:tcPr>
            <w:tcW w:w="3610" w:type="dxa"/>
          </w:tcPr>
          <w:p w:rsidR="00D04E98" w:rsidRPr="00D04E98" w:rsidRDefault="00D04E98" w:rsidP="00D04E98">
            <w:pPr>
              <w:pStyle w:val="Standard"/>
              <w:jc w:val="both"/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</w:pPr>
            <w:r w:rsidRPr="00D04E98"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t>FCU</w:t>
            </w:r>
          </w:p>
        </w:tc>
        <w:tc>
          <w:tcPr>
            <w:tcW w:w="6726" w:type="dxa"/>
          </w:tcPr>
          <w:p w:rsidR="00D04E98" w:rsidRPr="001E6681" w:rsidRDefault="00D04E98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735C73">
        <w:trPr>
          <w:trHeight w:val="361"/>
          <w:jc w:val="center"/>
        </w:trPr>
        <w:tc>
          <w:tcPr>
            <w:tcW w:w="3610" w:type="dxa"/>
          </w:tcPr>
          <w:p w:rsidR="00D04E98" w:rsidRPr="00D04E98" w:rsidRDefault="00D04E98" w:rsidP="00D04E98">
            <w:pPr>
              <w:pStyle w:val="Standard"/>
              <w:jc w:val="both"/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</w:pPr>
            <w:r w:rsidRPr="00D04E98"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t>Long finger flexors:</w:t>
            </w:r>
          </w:p>
        </w:tc>
        <w:tc>
          <w:tcPr>
            <w:tcW w:w="6726" w:type="dxa"/>
          </w:tcPr>
          <w:p w:rsidR="00D04E98" w:rsidRDefault="00D04E98" w:rsidP="007E5A7C">
            <w:pPr>
              <w:pStyle w:val="Standard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04E98" w:rsidRPr="00A875FF" w:rsidTr="00735C73">
        <w:trPr>
          <w:trHeight w:val="361"/>
          <w:jc w:val="center"/>
        </w:trPr>
        <w:tc>
          <w:tcPr>
            <w:tcW w:w="3610" w:type="dxa"/>
          </w:tcPr>
          <w:p w:rsidR="00D04E98" w:rsidRPr="00D04E98" w:rsidRDefault="00D04E98" w:rsidP="00D04E98">
            <w:pPr>
              <w:pStyle w:val="Standard"/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</w:pPr>
            <w:r w:rsidRPr="00D04E98"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lastRenderedPageBreak/>
              <w:t>Thumb – HOUSE AND TONKIN’S GRADE:</w:t>
            </w:r>
          </w:p>
        </w:tc>
        <w:tc>
          <w:tcPr>
            <w:tcW w:w="6726" w:type="dxa"/>
          </w:tcPr>
          <w:p w:rsidR="00D04E98" w:rsidRDefault="00D04E98" w:rsidP="007E5A7C">
            <w:pPr>
              <w:pStyle w:val="Standard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D04E98" w:rsidRPr="00A875FF" w:rsidTr="00735C73">
        <w:trPr>
          <w:trHeight w:val="361"/>
          <w:jc w:val="center"/>
        </w:trPr>
        <w:tc>
          <w:tcPr>
            <w:tcW w:w="3610" w:type="dxa"/>
          </w:tcPr>
          <w:p w:rsidR="00D04E98" w:rsidRPr="00D04E98" w:rsidRDefault="00D04E98" w:rsidP="00D04E98">
            <w:pPr>
              <w:pStyle w:val="Standard"/>
              <w:jc w:val="both"/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</w:pPr>
            <w:r w:rsidRPr="00D04E98">
              <w:rPr>
                <w:rFonts w:ascii="Calibri" w:eastAsia="Arial" w:hAnsi="Calibri" w:cs="Arial"/>
                <w:b/>
                <w:color w:val="A6A6A6" w:themeColor="background1" w:themeShade="A6"/>
                <w:kern w:val="0"/>
                <w:sz w:val="28"/>
                <w:szCs w:val="28"/>
                <w:lang w:val="en-AU" w:eastAsia="en-AU" w:bidi="ar-SA"/>
              </w:rPr>
              <w:t>EPL Power:</w:t>
            </w:r>
          </w:p>
        </w:tc>
        <w:tc>
          <w:tcPr>
            <w:tcW w:w="6726" w:type="dxa"/>
          </w:tcPr>
          <w:p w:rsidR="00D04E98" w:rsidRDefault="00D04E98" w:rsidP="007E5A7C">
            <w:pPr>
              <w:pStyle w:val="Standard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:rsidR="006E3204" w:rsidRDefault="006E320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C3733" w:rsidRDefault="008C3733" w:rsidP="00D07AF0">
      <w:pPr>
        <w:jc w:val="center"/>
        <w:rPr>
          <w:b/>
          <w:sz w:val="28"/>
          <w:szCs w:val="28"/>
        </w:rPr>
      </w:pPr>
    </w:p>
    <w:p w:rsidR="006E3204" w:rsidRDefault="008C3733" w:rsidP="00D07A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Investigations:</w:t>
      </w:r>
    </w:p>
    <w:p w:rsidR="008C3733" w:rsidRDefault="008C3733" w:rsidP="00D07AF0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81"/>
        <w:gridCol w:w="3102"/>
        <w:gridCol w:w="5738"/>
      </w:tblGrid>
      <w:tr w:rsidR="00D04E98" w:rsidRPr="00A875FF" w:rsidTr="00D04E98">
        <w:trPr>
          <w:trHeight w:val="361"/>
          <w:jc w:val="center"/>
        </w:trPr>
        <w:tc>
          <w:tcPr>
            <w:tcW w:w="1581" w:type="dxa"/>
            <w:vMerge w:val="restart"/>
          </w:tcPr>
          <w:p w:rsidR="00D04E98" w:rsidRDefault="00D04E98" w:rsidP="00D04E9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X-ray:</w:t>
            </w:r>
          </w:p>
        </w:tc>
        <w:tc>
          <w:tcPr>
            <w:tcW w:w="3102" w:type="dxa"/>
          </w:tcPr>
          <w:p w:rsidR="00D04E98" w:rsidRP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D04E98">
              <w:rPr>
                <w:b/>
                <w:color w:val="A6A6A6" w:themeColor="background1" w:themeShade="A6"/>
                <w:sz w:val="28"/>
                <w:szCs w:val="28"/>
              </w:rPr>
              <w:t>PBH:</w:t>
            </w:r>
          </w:p>
        </w:tc>
        <w:tc>
          <w:tcPr>
            <w:tcW w:w="5738" w:type="dxa"/>
          </w:tcPr>
          <w:p w:rsidR="00D04E98" w:rsidRPr="005D07E1" w:rsidRDefault="00D04E98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/>
          </w:tcPr>
          <w:p w:rsid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02" w:type="dxa"/>
          </w:tcPr>
          <w:p w:rsidR="00D04E98" w:rsidRP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D04E98">
              <w:rPr>
                <w:b/>
                <w:color w:val="A6A6A6" w:themeColor="background1" w:themeShade="A6"/>
                <w:sz w:val="28"/>
                <w:szCs w:val="28"/>
              </w:rPr>
              <w:t>Knee:</w:t>
            </w:r>
          </w:p>
        </w:tc>
        <w:tc>
          <w:tcPr>
            <w:tcW w:w="5738" w:type="dxa"/>
          </w:tcPr>
          <w:p w:rsidR="00D04E98" w:rsidRPr="005D07E1" w:rsidRDefault="00D04E98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/>
          </w:tcPr>
          <w:p w:rsid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02" w:type="dxa"/>
          </w:tcPr>
          <w:p w:rsidR="00D04E98" w:rsidRPr="00D04E98" w:rsidRDefault="00D04E98" w:rsidP="00D04E9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D04E98">
              <w:rPr>
                <w:b/>
                <w:color w:val="A6A6A6" w:themeColor="background1" w:themeShade="A6"/>
                <w:sz w:val="28"/>
                <w:szCs w:val="28"/>
              </w:rPr>
              <w:t>Foot:</w:t>
            </w:r>
          </w:p>
        </w:tc>
        <w:tc>
          <w:tcPr>
            <w:tcW w:w="5738" w:type="dxa"/>
          </w:tcPr>
          <w:p w:rsidR="00D04E98" w:rsidRPr="005D07E1" w:rsidRDefault="00D04E98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 w:val="restart"/>
          </w:tcPr>
          <w:p w:rsid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CT scan:</w:t>
            </w:r>
          </w:p>
        </w:tc>
        <w:tc>
          <w:tcPr>
            <w:tcW w:w="3102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Brain</w:t>
            </w:r>
          </w:p>
        </w:tc>
        <w:tc>
          <w:tcPr>
            <w:tcW w:w="5738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/>
          </w:tcPr>
          <w:p w:rsid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02" w:type="dxa"/>
          </w:tcPr>
          <w:p w:rsidR="00D04E98" w:rsidRP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Rational profile</w:t>
            </w:r>
          </w:p>
        </w:tc>
        <w:tc>
          <w:tcPr>
            <w:tcW w:w="5738" w:type="dxa"/>
          </w:tcPr>
          <w:p w:rsidR="00D04E98" w:rsidRPr="005D07E1" w:rsidRDefault="00D04E98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</w:tcPr>
          <w:p w:rsid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Scanogram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</w:p>
        </w:tc>
        <w:tc>
          <w:tcPr>
            <w:tcW w:w="3102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5738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 w:val="restart"/>
          </w:tcPr>
          <w:p w:rsid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Blood test:</w:t>
            </w:r>
          </w:p>
        </w:tc>
        <w:tc>
          <w:tcPr>
            <w:tcW w:w="3102" w:type="dxa"/>
          </w:tcPr>
          <w:p w:rsidR="00D04E98" w:rsidRP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Vit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 D3</w:t>
            </w:r>
          </w:p>
        </w:tc>
        <w:tc>
          <w:tcPr>
            <w:tcW w:w="5738" w:type="dxa"/>
          </w:tcPr>
          <w:p w:rsidR="00D04E98" w:rsidRPr="005D07E1" w:rsidRDefault="00D04E98" w:rsidP="007E5A7C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/>
          </w:tcPr>
          <w:p w:rsidR="00D04E98" w:rsidRDefault="00D04E98" w:rsidP="008C3733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02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proofErr w:type="spellStart"/>
            <w:r>
              <w:rPr>
                <w:b/>
                <w:color w:val="A6A6A6" w:themeColor="background1" w:themeShade="A6"/>
                <w:sz w:val="28"/>
                <w:szCs w:val="28"/>
              </w:rPr>
              <w:t>Vit</w:t>
            </w:r>
            <w:proofErr w:type="spellEnd"/>
            <w:r>
              <w:rPr>
                <w:b/>
                <w:color w:val="A6A6A6" w:themeColor="background1" w:themeShade="A6"/>
                <w:sz w:val="28"/>
                <w:szCs w:val="28"/>
              </w:rPr>
              <w:t xml:space="preserve"> B12</w:t>
            </w:r>
          </w:p>
        </w:tc>
        <w:tc>
          <w:tcPr>
            <w:tcW w:w="5738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/>
          </w:tcPr>
          <w:p w:rsid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02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Sr. calcium</w:t>
            </w:r>
          </w:p>
        </w:tc>
        <w:tc>
          <w:tcPr>
            <w:tcW w:w="5738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1581" w:type="dxa"/>
            <w:vMerge/>
          </w:tcPr>
          <w:p w:rsid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3102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Others</w:t>
            </w:r>
          </w:p>
        </w:tc>
        <w:tc>
          <w:tcPr>
            <w:tcW w:w="5738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D04E98" w:rsidRPr="005D07E1" w:rsidRDefault="00D04E98" w:rsidP="008013D8">
      <w:pPr>
        <w:tabs>
          <w:tab w:val="left" w:pos="1581"/>
          <w:tab w:val="left" w:pos="4683"/>
        </w:tabs>
        <w:rPr>
          <w:b/>
          <w:color w:val="000000" w:themeColor="text1"/>
          <w:sz w:val="28"/>
          <w:szCs w:val="28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421"/>
      </w:tblGrid>
      <w:tr w:rsidR="00D04E98" w:rsidRPr="00A875FF" w:rsidTr="007E5A7C">
        <w:trPr>
          <w:trHeight w:val="361"/>
          <w:jc w:val="center"/>
        </w:trPr>
        <w:tc>
          <w:tcPr>
            <w:tcW w:w="10421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  <w:r w:rsidRPr="00D04E98">
              <w:rPr>
                <w:b/>
                <w:color w:val="A6A6A6" w:themeColor="background1" w:themeShade="A6"/>
                <w:sz w:val="28"/>
                <w:szCs w:val="28"/>
              </w:rPr>
              <w:t>Current problems:</w:t>
            </w:r>
          </w:p>
        </w:tc>
      </w:tr>
      <w:tr w:rsidR="00D04E98" w:rsidRPr="00A875FF" w:rsidTr="007E5A7C">
        <w:trPr>
          <w:trHeight w:val="361"/>
          <w:jc w:val="center"/>
        </w:trPr>
        <w:tc>
          <w:tcPr>
            <w:tcW w:w="10421" w:type="dxa"/>
          </w:tcPr>
          <w:p w:rsidR="00D04E98" w:rsidRPr="005D07E1" w:rsidRDefault="00D04E98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D04E98" w:rsidRPr="005D07E1" w:rsidRDefault="00D04E98" w:rsidP="008013D8">
      <w:pPr>
        <w:rPr>
          <w:b/>
          <w:color w:val="000000" w:themeColor="text1"/>
          <w:sz w:val="28"/>
          <w:szCs w:val="28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43"/>
        <w:gridCol w:w="7478"/>
      </w:tblGrid>
      <w:tr w:rsidR="00D04E98" w:rsidRPr="00A875FF" w:rsidTr="007E5A7C">
        <w:trPr>
          <w:trHeight w:val="361"/>
          <w:jc w:val="center"/>
        </w:trPr>
        <w:tc>
          <w:tcPr>
            <w:tcW w:w="10421" w:type="dxa"/>
            <w:gridSpan w:val="2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D04E98">
              <w:rPr>
                <w:b/>
                <w:color w:val="A6A6A6" w:themeColor="background1" w:themeShade="A6"/>
                <w:sz w:val="28"/>
                <w:szCs w:val="28"/>
              </w:rPr>
              <w:t>Plan:</w:t>
            </w: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2943" w:type="dxa"/>
          </w:tcPr>
          <w:p w:rsidR="00D04E98" w:rsidRP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Before Gait Analysis:</w:t>
            </w:r>
          </w:p>
        </w:tc>
        <w:tc>
          <w:tcPr>
            <w:tcW w:w="7478" w:type="dxa"/>
          </w:tcPr>
          <w:p w:rsidR="00D04E98" w:rsidRPr="00D04E98" w:rsidRDefault="00D04E98" w:rsidP="007E5A7C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</w:tr>
      <w:tr w:rsidR="00D04E98" w:rsidRPr="00A875FF" w:rsidTr="00D04E98">
        <w:trPr>
          <w:trHeight w:val="361"/>
          <w:jc w:val="center"/>
        </w:trPr>
        <w:tc>
          <w:tcPr>
            <w:tcW w:w="2943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After Gait Analysis:</w:t>
            </w:r>
          </w:p>
        </w:tc>
        <w:tc>
          <w:tcPr>
            <w:tcW w:w="7478" w:type="dxa"/>
          </w:tcPr>
          <w:p w:rsidR="00D04E98" w:rsidRPr="00D04E98" w:rsidRDefault="00D04E98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</w:tr>
    </w:tbl>
    <w:p w:rsidR="008C3733" w:rsidRDefault="008C3733" w:rsidP="00D07AF0">
      <w:pPr>
        <w:jc w:val="center"/>
        <w:rPr>
          <w:b/>
          <w:sz w:val="28"/>
          <w:szCs w:val="28"/>
        </w:rPr>
      </w:pPr>
    </w:p>
    <w:p w:rsidR="00FA0AEF" w:rsidRDefault="00FA0AEF" w:rsidP="00FA0AEF">
      <w:pPr>
        <w:pStyle w:val="Odstavecseseznamem"/>
        <w:ind w:left="0"/>
        <w:rPr>
          <w:b/>
          <w:sz w:val="20"/>
          <w:szCs w:val="20"/>
        </w:rPr>
      </w:pPr>
    </w:p>
    <w:p w:rsidR="007060CB" w:rsidRDefault="007060CB" w:rsidP="00FA0AEF">
      <w:pPr>
        <w:pStyle w:val="Odstavecseseznamem"/>
        <w:ind w:left="0"/>
        <w:rPr>
          <w:b/>
          <w:sz w:val="20"/>
          <w:szCs w:val="20"/>
        </w:rPr>
        <w:sectPr w:rsidR="007060CB" w:rsidSect="00EE7DC5">
          <w:headerReference w:type="default" r:id="rId13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FA0AEF" w:rsidRDefault="00FA0AEF" w:rsidP="00FA0AEF">
      <w:pPr>
        <w:pStyle w:val="Odstavecseseznamem"/>
        <w:ind w:left="0"/>
        <w:rPr>
          <w:b/>
          <w:sz w:val="20"/>
          <w:szCs w:val="20"/>
        </w:rPr>
      </w:pPr>
    </w:p>
    <w:p w:rsidR="007060CB" w:rsidRDefault="007060CB" w:rsidP="00FA0AEF">
      <w:pPr>
        <w:pStyle w:val="Odstavecseseznamem"/>
        <w:ind w:left="0"/>
        <w:rPr>
          <w:b/>
          <w:sz w:val="20"/>
          <w:szCs w:val="20"/>
        </w:rPr>
        <w:sectPr w:rsidR="007060CB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FA0AEF" w:rsidRDefault="00FA0AEF" w:rsidP="00FA0AEF">
      <w:pPr>
        <w:pStyle w:val="Odstavecseseznamem"/>
        <w:ind w:left="0"/>
        <w:rPr>
          <w:b/>
          <w:sz w:val="20"/>
          <w:szCs w:val="20"/>
        </w:rPr>
      </w:pPr>
    </w:p>
    <w:p w:rsidR="007060CB" w:rsidRDefault="007060CB" w:rsidP="00FA0AEF">
      <w:pPr>
        <w:pStyle w:val="Odstavecseseznamem"/>
        <w:ind w:left="0"/>
        <w:rPr>
          <w:b/>
          <w:sz w:val="20"/>
          <w:szCs w:val="20"/>
        </w:rPr>
        <w:sectPr w:rsidR="007060CB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CA4F7F" w:rsidRPr="00A875FF" w:rsidRDefault="00CA4F7F" w:rsidP="00CA4F7F">
      <w:pPr>
        <w:jc w:val="center"/>
        <w:rPr>
          <w:sz w:val="6"/>
          <w:szCs w:val="6"/>
        </w:rPr>
      </w:pPr>
    </w:p>
    <w:p w:rsidR="007C5931" w:rsidRPr="00A875FF" w:rsidRDefault="007C5931" w:rsidP="0018549C">
      <w:pPr>
        <w:jc w:val="center"/>
        <w:rPr>
          <w:sz w:val="6"/>
          <w:szCs w:val="6"/>
        </w:rPr>
      </w:pPr>
    </w:p>
    <w:p w:rsidR="00DA086F" w:rsidRPr="00A875FF" w:rsidRDefault="00DA086F">
      <w:pPr>
        <w:rPr>
          <w:b/>
          <w:sz w:val="6"/>
          <w:szCs w:val="6"/>
        </w:rPr>
      </w:pPr>
      <w:r w:rsidRPr="00A875FF">
        <w:rPr>
          <w:b/>
          <w:sz w:val="6"/>
          <w:szCs w:val="6"/>
        </w:rPr>
        <w:br w:type="page"/>
      </w:r>
    </w:p>
    <w:p w:rsidR="009D440F" w:rsidRDefault="009D440F" w:rsidP="007D14BF">
      <w:pPr>
        <w:jc w:val="center"/>
        <w:rPr>
          <w:b/>
          <w:sz w:val="28"/>
          <w:szCs w:val="28"/>
        </w:rPr>
      </w:pPr>
    </w:p>
    <w:p w:rsidR="00D37051" w:rsidRPr="00A875FF" w:rsidRDefault="00D37051" w:rsidP="007D14BF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 xml:space="preserve">Joint </w:t>
      </w:r>
      <w:r w:rsidR="00584F78">
        <w:rPr>
          <w:b/>
          <w:sz w:val="28"/>
          <w:szCs w:val="28"/>
        </w:rPr>
        <w:t>Angle Comparison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-1162922358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C93D1F" w:rsidRPr="00A875FF" w:rsidRDefault="00C93D1F" w:rsidP="007D14BF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29115F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Pelvic Tilt 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Pelvic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Pelvic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Pelvic_Angles_X_MEAN"/>
            <w:tag w:val="$Pelvic_Angles_X_MEAN"/>
            <w:id w:val="127968896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A7FA5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FC09E9" wp14:editId="371506F0">
                      <wp:extent cx="2030400" cy="1396800"/>
                      <wp:effectExtent l="0" t="0" r="0" b="0"/>
                      <wp:docPr id="3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Pelvic_Angles_Y_MEAN"/>
            <w:tag w:val="$Pelvic_Angles_Y_MEAN"/>
            <w:id w:val="184304730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9A7040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CB7F01E" wp14:editId="77837AF3">
                      <wp:extent cx="2030400" cy="1396800"/>
                      <wp:effectExtent l="0" t="0" r="0" b="0"/>
                      <wp:docPr id="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Pelvic_Angles_Z_MEAN"/>
            <w:tag w:val="$Pelvic_Angles_Z_MEAN"/>
            <w:id w:val="205896825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9A7040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A10A422" wp14:editId="3B755689">
                      <wp:extent cx="2030400" cy="1396800"/>
                      <wp:effectExtent l="0" t="0" r="0" b="0"/>
                      <wp:docPr id="3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9115F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9115F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Hip_Angles_X_MEAN"/>
            <w:tag w:val="$Hip_Angles_X_MEAN"/>
            <w:id w:val="113259957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F85A9BA" wp14:editId="65CD03E2">
                      <wp:extent cx="2030400" cy="1396800"/>
                      <wp:effectExtent l="0" t="0" r="0" b="0"/>
                      <wp:docPr id="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Hip_Angles_Y_MEAN"/>
            <w:tag w:val="$Hip_Angles_Y_MEAN"/>
            <w:id w:val="89762845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51AE19A" wp14:editId="734D8505">
                      <wp:extent cx="2030400" cy="1396800"/>
                      <wp:effectExtent l="0" t="0" r="0" b="0"/>
                      <wp:docPr id="3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Hip_Angles_Z_MEAN"/>
            <w:tag w:val="$Hip_Angles_Z_MEAN"/>
            <w:id w:val="1973860682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FF4F3DE" wp14:editId="733C90F1">
                      <wp:extent cx="2030400" cy="1396800"/>
                      <wp:effectExtent l="0" t="0" r="0" b="0"/>
                      <wp:docPr id="3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9115F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9115F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Knee Flexion </w:t>
            </w:r>
            <w:r>
              <w:rPr>
                <w:rFonts w:ascii="Franklin Gothic Book" w:hAnsi="Franklin Gothic Book"/>
                <w:sz w:val="18"/>
                <w:szCs w:val="18"/>
              </w:rPr>
              <w:t>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Knee_Angles_X_MEAN"/>
            <w:tag w:val="$Knee_Angles_X_MEAN"/>
            <w:id w:val="-204858931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5917325" wp14:editId="67FB4D8C">
                      <wp:extent cx="2030400" cy="1396800"/>
                      <wp:effectExtent l="0" t="0" r="0" b="0"/>
                      <wp:docPr id="3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Angles_Y_MEAN"/>
            <w:tag w:val="$Knee_Angles_Y_MEAN"/>
            <w:id w:val="25109844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EDADE7C" wp14:editId="1D9600BC">
                      <wp:extent cx="2030400" cy="1396800"/>
                      <wp:effectExtent l="0" t="0" r="0" b="0"/>
                      <wp:docPr id="3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Angles_Z_MEAN"/>
            <w:tag w:val="$Knee_Angles_Z_MEAN"/>
            <w:id w:val="-210841354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EA6DCED" wp14:editId="02764585">
                      <wp:extent cx="2030400" cy="1396800"/>
                      <wp:effectExtent l="0" t="0" r="0" b="0"/>
                      <wp:docPr id="4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9115F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BF2055" w:rsidRPr="00A875FF" w:rsidTr="00BF205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BF2055" w:rsidRPr="00A875FF" w:rsidRDefault="00BF2055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BF2055" w:rsidRPr="00A875FF" w:rsidRDefault="00BF2055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BF2055" w:rsidRPr="00A875FF" w:rsidRDefault="00BF2055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Dorsi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BF2055" w:rsidRPr="00A875FF" w:rsidRDefault="00BF2055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BF2055" w:rsidRPr="00A875FF" w:rsidRDefault="00BF2055" w:rsidP="00BF2055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(Eversion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BF2055" w:rsidRPr="00A875FF" w:rsidRDefault="00BF2055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BF2055" w:rsidRPr="00A875FF" w:rsidRDefault="00BF2055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Foot Progression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Ankle_Angles_X_MEAN"/>
            <w:tag w:val="$Ankle_Angles_X_MEAN"/>
            <w:id w:val="7324776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E55B57E" wp14:editId="092062C5">
                      <wp:extent cx="2030400" cy="1396800"/>
                      <wp:effectExtent l="0" t="0" r="0" b="0"/>
                      <wp:docPr id="4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Ankle_Angles_Y_MEAN"/>
            <w:tag w:val="$Ankle_Angles_Y_MEAN"/>
            <w:id w:val="1375500952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BF2055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A79C854" wp14:editId="6D071129">
                      <wp:extent cx="2030400" cy="1396800"/>
                      <wp:effectExtent l="0" t="0" r="0" b="0"/>
                      <wp:docPr id="1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Foot_Progression_Z_MEAN"/>
            <w:tag w:val="$Foot_Progression_Z_MEAN"/>
            <w:id w:val="1682392812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2A3925" wp14:editId="45DF25F8">
                      <wp:extent cx="2030400" cy="1396800"/>
                      <wp:effectExtent l="0" t="0" r="0" b="0"/>
                      <wp:docPr id="4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C93D1F" w:rsidRPr="00A875FF" w:rsidRDefault="00C93D1F" w:rsidP="007D14BF">
      <w:pPr>
        <w:jc w:val="center"/>
        <w:rPr>
          <w:b/>
          <w:sz w:val="28"/>
          <w:szCs w:val="28"/>
        </w:rPr>
      </w:pPr>
    </w:p>
    <w:p w:rsidR="000E31E7" w:rsidRPr="00A875FF" w:rsidRDefault="00035BB9" w:rsidP="00937B9B">
      <w:pPr>
        <w:jc w:val="center"/>
        <w:rPr>
          <w:b/>
          <w:sz w:val="40"/>
          <w:szCs w:val="40"/>
        </w:rPr>
      </w:pPr>
      <w:r>
        <w:rPr>
          <w:b/>
          <w:noProof/>
          <w:sz w:val="28"/>
          <w:szCs w:val="28"/>
          <w:lang w:val="en-GB"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46" type="#_x0000_t202" style="position:absolute;left:0;text-align:left;margin-left:324pt;margin-top:11.95pt;width:13.55pt;height:26.7pt;z-index:253289984;mso-width-relative:margin;mso-height-relative:margin;v-text-anchor:middle" filled="f" stroked="f">
            <v:textbox style="mso-next-textbox:#_x0000_s7846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5" type="#_x0000_t202" style="position:absolute;left:0;text-align:left;margin-left:324pt;margin-top:60.5pt;width:13.55pt;height:26.7pt;z-index:253288960;mso-width-relative:margin;mso-height-relative:margin;v-text-anchor:middle" filled="f" stroked="f">
            <v:textbox style="mso-next-textbox:#_x0000_s7845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4" type="#_x0000_t202" style="position:absolute;left:0;text-align:left;margin-left:324pt;margin-top:37.45pt;width:13.55pt;height:26.7pt;z-index:253287936;mso-width-relative:margin;mso-height-relative:margin;v-text-anchor:middle" filled="f" stroked="f">
            <v:textbox style="mso-next-textbox:#_x0000_s7844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3" type="#_x0000_t202" style="position:absolute;left:0;text-align:left;margin-left:324pt;margin-top:11.2pt;width:13.55pt;height:26.7pt;z-index:253286912;mso-width-relative:margin;mso-height-relative:margin;v-text-anchor:middle" filled="f" stroked="f">
            <v:textbox style="mso-next-textbox:#_x0000_s7843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2" type="#_x0000_t202" style="position:absolute;left:0;text-align:left;margin-left:324pt;margin-top:61.7pt;width:13.55pt;height:26.7pt;z-index:253285888;mso-width-relative:margin;mso-height-relative:margin;v-text-anchor:middle" filled="f" stroked="f">
            <v:textbox style="mso-next-textbox:#_x0000_s7842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1" type="#_x0000_t202" style="position:absolute;left:0;text-align:left;margin-left:324pt;margin-top:38.65pt;width:13.55pt;height:26.7pt;z-index:253284864;mso-width-relative:margin;mso-height-relative:margin;v-text-anchor:middle" filled="f" stroked="f">
            <v:textbox style="mso-next-textbox:#_x0000_s7841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0" type="#_x0000_t202" style="position:absolute;left:0;text-align:left;margin-left:324pt;margin-top:12.4pt;width:13.55pt;height:26.7pt;z-index:253283840;mso-width-relative:margin;mso-height-relative:margin;v-text-anchor:middle" filled="f" stroked="f">
            <v:textbox style="mso-next-textbox:#_x0000_s7840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9" type="#_x0000_t202" style="position:absolute;left:0;text-align:left;margin-left:324pt;margin-top:60.95pt;width:13.55pt;height:26.7pt;z-index:253282816;mso-width-relative:margin;mso-height-relative:margin;v-text-anchor:middle" filled="f" stroked="f">
            <v:textbox style="mso-next-textbox:#_x0000_s7839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8" type="#_x0000_t202" style="position:absolute;left:0;text-align:left;margin-left:324pt;margin-top:37.9pt;width:13.55pt;height:26.7pt;z-index:253281792;mso-width-relative:margin;mso-height-relative:margin;v-text-anchor:middle" filled="f" stroked="f">
            <v:textbox style="mso-next-textbox:#_x0000_s7838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7" type="#_x0000_t202" style="position:absolute;left:0;text-align:left;margin-left:324pt;margin-top:11.65pt;width:13.55pt;height:26.7pt;z-index:253280768;mso-width-relative:margin;mso-height-relative:margin;v-text-anchor:middle" filled="f" stroked="f">
            <v:textbox style="mso-next-textbox:#_x0000_s7837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8" type="#_x0000_t202" style="position:absolute;left:0;text-align:left;margin-left:324pt;margin-top:61.25pt;width:13.55pt;height:26.7pt;z-index:253292032;mso-width-relative:margin;mso-height-relative:margin;v-text-anchor:middle" filled="f" stroked="f">
            <v:textbox style="mso-next-textbox:#_x0000_s7848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47" type="#_x0000_t202" style="position:absolute;left:0;text-align:left;margin-left:324pt;margin-top:38.2pt;width:13.55pt;height:26.7pt;z-index:253291008;mso-width-relative:margin;mso-height-relative:margin;v-text-anchor:middle" filled="f" stroked="f">
            <v:textbox style="mso-next-textbox:#_x0000_s7847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4" type="#_x0000_t202" style="position:absolute;left:0;text-align:left;margin-left:324pt;margin-top:12.7pt;width:13.55pt;height:26.7pt;z-index:253277696;mso-width-relative:margin;mso-height-relative:margin;v-text-anchor:middle" filled="f" stroked="f">
            <v:textbox style="mso-next-textbox:#_x0000_s7834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3" type="#_x0000_t202" style="position:absolute;left:0;text-align:left;margin-left:324pt;margin-top:61.25pt;width:13.55pt;height:26.7pt;z-index:253276672;mso-width-relative:margin;mso-height-relative:margin;v-text-anchor:middle" filled="f" stroked="f">
            <v:textbox style="mso-next-textbox:#_x0000_s7833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2" type="#_x0000_t202" style="position:absolute;left:0;text-align:left;margin-left:324pt;margin-top:38.2pt;width:13.55pt;height:26.7pt;z-index:253275648;mso-width-relative:margin;mso-height-relative:margin;v-text-anchor:middle" filled="f" stroked="f">
            <v:textbox style="mso-next-textbox:#_x0000_s7832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1" type="#_x0000_t202" style="position:absolute;left:0;text-align:left;margin-left:324pt;margin-top:11.95pt;width:13.55pt;height:26.7pt;z-index:253274624;mso-width-relative:margin;mso-height-relative:margin;v-text-anchor:middle" filled="f" stroked="f">
            <v:textbox style="mso-next-textbox:#_x0000_s7831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6" type="#_x0000_t202" style="position:absolute;left:0;text-align:left;margin-left:324pt;margin-top:62pt;width:13.55pt;height:26.7pt;z-index:253279744;mso-width-relative:margin;mso-height-relative:margin;v-text-anchor:middle" filled="f" stroked="f">
            <v:textbox style="mso-next-textbox:#_x0000_s7836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35" type="#_x0000_t202" style="position:absolute;left:0;text-align:left;margin-left:324pt;margin-top:38.95pt;width:13.55pt;height:26.7pt;z-index:253278720;mso-width-relative:margin;mso-height-relative:margin;v-text-anchor:middle" filled="f" stroked="f">
            <v:textbox style="mso-next-textbox:#_x0000_s7835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23" type="#_x0000_t202" style="position:absolute;left:0;text-align:left;margin-left:324pt;margin-top:39.4pt;width:13.55pt;height:26.7pt;z-index:253272576;mso-width-relative:margin;mso-height-relative:margin;v-text-anchor:middle" filled="f" stroked="f">
            <v:textbox style="mso-next-textbox:#_x0000_s7823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22" type="#_x0000_t202" style="position:absolute;left:0;text-align:left;margin-left:324pt;margin-top:13.15pt;width:13.55pt;height:26.7pt;z-index:253271552;mso-width-relative:margin;mso-height-relative:margin;v-text-anchor:middle" filled="f" stroked="f">
            <v:textbox style="mso-next-textbox:#_x0000_s7822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824" type="#_x0000_t202" style="position:absolute;left:0;text-align:left;margin-left:324pt;margin-top:62.45pt;width:13.55pt;height:26.7pt;z-index:253273600;mso-width-relative:margin;mso-height-relative:margin;v-text-anchor:middle" filled="f" stroked="f">
            <v:textbox style="mso-next-textbox:#_x0000_s7824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6"/>
          <w:szCs w:val="6"/>
          <w:lang w:val="en-GB" w:eastAsia="en-GB"/>
        </w:rPr>
        <w:pict>
          <v:shape id="_x0000_s7812" type="#_x0000_t202" style="position:absolute;left:0;text-align:left;margin-left:324pt;margin-top:61.7pt;width:13.55pt;height:26.7pt;z-index:253270528;mso-width-relative:margin;mso-height-relative:margin;v-text-anchor:middle" filled="f" stroked="f">
            <v:textbox style="mso-next-textbox:#_x0000_s7812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B05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6"/>
          <w:szCs w:val="6"/>
          <w:lang w:val="en-GB" w:eastAsia="en-GB"/>
        </w:rPr>
        <w:pict>
          <v:shape id="_x0000_s7811" type="#_x0000_t202" style="position:absolute;left:0;text-align:left;margin-left:324pt;margin-top:38.65pt;width:13.55pt;height:26.7pt;z-index:253269504;mso-width-relative:margin;mso-height-relative:margin;v-text-anchor:middle" filled="f" stroked="f">
            <v:textbox style="mso-next-textbox:#_x0000_s7811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0000FF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sz w:val="6"/>
          <w:szCs w:val="6"/>
          <w:lang w:val="en-GB" w:eastAsia="en-GB"/>
        </w:rPr>
        <w:pict>
          <v:shape id="_x0000_s7810" type="#_x0000_t202" style="position:absolute;left:0;text-align:left;margin-left:324pt;margin-top:12.4pt;width:13.55pt;height:26.7pt;z-index:253268480;mso-width-relative:margin;mso-height-relative:margin;v-text-anchor:middle" filled="f" stroked="f">
            <v:textbox style="mso-next-textbox:#_x0000_s7810" inset="0,0,0,0">
              <w:txbxContent>
                <w:p w:rsidR="007E5A7C" w:rsidRPr="00B53C44" w:rsidRDefault="007E5A7C" w:rsidP="00B53C44">
                  <w:pPr>
                    <w:jc w:val="center"/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</w:pPr>
                  <w:r w:rsidRPr="00B53C44">
                    <w:rPr>
                      <w:rFonts w:ascii="Arial Black" w:hAnsi="Arial Black"/>
                      <w:b/>
                      <w:color w:val="FF0000"/>
                      <w:sz w:val="40"/>
                      <w:szCs w:val="40"/>
                      <w:lang w:val="en-GB"/>
                    </w:rPr>
                    <w:t>?</w:t>
                  </w:r>
                </w:p>
              </w:txbxContent>
            </v:textbox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7806" type="#_x0000_t32" style="position:absolute;left:0;text-align:left;margin-left:363.7pt;margin-top:76.35pt;width:18pt;height:.05pt;flip:x;z-index:253265408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803" style="position:absolute;left:0;text-align:left;margin-left:387.3pt;margin-top:70.9pt;width:11.25pt;height:11.25pt;z-index:253264384" coordorigin="547,1763" coordsize="225,225">
            <v:oval id="_x0000_s7804" style="position:absolute;left:547;top:1763;width:225;height:225" fillcolor="white [3212]" strokecolor="#00b050" strokeweight="1.5pt"/>
            <v:shape id="_x0000_s7805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99" style="position:absolute;left:0;text-align:left;margin-left:404pt;margin-top:70.9pt;width:11.25pt;height:11.25pt;z-index:253263360" coordorigin="554,1388" coordsize="225,225">
            <v:oval id="_x0000_s7800" style="position:absolute;left:554;top:1388;width:225;height:225" fillcolor="white [3212]" strokecolor="#00b050" strokeweight="1.5pt"/>
            <v:shape id="_x0000_s7801" type="#_x0000_t32" style="position:absolute;left:590;top:1504;width:147;height:2;flip:y" o:connectortype="straight" strokecolor="#00b050" strokeweight="1.5pt"/>
            <v:shape id="_x0000_s7802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98" style="position:absolute;left:0;text-align:left;margin-left:344.6pt;margin-top:68.2pt;width:16.75pt;height:13.95pt;z-index:25326233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97" type="#_x0000_t32" style="position:absolute;left:0;text-align:left;margin-left:426.65pt;margin-top:62.65pt;width:.05pt;height:16.5pt;rotation:-90;flip:y;z-index:25326131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7796" type="#_x0000_t5" style="position:absolute;left:0;text-align:left;margin-left:491.15pt;margin-top:67.45pt;width:14.25pt;height:14.25pt;rotation:-180;z-index:253260288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95" type="#_x0000_t5" style="position:absolute;left:0;text-align:left;margin-left:496.75pt;margin-top:69.25pt;width:14.25pt;height:14.25pt;z-index:253259264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794" style="position:absolute;left:0;text-align:left;margin-left:458.95pt;margin-top:72.2pt;width:24.75pt;height:7.15pt;z-index:253258240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93" type="#_x0000_t32" style="position:absolute;left:0;text-align:left;margin-left:442.85pt;margin-top:67.45pt;width:.05pt;height:16.5pt;flip:y;z-index:25325721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92" type="#_x0000_t32" style="position:absolute;left:0;text-align:left;margin-left:363.25pt;margin-top:51.3pt;width:18pt;height:.05pt;flip:x;z-index:253256192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88" style="position:absolute;left:0;text-align:left;margin-left:288.35pt;margin-top:43.15pt;width:14.85pt;height:14.7pt;z-index:253255168" coordorigin="2230,12069" coordsize="297,294">
            <v:shape id="_x0000_s7789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790" type="#_x0000_t32" style="position:absolute;left:2230;top:12069;width:286;height:0" o:connectortype="straight" strokecolor="blue" strokeweight="1.5pt"/>
            <v:shape id="_x0000_s7791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83" style="position:absolute;left:0;text-align:left;margin-left:306.75pt;margin-top:38.55pt;width:14.3pt;height:22.6pt;z-index:253254144" coordorigin="1860,11974" coordsize="286,452">
            <v:shape id="_x0000_s7784" type="#_x0000_t32" style="position:absolute;left:1860;top:12140;width:286;height:0" o:connectortype="straight" strokecolor="blue" strokeweight="1.5pt"/>
            <v:shape id="_x0000_s7785" type="#_x0000_t32" style="position:absolute;left:1860;top:12260;width:286;height:0" o:connectortype="straight" strokecolor="blue" strokeweight="1.5pt"/>
            <v:shape id="_x0000_s7786" type="#_x0000_t32" style="position:absolute;left:2003;top:11974;width:0;height:166" o:connectortype="straight" strokecolor="blue" strokeweight="1.5pt">
              <v:stroke endarrow="block"/>
            </v:shape>
            <v:shape id="_x0000_s7787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80" style="position:absolute;left:0;text-align:left;margin-left:386.85pt;margin-top:45.85pt;width:11.25pt;height:11.25pt;z-index:253253120" coordorigin="547,1763" coordsize="225,225">
            <v:oval id="_x0000_s7781" style="position:absolute;left:547;top:1763;width:225;height:225" fillcolor="white [3212]" strokecolor="blue" strokeweight="1.5pt"/>
            <v:shape id="_x0000_s7782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76" style="position:absolute;left:0;text-align:left;margin-left:403.55pt;margin-top:45.85pt;width:11.25pt;height:11.25pt;z-index:253252096" coordorigin="554,1388" coordsize="225,225">
            <v:oval id="_x0000_s7777" style="position:absolute;left:554;top:1388;width:225;height:225" fillcolor="white [3212]" strokecolor="blue" strokeweight="1.5pt"/>
            <v:shape id="_x0000_s7778" type="#_x0000_t32" style="position:absolute;left:590;top:1504;width:147;height:2;flip:y" o:connectortype="straight" strokecolor="blue" strokeweight="1.5pt"/>
            <v:shape id="_x0000_s7779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75" style="position:absolute;left:0;text-align:left;margin-left:344.15pt;margin-top:43.15pt;width:16.75pt;height:13.95pt;z-index:25325107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74" type="#_x0000_t32" style="position:absolute;left:0;text-align:left;margin-left:426.2pt;margin-top:48.6pt;width:.05pt;height:16.5pt;rotation:90;z-index:253250048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73" type="#_x0000_t32" style="position:absolute;left:0;text-align:left;margin-left:426.2pt;margin-top:37.6pt;width:.05pt;height:16.5pt;rotation:-90;flip:y;z-index:25324902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72" type="#_x0000_t5" style="position:absolute;left:0;text-align:left;margin-left:490.7pt;margin-top:42.35pt;width:14.25pt;height:14.25pt;rotation:-180;z-index:253248000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71" type="#_x0000_t5" style="position:absolute;left:0;text-align:left;margin-left:496.3pt;margin-top:44.15pt;width:14.25pt;height:14.25pt;z-index:253246976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770" style="position:absolute;left:0;text-align:left;margin-left:458.5pt;margin-top:47.1pt;width:24.75pt;height:7.15pt;z-index:253245952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69" type="#_x0000_t32" style="position:absolute;left:0;text-align:left;margin-left:449.55pt;margin-top:42.35pt;width:.05pt;height:16.5pt;z-index:253244928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68" type="#_x0000_t32" style="position:absolute;left:0;text-align:left;margin-left:442.4pt;margin-top:42.35pt;width:.05pt;height:16.5pt;flip:y;z-index:25324390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67" type="#_x0000_t32" style="position:absolute;left:0;text-align:left;margin-left:363.15pt;margin-top:24.6pt;width:18pt;height:.05pt;flip:x;z-index:253242880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63" style="position:absolute;left:0;text-align:left;margin-left:288.9pt;margin-top:17pt;width:14.85pt;height:14.7pt;z-index:253241856" coordorigin="2230,12069" coordsize="297,294">
            <v:shape id="_x0000_s7764" type="#_x0000_t32" style="position:absolute;left:2370;top:12074;width:1;height:289;flip:y" o:connectortype="straight" strokecolor="red" strokeweight="1.5pt">
              <v:stroke startarrow="block" endarrow="block"/>
            </v:shape>
            <v:shape id="_x0000_s7765" type="#_x0000_t32" style="position:absolute;left:2230;top:12069;width:286;height:0" o:connectortype="straight" strokecolor="red" strokeweight="1.5pt"/>
            <v:shape id="_x0000_s7766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60" style="position:absolute;left:0;text-align:left;margin-left:386.75pt;margin-top:19.15pt;width:11.25pt;height:11.25pt;z-index:253240832" coordorigin="547,1763" coordsize="225,225">
            <v:oval id="_x0000_s7761" style="position:absolute;left:547;top:1763;width:225;height:225" fillcolor="white [3212]" strokecolor="red" strokeweight="1.5pt"/>
            <v:shape id="_x0000_s7762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56" style="position:absolute;left:0;text-align:left;margin-left:403.45pt;margin-top:19.15pt;width:11.25pt;height:11.25pt;z-index:253239808" coordorigin="554,1388" coordsize="225,225">
            <v:oval id="_x0000_s7757" style="position:absolute;left:554;top:1388;width:225;height:225" fillcolor="white [3212]" strokecolor="red" strokeweight="1.5pt"/>
            <v:shape id="_x0000_s7758" type="#_x0000_t32" style="position:absolute;left:590;top:1504;width:147;height:2;flip:y" o:connectortype="straight" strokecolor="red" strokeweight="1.5pt"/>
            <v:shape id="_x0000_s7759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55" style="position:absolute;left:0;text-align:left;margin-left:344.05pt;margin-top:16.45pt;width:16.75pt;height:13.95pt;z-index:25323878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54" type="#_x0000_t32" style="position:absolute;left:0;text-align:left;margin-left:426.1pt;margin-top:21.9pt;width:.05pt;height:16.5pt;rotation:90;z-index:25323776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53" type="#_x0000_t32" style="position:absolute;left:0;text-align:left;margin-left:426.1pt;margin-top:10.9pt;width:.05pt;height:16.5pt;rotation:-90;flip:y;z-index:25323673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52" type="#_x0000_t5" style="position:absolute;left:0;text-align:left;margin-left:490.6pt;margin-top:15.65pt;width:14.25pt;height:14.25pt;rotation:-180;z-index:253235712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51" type="#_x0000_t5" style="position:absolute;left:0;text-align:left;margin-left:496.2pt;margin-top:17.45pt;width:14.25pt;height:14.25pt;z-index:253234688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750" style="position:absolute;left:0;text-align:left;margin-left:458.4pt;margin-top:20.4pt;width:24.75pt;height:7.15pt;z-index:253233664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49" type="#_x0000_t32" style="position:absolute;left:0;text-align:left;margin-left:449.45pt;margin-top:15.65pt;width:.05pt;height:16.5pt;z-index:25323264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48" type="#_x0000_t32" style="position:absolute;left:0;text-align:left;margin-left:442.3pt;margin-top:15.65pt;width:.05pt;height:16.5pt;flip:y;z-index:25323161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45" type="#_x0000_t32" style="position:absolute;left:0;text-align:left;margin-left:364.15pt;margin-top:76.25pt;width:18pt;height:.05pt;flip:x;z-index:253228544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41" style="position:absolute;left:0;text-align:left;margin-left:288.25pt;margin-top:68.15pt;width:14.85pt;height:14.7pt;z-index:253227520" coordorigin="2230,12069" coordsize="297,294">
            <v:shape id="_x0000_s7742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743" type="#_x0000_t32" style="position:absolute;left:2230;top:12069;width:286;height:0" o:connectortype="straight" strokecolor="#00b050" strokeweight="1.5pt"/>
            <v:shape id="_x0000_s7744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38" style="position:absolute;left:0;text-align:left;margin-left:387.75pt;margin-top:70.8pt;width:11.25pt;height:11.25pt;z-index:253226496" coordorigin="547,1763" coordsize="225,225">
            <v:oval id="_x0000_s7739" style="position:absolute;left:547;top:1763;width:225;height:225" fillcolor="white [3212]" strokecolor="#00b050" strokeweight="1.5pt"/>
            <v:shape id="_x0000_s7740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34" style="position:absolute;left:0;text-align:left;margin-left:404.45pt;margin-top:70.8pt;width:11.25pt;height:11.25pt;z-index:253225472" coordorigin="554,1388" coordsize="225,225">
            <v:oval id="_x0000_s7735" style="position:absolute;left:554;top:1388;width:225;height:225" fillcolor="white [3212]" strokecolor="#00b050" strokeweight="1.5pt"/>
            <v:shape id="_x0000_s7736" type="#_x0000_t32" style="position:absolute;left:590;top:1504;width:147;height:2;flip:y" o:connectortype="straight" strokecolor="#00b050" strokeweight="1.5pt"/>
            <v:shape id="_x0000_s7737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33" style="position:absolute;left:0;text-align:left;margin-left:345.05pt;margin-top:68.1pt;width:16.75pt;height:13.95pt;z-index:25322444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32" type="#_x0000_t32" style="position:absolute;left:0;text-align:left;margin-left:427.1pt;margin-top:62.55pt;width:.05pt;height:16.5pt;rotation:-90;flip:y;z-index:253223424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31" type="#_x0000_t5" style="position:absolute;left:0;text-align:left;margin-left:491.6pt;margin-top:67.35pt;width:14.25pt;height:14.25pt;rotation:-180;z-index:253222400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30" type="#_x0000_t5" style="position:absolute;left:0;text-align:left;margin-left:497.2pt;margin-top:69.15pt;width:14.25pt;height:14.25pt;z-index:253221376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729" style="position:absolute;left:0;text-align:left;margin-left:459.4pt;margin-top:72.1pt;width:24.75pt;height:7.15pt;z-index:253220352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28" type="#_x0000_t32" style="position:absolute;left:0;text-align:left;margin-left:450.45pt;margin-top:67.35pt;width:.05pt;height:16.5pt;z-index:253219328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27" type="#_x0000_t32" style="position:absolute;left:0;text-align:left;margin-left:443.3pt;margin-top:67.35pt;width:.05pt;height:16.5pt;flip:y;z-index:253218304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26" type="#_x0000_t32" style="position:absolute;left:0;text-align:left;margin-left:363.7pt;margin-top:51.2pt;width:18pt;height:.05pt;flip:x;z-index:253217280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22" style="position:absolute;left:0;text-align:left;margin-left:288.8pt;margin-top:43.05pt;width:14.85pt;height:14.7pt;z-index:253216256" coordorigin="2230,12069" coordsize="297,294">
            <v:shape id="_x0000_s7723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724" type="#_x0000_t32" style="position:absolute;left:2230;top:12069;width:286;height:0" o:connectortype="straight" strokecolor="blue" strokeweight="1.5pt"/>
            <v:shape id="_x0000_s7725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17" style="position:absolute;left:0;text-align:left;margin-left:307.2pt;margin-top:38.45pt;width:14.3pt;height:22.6pt;z-index:253215232" coordorigin="1860,11974" coordsize="286,452">
            <v:shape id="_x0000_s7718" type="#_x0000_t32" style="position:absolute;left:1860;top:12140;width:286;height:0" o:connectortype="straight" strokecolor="blue" strokeweight="1.5pt"/>
            <v:shape id="_x0000_s7719" type="#_x0000_t32" style="position:absolute;left:1860;top:12260;width:286;height:0" o:connectortype="straight" strokecolor="blue" strokeweight="1.5pt"/>
            <v:shape id="_x0000_s7720" type="#_x0000_t32" style="position:absolute;left:2003;top:11974;width:0;height:166" o:connectortype="straight" strokecolor="blue" strokeweight="1.5pt">
              <v:stroke endarrow="block"/>
            </v:shape>
            <v:shape id="_x0000_s7721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14" style="position:absolute;left:0;text-align:left;margin-left:387.3pt;margin-top:45.75pt;width:11.25pt;height:11.25pt;z-index:253214208" coordorigin="547,1763" coordsize="225,225">
            <v:oval id="_x0000_s7715" style="position:absolute;left:547;top:1763;width:225;height:225" fillcolor="white [3212]" strokecolor="blue" strokeweight="1.5pt"/>
            <v:shape id="_x0000_s7716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710" style="position:absolute;left:0;text-align:left;margin-left:404pt;margin-top:45.75pt;width:11.25pt;height:11.25pt;z-index:253213184" coordorigin="554,1388" coordsize="225,225">
            <v:oval id="_x0000_s7711" style="position:absolute;left:554;top:1388;width:225;height:225" fillcolor="white [3212]" strokecolor="blue" strokeweight="1.5pt"/>
            <v:shape id="_x0000_s7712" type="#_x0000_t32" style="position:absolute;left:590;top:1504;width:147;height:2;flip:y" o:connectortype="straight" strokecolor="blue" strokeweight="1.5pt"/>
            <v:shape id="_x0000_s7713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9" style="position:absolute;left:0;text-align:left;margin-left:344.6pt;margin-top:43.05pt;width:16.75pt;height:13.95pt;z-index:25321216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8" type="#_x0000_t32" style="position:absolute;left:0;text-align:left;margin-left:426.65pt;margin-top:48.5pt;width:.05pt;height:16.5pt;rotation:90;z-index:253211136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7" type="#_x0000_t32" style="position:absolute;left:0;text-align:left;margin-left:426.65pt;margin-top:37.5pt;width:.05pt;height:16.5pt;rotation:-90;flip:y;z-index:25321011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6" type="#_x0000_t5" style="position:absolute;left:0;text-align:left;margin-left:491.15pt;margin-top:42.25pt;width:14.25pt;height:14.25pt;rotation:-180;z-index:253209088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5" type="#_x0000_t5" style="position:absolute;left:0;text-align:left;margin-left:496.75pt;margin-top:44.05pt;width:14.25pt;height:14.25pt;z-index:253208064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704" style="position:absolute;left:0;text-align:left;margin-left:458.95pt;margin-top:47pt;width:24.75pt;height:7.15pt;z-index:253207040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3" type="#_x0000_t32" style="position:absolute;left:0;text-align:left;margin-left:450pt;margin-top:42.25pt;width:.05pt;height:16.5pt;z-index:253206016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2" type="#_x0000_t32" style="position:absolute;left:0;text-align:left;margin-left:442.85pt;margin-top:42.25pt;width:.05pt;height:16.5pt;flip:y;z-index:25320499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701" type="#_x0000_t32" style="position:absolute;left:0;text-align:left;margin-left:363.6pt;margin-top:24.5pt;width:18pt;height:.05pt;flip:x;z-index:253203968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97" style="position:absolute;left:0;text-align:left;margin-left:289.35pt;margin-top:16.9pt;width:14.85pt;height:14.7pt;z-index:253202944" coordorigin="2230,12069" coordsize="297,294">
            <v:shape id="_x0000_s7698" type="#_x0000_t32" style="position:absolute;left:2370;top:12074;width:1;height:289;flip:y" o:connectortype="straight" strokecolor="red" strokeweight="1.5pt">
              <v:stroke startarrow="block" endarrow="block"/>
            </v:shape>
            <v:shape id="_x0000_s7699" type="#_x0000_t32" style="position:absolute;left:2230;top:12069;width:286;height:0" o:connectortype="straight" strokecolor="red" strokeweight="1.5pt"/>
            <v:shape id="_x0000_s7700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94" style="position:absolute;left:0;text-align:left;margin-left:387.2pt;margin-top:19.05pt;width:11.25pt;height:11.25pt;z-index:253201920" coordorigin="547,1763" coordsize="225,225">
            <v:oval id="_x0000_s7695" style="position:absolute;left:547;top:1763;width:225;height:225" fillcolor="white [3212]" strokecolor="red" strokeweight="1.5pt"/>
            <v:shape id="_x0000_s7696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90" style="position:absolute;left:0;text-align:left;margin-left:403.9pt;margin-top:19.05pt;width:11.25pt;height:11.25pt;z-index:253200896" coordorigin="554,1388" coordsize="225,225">
            <v:oval id="_x0000_s7691" style="position:absolute;left:554;top:1388;width:225;height:225" fillcolor="white [3212]" strokecolor="red" strokeweight="1.5pt"/>
            <v:shape id="_x0000_s7692" type="#_x0000_t32" style="position:absolute;left:590;top:1504;width:147;height:2;flip:y" o:connectortype="straight" strokecolor="red" strokeweight="1.5pt"/>
            <v:shape id="_x0000_s7693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9" style="position:absolute;left:0;text-align:left;margin-left:344.5pt;margin-top:16.35pt;width:16.75pt;height:13.95pt;z-index:25319987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8" type="#_x0000_t32" style="position:absolute;left:0;text-align:left;margin-left:426.55pt;margin-top:21.8pt;width:.05pt;height:16.5pt;rotation:90;z-index:25319884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7" type="#_x0000_t32" style="position:absolute;left:0;text-align:left;margin-left:426.55pt;margin-top:10.8pt;width:.05pt;height:16.5pt;rotation:-90;flip:y;z-index:25319782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6" type="#_x0000_t5" style="position:absolute;left:0;text-align:left;margin-left:491.05pt;margin-top:15.55pt;width:14.25pt;height:14.25pt;rotation:-180;z-index:253196800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5" type="#_x0000_t5" style="position:absolute;left:0;text-align:left;margin-left:496.65pt;margin-top:17.35pt;width:14.25pt;height:14.25pt;z-index:253195776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684" style="position:absolute;left:0;text-align:left;margin-left:458.85pt;margin-top:20.3pt;width:24.75pt;height:7.15pt;z-index:253194752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3" type="#_x0000_t32" style="position:absolute;left:0;text-align:left;margin-left:449.9pt;margin-top:15.55pt;width:.05pt;height:16.5pt;z-index:25319372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82" type="#_x0000_t32" style="position:absolute;left:0;text-align:left;margin-left:442.75pt;margin-top:15.55pt;width:.05pt;height:16.5pt;flip:y;z-index:25319270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79" type="#_x0000_t32" style="position:absolute;left:0;text-align:left;margin-left:363.25pt;margin-top:76.35pt;width:18pt;height:.05pt;flip:x;z-index:253189632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76" style="position:absolute;left:0;text-align:left;margin-left:386.85pt;margin-top:70.9pt;width:11.25pt;height:11.25pt;z-index:253188608" coordorigin="547,1763" coordsize="225,225">
            <v:oval id="_x0000_s7677" style="position:absolute;left:547;top:1763;width:225;height:225" fillcolor="white [3212]" strokecolor="#00b050" strokeweight="1.5pt"/>
            <v:shape id="_x0000_s7678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72" style="position:absolute;left:0;text-align:left;margin-left:403.55pt;margin-top:70.9pt;width:11.25pt;height:11.25pt;z-index:253187584" coordorigin="554,1388" coordsize="225,225">
            <v:oval id="_x0000_s7673" style="position:absolute;left:554;top:1388;width:225;height:225" fillcolor="white [3212]" strokecolor="#00b050" strokeweight="1.5pt"/>
            <v:shape id="_x0000_s7674" type="#_x0000_t32" style="position:absolute;left:590;top:1504;width:147;height:2;flip:y" o:connectortype="straight" strokecolor="#00b050" strokeweight="1.5pt"/>
            <v:shape id="_x0000_s7675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71" style="position:absolute;left:0;text-align:left;margin-left:344.15pt;margin-top:68.2pt;width:16.75pt;height:13.95pt;z-index:25318656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70" type="#_x0000_t32" style="position:absolute;left:0;text-align:left;margin-left:426.2pt;margin-top:62.65pt;width:.05pt;height:16.5pt;rotation:-90;flip:y;z-index:25318553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69" type="#_x0000_t5" style="position:absolute;left:0;text-align:left;margin-left:490.7pt;margin-top:67.45pt;width:14.25pt;height:14.25pt;rotation:-180;z-index:253184512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68" type="#_x0000_t5" style="position:absolute;left:0;text-align:left;margin-left:496.3pt;margin-top:69.25pt;width:14.25pt;height:14.25pt;z-index:253183488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667" style="position:absolute;left:0;text-align:left;margin-left:458.5pt;margin-top:72.2pt;width:24.75pt;height:7.15pt;z-index:253182464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66" type="#_x0000_t32" style="position:absolute;left:0;text-align:left;margin-left:442.4pt;margin-top:67.45pt;width:.05pt;height:16.5pt;flip:y;z-index:253181440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65" type="#_x0000_t32" style="position:absolute;left:0;text-align:left;margin-left:362.8pt;margin-top:51.3pt;width:18pt;height:.05pt;flip:x;z-index:253180416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61" style="position:absolute;left:0;text-align:left;margin-left:287.9pt;margin-top:43.15pt;width:14.85pt;height:14.7pt;z-index:253179392" coordorigin="2230,12069" coordsize="297,294">
            <v:shape id="_x0000_s7662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663" type="#_x0000_t32" style="position:absolute;left:2230;top:12069;width:286;height:0" o:connectortype="straight" strokecolor="blue" strokeweight="1.5pt"/>
            <v:shape id="_x0000_s7664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56" style="position:absolute;left:0;text-align:left;margin-left:306.3pt;margin-top:38.55pt;width:14.3pt;height:22.6pt;z-index:253178368" coordorigin="1860,11974" coordsize="286,452">
            <v:shape id="_x0000_s7657" type="#_x0000_t32" style="position:absolute;left:1860;top:12140;width:286;height:0" o:connectortype="straight" strokecolor="blue" strokeweight="1.5pt"/>
            <v:shape id="_x0000_s7658" type="#_x0000_t32" style="position:absolute;left:1860;top:12260;width:286;height:0" o:connectortype="straight" strokecolor="blue" strokeweight="1.5pt"/>
            <v:shape id="_x0000_s7659" type="#_x0000_t32" style="position:absolute;left:2003;top:11974;width:0;height:166" o:connectortype="straight" strokecolor="blue" strokeweight="1.5pt">
              <v:stroke endarrow="block"/>
            </v:shape>
            <v:shape id="_x0000_s7660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53" style="position:absolute;left:0;text-align:left;margin-left:386.4pt;margin-top:45.85pt;width:11.25pt;height:11.25pt;z-index:253177344" coordorigin="547,1763" coordsize="225,225">
            <v:oval id="_x0000_s7654" style="position:absolute;left:547;top:1763;width:225;height:225" fillcolor="white [3212]" strokecolor="blue" strokeweight="1.5pt"/>
            <v:shape id="_x0000_s7655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49" style="position:absolute;left:0;text-align:left;margin-left:403.1pt;margin-top:45.85pt;width:11.25pt;height:11.25pt;z-index:253176320" coordorigin="554,1388" coordsize="225,225">
            <v:oval id="_x0000_s7650" style="position:absolute;left:554;top:1388;width:225;height:225" fillcolor="white [3212]" strokecolor="blue" strokeweight="1.5pt"/>
            <v:shape id="_x0000_s7651" type="#_x0000_t32" style="position:absolute;left:590;top:1504;width:147;height:2;flip:y" o:connectortype="straight" strokecolor="blue" strokeweight="1.5pt"/>
            <v:shape id="_x0000_s7652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8" style="position:absolute;left:0;text-align:left;margin-left:343.7pt;margin-top:43.15pt;width:16.75pt;height:13.95pt;z-index:25317529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7" type="#_x0000_t32" style="position:absolute;left:0;text-align:left;margin-left:425.75pt;margin-top:48.6pt;width:.05pt;height:16.5pt;rotation:90;z-index:25317427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6" type="#_x0000_t32" style="position:absolute;left:0;text-align:left;margin-left:425.75pt;margin-top:37.6pt;width:.05pt;height:16.5pt;rotation:-90;flip:y;z-index:253173248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5" type="#_x0000_t5" style="position:absolute;left:0;text-align:left;margin-left:490.25pt;margin-top:42.35pt;width:14.25pt;height:14.25pt;rotation:-180;z-index:253172224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4" type="#_x0000_t5" style="position:absolute;left:0;text-align:left;margin-left:495.85pt;margin-top:44.15pt;width:14.25pt;height:14.25pt;z-index:253171200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643" style="position:absolute;left:0;text-align:left;margin-left:458.05pt;margin-top:47.1pt;width:24.75pt;height:7.15pt;z-index:253170176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2" type="#_x0000_t32" style="position:absolute;left:0;text-align:left;margin-left:449.1pt;margin-top:42.35pt;width:.05pt;height:16.5pt;z-index:25316915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1" type="#_x0000_t32" style="position:absolute;left:0;text-align:left;margin-left:441.95pt;margin-top:42.35pt;width:.05pt;height:16.5pt;flip:y;z-index:253168128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40" type="#_x0000_t32" style="position:absolute;left:0;text-align:left;margin-left:362.7pt;margin-top:24.6pt;width:18pt;height:.05pt;flip:x;z-index:253167104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36" style="position:absolute;left:0;text-align:left;margin-left:288.45pt;margin-top:17pt;width:14.85pt;height:14.7pt;z-index:253166080" coordorigin="2230,12069" coordsize="297,294">
            <v:shape id="_x0000_s7637" type="#_x0000_t32" style="position:absolute;left:2370;top:12074;width:1;height:289;flip:y" o:connectortype="straight" strokecolor="red" strokeweight="1.5pt">
              <v:stroke startarrow="block" endarrow="block"/>
            </v:shape>
            <v:shape id="_x0000_s7638" type="#_x0000_t32" style="position:absolute;left:2230;top:12069;width:286;height:0" o:connectortype="straight" strokecolor="red" strokeweight="1.5pt"/>
            <v:shape id="_x0000_s7639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33" style="position:absolute;left:0;text-align:left;margin-left:386.3pt;margin-top:19.15pt;width:11.25pt;height:11.25pt;z-index:253165056" coordorigin="547,1763" coordsize="225,225">
            <v:oval id="_x0000_s7634" style="position:absolute;left:547;top:1763;width:225;height:225" fillcolor="white [3212]" strokecolor="red" strokeweight="1.5pt"/>
            <v:shape id="_x0000_s7635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29" style="position:absolute;left:0;text-align:left;margin-left:403pt;margin-top:19.15pt;width:11.25pt;height:11.25pt;z-index:253164032" coordorigin="554,1388" coordsize="225,225">
            <v:oval id="_x0000_s7630" style="position:absolute;left:554;top:1388;width:225;height:225" fillcolor="white [3212]" strokecolor="red" strokeweight="1.5pt"/>
            <v:shape id="_x0000_s7631" type="#_x0000_t32" style="position:absolute;left:590;top:1504;width:147;height:2;flip:y" o:connectortype="straight" strokecolor="red" strokeweight="1.5pt"/>
            <v:shape id="_x0000_s7632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8" style="position:absolute;left:0;text-align:left;margin-left:343.6pt;margin-top:16.45pt;width:16.75pt;height:13.95pt;z-index:25316300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7" type="#_x0000_t32" style="position:absolute;left:0;text-align:left;margin-left:425.65pt;margin-top:21.9pt;width:.05pt;height:16.5pt;rotation:90;z-index:25316198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6" type="#_x0000_t32" style="position:absolute;left:0;text-align:left;margin-left:425.65pt;margin-top:10.9pt;width:.05pt;height:16.5pt;rotation:-90;flip:y;z-index:25316096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5" type="#_x0000_t5" style="position:absolute;left:0;text-align:left;margin-left:490.15pt;margin-top:15.65pt;width:14.25pt;height:14.25pt;rotation:-180;z-index:253159936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4" type="#_x0000_t5" style="position:absolute;left:0;text-align:left;margin-left:495.75pt;margin-top:17.45pt;width:14.25pt;height:14.25pt;z-index:253158912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623" style="position:absolute;left:0;text-align:left;margin-left:457.95pt;margin-top:20.4pt;width:24.75pt;height:7.15pt;z-index:253157888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2" type="#_x0000_t32" style="position:absolute;left:0;text-align:left;margin-left:449pt;margin-top:15.65pt;width:.05pt;height:16.5pt;z-index:25315686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21" type="#_x0000_t32" style="position:absolute;left:0;text-align:left;margin-left:441.85pt;margin-top:15.65pt;width:.05pt;height:16.5pt;flip:y;z-index:25315584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18" type="#_x0000_t32" style="position:absolute;left:0;text-align:left;margin-left:363.7pt;margin-top:76.25pt;width:18pt;height:.05pt;flip:x;z-index:253152768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15" style="position:absolute;left:0;text-align:left;margin-left:387.3pt;margin-top:70.8pt;width:11.25pt;height:11.25pt;z-index:253151744" coordorigin="547,1763" coordsize="225,225">
            <v:oval id="_x0000_s7616" style="position:absolute;left:547;top:1763;width:225;height:225" fillcolor="white [3212]" strokecolor="#00b050" strokeweight="1.5pt"/>
            <v:shape id="_x0000_s7617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611" style="position:absolute;left:0;text-align:left;margin-left:404pt;margin-top:70.8pt;width:11.25pt;height:11.25pt;z-index:253150720" coordorigin="554,1388" coordsize="225,225">
            <v:oval id="_x0000_s7612" style="position:absolute;left:554;top:1388;width:225;height:225" fillcolor="white [3212]" strokecolor="#00b050" strokeweight="1.5pt"/>
            <v:shape id="_x0000_s7613" type="#_x0000_t32" style="position:absolute;left:590;top:1504;width:147;height:2;flip:y" o:connectortype="straight" strokecolor="#00b050" strokeweight="1.5pt"/>
            <v:shape id="_x0000_s7614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10" style="position:absolute;left:0;text-align:left;margin-left:344.6pt;margin-top:68.1pt;width:16.75pt;height:13.95pt;z-index:25314969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09" type="#_x0000_t32" style="position:absolute;left:0;text-align:left;margin-left:426.65pt;margin-top:62.55pt;width:.05pt;height:16.5pt;rotation:-90;flip:y;z-index:25314867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08" type="#_x0000_t5" style="position:absolute;left:0;text-align:left;margin-left:491.15pt;margin-top:67.35pt;width:14.25pt;height:14.25pt;rotation:-180;z-index:253147648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07" type="#_x0000_t5" style="position:absolute;left:0;text-align:left;margin-left:496.75pt;margin-top:69.15pt;width:14.25pt;height:14.25pt;z-index:253146624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606" style="position:absolute;left:0;text-align:left;margin-left:458.95pt;margin-top:72.1pt;width:24.75pt;height:7.15pt;z-index:253145600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05" type="#_x0000_t32" style="position:absolute;left:0;text-align:left;margin-left:450pt;margin-top:67.35pt;width:.05pt;height:16.5pt;z-index:25314457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04" type="#_x0000_t32" style="position:absolute;left:0;text-align:left;margin-left:442.85pt;margin-top:67.35pt;width:.05pt;height:16.5pt;flip:y;z-index:25314355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603" type="#_x0000_t32" style="position:absolute;left:0;text-align:left;margin-left:363.25pt;margin-top:51.2pt;width:18pt;height:.05pt;flip:x;z-index:253142528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99" style="position:absolute;left:0;text-align:left;margin-left:288.35pt;margin-top:43.05pt;width:14.85pt;height:14.7pt;z-index:253141504" coordorigin="2230,12069" coordsize="297,294">
            <v:shape id="_x0000_s7600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601" type="#_x0000_t32" style="position:absolute;left:2230;top:12069;width:286;height:0" o:connectortype="straight" strokecolor="blue" strokeweight="1.5pt"/>
            <v:shape id="_x0000_s7602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94" style="position:absolute;left:0;text-align:left;margin-left:306.75pt;margin-top:38.45pt;width:14.3pt;height:22.6pt;z-index:253140480" coordorigin="1860,11974" coordsize="286,452">
            <v:shape id="_x0000_s7595" type="#_x0000_t32" style="position:absolute;left:1860;top:12140;width:286;height:0" o:connectortype="straight" strokecolor="blue" strokeweight="1.5pt"/>
            <v:shape id="_x0000_s7596" type="#_x0000_t32" style="position:absolute;left:1860;top:12260;width:286;height:0" o:connectortype="straight" strokecolor="blue" strokeweight="1.5pt"/>
            <v:shape id="_x0000_s7597" type="#_x0000_t32" style="position:absolute;left:2003;top:11974;width:0;height:166" o:connectortype="straight" strokecolor="blue" strokeweight="1.5pt">
              <v:stroke endarrow="block"/>
            </v:shape>
            <v:shape id="_x0000_s7598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91" style="position:absolute;left:0;text-align:left;margin-left:386.85pt;margin-top:45.75pt;width:11.25pt;height:11.25pt;z-index:253139456" coordorigin="547,1763" coordsize="225,225">
            <v:oval id="_x0000_s7592" style="position:absolute;left:547;top:1763;width:225;height:225" fillcolor="white [3212]" strokecolor="blue" strokeweight="1.5pt"/>
            <v:shape id="_x0000_s7593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87" style="position:absolute;left:0;text-align:left;margin-left:403.55pt;margin-top:45.75pt;width:11.25pt;height:11.25pt;z-index:253138432" coordorigin="554,1388" coordsize="225,225">
            <v:oval id="_x0000_s7588" style="position:absolute;left:554;top:1388;width:225;height:225" fillcolor="white [3212]" strokecolor="blue" strokeweight="1.5pt"/>
            <v:shape id="_x0000_s7589" type="#_x0000_t32" style="position:absolute;left:590;top:1504;width:147;height:2;flip:y" o:connectortype="straight" strokecolor="blue" strokeweight="1.5pt"/>
            <v:shape id="_x0000_s7590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86" style="position:absolute;left:0;text-align:left;margin-left:344.15pt;margin-top:43.05pt;width:16.75pt;height:13.95pt;z-index:25313740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85" type="#_x0000_t32" style="position:absolute;left:0;text-align:left;margin-left:426.2pt;margin-top:48.5pt;width:.05pt;height:16.5pt;rotation:90;z-index:25313638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84" type="#_x0000_t32" style="position:absolute;left:0;text-align:left;margin-left:426.2pt;margin-top:37.5pt;width:.05pt;height:16.5pt;rotation:-90;flip:y;z-index:253135360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83" type="#_x0000_t5" style="position:absolute;left:0;text-align:left;margin-left:490.7pt;margin-top:42.25pt;width:14.25pt;height:14.25pt;rotation:-180;z-index:253134336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82" type="#_x0000_t5" style="position:absolute;left:0;text-align:left;margin-left:496.3pt;margin-top:44.05pt;width:14.25pt;height:14.25pt;z-index:253133312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581" style="position:absolute;left:0;text-align:left;margin-left:458.5pt;margin-top:47pt;width:24.75pt;height:7.15pt;z-index:253132288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80" type="#_x0000_t32" style="position:absolute;left:0;text-align:left;margin-left:449.55pt;margin-top:42.25pt;width:.05pt;height:16.5pt;z-index:25313126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79" type="#_x0000_t32" style="position:absolute;left:0;text-align:left;margin-left:442.4pt;margin-top:42.25pt;width:.05pt;height:16.5pt;flip:y;z-index:253130240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78" type="#_x0000_t32" style="position:absolute;left:0;text-align:left;margin-left:363.15pt;margin-top:24.5pt;width:18pt;height:.05pt;flip:x;z-index:253129216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74" style="position:absolute;left:0;text-align:left;margin-left:288.9pt;margin-top:16.9pt;width:14.85pt;height:14.7pt;z-index:253128192" coordorigin="2230,12069" coordsize="297,294">
            <v:shape id="_x0000_s7575" type="#_x0000_t32" style="position:absolute;left:2370;top:12074;width:1;height:289;flip:y" o:connectortype="straight" strokecolor="red" strokeweight="1.5pt">
              <v:stroke startarrow="block" endarrow="block"/>
            </v:shape>
            <v:shape id="_x0000_s7576" type="#_x0000_t32" style="position:absolute;left:2230;top:12069;width:286;height:0" o:connectortype="straight" strokecolor="red" strokeweight="1.5pt"/>
            <v:shape id="_x0000_s7577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71" style="position:absolute;left:0;text-align:left;margin-left:386.75pt;margin-top:19.05pt;width:11.25pt;height:11.25pt;z-index:253127168" coordorigin="547,1763" coordsize="225,225">
            <v:oval id="_x0000_s7572" style="position:absolute;left:547;top:1763;width:225;height:225" fillcolor="white [3212]" strokecolor="red" strokeweight="1.5pt"/>
            <v:shape id="_x0000_s7573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67" style="position:absolute;left:0;text-align:left;margin-left:403.45pt;margin-top:19.05pt;width:11.25pt;height:11.25pt;z-index:253126144" coordorigin="554,1388" coordsize="225,225">
            <v:oval id="_x0000_s7568" style="position:absolute;left:554;top:1388;width:225;height:225" fillcolor="white [3212]" strokecolor="red" strokeweight="1.5pt"/>
            <v:shape id="_x0000_s7569" type="#_x0000_t32" style="position:absolute;left:590;top:1504;width:147;height:2;flip:y" o:connectortype="straight" strokecolor="red" strokeweight="1.5pt"/>
            <v:shape id="_x0000_s7570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66" style="position:absolute;left:0;text-align:left;margin-left:344.05pt;margin-top:16.35pt;width:16.75pt;height:13.95pt;z-index:25312512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65" type="#_x0000_t32" style="position:absolute;left:0;text-align:left;margin-left:426.1pt;margin-top:21.8pt;width:.05pt;height:16.5pt;rotation:90;z-index:25312409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64" type="#_x0000_t32" style="position:absolute;left:0;text-align:left;margin-left:426.1pt;margin-top:10.8pt;width:.05pt;height:16.5pt;rotation:-90;flip:y;z-index:253123072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63" type="#_x0000_t5" style="position:absolute;left:0;text-align:left;margin-left:490.6pt;margin-top:15.55pt;width:14.25pt;height:14.25pt;rotation:-180;z-index:253122048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62" type="#_x0000_t5" style="position:absolute;left:0;text-align:left;margin-left:496.2pt;margin-top:17.35pt;width:14.25pt;height:14.25pt;z-index:253121024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561" style="position:absolute;left:0;text-align:left;margin-left:458.4pt;margin-top:20.3pt;width:24.75pt;height:7.15pt;z-index:253120000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60" type="#_x0000_t32" style="position:absolute;left:0;text-align:left;margin-left:449.45pt;margin-top:15.55pt;width:.05pt;height:16.5pt;z-index:25311897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59" type="#_x0000_t32" style="position:absolute;left:0;text-align:left;margin-left:442.3pt;margin-top:15.55pt;width:.05pt;height:16.5pt;flip:y;z-index:253117952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56" type="#_x0000_t32" style="position:absolute;left:0;text-align:left;margin-left:363.7pt;margin-top:76.8pt;width:18pt;height:.05pt;flip:x;z-index:253114880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52" style="position:absolute;left:0;text-align:left;margin-left:287.8pt;margin-top:68.7pt;width:14.85pt;height:14.7pt;z-index:253113856" coordorigin="2230,12069" coordsize="297,294">
            <v:shape id="_x0000_s7553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554" type="#_x0000_t32" style="position:absolute;left:2230;top:12069;width:286;height:0" o:connectortype="straight" strokecolor="#00b050" strokeweight="1.5pt"/>
            <v:shape id="_x0000_s7555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47" style="position:absolute;left:0;text-align:left;margin-left:306.8pt;margin-top:65.25pt;width:14.3pt;height:22.6pt;z-index:253112832" coordorigin="1860,11974" coordsize="286,452">
            <v:shape id="_x0000_s7548" type="#_x0000_t32" style="position:absolute;left:1860;top:12140;width:286;height:0" o:connectortype="straight" strokecolor="#00b050" strokeweight="1.5pt"/>
            <v:shape id="_x0000_s7549" type="#_x0000_t32" style="position:absolute;left:1860;top:12260;width:286;height:0" o:connectortype="straight" strokecolor="#00b050" strokeweight="1.5pt"/>
            <v:shape id="_x0000_s7550" type="#_x0000_t32" style="position:absolute;left:2003;top:11974;width:0;height:166" o:connectortype="straight" strokecolor="#00b050" strokeweight="1.5pt">
              <v:stroke endarrow="block"/>
            </v:shape>
            <v:shape id="_x0000_s7551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44" style="position:absolute;left:0;text-align:left;margin-left:387.3pt;margin-top:71.35pt;width:11.25pt;height:11.25pt;z-index:253111808" coordorigin="547,1763" coordsize="225,225">
            <v:oval id="_x0000_s7545" style="position:absolute;left:547;top:1763;width:225;height:225" fillcolor="white [3212]" strokecolor="#00b050" strokeweight="1.5pt"/>
            <v:shape id="_x0000_s7546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40" style="position:absolute;left:0;text-align:left;margin-left:404pt;margin-top:71.35pt;width:11.25pt;height:11.25pt;z-index:253110784" coordorigin="554,1388" coordsize="225,225">
            <v:oval id="_x0000_s7541" style="position:absolute;left:554;top:1388;width:225;height:225" fillcolor="white [3212]" strokecolor="#00b050" strokeweight="1.5pt"/>
            <v:shape id="_x0000_s7542" type="#_x0000_t32" style="position:absolute;left:590;top:1504;width:147;height:2;flip:y" o:connectortype="straight" strokecolor="#00b050" strokeweight="1.5pt"/>
            <v:shape id="_x0000_s7543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9" style="position:absolute;left:0;text-align:left;margin-left:344.6pt;margin-top:68.65pt;width:16.75pt;height:13.95pt;z-index:25310976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8" type="#_x0000_t32" style="position:absolute;left:0;text-align:left;margin-left:426.65pt;margin-top:74.1pt;width:.05pt;height:16.5pt;rotation:90;z-index:25310873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7" type="#_x0000_t32" style="position:absolute;left:0;text-align:left;margin-left:426.65pt;margin-top:63.1pt;width:.05pt;height:16.5pt;rotation:-90;flip:y;z-index:25310771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6" type="#_x0000_t5" style="position:absolute;left:0;text-align:left;margin-left:491.15pt;margin-top:67.9pt;width:14.25pt;height:14.25pt;rotation:-180;z-index:253106688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5" type="#_x0000_t5" style="position:absolute;left:0;text-align:left;margin-left:496.75pt;margin-top:69.7pt;width:14.25pt;height:14.25pt;z-index:253105664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534" style="position:absolute;left:0;text-align:left;margin-left:458.95pt;margin-top:72.65pt;width:24.75pt;height:7.15pt;z-index:253104640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3" type="#_x0000_t32" style="position:absolute;left:0;text-align:left;margin-left:450pt;margin-top:67.9pt;width:.05pt;height:16.5pt;z-index:25310361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2" type="#_x0000_t32" style="position:absolute;left:0;text-align:left;margin-left:442.85pt;margin-top:67.9pt;width:.05pt;height:16.5pt;flip:y;z-index:25310259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31" type="#_x0000_t32" style="position:absolute;left:0;text-align:left;margin-left:363.25pt;margin-top:51.75pt;width:18pt;height:.05pt;flip:x;z-index:253101568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27" style="position:absolute;left:0;text-align:left;margin-left:288.35pt;margin-top:43.6pt;width:14.85pt;height:14.7pt;z-index:253100544" coordorigin="2230,12069" coordsize="297,294">
            <v:shape id="_x0000_s7528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529" type="#_x0000_t32" style="position:absolute;left:2230;top:12069;width:286;height:0" o:connectortype="straight" strokecolor="blue" strokeweight="1.5pt"/>
            <v:shape id="_x0000_s7530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22" style="position:absolute;left:0;text-align:left;margin-left:306.75pt;margin-top:39pt;width:14.3pt;height:22.6pt;z-index:253099520" coordorigin="1860,11974" coordsize="286,452">
            <v:shape id="_x0000_s7523" type="#_x0000_t32" style="position:absolute;left:1860;top:12140;width:286;height:0" o:connectortype="straight" strokecolor="blue" strokeweight="1.5pt"/>
            <v:shape id="_x0000_s7524" type="#_x0000_t32" style="position:absolute;left:1860;top:12260;width:286;height:0" o:connectortype="straight" strokecolor="blue" strokeweight="1.5pt"/>
            <v:shape id="_x0000_s7525" type="#_x0000_t32" style="position:absolute;left:2003;top:11974;width:0;height:166" o:connectortype="straight" strokecolor="blue" strokeweight="1.5pt">
              <v:stroke endarrow="block"/>
            </v:shape>
            <v:shape id="_x0000_s7526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19" style="position:absolute;left:0;text-align:left;margin-left:386.85pt;margin-top:46.3pt;width:11.25pt;height:11.25pt;z-index:253098496" coordorigin="547,1763" coordsize="225,225">
            <v:oval id="_x0000_s7520" style="position:absolute;left:547;top:1763;width:225;height:225" fillcolor="white [3212]" strokecolor="blue" strokeweight="1.5pt"/>
            <v:shape id="_x0000_s7521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15" style="position:absolute;left:0;text-align:left;margin-left:403.55pt;margin-top:46.3pt;width:11.25pt;height:11.25pt;z-index:253097472" coordorigin="554,1388" coordsize="225,225">
            <v:oval id="_x0000_s7516" style="position:absolute;left:554;top:1388;width:225;height:225" fillcolor="white [3212]" strokecolor="blue" strokeweight="1.5pt"/>
            <v:shape id="_x0000_s7517" type="#_x0000_t32" style="position:absolute;left:590;top:1504;width:147;height:2;flip:y" o:connectortype="straight" strokecolor="blue" strokeweight="1.5pt"/>
            <v:shape id="_x0000_s7518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14" style="position:absolute;left:0;text-align:left;margin-left:344.15pt;margin-top:43.6pt;width:16.75pt;height:13.95pt;z-index:25309644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13" type="#_x0000_t32" style="position:absolute;left:0;text-align:left;margin-left:426.2pt;margin-top:49.05pt;width:.05pt;height:16.5pt;rotation:90;z-index:25309542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12" type="#_x0000_t32" style="position:absolute;left:0;text-align:left;margin-left:426.2pt;margin-top:38.05pt;width:.05pt;height:16.5pt;rotation:-90;flip:y;z-index:253094400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11" type="#_x0000_t5" style="position:absolute;left:0;text-align:left;margin-left:490.7pt;margin-top:42.8pt;width:14.25pt;height:14.25pt;rotation:-180;z-index:253093376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10" type="#_x0000_t5" style="position:absolute;left:0;text-align:left;margin-left:496.3pt;margin-top:44.6pt;width:14.25pt;height:14.25pt;z-index:253092352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509" style="position:absolute;left:0;text-align:left;margin-left:458.5pt;margin-top:47.55pt;width:24.75pt;height:7.15pt;z-index:253091328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08" type="#_x0000_t32" style="position:absolute;left:0;text-align:left;margin-left:449.55pt;margin-top:42.8pt;width:.05pt;height:16.5pt;z-index:25309030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07" type="#_x0000_t32" style="position:absolute;left:0;text-align:left;margin-left:442.4pt;margin-top:42.8pt;width:.05pt;height:16.5pt;flip:y;z-index:253089280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506" type="#_x0000_t32" style="position:absolute;left:0;text-align:left;margin-left:363.15pt;margin-top:25.05pt;width:18pt;height:.05pt;flip:x;z-index:253088256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502" style="position:absolute;left:0;text-align:left;margin-left:288.9pt;margin-top:17.45pt;width:14.85pt;height:14.7pt;z-index:253087232" coordorigin="2230,12069" coordsize="297,294">
            <v:shape id="_x0000_s7503" type="#_x0000_t32" style="position:absolute;left:2370;top:12074;width:1;height:289;flip:y" o:connectortype="straight" strokecolor="red" strokeweight="1.5pt">
              <v:stroke startarrow="block" endarrow="block"/>
            </v:shape>
            <v:shape id="_x0000_s7504" type="#_x0000_t32" style="position:absolute;left:2230;top:12069;width:286;height:0" o:connectortype="straight" strokecolor="red" strokeweight="1.5pt"/>
            <v:shape id="_x0000_s7505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99" style="position:absolute;left:0;text-align:left;margin-left:386.75pt;margin-top:19.6pt;width:11.25pt;height:11.25pt;z-index:253086208" coordorigin="547,1763" coordsize="225,225">
            <v:oval id="_x0000_s7500" style="position:absolute;left:547;top:1763;width:225;height:225" fillcolor="white [3212]" strokecolor="red" strokeweight="1.5pt"/>
            <v:shape id="_x0000_s7501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95" style="position:absolute;left:0;text-align:left;margin-left:403.45pt;margin-top:19.6pt;width:11.25pt;height:11.25pt;z-index:253085184" coordorigin="554,1388" coordsize="225,225">
            <v:oval id="_x0000_s7496" style="position:absolute;left:554;top:1388;width:225;height:225" fillcolor="white [3212]" strokecolor="red" strokeweight="1.5pt"/>
            <v:shape id="_x0000_s7497" type="#_x0000_t32" style="position:absolute;left:590;top:1504;width:147;height:2;flip:y" o:connectortype="straight" strokecolor="red" strokeweight="1.5pt"/>
            <v:shape id="_x0000_s7498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94" style="position:absolute;left:0;text-align:left;margin-left:344.05pt;margin-top:16.9pt;width:16.75pt;height:13.95pt;z-index:25308416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93" type="#_x0000_t32" style="position:absolute;left:0;text-align:left;margin-left:426.1pt;margin-top:22.35pt;width:.05pt;height:16.5pt;rotation:90;z-index:25308313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92" type="#_x0000_t32" style="position:absolute;left:0;text-align:left;margin-left:426.1pt;margin-top:11.35pt;width:.05pt;height:16.5pt;rotation:-90;flip:y;z-index:253082112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91" type="#_x0000_t5" style="position:absolute;left:0;text-align:left;margin-left:490.6pt;margin-top:16.1pt;width:14.25pt;height:14.25pt;rotation:-180;z-index:253081088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90" type="#_x0000_t5" style="position:absolute;left:0;text-align:left;margin-left:496.2pt;margin-top:17.9pt;width:14.25pt;height:14.25pt;z-index:253080064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489" style="position:absolute;left:0;text-align:left;margin-left:458.4pt;margin-top:20.85pt;width:24.75pt;height:7.15pt;z-index:253079040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88" type="#_x0000_t32" style="position:absolute;left:0;text-align:left;margin-left:449.45pt;margin-top:16.1pt;width:.05pt;height:16.5pt;z-index:25307801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87" type="#_x0000_t32" style="position:absolute;left:0;text-align:left;margin-left:442.3pt;margin-top:16.1pt;width:.05pt;height:16.5pt;flip:y;z-index:253076992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84" type="#_x0000_t32" style="position:absolute;left:0;text-align:left;margin-left:364.15pt;margin-top:76.7pt;width:18pt;height:.05pt;flip:x;z-index:253073920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80" style="position:absolute;left:0;text-align:left;margin-left:288.25pt;margin-top:68.6pt;width:14.85pt;height:14.7pt;z-index:253072896" coordorigin="2230,12069" coordsize="297,294">
            <v:shape id="_x0000_s7481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482" type="#_x0000_t32" style="position:absolute;left:2230;top:12069;width:286;height:0" o:connectortype="straight" strokecolor="#00b050" strokeweight="1.5pt"/>
            <v:shape id="_x0000_s7483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75" style="position:absolute;left:0;text-align:left;margin-left:307.25pt;margin-top:65.15pt;width:14.3pt;height:22.6pt;z-index:253071872" coordorigin="1860,11974" coordsize="286,452">
            <v:shape id="_x0000_s7476" type="#_x0000_t32" style="position:absolute;left:1860;top:12140;width:286;height:0" o:connectortype="straight" strokecolor="#00b050" strokeweight="1.5pt"/>
            <v:shape id="_x0000_s7477" type="#_x0000_t32" style="position:absolute;left:1860;top:12260;width:286;height:0" o:connectortype="straight" strokecolor="#00b050" strokeweight="1.5pt"/>
            <v:shape id="_x0000_s7478" type="#_x0000_t32" style="position:absolute;left:2003;top:11974;width:0;height:166" o:connectortype="straight" strokecolor="#00b050" strokeweight="1.5pt">
              <v:stroke endarrow="block"/>
            </v:shape>
            <v:shape id="_x0000_s7479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72" style="position:absolute;left:0;text-align:left;margin-left:387.75pt;margin-top:71.25pt;width:11.25pt;height:11.25pt;z-index:253070848" coordorigin="547,1763" coordsize="225,225">
            <v:oval id="_x0000_s7473" style="position:absolute;left:547;top:1763;width:225;height:225" fillcolor="white [3212]" strokecolor="#00b050" strokeweight="1.5pt"/>
            <v:shape id="_x0000_s7474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68" style="position:absolute;left:0;text-align:left;margin-left:404.45pt;margin-top:71.25pt;width:11.25pt;height:11.25pt;z-index:253069824" coordorigin="554,1388" coordsize="225,225">
            <v:oval id="_x0000_s7469" style="position:absolute;left:554;top:1388;width:225;height:225" fillcolor="white [3212]" strokecolor="#00b050" strokeweight="1.5pt"/>
            <v:shape id="_x0000_s7470" type="#_x0000_t32" style="position:absolute;left:590;top:1504;width:147;height:2;flip:y" o:connectortype="straight" strokecolor="#00b050" strokeweight="1.5pt"/>
            <v:shape id="_x0000_s7471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7" style="position:absolute;left:0;text-align:left;margin-left:345.05pt;margin-top:68.55pt;width:16.75pt;height:13.95pt;z-index:25306880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6" type="#_x0000_t32" style="position:absolute;left:0;text-align:left;margin-left:427.1pt;margin-top:74pt;width:.05pt;height:16.5pt;rotation:90;z-index:25306777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5" type="#_x0000_t32" style="position:absolute;left:0;text-align:left;margin-left:427.1pt;margin-top:63pt;width:.05pt;height:16.5pt;rotation:-90;flip:y;z-index:25306675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4" type="#_x0000_t5" style="position:absolute;left:0;text-align:left;margin-left:491.6pt;margin-top:67.8pt;width:14.25pt;height:14.25pt;rotation:-180;z-index:253065728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3" type="#_x0000_t5" style="position:absolute;left:0;text-align:left;margin-left:497.2pt;margin-top:69.6pt;width:14.25pt;height:14.25pt;z-index:253064704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462" style="position:absolute;left:0;text-align:left;margin-left:459.4pt;margin-top:72.55pt;width:24.75pt;height:7.15pt;z-index:253063680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1" type="#_x0000_t32" style="position:absolute;left:0;text-align:left;margin-left:450.45pt;margin-top:67.8pt;width:.05pt;height:16.5pt;z-index:253062656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60" type="#_x0000_t32" style="position:absolute;left:0;text-align:left;margin-left:443.3pt;margin-top:67.8pt;width:.05pt;height:16.5pt;flip:y;z-index:25306163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59" type="#_x0000_t32" style="position:absolute;left:0;text-align:left;margin-left:363.7pt;margin-top:51.65pt;width:18pt;height:.05pt;flip:x;z-index:253060608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55" style="position:absolute;left:0;text-align:left;margin-left:288.8pt;margin-top:43.5pt;width:14.85pt;height:14.7pt;z-index:253059584" coordorigin="2230,12069" coordsize="297,294">
            <v:shape id="_x0000_s7456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457" type="#_x0000_t32" style="position:absolute;left:2230;top:12069;width:286;height:0" o:connectortype="straight" strokecolor="blue" strokeweight="1.5pt"/>
            <v:shape id="_x0000_s7458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50" style="position:absolute;left:0;text-align:left;margin-left:307.2pt;margin-top:38.9pt;width:14.3pt;height:22.6pt;z-index:253058560" coordorigin="1860,11974" coordsize="286,452">
            <v:shape id="_x0000_s7451" type="#_x0000_t32" style="position:absolute;left:1860;top:12140;width:286;height:0" o:connectortype="straight" strokecolor="blue" strokeweight="1.5pt"/>
            <v:shape id="_x0000_s7452" type="#_x0000_t32" style="position:absolute;left:1860;top:12260;width:286;height:0" o:connectortype="straight" strokecolor="blue" strokeweight="1.5pt"/>
            <v:shape id="_x0000_s7453" type="#_x0000_t32" style="position:absolute;left:2003;top:11974;width:0;height:166" o:connectortype="straight" strokecolor="blue" strokeweight="1.5pt">
              <v:stroke endarrow="block"/>
            </v:shape>
            <v:shape id="_x0000_s7454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47" style="position:absolute;left:0;text-align:left;margin-left:387.3pt;margin-top:46.2pt;width:11.25pt;height:11.25pt;z-index:253057536" coordorigin="547,1763" coordsize="225,225">
            <v:oval id="_x0000_s7448" style="position:absolute;left:547;top:1763;width:225;height:225" fillcolor="white [3212]" strokecolor="blue" strokeweight="1.5pt"/>
            <v:shape id="_x0000_s7449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43" style="position:absolute;left:0;text-align:left;margin-left:404pt;margin-top:46.2pt;width:11.25pt;height:11.25pt;z-index:253056512" coordorigin="554,1388" coordsize="225,225">
            <v:oval id="_x0000_s7444" style="position:absolute;left:554;top:1388;width:225;height:225" fillcolor="white [3212]" strokecolor="blue" strokeweight="1.5pt"/>
            <v:shape id="_x0000_s7445" type="#_x0000_t32" style="position:absolute;left:590;top:1504;width:147;height:2;flip:y" o:connectortype="straight" strokecolor="blue" strokeweight="1.5pt"/>
            <v:shape id="_x0000_s7446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42" style="position:absolute;left:0;text-align:left;margin-left:344.6pt;margin-top:43.5pt;width:16.75pt;height:13.95pt;z-index:25305548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41" type="#_x0000_t32" style="position:absolute;left:0;text-align:left;margin-left:426.65pt;margin-top:48.95pt;width:.05pt;height:16.5pt;rotation:90;z-index:25305446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40" type="#_x0000_t32" style="position:absolute;left:0;text-align:left;margin-left:426.65pt;margin-top:37.95pt;width:.05pt;height:16.5pt;rotation:-90;flip:y;z-index:253053440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39" type="#_x0000_t5" style="position:absolute;left:0;text-align:left;margin-left:491.15pt;margin-top:42.7pt;width:14.25pt;height:14.25pt;rotation:-180;z-index:253052416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38" type="#_x0000_t5" style="position:absolute;left:0;text-align:left;margin-left:496.75pt;margin-top:44.5pt;width:14.25pt;height:14.25pt;z-index:253051392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437" style="position:absolute;left:0;text-align:left;margin-left:458.95pt;margin-top:47.45pt;width:24.75pt;height:7.15pt;z-index:253050368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36" type="#_x0000_t32" style="position:absolute;left:0;text-align:left;margin-left:450pt;margin-top:42.7pt;width:.05pt;height:16.5pt;z-index:253049344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35" type="#_x0000_t32" style="position:absolute;left:0;text-align:left;margin-left:442.85pt;margin-top:42.7pt;width:.05pt;height:16.5pt;flip:y;z-index:253048320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33" type="#_x0000_t32" style="position:absolute;left:0;text-align:left;margin-left:363.6pt;margin-top:24.95pt;width:18pt;height:.05pt;flip:x;z-index:253046272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29" style="position:absolute;left:0;text-align:left;margin-left:289.35pt;margin-top:17.35pt;width:14.85pt;height:14.7pt;z-index:253045248" coordorigin="2230,12069" coordsize="297,294">
            <v:shape id="_x0000_s7430" type="#_x0000_t32" style="position:absolute;left:2370;top:12074;width:1;height:289;flip:y" o:connectortype="straight" strokecolor="red" strokeweight="1.5pt">
              <v:stroke startarrow="block" endarrow="block"/>
            </v:shape>
            <v:shape id="_x0000_s7431" type="#_x0000_t32" style="position:absolute;left:2230;top:12069;width:286;height:0" o:connectortype="straight" strokecolor="red" strokeweight="1.5pt"/>
            <v:shape id="_x0000_s7432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24" style="position:absolute;left:0;text-align:left;margin-left:307.35pt;margin-top:11.1pt;width:14.3pt;height:22.6pt;z-index:253044224" coordorigin="1860,11974" coordsize="286,452">
            <v:shape id="_x0000_s7425" type="#_x0000_t32" style="position:absolute;left:1860;top:12140;width:286;height:0" o:connectortype="straight" strokecolor="red" strokeweight="1.5pt"/>
            <v:shape id="_x0000_s7426" type="#_x0000_t32" style="position:absolute;left:1860;top:12260;width:286;height:0" o:connectortype="straight" strokecolor="red" strokeweight="1.5pt"/>
            <v:shape id="_x0000_s7427" type="#_x0000_t32" style="position:absolute;left:2003;top:11974;width:0;height:166" o:connectortype="straight" strokecolor="red" strokeweight="1.5pt">
              <v:stroke endarrow="block"/>
            </v:shape>
            <v:shape id="_x0000_s7428" type="#_x0000_t32" style="position:absolute;left:2003;top:12260;width:0;height:166;flip:y" o:connectortype="straight" strokecolor="red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21" style="position:absolute;left:0;text-align:left;margin-left:387.2pt;margin-top:19.5pt;width:11.25pt;height:11.25pt;z-index:253043200" coordorigin="547,1763" coordsize="225,225">
            <v:oval id="_x0000_s7422" style="position:absolute;left:547;top:1763;width:225;height:225" fillcolor="white [3212]" strokecolor="red" strokeweight="1.5pt"/>
            <v:shape id="_x0000_s7423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17" style="position:absolute;left:0;text-align:left;margin-left:403.9pt;margin-top:19.5pt;width:11.25pt;height:11.25pt;z-index:253042176" coordorigin="554,1388" coordsize="225,225">
            <v:oval id="_x0000_s7418" style="position:absolute;left:554;top:1388;width:225;height:225" fillcolor="white [3212]" strokecolor="red" strokeweight="1.5pt"/>
            <v:shape id="_x0000_s7419" type="#_x0000_t32" style="position:absolute;left:590;top:1504;width:147;height:2;flip:y" o:connectortype="straight" strokecolor="red" strokeweight="1.5pt"/>
            <v:shape id="_x0000_s7420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16" style="position:absolute;left:0;text-align:left;margin-left:344.5pt;margin-top:16.8pt;width:16.75pt;height:13.95pt;z-index:25304115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15" type="#_x0000_t32" style="position:absolute;left:0;text-align:left;margin-left:426.55pt;margin-top:22.25pt;width:.05pt;height:16.5pt;rotation:90;z-index:25304012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14" type="#_x0000_t32" style="position:absolute;left:0;text-align:left;margin-left:426.55pt;margin-top:11.25pt;width:.05pt;height:16.5pt;rotation:-90;flip:y;z-index:25303910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13" type="#_x0000_t5" style="position:absolute;left:0;text-align:left;margin-left:491.05pt;margin-top:16pt;width:14.25pt;height:14.25pt;rotation:-180;z-index:253038080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12" type="#_x0000_t5" style="position:absolute;left:0;text-align:left;margin-left:496.65pt;margin-top:17.8pt;width:14.25pt;height:14.25pt;z-index:253037056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411" style="position:absolute;left:0;text-align:left;margin-left:458.85pt;margin-top:20.75pt;width:24.75pt;height:7.15pt;z-index:253036032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10" type="#_x0000_t32" style="position:absolute;left:0;text-align:left;margin-left:449.9pt;margin-top:16pt;width:.05pt;height:16.5pt;z-index:25303500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09" type="#_x0000_t32" style="position:absolute;left:0;text-align:left;margin-left:442.75pt;margin-top:16pt;width:.05pt;height:16.5pt;flip:y;z-index:25303398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406" type="#_x0000_t32" style="position:absolute;left:0;text-align:left;margin-left:363.25pt;margin-top:76.8pt;width:18pt;height:.05pt;flip:x;z-index:253030912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402" style="position:absolute;left:0;text-align:left;margin-left:287.35pt;margin-top:68.7pt;width:14.85pt;height:14.7pt;z-index:253029888" coordorigin="2230,12069" coordsize="297,294">
            <v:shape id="_x0000_s7403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404" type="#_x0000_t32" style="position:absolute;left:2230;top:12069;width:286;height:0" o:connectortype="straight" strokecolor="#00b050" strokeweight="1.5pt"/>
            <v:shape id="_x0000_s7405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97" style="position:absolute;left:0;text-align:left;margin-left:306.35pt;margin-top:65.25pt;width:14.3pt;height:22.6pt;z-index:253028864" coordorigin="1860,11974" coordsize="286,452">
            <v:shape id="_x0000_s7398" type="#_x0000_t32" style="position:absolute;left:1860;top:12140;width:286;height:0" o:connectortype="straight" strokecolor="#00b050" strokeweight="1.5pt"/>
            <v:shape id="_x0000_s7399" type="#_x0000_t32" style="position:absolute;left:1860;top:12260;width:286;height:0" o:connectortype="straight" strokecolor="#00b050" strokeweight="1.5pt"/>
            <v:shape id="_x0000_s7400" type="#_x0000_t32" style="position:absolute;left:2003;top:11974;width:0;height:166" o:connectortype="straight" strokecolor="#00b050" strokeweight="1.5pt">
              <v:stroke endarrow="block"/>
            </v:shape>
            <v:shape id="_x0000_s7401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94" style="position:absolute;left:0;text-align:left;margin-left:386.85pt;margin-top:71.35pt;width:11.25pt;height:11.25pt;z-index:253027840" coordorigin="547,1763" coordsize="225,225">
            <v:oval id="_x0000_s7395" style="position:absolute;left:547;top:1763;width:225;height:225" fillcolor="white [3212]" strokecolor="#00b050" strokeweight="1.5pt"/>
            <v:shape id="_x0000_s7396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90" style="position:absolute;left:0;text-align:left;margin-left:403.55pt;margin-top:71.35pt;width:11.25pt;height:11.25pt;z-index:253026816" coordorigin="554,1388" coordsize="225,225">
            <v:oval id="_x0000_s7391" style="position:absolute;left:554;top:1388;width:225;height:225" fillcolor="white [3212]" strokecolor="#00b050" strokeweight="1.5pt"/>
            <v:shape id="_x0000_s7392" type="#_x0000_t32" style="position:absolute;left:590;top:1504;width:147;height:2;flip:y" o:connectortype="straight" strokecolor="#00b050" strokeweight="1.5pt"/>
            <v:shape id="_x0000_s7393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9" style="position:absolute;left:0;text-align:left;margin-left:344.15pt;margin-top:68.65pt;width:16.75pt;height:13.95pt;z-index:25302579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8" type="#_x0000_t32" style="position:absolute;left:0;text-align:left;margin-left:426.2pt;margin-top:74.1pt;width:.05pt;height:16.5pt;rotation:90;z-index:253024768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7" type="#_x0000_t32" style="position:absolute;left:0;text-align:left;margin-left:426.2pt;margin-top:63.1pt;width:.05pt;height:16.5pt;rotation:-90;flip:y;z-index:253023744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6" type="#_x0000_t5" style="position:absolute;left:0;text-align:left;margin-left:490.7pt;margin-top:67.9pt;width:14.25pt;height:14.25pt;rotation:-180;z-index:253022720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5" type="#_x0000_t5" style="position:absolute;left:0;text-align:left;margin-left:496.3pt;margin-top:69.7pt;width:14.25pt;height:14.25pt;z-index:253021696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384" style="position:absolute;left:0;text-align:left;margin-left:458.5pt;margin-top:72.65pt;width:24.75pt;height:7.15pt;z-index:253020672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3" type="#_x0000_t32" style="position:absolute;left:0;text-align:left;margin-left:449.55pt;margin-top:67.9pt;width:.05pt;height:16.5pt;z-index:253019648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2" type="#_x0000_t32" style="position:absolute;left:0;text-align:left;margin-left:442.4pt;margin-top:67.9pt;width:.05pt;height:16.5pt;flip:y;z-index:253018624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81" type="#_x0000_t32" style="position:absolute;left:0;text-align:left;margin-left:362.8pt;margin-top:51.75pt;width:18pt;height:.05pt;flip:x;z-index:253017600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77" style="position:absolute;left:0;text-align:left;margin-left:287.9pt;margin-top:43.6pt;width:14.85pt;height:14.7pt;z-index:253016576" coordorigin="2230,12069" coordsize="297,294">
            <v:shape id="_x0000_s7378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379" type="#_x0000_t32" style="position:absolute;left:2230;top:12069;width:286;height:0" o:connectortype="straight" strokecolor="blue" strokeweight="1.5pt"/>
            <v:shape id="_x0000_s7380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72" style="position:absolute;left:0;text-align:left;margin-left:306.3pt;margin-top:39pt;width:14.3pt;height:22.6pt;z-index:253015552" coordorigin="1860,11974" coordsize="286,452">
            <v:shape id="_x0000_s7373" type="#_x0000_t32" style="position:absolute;left:1860;top:12140;width:286;height:0" o:connectortype="straight" strokecolor="blue" strokeweight="1.5pt"/>
            <v:shape id="_x0000_s7374" type="#_x0000_t32" style="position:absolute;left:1860;top:12260;width:286;height:0" o:connectortype="straight" strokecolor="blue" strokeweight="1.5pt"/>
            <v:shape id="_x0000_s7375" type="#_x0000_t32" style="position:absolute;left:2003;top:11974;width:0;height:166" o:connectortype="straight" strokecolor="blue" strokeweight="1.5pt">
              <v:stroke endarrow="block"/>
            </v:shape>
            <v:shape id="_x0000_s7376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69" style="position:absolute;left:0;text-align:left;margin-left:386.4pt;margin-top:46.3pt;width:11.25pt;height:11.25pt;z-index:253014528" coordorigin="547,1763" coordsize="225,225">
            <v:oval id="_x0000_s7370" style="position:absolute;left:547;top:1763;width:225;height:225" fillcolor="white [3212]" strokecolor="blue" strokeweight="1.5pt"/>
            <v:shape id="_x0000_s7371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65" style="position:absolute;left:0;text-align:left;margin-left:403.1pt;margin-top:46.3pt;width:11.25pt;height:11.25pt;z-index:253013504" coordorigin="554,1388" coordsize="225,225">
            <v:oval id="_x0000_s7366" style="position:absolute;left:554;top:1388;width:225;height:225" fillcolor="white [3212]" strokecolor="blue" strokeweight="1.5pt"/>
            <v:shape id="_x0000_s7367" type="#_x0000_t32" style="position:absolute;left:590;top:1504;width:147;height:2;flip:y" o:connectortype="straight" strokecolor="blue" strokeweight="1.5pt"/>
            <v:shape id="_x0000_s7368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64" style="position:absolute;left:0;text-align:left;margin-left:343.7pt;margin-top:43.6pt;width:16.75pt;height:13.95pt;z-index:25301248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63" type="#_x0000_t32" style="position:absolute;left:0;text-align:left;margin-left:425.75pt;margin-top:49.05pt;width:.05pt;height:16.5pt;rotation:90;z-index:253011456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62" type="#_x0000_t32" style="position:absolute;left:0;text-align:left;margin-left:425.75pt;margin-top:38.05pt;width:.05pt;height:16.5pt;rotation:-90;flip:y;z-index:25301043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61" type="#_x0000_t5" style="position:absolute;left:0;text-align:left;margin-left:490.25pt;margin-top:42.8pt;width:14.25pt;height:14.25pt;rotation:-180;z-index:253009408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60" type="#_x0000_t5" style="position:absolute;left:0;text-align:left;margin-left:495.85pt;margin-top:44.6pt;width:14.25pt;height:14.25pt;z-index:253008384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359" style="position:absolute;left:0;text-align:left;margin-left:458.05pt;margin-top:47.55pt;width:24.75pt;height:7.15pt;z-index:253007360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58" type="#_x0000_t32" style="position:absolute;left:0;text-align:left;margin-left:449.1pt;margin-top:42.8pt;width:.05pt;height:16.5pt;z-index:253006336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57" type="#_x0000_t32" style="position:absolute;left:0;text-align:left;margin-left:441.95pt;margin-top:42.8pt;width:.05pt;height:16.5pt;flip:y;z-index:25300531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56" type="#_x0000_t32" style="position:absolute;left:0;text-align:left;margin-left:362.7pt;margin-top:25.05pt;width:18pt;height:.05pt;flip:x;z-index:253004288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52" style="position:absolute;left:0;text-align:left;margin-left:288.45pt;margin-top:17.45pt;width:14.85pt;height:14.7pt;z-index:253003264" coordorigin="2230,12069" coordsize="297,294">
            <v:shape id="_x0000_s7353" type="#_x0000_t32" style="position:absolute;left:2370;top:12074;width:1;height:289;flip:y" o:connectortype="straight" strokecolor="red" strokeweight="1.5pt">
              <v:stroke startarrow="block" endarrow="block"/>
            </v:shape>
            <v:shape id="_x0000_s7354" type="#_x0000_t32" style="position:absolute;left:2230;top:12069;width:286;height:0" o:connectortype="straight" strokecolor="red" strokeweight="1.5pt"/>
            <v:shape id="_x0000_s7355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49" style="position:absolute;left:0;text-align:left;margin-left:386.3pt;margin-top:19.6pt;width:11.25pt;height:11.25pt;z-index:253002240" coordorigin="547,1763" coordsize="225,225">
            <v:oval id="_x0000_s7350" style="position:absolute;left:547;top:1763;width:225;height:225" fillcolor="white [3212]" strokecolor="red" strokeweight="1.5pt"/>
            <v:shape id="_x0000_s7351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45" style="position:absolute;left:0;text-align:left;margin-left:403pt;margin-top:19.6pt;width:11.25pt;height:11.25pt;z-index:253001216" coordorigin="554,1388" coordsize="225,225">
            <v:oval id="_x0000_s7346" style="position:absolute;left:554;top:1388;width:225;height:225" fillcolor="white [3212]" strokecolor="red" strokeweight="1.5pt"/>
            <v:shape id="_x0000_s7347" type="#_x0000_t32" style="position:absolute;left:590;top:1504;width:147;height:2;flip:y" o:connectortype="straight" strokecolor="red" strokeweight="1.5pt"/>
            <v:shape id="_x0000_s7348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44" style="position:absolute;left:0;text-align:left;margin-left:343.6pt;margin-top:16.9pt;width:16.75pt;height:13.95pt;z-index:25300019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43" type="#_x0000_t32" style="position:absolute;left:0;text-align:left;margin-left:425.65pt;margin-top:22.35pt;width:.05pt;height:16.5pt;rotation:90;z-index:25299916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42" type="#_x0000_t32" style="position:absolute;left:0;text-align:left;margin-left:425.65pt;margin-top:11.35pt;width:.05pt;height:16.5pt;rotation:-90;flip:y;z-index:25299814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41" type="#_x0000_t5" style="position:absolute;left:0;text-align:left;margin-left:490.15pt;margin-top:16.1pt;width:14.25pt;height:14.25pt;rotation:-180;z-index:252997120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40" type="#_x0000_t5" style="position:absolute;left:0;text-align:left;margin-left:495.75pt;margin-top:17.9pt;width:14.25pt;height:14.25pt;z-index:252996096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339" style="position:absolute;left:0;text-align:left;margin-left:457.95pt;margin-top:20.85pt;width:24.75pt;height:7.15pt;z-index:252995072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38" type="#_x0000_t32" style="position:absolute;left:0;text-align:left;margin-left:449pt;margin-top:16.1pt;width:.05pt;height:16.5pt;z-index:25299404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37" type="#_x0000_t32" style="position:absolute;left:0;text-align:left;margin-left:441.85pt;margin-top:16.1pt;width:.05pt;height:16.5pt;flip:y;z-index:25299302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34" type="#_x0000_t32" style="position:absolute;left:0;text-align:left;margin-left:363.7pt;margin-top:76.7pt;width:18pt;height:.05pt;flip:x;z-index:252989952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30" style="position:absolute;left:0;text-align:left;margin-left:287.8pt;margin-top:68.6pt;width:14.85pt;height:14.7pt;z-index:252988928" coordorigin="2230,12069" coordsize="297,294">
            <v:shape id="_x0000_s7331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332" type="#_x0000_t32" style="position:absolute;left:2230;top:12069;width:286;height:0" o:connectortype="straight" strokecolor="#00b050" strokeweight="1.5pt"/>
            <v:shape id="_x0000_s7333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25" style="position:absolute;left:0;text-align:left;margin-left:306.8pt;margin-top:65.15pt;width:14.3pt;height:22.6pt;z-index:252987904" coordorigin="1860,11974" coordsize="286,452">
            <v:shape id="_x0000_s7326" type="#_x0000_t32" style="position:absolute;left:1860;top:12140;width:286;height:0" o:connectortype="straight" strokecolor="#00b050" strokeweight="1.5pt"/>
            <v:shape id="_x0000_s7327" type="#_x0000_t32" style="position:absolute;left:1860;top:12260;width:286;height:0" o:connectortype="straight" strokecolor="#00b050" strokeweight="1.5pt"/>
            <v:shape id="_x0000_s7328" type="#_x0000_t32" style="position:absolute;left:2003;top:11974;width:0;height:166" o:connectortype="straight" strokecolor="#00b050" strokeweight="1.5pt">
              <v:stroke endarrow="block"/>
            </v:shape>
            <v:shape id="_x0000_s7329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22" style="position:absolute;left:0;text-align:left;margin-left:387.3pt;margin-top:71.25pt;width:11.25pt;height:11.25pt;z-index:252986880" coordorigin="547,1763" coordsize="225,225">
            <v:oval id="_x0000_s7323" style="position:absolute;left:547;top:1763;width:225;height:225" fillcolor="white [3212]" strokecolor="#00b050" strokeweight="1.5pt"/>
            <v:shape id="_x0000_s7324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18" style="position:absolute;left:0;text-align:left;margin-left:404pt;margin-top:71.25pt;width:11.25pt;height:11.25pt;z-index:252985856" coordorigin="554,1388" coordsize="225,225">
            <v:oval id="_x0000_s7319" style="position:absolute;left:554;top:1388;width:225;height:225" fillcolor="white [3212]" strokecolor="#00b050" strokeweight="1.5pt"/>
            <v:shape id="_x0000_s7320" type="#_x0000_t32" style="position:absolute;left:590;top:1504;width:147;height:2;flip:y" o:connectortype="straight" strokecolor="#00b050" strokeweight="1.5pt"/>
            <v:shape id="_x0000_s7321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7" style="position:absolute;left:0;text-align:left;margin-left:344.6pt;margin-top:68.55pt;width:16.75pt;height:13.95pt;z-index:25298483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6" type="#_x0000_t32" style="position:absolute;left:0;text-align:left;margin-left:426.65pt;margin-top:74pt;width:.05pt;height:16.5pt;rotation:90;z-index:252983808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5" type="#_x0000_t32" style="position:absolute;left:0;text-align:left;margin-left:426.65pt;margin-top:63pt;width:.05pt;height:16.5pt;rotation:-90;flip:y;z-index:252982784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4" type="#_x0000_t5" style="position:absolute;left:0;text-align:left;margin-left:491.15pt;margin-top:67.8pt;width:14.25pt;height:14.25pt;rotation:-180;z-index:252981760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3" type="#_x0000_t5" style="position:absolute;left:0;text-align:left;margin-left:496.75pt;margin-top:69.6pt;width:14.25pt;height:14.25pt;z-index:252980736" adj="19933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312" style="position:absolute;left:0;text-align:left;margin-left:458.95pt;margin-top:72.55pt;width:24.75pt;height:7.15pt;z-index:252979712" filled="f" strokecolor="#00b050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1" type="#_x0000_t32" style="position:absolute;left:0;text-align:left;margin-left:450pt;margin-top:67.8pt;width:.05pt;height:16.5pt;z-index:252978688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10" type="#_x0000_t32" style="position:absolute;left:0;text-align:left;margin-left:442.85pt;margin-top:67.8pt;width:.05pt;height:16.5pt;flip:y;z-index:252977664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309" type="#_x0000_t32" style="position:absolute;left:0;text-align:left;margin-left:363.25pt;margin-top:51.65pt;width:18pt;height:.05pt;flip:x;z-index:252976640" o:connectortype="straight" strokecolor="blue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05" style="position:absolute;left:0;text-align:left;margin-left:288.35pt;margin-top:43.5pt;width:14.85pt;height:14.7pt;z-index:252975616" coordorigin="2230,12069" coordsize="297,294">
            <v:shape id="_x0000_s7306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307" type="#_x0000_t32" style="position:absolute;left:2230;top:12069;width:286;height:0" o:connectortype="straight" strokecolor="blue" strokeweight="1.5pt"/>
            <v:shape id="_x0000_s7308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300" style="position:absolute;left:0;text-align:left;margin-left:306.75pt;margin-top:38.9pt;width:14.3pt;height:22.6pt;z-index:252974592" coordorigin="1860,11974" coordsize="286,452">
            <v:shape id="_x0000_s7301" type="#_x0000_t32" style="position:absolute;left:1860;top:12140;width:286;height:0" o:connectortype="straight" strokecolor="blue" strokeweight="1.5pt"/>
            <v:shape id="_x0000_s7302" type="#_x0000_t32" style="position:absolute;left:1860;top:12260;width:286;height:0" o:connectortype="straight" strokecolor="blue" strokeweight="1.5pt"/>
            <v:shape id="_x0000_s7303" type="#_x0000_t32" style="position:absolute;left:2003;top:11974;width:0;height:166" o:connectortype="straight" strokecolor="blue" strokeweight="1.5pt">
              <v:stroke endarrow="block"/>
            </v:shape>
            <v:shape id="_x0000_s7304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297" style="position:absolute;left:0;text-align:left;margin-left:386.85pt;margin-top:46.2pt;width:11.25pt;height:11.25pt;z-index:252973568" coordorigin="547,1763" coordsize="225,225">
            <v:oval id="_x0000_s7298" style="position:absolute;left:547;top:1763;width:225;height:225" fillcolor="white [3212]" strokecolor="blue" strokeweight="1.5pt"/>
            <v:shape id="_x0000_s7299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293" style="position:absolute;left:0;text-align:left;margin-left:403.55pt;margin-top:46.2pt;width:11.25pt;height:11.25pt;z-index:252972544" coordorigin="554,1388" coordsize="225,225">
            <v:oval id="_x0000_s7294" style="position:absolute;left:554;top:1388;width:225;height:225" fillcolor="white [3212]" strokecolor="blue" strokeweight="1.5pt"/>
            <v:shape id="_x0000_s7295" type="#_x0000_t32" style="position:absolute;left:590;top:1504;width:147;height:2;flip:y" o:connectortype="straight" strokecolor="blue" strokeweight="1.5pt"/>
            <v:shape id="_x0000_s7296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92" style="position:absolute;left:0;text-align:left;margin-left:344.15pt;margin-top:43.5pt;width:16.75pt;height:13.95pt;z-index:25297152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91" type="#_x0000_t32" style="position:absolute;left:0;text-align:left;margin-left:426.2pt;margin-top:48.95pt;width:.05pt;height:16.5pt;rotation:90;z-index:252970496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90" type="#_x0000_t32" style="position:absolute;left:0;text-align:left;margin-left:426.2pt;margin-top:37.95pt;width:.05pt;height:16.5pt;rotation:-90;flip:y;z-index:25296947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89" type="#_x0000_t5" style="position:absolute;left:0;text-align:left;margin-left:490.7pt;margin-top:42.7pt;width:14.25pt;height:14.25pt;rotation:-180;z-index:252968448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88" type="#_x0000_t5" style="position:absolute;left:0;text-align:left;margin-left:496.3pt;margin-top:44.5pt;width:14.25pt;height:14.25pt;z-index:252967424" adj="19933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287" style="position:absolute;left:0;text-align:left;margin-left:458.5pt;margin-top:47.45pt;width:24.75pt;height:7.15pt;z-index:252966400" filled="f" strokecolor="blue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86" type="#_x0000_t32" style="position:absolute;left:0;text-align:left;margin-left:449.55pt;margin-top:42.7pt;width:.05pt;height:16.5pt;z-index:252965376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85" type="#_x0000_t32" style="position:absolute;left:0;text-align:left;margin-left:442.4pt;margin-top:42.7pt;width:.05pt;height:16.5pt;flip:y;z-index:252964352" o:connectortype="straight" strokecolor="blue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83" type="#_x0000_t32" style="position:absolute;left:0;text-align:left;margin-left:363.15pt;margin-top:24.95pt;width:18pt;height:.05pt;flip:x;z-index:252962304" o:connectortype="straight" strokecolor="red" strokeweight="2.25pt">
            <v:stroke startarrow="block"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279" style="position:absolute;left:0;text-align:left;margin-left:288.9pt;margin-top:17.35pt;width:14.85pt;height:14.7pt;z-index:252961280" coordorigin="2230,12069" coordsize="297,294">
            <v:shape id="_x0000_s7280" type="#_x0000_t32" style="position:absolute;left:2370;top:12074;width:1;height:289;flip:y" o:connectortype="straight" strokecolor="red" strokeweight="1.5pt">
              <v:stroke startarrow="block" endarrow="block"/>
            </v:shape>
            <v:shape id="_x0000_s7281" type="#_x0000_t32" style="position:absolute;left:2230;top:12069;width:286;height:0" o:connectortype="straight" strokecolor="red" strokeweight="1.5pt"/>
            <v:shape id="_x0000_s7282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274" style="position:absolute;left:0;text-align:left;margin-left:306.9pt;margin-top:11.1pt;width:14.3pt;height:22.6pt;z-index:252960256" coordorigin="1860,11974" coordsize="286,452">
            <v:shape id="_x0000_s7275" type="#_x0000_t32" style="position:absolute;left:1860;top:12140;width:286;height:0" o:connectortype="straight" strokecolor="red" strokeweight="1.5pt"/>
            <v:shape id="_x0000_s7276" type="#_x0000_t32" style="position:absolute;left:1860;top:12260;width:286;height:0" o:connectortype="straight" strokecolor="red" strokeweight="1.5pt"/>
            <v:shape id="_x0000_s7277" type="#_x0000_t32" style="position:absolute;left:2003;top:11974;width:0;height:166" o:connectortype="straight" strokecolor="red" strokeweight="1.5pt">
              <v:stroke endarrow="block"/>
            </v:shape>
            <v:shape id="_x0000_s7278" type="#_x0000_t32" style="position:absolute;left:2003;top:12260;width:0;height:166;flip:y" o:connectortype="straight" strokecolor="red" strokeweight="1.5pt">
              <v:stroke endarrow="block"/>
            </v:shape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271" style="position:absolute;left:0;text-align:left;margin-left:386.75pt;margin-top:19.5pt;width:11.25pt;height:11.25pt;z-index:252959232" coordorigin="547,1763" coordsize="225,225">
            <v:oval id="_x0000_s7272" style="position:absolute;left:547;top:1763;width:225;height:225" fillcolor="white [3212]" strokecolor="red" strokeweight="1.5pt"/>
            <v:shape id="_x0000_s7273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group id="_x0000_s7267" style="position:absolute;left:0;text-align:left;margin-left:403.45pt;margin-top:19.5pt;width:11.25pt;height:11.25pt;z-index:252958208" coordorigin="554,1388" coordsize="225,225">
            <v:oval id="_x0000_s7268" style="position:absolute;left:554;top:1388;width:225;height:225" fillcolor="white [3212]" strokecolor="red" strokeweight="1.5pt"/>
            <v:shape id="_x0000_s7269" type="#_x0000_t32" style="position:absolute;left:590;top:1504;width:147;height:2;flip:y" o:connectortype="straight" strokecolor="red" strokeweight="1.5pt"/>
            <v:shape id="_x0000_s7270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66" style="position:absolute;left:0;text-align:left;margin-left:344.05pt;margin-top:16.8pt;width:16.75pt;height:13.95pt;z-index:25295718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65" type="#_x0000_t32" style="position:absolute;left:0;text-align:left;margin-left:426.1pt;margin-top:22.25pt;width:.05pt;height:16.5pt;rotation:90;z-index:25295616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64" type="#_x0000_t32" style="position:absolute;left:0;text-align:left;margin-left:426.1pt;margin-top:11.25pt;width:.05pt;height:16.5pt;rotation:-90;flip:y;z-index:252955136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63" type="#_x0000_t5" style="position:absolute;left:0;text-align:left;margin-left:490.6pt;margin-top:16pt;width:14.25pt;height:14.25pt;rotation:-180;z-index:252954112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62" type="#_x0000_t5" style="position:absolute;left:0;text-align:left;margin-left:496.2pt;margin-top:17.8pt;width:14.25pt;height:14.25pt;z-index:252953088" adj="19933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oval id="_x0000_s7261" style="position:absolute;left:0;text-align:left;margin-left:458.4pt;margin-top:20.75pt;width:24.75pt;height:7.15pt;z-index:252952064" filled="f" strokecolor="red" strokeweight="1.5pt"/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60" type="#_x0000_t32" style="position:absolute;left:0;text-align:left;margin-left:449.45pt;margin-top:16pt;width:.05pt;height:16.5pt;z-index:25295104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28"/>
          <w:szCs w:val="28"/>
          <w:lang w:val="en-GB" w:eastAsia="en-GB"/>
        </w:rPr>
        <w:pict>
          <v:shape id="_x0000_s7259" type="#_x0000_t32" style="position:absolute;left:0;text-align:left;margin-left:442.3pt;margin-top:16pt;width:.05pt;height:16.5pt;flip:y;z-index:252950016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56" type="#_x0000_t32" style="position:absolute;left:0;text-align:left;margin-left:363.7pt;margin-top:76.45pt;width:18pt;height:.05pt;flip:x;z-index:252946944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53" style="position:absolute;left:0;text-align:left;margin-left:387.3pt;margin-top:71pt;width:11.25pt;height:11.25pt;z-index:252945920" coordorigin="547,1763" coordsize="225,225">
            <v:oval id="_x0000_s7254" style="position:absolute;left:547;top:1763;width:225;height:225" fillcolor="white [3212]" strokecolor="#00b050" strokeweight="1.5pt"/>
            <v:shape id="_x0000_s7255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49" style="position:absolute;left:0;text-align:left;margin-left:404pt;margin-top:71pt;width:11.25pt;height:11.25pt;z-index:252944896" coordorigin="554,1388" coordsize="225,225">
            <v:oval id="_x0000_s7250" style="position:absolute;left:554;top:1388;width:225;height:225" fillcolor="white [3212]" strokecolor="#00b050" strokeweight="1.5pt"/>
            <v:shape id="_x0000_s7251" type="#_x0000_t32" style="position:absolute;left:590;top:1504;width:147;height:2;flip:y" o:connectortype="straight" strokecolor="#00b050" strokeweight="1.5pt"/>
            <v:shape id="_x0000_s7252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48" style="position:absolute;left:0;text-align:left;margin-left:344.6pt;margin-top:68.3pt;width:16.75pt;height:13.95pt;z-index:25294387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47" type="#_x0000_t32" style="position:absolute;left:0;text-align:left;margin-left:426.65pt;margin-top:62.75pt;width:.05pt;height:16.5pt;rotation:-90;flip:y;z-index:25294284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46" type="#_x0000_t5" style="position:absolute;left:0;text-align:left;margin-left:491.15pt;margin-top:67.55pt;width:14.25pt;height:14.25pt;rotation:-180;z-index:252941824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45" type="#_x0000_t5" style="position:absolute;left:0;text-align:left;margin-left:496.75pt;margin-top:69.35pt;width:14.25pt;height:14.25pt;z-index:252940800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244" style="position:absolute;left:0;text-align:left;margin-left:458.95pt;margin-top:72.3pt;width:24.75pt;height:7.15pt;z-index:252939776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43" type="#_x0000_t32" style="position:absolute;left:0;text-align:left;margin-left:442.85pt;margin-top:67.55pt;width:.05pt;height:16.5pt;flip:y;z-index:25293875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42" type="#_x0000_t32" style="position:absolute;left:0;text-align:left;margin-left:363.25pt;margin-top:51.4pt;width:18pt;height:.05pt;flip:x;z-index:252937728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38" style="position:absolute;left:0;text-align:left;margin-left:288.35pt;margin-top:43.25pt;width:14.85pt;height:14.7pt;z-index:252936704" coordorigin="2230,12069" coordsize="297,294">
            <v:shape id="_x0000_s7239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240" type="#_x0000_t32" style="position:absolute;left:2230;top:12069;width:286;height:0" o:connectortype="straight" strokecolor="blue" strokeweight="1.5pt"/>
            <v:shape id="_x0000_s7241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33" style="position:absolute;left:0;text-align:left;margin-left:306.75pt;margin-top:38.65pt;width:14.3pt;height:22.6pt;z-index:252935680" coordorigin="1860,11974" coordsize="286,452">
            <v:shape id="_x0000_s7234" type="#_x0000_t32" style="position:absolute;left:1860;top:12140;width:286;height:0" o:connectortype="straight" strokecolor="blue" strokeweight="1.5pt"/>
            <v:shape id="_x0000_s7235" type="#_x0000_t32" style="position:absolute;left:1860;top:12260;width:286;height:0" o:connectortype="straight" strokecolor="blue" strokeweight="1.5pt"/>
            <v:shape id="_x0000_s7236" type="#_x0000_t32" style="position:absolute;left:2003;top:11974;width:0;height:166" o:connectortype="straight" strokecolor="blue" strokeweight="1.5pt">
              <v:stroke endarrow="block"/>
            </v:shape>
            <v:shape id="_x0000_s7237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30" style="position:absolute;left:0;text-align:left;margin-left:386.85pt;margin-top:45.95pt;width:11.25pt;height:11.25pt;z-index:252934656" coordorigin="547,1763" coordsize="225,225">
            <v:oval id="_x0000_s7231" style="position:absolute;left:547;top:1763;width:225;height:225" fillcolor="white [3212]" strokecolor="blue" strokeweight="1.5pt"/>
            <v:shape id="_x0000_s7232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26" style="position:absolute;left:0;text-align:left;margin-left:403.55pt;margin-top:45.95pt;width:11.25pt;height:11.25pt;z-index:252933632" coordorigin="554,1388" coordsize="225,225">
            <v:oval id="_x0000_s7227" style="position:absolute;left:554;top:1388;width:225;height:225" fillcolor="white [3212]" strokecolor="blue" strokeweight="1.5pt"/>
            <v:shape id="_x0000_s7228" type="#_x0000_t32" style="position:absolute;left:590;top:1504;width:147;height:2;flip:y" o:connectortype="straight" strokecolor="blue" strokeweight="1.5pt"/>
            <v:shape id="_x0000_s7229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25" style="position:absolute;left:0;text-align:left;margin-left:344.15pt;margin-top:43.25pt;width:16.75pt;height:13.95pt;z-index:25293260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24" type="#_x0000_t32" style="position:absolute;left:0;text-align:left;margin-left:426.2pt;margin-top:48.7pt;width:.05pt;height:16.5pt;rotation:90;z-index:252931584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23" type="#_x0000_t32" style="position:absolute;left:0;text-align:left;margin-left:426.2pt;margin-top:37.7pt;width:.05pt;height:16.5pt;rotation:-90;flip:y;z-index:25293056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22" type="#_x0000_t5" style="position:absolute;left:0;text-align:left;margin-left:490.7pt;margin-top:42.45pt;width:14.25pt;height:14.25pt;rotation:-180;z-index:252929536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21" type="#_x0000_t5" style="position:absolute;left:0;text-align:left;margin-left:496.3pt;margin-top:44.25pt;width:14.25pt;height:14.25pt;z-index:252928512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220" style="position:absolute;left:0;text-align:left;margin-left:458.5pt;margin-top:47.2pt;width:24.75pt;height:7.15pt;z-index:252927488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19" type="#_x0000_t32" style="position:absolute;left:0;text-align:left;margin-left:449.55pt;margin-top:42.45pt;width:.05pt;height:16.5pt;z-index:252926464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18" type="#_x0000_t32" style="position:absolute;left:0;text-align:left;margin-left:442.4pt;margin-top:42.45pt;width:.05pt;height:16.5pt;flip:y;z-index:25292544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17" type="#_x0000_t32" style="position:absolute;left:0;text-align:left;margin-left:363.15pt;margin-top:24.7pt;width:18pt;height:.05pt;flip:x;z-index:252924416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13" style="position:absolute;left:0;text-align:left;margin-left:288.9pt;margin-top:17.1pt;width:14.85pt;height:14.7pt;z-index:252923392" coordorigin="2230,12069" coordsize="297,294">
            <v:shape id="_x0000_s7214" type="#_x0000_t32" style="position:absolute;left:2370;top:12074;width:1;height:289;flip:y" o:connectortype="straight" strokecolor="red" strokeweight="1.5pt">
              <v:stroke startarrow="block" endarrow="block"/>
            </v:shape>
            <v:shape id="_x0000_s7215" type="#_x0000_t32" style="position:absolute;left:2230;top:12069;width:286;height:0" o:connectortype="straight" strokecolor="red" strokeweight="1.5pt"/>
            <v:shape id="_x0000_s7216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10" style="position:absolute;left:0;text-align:left;margin-left:386.75pt;margin-top:19.25pt;width:11.25pt;height:11.25pt;z-index:252922368" coordorigin="547,1763" coordsize="225,225">
            <v:oval id="_x0000_s7211" style="position:absolute;left:547;top:1763;width:225;height:225" fillcolor="white [3212]" strokecolor="red" strokeweight="1.5pt"/>
            <v:shape id="_x0000_s7212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206" style="position:absolute;left:0;text-align:left;margin-left:403.45pt;margin-top:19.25pt;width:11.25pt;height:11.25pt;z-index:252921344" coordorigin="554,1388" coordsize="225,225">
            <v:oval id="_x0000_s7207" style="position:absolute;left:554;top:1388;width:225;height:225" fillcolor="white [3212]" strokecolor="red" strokeweight="1.5pt"/>
            <v:shape id="_x0000_s7208" type="#_x0000_t32" style="position:absolute;left:590;top:1504;width:147;height:2;flip:y" o:connectortype="straight" strokecolor="red" strokeweight="1.5pt"/>
            <v:shape id="_x0000_s7209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05" style="position:absolute;left:0;text-align:left;margin-left:344.05pt;margin-top:16.55pt;width:16.75pt;height:13.95pt;z-index:25292032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04" type="#_x0000_t32" style="position:absolute;left:0;text-align:left;margin-left:426.1pt;margin-top:22pt;width:.05pt;height:16.5pt;rotation:90;z-index:252919296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03" type="#_x0000_t32" style="position:absolute;left:0;text-align:left;margin-left:426.1pt;margin-top:11pt;width:.05pt;height:16.5pt;rotation:-90;flip:y;z-index:252918272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02" type="#_x0000_t5" style="position:absolute;left:0;text-align:left;margin-left:490.6pt;margin-top:15.75pt;width:14.25pt;height:14.25pt;rotation:-180;z-index:252917248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201" type="#_x0000_t5" style="position:absolute;left:0;text-align:left;margin-left:496.2pt;margin-top:17.55pt;width:14.25pt;height:14.25pt;z-index:252916224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200" style="position:absolute;left:0;text-align:left;margin-left:458.4pt;margin-top:20.5pt;width:24.75pt;height:7.15pt;z-index:252915200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99" type="#_x0000_t32" style="position:absolute;left:0;text-align:left;margin-left:449.45pt;margin-top:15.75pt;width:.05pt;height:16.5pt;z-index:252914176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98" type="#_x0000_t32" style="position:absolute;left:0;text-align:left;margin-left:442.3pt;margin-top:15.75pt;width:.05pt;height:16.5pt;flip:y;z-index:252913152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95" type="#_x0000_t32" style="position:absolute;left:0;text-align:left;margin-left:364.15pt;margin-top:76.35pt;width:18pt;height:.05pt;flip:x;z-index:252910080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91" style="position:absolute;left:0;text-align:left;margin-left:288.25pt;margin-top:68.25pt;width:14.85pt;height:14.7pt;z-index:252909056" coordorigin="2230,12069" coordsize="297,294">
            <v:shape id="_x0000_s7192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193" type="#_x0000_t32" style="position:absolute;left:2230;top:12069;width:286;height:0" o:connectortype="straight" strokecolor="#00b050" strokeweight="1.5pt"/>
            <v:shape id="_x0000_s7194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88" style="position:absolute;left:0;text-align:left;margin-left:387.75pt;margin-top:70.9pt;width:11.25pt;height:11.25pt;z-index:252908032" coordorigin="547,1763" coordsize="225,225">
            <v:oval id="_x0000_s7189" style="position:absolute;left:547;top:1763;width:225;height:225" fillcolor="white [3212]" strokecolor="#00b050" strokeweight="1.5pt"/>
            <v:shape id="_x0000_s7190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84" style="position:absolute;left:0;text-align:left;margin-left:404.45pt;margin-top:70.9pt;width:11.25pt;height:11.25pt;z-index:252907008" coordorigin="554,1388" coordsize="225,225">
            <v:oval id="_x0000_s7185" style="position:absolute;left:554;top:1388;width:225;height:225" fillcolor="white [3212]" strokecolor="#00b050" strokeweight="1.5pt"/>
            <v:shape id="_x0000_s7186" type="#_x0000_t32" style="position:absolute;left:590;top:1504;width:147;height:2;flip:y" o:connectortype="straight" strokecolor="#00b050" strokeweight="1.5pt"/>
            <v:shape id="_x0000_s7187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83" style="position:absolute;left:0;text-align:left;margin-left:345.05pt;margin-top:68.2pt;width:16.75pt;height:13.95pt;z-index:25290598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82" type="#_x0000_t32" style="position:absolute;left:0;text-align:left;margin-left:427.1pt;margin-top:62.65pt;width:.05pt;height:16.5pt;rotation:-90;flip:y;z-index:252904960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81" type="#_x0000_t5" style="position:absolute;left:0;text-align:left;margin-left:491.6pt;margin-top:67.45pt;width:14.25pt;height:14.25pt;rotation:-180;z-index:252903936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80" type="#_x0000_t5" style="position:absolute;left:0;text-align:left;margin-left:497.2pt;margin-top:69.25pt;width:14.25pt;height:14.25pt;z-index:252902912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179" style="position:absolute;left:0;text-align:left;margin-left:459.4pt;margin-top:72.2pt;width:24.75pt;height:7.15pt;z-index:252901888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78" type="#_x0000_t32" style="position:absolute;left:0;text-align:left;margin-left:450.45pt;margin-top:67.45pt;width:.05pt;height:16.5pt;z-index:252900864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77" type="#_x0000_t32" style="position:absolute;left:0;text-align:left;margin-left:443.3pt;margin-top:67.45pt;width:.05pt;height:16.5pt;flip:y;z-index:252899840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76" type="#_x0000_t32" style="position:absolute;left:0;text-align:left;margin-left:363.7pt;margin-top:51.3pt;width:18pt;height:.05pt;flip:x;z-index:252898816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72" style="position:absolute;left:0;text-align:left;margin-left:288.8pt;margin-top:43.15pt;width:14.85pt;height:14.7pt;z-index:252897792" coordorigin="2230,12069" coordsize="297,294">
            <v:shape id="_x0000_s7173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174" type="#_x0000_t32" style="position:absolute;left:2230;top:12069;width:286;height:0" o:connectortype="straight" strokecolor="blue" strokeweight="1.5pt"/>
            <v:shape id="_x0000_s7175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67" style="position:absolute;left:0;text-align:left;margin-left:307.2pt;margin-top:38.55pt;width:14.3pt;height:22.6pt;z-index:252896768" coordorigin="1860,11974" coordsize="286,452">
            <v:shape id="_x0000_s7168" type="#_x0000_t32" style="position:absolute;left:1860;top:12140;width:286;height:0" o:connectortype="straight" strokecolor="blue" strokeweight="1.5pt"/>
            <v:shape id="_x0000_s7169" type="#_x0000_t32" style="position:absolute;left:1860;top:12260;width:286;height:0" o:connectortype="straight" strokecolor="blue" strokeweight="1.5pt"/>
            <v:shape id="_x0000_s7170" type="#_x0000_t32" style="position:absolute;left:2003;top:11974;width:0;height:166" o:connectortype="straight" strokecolor="blue" strokeweight="1.5pt">
              <v:stroke endarrow="block"/>
            </v:shape>
            <v:shape id="_x0000_s7171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64" style="position:absolute;left:0;text-align:left;margin-left:387.3pt;margin-top:45.85pt;width:11.25pt;height:11.25pt;z-index:252895744" coordorigin="547,1763" coordsize="225,225">
            <v:oval id="_x0000_s7165" style="position:absolute;left:547;top:1763;width:225;height:225" fillcolor="white [3212]" strokecolor="blue" strokeweight="1.5pt"/>
            <v:shape id="_x0000_s7166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60" style="position:absolute;left:0;text-align:left;margin-left:404pt;margin-top:45.85pt;width:11.25pt;height:11.25pt;z-index:252894720" coordorigin="554,1388" coordsize="225,225">
            <v:oval id="_x0000_s7161" style="position:absolute;left:554;top:1388;width:225;height:225" fillcolor="white [3212]" strokecolor="blue" strokeweight="1.5pt"/>
            <v:shape id="_x0000_s7162" type="#_x0000_t32" style="position:absolute;left:590;top:1504;width:147;height:2;flip:y" o:connectortype="straight" strokecolor="blue" strokeweight="1.5pt"/>
            <v:shape id="_x0000_s7163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9" style="position:absolute;left:0;text-align:left;margin-left:344.6pt;margin-top:43.15pt;width:16.75pt;height:13.95pt;z-index:25289369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8" type="#_x0000_t32" style="position:absolute;left:0;text-align:left;margin-left:426.65pt;margin-top:48.6pt;width:.05pt;height:16.5pt;rotation:90;z-index:252892672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7" type="#_x0000_t32" style="position:absolute;left:0;text-align:left;margin-left:426.65pt;margin-top:37.6pt;width:.05pt;height:16.5pt;rotation:-90;flip:y;z-index:252891648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6" type="#_x0000_t5" style="position:absolute;left:0;text-align:left;margin-left:491.15pt;margin-top:42.35pt;width:14.25pt;height:14.25pt;rotation:-180;z-index:252890624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5" type="#_x0000_t5" style="position:absolute;left:0;text-align:left;margin-left:496.75pt;margin-top:44.15pt;width:14.25pt;height:14.25pt;z-index:252889600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154" style="position:absolute;left:0;text-align:left;margin-left:458.95pt;margin-top:47.1pt;width:24.75pt;height:7.15pt;z-index:252888576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3" type="#_x0000_t32" style="position:absolute;left:0;text-align:left;margin-left:450pt;margin-top:42.35pt;width:.05pt;height:16.5pt;z-index:252887552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2" type="#_x0000_t32" style="position:absolute;left:0;text-align:left;margin-left:442.85pt;margin-top:42.35pt;width:.05pt;height:16.5pt;flip:y;z-index:252886528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51" type="#_x0000_t32" style="position:absolute;left:0;text-align:left;margin-left:363.6pt;margin-top:24.6pt;width:18pt;height:.05pt;flip:x;z-index:252885504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47" style="position:absolute;left:0;text-align:left;margin-left:289.35pt;margin-top:17pt;width:14.85pt;height:14.7pt;z-index:252884480" coordorigin="2230,12069" coordsize="297,294">
            <v:shape id="_x0000_s7148" type="#_x0000_t32" style="position:absolute;left:2370;top:12074;width:1;height:289;flip:y" o:connectortype="straight" strokecolor="red" strokeweight="1.5pt">
              <v:stroke startarrow="block" endarrow="block"/>
            </v:shape>
            <v:shape id="_x0000_s7149" type="#_x0000_t32" style="position:absolute;left:2230;top:12069;width:286;height:0" o:connectortype="straight" strokecolor="red" strokeweight="1.5pt"/>
            <v:shape id="_x0000_s7150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44" style="position:absolute;left:0;text-align:left;margin-left:387.2pt;margin-top:19.15pt;width:11.25pt;height:11.25pt;z-index:252883456" coordorigin="547,1763" coordsize="225,225">
            <v:oval id="_x0000_s7145" style="position:absolute;left:547;top:1763;width:225;height:225" fillcolor="white [3212]" strokecolor="red" strokeweight="1.5pt"/>
            <v:shape id="_x0000_s7146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40" style="position:absolute;left:0;text-align:left;margin-left:403.9pt;margin-top:19.15pt;width:11.25pt;height:11.25pt;z-index:252882432" coordorigin="554,1388" coordsize="225,225">
            <v:oval id="_x0000_s7141" style="position:absolute;left:554;top:1388;width:225;height:225" fillcolor="white [3212]" strokecolor="red" strokeweight="1.5pt"/>
            <v:shape id="_x0000_s7142" type="#_x0000_t32" style="position:absolute;left:590;top:1504;width:147;height:2;flip:y" o:connectortype="straight" strokecolor="red" strokeweight="1.5pt"/>
            <v:shape id="_x0000_s7143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9" style="position:absolute;left:0;text-align:left;margin-left:344.5pt;margin-top:16.45pt;width:16.75pt;height:13.95pt;z-index:25288140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8" type="#_x0000_t32" style="position:absolute;left:0;text-align:left;margin-left:426.55pt;margin-top:21.9pt;width:.05pt;height:16.5pt;rotation:90;z-index:252880384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7" type="#_x0000_t32" style="position:absolute;left:0;text-align:left;margin-left:426.55pt;margin-top:10.9pt;width:.05pt;height:16.5pt;rotation:-90;flip:y;z-index:25287936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6" type="#_x0000_t5" style="position:absolute;left:0;text-align:left;margin-left:491.05pt;margin-top:15.65pt;width:14.25pt;height:14.25pt;rotation:-180;z-index:252878336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5" type="#_x0000_t5" style="position:absolute;left:0;text-align:left;margin-left:496.65pt;margin-top:17.45pt;width:14.25pt;height:14.25pt;z-index:252877312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134" style="position:absolute;left:0;text-align:left;margin-left:458.85pt;margin-top:20.4pt;width:24.75pt;height:7.15pt;z-index:252876288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3" type="#_x0000_t32" style="position:absolute;left:0;text-align:left;margin-left:449.9pt;margin-top:15.65pt;width:.05pt;height:16.5pt;z-index:252875264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32" type="#_x0000_t32" style="position:absolute;left:0;text-align:left;margin-left:442.75pt;margin-top:15.65pt;width:.05pt;height:16.5pt;flip:y;z-index:25287424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29" type="#_x0000_t32" style="position:absolute;left:0;text-align:left;margin-left:363.25pt;margin-top:76.45pt;width:18pt;height:.05pt;flip:x;z-index:252871168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26" style="position:absolute;left:0;text-align:left;margin-left:386.85pt;margin-top:71pt;width:11.25pt;height:11.25pt;z-index:252870144" coordorigin="547,1763" coordsize="225,225">
            <v:oval id="_x0000_s7127" style="position:absolute;left:547;top:1763;width:225;height:225" fillcolor="white [3212]" strokecolor="#00b050" strokeweight="1.5pt"/>
            <v:shape id="_x0000_s7128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22" style="position:absolute;left:0;text-align:left;margin-left:403.55pt;margin-top:71pt;width:11.25pt;height:11.25pt;z-index:252869120" coordorigin="554,1388" coordsize="225,225">
            <v:oval id="_x0000_s7123" style="position:absolute;left:554;top:1388;width:225;height:225" fillcolor="white [3212]" strokecolor="#00b050" strokeweight="1.5pt"/>
            <v:shape id="_x0000_s7124" type="#_x0000_t32" style="position:absolute;left:590;top:1504;width:147;height:2;flip:y" o:connectortype="straight" strokecolor="#00b050" strokeweight="1.5pt"/>
            <v:shape id="_x0000_s7125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21" style="position:absolute;left:0;text-align:left;margin-left:344.15pt;margin-top:68.3pt;width:16.75pt;height:13.95pt;z-index:25286809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20" type="#_x0000_t32" style="position:absolute;left:0;text-align:left;margin-left:426.2pt;margin-top:62.75pt;width:.05pt;height:16.5pt;rotation:-90;flip:y;z-index:25286707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19" type="#_x0000_t5" style="position:absolute;left:0;text-align:left;margin-left:490.7pt;margin-top:67.55pt;width:14.25pt;height:14.25pt;rotation:-180;z-index:252866048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18" type="#_x0000_t5" style="position:absolute;left:0;text-align:left;margin-left:496.3pt;margin-top:69.35pt;width:14.25pt;height:14.25pt;z-index:252865024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117" style="position:absolute;left:0;text-align:left;margin-left:458.5pt;margin-top:72.3pt;width:24.75pt;height:7.15pt;z-index:252864000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16" type="#_x0000_t32" style="position:absolute;left:0;text-align:left;margin-left:442.4pt;margin-top:67.55pt;width:.05pt;height:16.5pt;flip:y;z-index:252862976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115" type="#_x0000_t32" style="position:absolute;left:0;text-align:left;margin-left:362.8pt;margin-top:51.4pt;width:18pt;height:.05pt;flip:x;z-index:252861952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11" style="position:absolute;left:0;text-align:left;margin-left:287.9pt;margin-top:43.25pt;width:14.85pt;height:14.7pt;z-index:252860928" coordorigin="2230,12069" coordsize="297,294">
            <v:shape id="_x0000_s7112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113" type="#_x0000_t32" style="position:absolute;left:2230;top:12069;width:286;height:0" o:connectortype="straight" strokecolor="blue" strokeweight="1.5pt"/>
            <v:shape id="_x0000_s7114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06" style="position:absolute;left:0;text-align:left;margin-left:306.3pt;margin-top:38.65pt;width:14.3pt;height:22.6pt;z-index:252859904" coordorigin="1860,11974" coordsize="286,452">
            <v:shape id="_x0000_s7107" type="#_x0000_t32" style="position:absolute;left:1860;top:12140;width:286;height:0" o:connectortype="straight" strokecolor="blue" strokeweight="1.5pt"/>
            <v:shape id="_x0000_s7108" type="#_x0000_t32" style="position:absolute;left:1860;top:12260;width:286;height:0" o:connectortype="straight" strokecolor="blue" strokeweight="1.5pt"/>
            <v:shape id="_x0000_s7109" type="#_x0000_t32" style="position:absolute;left:2003;top:11974;width:0;height:166" o:connectortype="straight" strokecolor="blue" strokeweight="1.5pt">
              <v:stroke endarrow="block"/>
            </v:shape>
            <v:shape id="_x0000_s7110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103" style="position:absolute;left:0;text-align:left;margin-left:386.4pt;margin-top:45.95pt;width:11.25pt;height:11.25pt;z-index:252858880" coordorigin="547,1763" coordsize="225,225">
            <v:oval id="_x0000_s7104" style="position:absolute;left:547;top:1763;width:225;height:225" fillcolor="white [3212]" strokecolor="blue" strokeweight="1.5pt"/>
            <v:shape id="_x0000_s7105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99" style="position:absolute;left:0;text-align:left;margin-left:403.1pt;margin-top:45.95pt;width:11.25pt;height:11.25pt;z-index:252857856" coordorigin="554,1388" coordsize="225,225">
            <v:oval id="_x0000_s7100" style="position:absolute;left:554;top:1388;width:225;height:225" fillcolor="white [3212]" strokecolor="blue" strokeweight="1.5pt"/>
            <v:shape id="_x0000_s7101" type="#_x0000_t32" style="position:absolute;left:590;top:1504;width:147;height:2;flip:y" o:connectortype="straight" strokecolor="blue" strokeweight="1.5pt"/>
            <v:shape id="_x0000_s7102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8" style="position:absolute;left:0;text-align:left;margin-left:343.7pt;margin-top:43.25pt;width:16.75pt;height:13.95pt;z-index:25285683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7" type="#_x0000_t32" style="position:absolute;left:0;text-align:left;margin-left:425.75pt;margin-top:48.7pt;width:.05pt;height:16.5pt;rotation:90;z-index:252855808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6" type="#_x0000_t32" style="position:absolute;left:0;text-align:left;margin-left:425.75pt;margin-top:37.7pt;width:.05pt;height:16.5pt;rotation:-90;flip:y;z-index:252854784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5" type="#_x0000_t5" style="position:absolute;left:0;text-align:left;margin-left:490.25pt;margin-top:42.45pt;width:14.25pt;height:14.25pt;rotation:-180;z-index:252853760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4" type="#_x0000_t5" style="position:absolute;left:0;text-align:left;margin-left:495.85pt;margin-top:44.25pt;width:14.25pt;height:14.25pt;z-index:252852736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093" style="position:absolute;left:0;text-align:left;margin-left:458.05pt;margin-top:47.2pt;width:24.75pt;height:7.15pt;z-index:252851712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2" type="#_x0000_t32" style="position:absolute;left:0;text-align:left;margin-left:449.1pt;margin-top:42.45pt;width:.05pt;height:16.5pt;z-index:252850688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1" type="#_x0000_t32" style="position:absolute;left:0;text-align:left;margin-left:441.95pt;margin-top:42.45pt;width:.05pt;height:16.5pt;flip:y;z-index:252849664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90" type="#_x0000_t32" style="position:absolute;left:0;text-align:left;margin-left:362.7pt;margin-top:24.7pt;width:18pt;height:.05pt;flip:x;z-index:252848640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86" style="position:absolute;left:0;text-align:left;margin-left:288.45pt;margin-top:17.1pt;width:14.85pt;height:14.7pt;z-index:252847616" coordorigin="2230,12069" coordsize="297,294">
            <v:shape id="_x0000_s7087" type="#_x0000_t32" style="position:absolute;left:2370;top:12074;width:1;height:289;flip:y" o:connectortype="straight" strokecolor="red" strokeweight="1.5pt">
              <v:stroke startarrow="block" endarrow="block"/>
            </v:shape>
            <v:shape id="_x0000_s7088" type="#_x0000_t32" style="position:absolute;left:2230;top:12069;width:286;height:0" o:connectortype="straight" strokecolor="red" strokeweight="1.5pt"/>
            <v:shape id="_x0000_s7089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83" style="position:absolute;left:0;text-align:left;margin-left:386.3pt;margin-top:19.25pt;width:11.25pt;height:11.25pt;z-index:252846592" coordorigin="547,1763" coordsize="225,225">
            <v:oval id="_x0000_s7084" style="position:absolute;left:547;top:1763;width:225;height:225" fillcolor="white [3212]" strokecolor="red" strokeweight="1.5pt"/>
            <v:shape id="_x0000_s7085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79" style="position:absolute;left:0;text-align:left;margin-left:403pt;margin-top:19.25pt;width:11.25pt;height:11.25pt;z-index:252845568" coordorigin="554,1388" coordsize="225,225">
            <v:oval id="_x0000_s7080" style="position:absolute;left:554;top:1388;width:225;height:225" fillcolor="white [3212]" strokecolor="red" strokeweight="1.5pt"/>
            <v:shape id="_x0000_s7081" type="#_x0000_t32" style="position:absolute;left:590;top:1504;width:147;height:2;flip:y" o:connectortype="straight" strokecolor="red" strokeweight="1.5pt"/>
            <v:shape id="_x0000_s7082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8" style="position:absolute;left:0;text-align:left;margin-left:343.6pt;margin-top:16.55pt;width:16.75pt;height:13.95pt;z-index:25284454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7" type="#_x0000_t32" style="position:absolute;left:0;text-align:left;margin-left:425.65pt;margin-top:22pt;width:.05pt;height:16.5pt;rotation:90;z-index:25284352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6" type="#_x0000_t32" style="position:absolute;left:0;text-align:left;margin-left:425.65pt;margin-top:11pt;width:.05pt;height:16.5pt;rotation:-90;flip:y;z-index:252842496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5" type="#_x0000_t5" style="position:absolute;left:0;text-align:left;margin-left:490.15pt;margin-top:15.75pt;width:14.25pt;height:14.25pt;rotation:-180;z-index:252841472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4" type="#_x0000_t5" style="position:absolute;left:0;text-align:left;margin-left:495.75pt;margin-top:17.55pt;width:14.25pt;height:14.25pt;z-index:252840448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073" style="position:absolute;left:0;text-align:left;margin-left:457.95pt;margin-top:20.5pt;width:24.75pt;height:7.15pt;z-index:252839424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2" type="#_x0000_t32" style="position:absolute;left:0;text-align:left;margin-left:449pt;margin-top:15.75pt;width:.05pt;height:16.5pt;z-index:25283840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71" type="#_x0000_t32" style="position:absolute;left:0;text-align:left;margin-left:441.85pt;margin-top:15.75pt;width:.05pt;height:16.5pt;flip:y;z-index:252837376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68" type="#_x0000_t32" style="position:absolute;left:0;text-align:left;margin-left:363.7pt;margin-top:76.35pt;width:18pt;height:.05pt;flip:x;z-index:252834304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65" style="position:absolute;left:0;text-align:left;margin-left:387.3pt;margin-top:70.9pt;width:11.25pt;height:11.25pt;z-index:252833280" coordorigin="547,1763" coordsize="225,225">
            <v:oval id="_x0000_s7066" style="position:absolute;left:547;top:1763;width:225;height:225" fillcolor="white [3212]" strokecolor="#00b050" strokeweight="1.5pt"/>
            <v:shape id="_x0000_s7067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61" style="position:absolute;left:0;text-align:left;margin-left:404pt;margin-top:70.9pt;width:11.25pt;height:11.25pt;z-index:252832256" coordorigin="554,1388" coordsize="225,225">
            <v:oval id="_x0000_s7062" style="position:absolute;left:554;top:1388;width:225;height:225" fillcolor="white [3212]" strokecolor="#00b050" strokeweight="1.5pt"/>
            <v:shape id="_x0000_s7063" type="#_x0000_t32" style="position:absolute;left:590;top:1504;width:147;height:2;flip:y" o:connectortype="straight" strokecolor="#00b050" strokeweight="1.5pt"/>
            <v:shape id="_x0000_s7064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60" style="position:absolute;left:0;text-align:left;margin-left:344.6pt;margin-top:68.2pt;width:16.75pt;height:13.95pt;z-index:252831232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59" type="#_x0000_t32" style="position:absolute;left:0;text-align:left;margin-left:426.65pt;margin-top:62.65pt;width:.05pt;height:16.5pt;rotation:-90;flip:y;z-index:25283020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58" type="#_x0000_t5" style="position:absolute;left:0;text-align:left;margin-left:491.15pt;margin-top:67.45pt;width:14.25pt;height:14.25pt;rotation:-180;z-index:252829184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57" type="#_x0000_t5" style="position:absolute;left:0;text-align:left;margin-left:496.75pt;margin-top:69.25pt;width:14.25pt;height:14.25pt;z-index:252828160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056" style="position:absolute;left:0;text-align:left;margin-left:458.95pt;margin-top:72.2pt;width:24.75pt;height:7.15pt;z-index:252827136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55" type="#_x0000_t32" style="position:absolute;left:0;text-align:left;margin-left:450pt;margin-top:67.45pt;width:.05pt;height:16.5pt;z-index:25282611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54" type="#_x0000_t32" style="position:absolute;left:0;text-align:left;margin-left:442.85pt;margin-top:67.45pt;width:.05pt;height:16.5pt;flip:y;z-index:25282508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53" type="#_x0000_t32" style="position:absolute;left:0;text-align:left;margin-left:363.25pt;margin-top:51.3pt;width:18pt;height:.05pt;flip:x;z-index:252824064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49" style="position:absolute;left:0;text-align:left;margin-left:288.35pt;margin-top:43.15pt;width:14.85pt;height:14.7pt;z-index:252823040" coordorigin="2230,12069" coordsize="297,294">
            <v:shape id="_x0000_s7050" type="#_x0000_t32" style="position:absolute;left:2370;top:12074;width:1;height:289;flip:y" o:connectortype="straight" strokecolor="blue" strokeweight="1.5pt">
              <v:stroke startarrow="block" endarrow="block"/>
            </v:shape>
            <v:shape id="_x0000_s7051" type="#_x0000_t32" style="position:absolute;left:2230;top:12069;width:286;height:0" o:connectortype="straight" strokecolor="blue" strokeweight="1.5pt"/>
            <v:shape id="_x0000_s7052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44" style="position:absolute;left:0;text-align:left;margin-left:306.75pt;margin-top:38.55pt;width:14.3pt;height:22.6pt;z-index:252822016" coordorigin="1860,11974" coordsize="286,452">
            <v:shape id="_x0000_s7045" type="#_x0000_t32" style="position:absolute;left:1860;top:12140;width:286;height:0" o:connectortype="straight" strokecolor="blue" strokeweight="1.5pt"/>
            <v:shape id="_x0000_s7046" type="#_x0000_t32" style="position:absolute;left:1860;top:12260;width:286;height:0" o:connectortype="straight" strokecolor="blue" strokeweight="1.5pt"/>
            <v:shape id="_x0000_s7047" type="#_x0000_t32" style="position:absolute;left:2003;top:11974;width:0;height:166" o:connectortype="straight" strokecolor="blue" strokeweight="1.5pt">
              <v:stroke endarrow="block"/>
            </v:shape>
            <v:shape id="_x0000_s7048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41" style="position:absolute;left:0;text-align:left;margin-left:386.85pt;margin-top:45.85pt;width:11.25pt;height:11.25pt;z-index:252820992" coordorigin="547,1763" coordsize="225,225">
            <v:oval id="_x0000_s7042" style="position:absolute;left:547;top:1763;width:225;height:225" fillcolor="white [3212]" strokecolor="blue" strokeweight="1.5pt"/>
            <v:shape id="_x0000_s7043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37" style="position:absolute;left:0;text-align:left;margin-left:403.55pt;margin-top:45.85pt;width:11.25pt;height:11.25pt;z-index:252819968" coordorigin="554,1388" coordsize="225,225">
            <v:oval id="_x0000_s7038" style="position:absolute;left:554;top:1388;width:225;height:225" fillcolor="white [3212]" strokecolor="blue" strokeweight="1.5pt"/>
            <v:shape id="_x0000_s7039" type="#_x0000_t32" style="position:absolute;left:590;top:1504;width:147;height:2;flip:y" o:connectortype="straight" strokecolor="blue" strokeweight="1.5pt"/>
            <v:shape id="_x0000_s7040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36" style="position:absolute;left:0;text-align:left;margin-left:344.15pt;margin-top:43.15pt;width:16.75pt;height:13.95pt;z-index:25281894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35" type="#_x0000_t32" style="position:absolute;left:0;text-align:left;margin-left:426.2pt;margin-top:48.6pt;width:.05pt;height:16.5pt;rotation:90;z-index:25281792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34" type="#_x0000_t32" style="position:absolute;left:0;text-align:left;margin-left:426.2pt;margin-top:37.6pt;width:.05pt;height:16.5pt;rotation:-90;flip:y;z-index:252816896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33" type="#_x0000_t5" style="position:absolute;left:0;text-align:left;margin-left:490.7pt;margin-top:42.35pt;width:14.25pt;height:14.25pt;rotation:-180;z-index:252815872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32" type="#_x0000_t5" style="position:absolute;left:0;text-align:left;margin-left:496.3pt;margin-top:44.15pt;width:14.25pt;height:14.25pt;z-index:252814848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031" style="position:absolute;left:0;text-align:left;margin-left:458.5pt;margin-top:47.1pt;width:24.75pt;height:7.15pt;z-index:252813824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30" type="#_x0000_t32" style="position:absolute;left:0;text-align:left;margin-left:449.55pt;margin-top:42.35pt;width:.05pt;height:16.5pt;z-index:25281280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29" type="#_x0000_t32" style="position:absolute;left:0;text-align:left;margin-left:442.4pt;margin-top:42.35pt;width:.05pt;height:16.5pt;flip:y;z-index:252811776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28" type="#_x0000_t32" style="position:absolute;left:0;text-align:left;margin-left:363.15pt;margin-top:24.6pt;width:18pt;height:.05pt;flip:x;z-index:252810752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24" style="position:absolute;left:0;text-align:left;margin-left:288.9pt;margin-top:17pt;width:14.85pt;height:14.7pt;z-index:252809728" coordorigin="2230,12069" coordsize="297,294">
            <v:shape id="_x0000_s7025" type="#_x0000_t32" style="position:absolute;left:2370;top:12074;width:1;height:289;flip:y" o:connectortype="straight" strokecolor="red" strokeweight="1.5pt">
              <v:stroke startarrow="block" endarrow="block"/>
            </v:shape>
            <v:shape id="_x0000_s7026" type="#_x0000_t32" style="position:absolute;left:2230;top:12069;width:286;height:0" o:connectortype="straight" strokecolor="red" strokeweight="1.5pt"/>
            <v:shape id="_x0000_s7027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21" style="position:absolute;left:0;text-align:left;margin-left:386.75pt;margin-top:19.15pt;width:11.25pt;height:11.25pt;z-index:252808704" coordorigin="547,1763" coordsize="225,225">
            <v:oval id="_x0000_s7022" style="position:absolute;left:547;top:1763;width:225;height:225" fillcolor="white [3212]" strokecolor="red" strokeweight="1.5pt"/>
            <v:shape id="_x0000_s7023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17" style="position:absolute;left:0;text-align:left;margin-left:403.45pt;margin-top:19.15pt;width:11.25pt;height:11.25pt;z-index:252807680" coordorigin="554,1388" coordsize="225,225">
            <v:oval id="_x0000_s7018" style="position:absolute;left:554;top:1388;width:225;height:225" fillcolor="white [3212]" strokecolor="red" strokeweight="1.5pt"/>
            <v:shape id="_x0000_s7019" type="#_x0000_t32" style="position:absolute;left:590;top:1504;width:147;height:2;flip:y" o:connectortype="straight" strokecolor="red" strokeweight="1.5pt"/>
            <v:shape id="_x0000_s7020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16" style="position:absolute;left:0;text-align:left;margin-left:344.05pt;margin-top:16.45pt;width:16.75pt;height:13.95pt;z-index:25280665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15" type="#_x0000_t32" style="position:absolute;left:0;text-align:left;margin-left:426.1pt;margin-top:21.9pt;width:.05pt;height:16.5pt;rotation:90;z-index:252805632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14" type="#_x0000_t32" style="position:absolute;left:0;text-align:left;margin-left:426.1pt;margin-top:10.9pt;width:.05pt;height:16.5pt;rotation:-90;flip:y;z-index:252804608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13" type="#_x0000_t5" style="position:absolute;left:0;text-align:left;margin-left:490.6pt;margin-top:15.65pt;width:14.25pt;height:14.25pt;rotation:-180;z-index:252803584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12" type="#_x0000_t5" style="position:absolute;left:0;text-align:left;margin-left:496.2pt;margin-top:17.45pt;width:14.25pt;height:14.25pt;z-index:252802560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7011" style="position:absolute;left:0;text-align:left;margin-left:458.4pt;margin-top:20.4pt;width:24.75pt;height:7.15pt;z-index:252801536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10" type="#_x0000_t32" style="position:absolute;left:0;text-align:left;margin-left:449.45pt;margin-top:15.65pt;width:.05pt;height:16.5pt;z-index:252800512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09" type="#_x0000_t32" style="position:absolute;left:0;text-align:left;margin-left:442.3pt;margin-top:15.65pt;width:.05pt;height:16.5pt;flip:y;z-index:252799488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7006" type="#_x0000_t32" style="position:absolute;left:0;text-align:left;margin-left:363.7pt;margin-top:76.9pt;width:18pt;height:.05pt;flip:x;z-index:252796416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7002" style="position:absolute;left:0;text-align:left;margin-left:287.8pt;margin-top:68.8pt;width:14.85pt;height:14.7pt;z-index:252795392" coordorigin="2230,12069" coordsize="297,294">
            <v:shape id="_x0000_s7003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7004" type="#_x0000_t32" style="position:absolute;left:2230;top:12069;width:286;height:0" o:connectortype="straight" strokecolor="#00b050" strokeweight="1.5pt"/>
            <v:shape id="_x0000_s7005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97" style="position:absolute;left:0;text-align:left;margin-left:306.8pt;margin-top:65.35pt;width:14.3pt;height:22.6pt;z-index:252794368" coordorigin="1860,11974" coordsize="286,452">
            <v:shape id="_x0000_s6998" type="#_x0000_t32" style="position:absolute;left:1860;top:12140;width:286;height:0" o:connectortype="straight" strokecolor="#00b050" strokeweight="1.5pt"/>
            <v:shape id="_x0000_s6999" type="#_x0000_t32" style="position:absolute;left:1860;top:12260;width:286;height:0" o:connectortype="straight" strokecolor="#00b050" strokeweight="1.5pt"/>
            <v:shape id="_x0000_s7000" type="#_x0000_t32" style="position:absolute;left:2003;top:11974;width:0;height:166" o:connectortype="straight" strokecolor="#00b050" strokeweight="1.5pt">
              <v:stroke endarrow="block"/>
            </v:shape>
            <v:shape id="_x0000_s7001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94" style="position:absolute;left:0;text-align:left;margin-left:387.3pt;margin-top:71.45pt;width:11.25pt;height:11.25pt;z-index:252793344" coordorigin="547,1763" coordsize="225,225">
            <v:oval id="_x0000_s6995" style="position:absolute;left:547;top:1763;width:225;height:225" fillcolor="white [3212]" strokecolor="#00b050" strokeweight="1.5pt"/>
            <v:shape id="_x0000_s6996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90" style="position:absolute;left:0;text-align:left;margin-left:404pt;margin-top:71.45pt;width:11.25pt;height:11.25pt;z-index:252792320" coordorigin="554,1388" coordsize="225,225">
            <v:oval id="_x0000_s6991" style="position:absolute;left:554;top:1388;width:225;height:225" fillcolor="white [3212]" strokecolor="#00b050" strokeweight="1.5pt"/>
            <v:shape id="_x0000_s6992" type="#_x0000_t32" style="position:absolute;left:590;top:1504;width:147;height:2;flip:y" o:connectortype="straight" strokecolor="#00b050" strokeweight="1.5pt"/>
            <v:shape id="_x0000_s6993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9" style="position:absolute;left:0;text-align:left;margin-left:344.6pt;margin-top:68.75pt;width:16.75pt;height:13.95pt;z-index:25279129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8" type="#_x0000_t32" style="position:absolute;left:0;text-align:left;margin-left:426.65pt;margin-top:74.2pt;width:.05pt;height:16.5pt;rotation:90;z-index:25279027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7" type="#_x0000_t32" style="position:absolute;left:0;text-align:left;margin-left:426.65pt;margin-top:63.2pt;width:.05pt;height:16.5pt;rotation:-90;flip:y;z-index:25278924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6" type="#_x0000_t5" style="position:absolute;left:0;text-align:left;margin-left:491.15pt;margin-top:68pt;width:14.25pt;height:14.25pt;rotation:-180;z-index:252788224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5" type="#_x0000_t5" style="position:absolute;left:0;text-align:left;margin-left:496.75pt;margin-top:69.8pt;width:14.25pt;height:14.25pt;z-index:252787200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984" style="position:absolute;left:0;text-align:left;margin-left:458.95pt;margin-top:72.75pt;width:24.75pt;height:7.15pt;z-index:252786176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3" type="#_x0000_t32" style="position:absolute;left:0;text-align:left;margin-left:450pt;margin-top:68pt;width:.05pt;height:16.5pt;z-index:25278515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2" type="#_x0000_t32" style="position:absolute;left:0;text-align:left;margin-left:442.85pt;margin-top:68pt;width:.05pt;height:16.5pt;flip:y;z-index:25278412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81" type="#_x0000_t32" style="position:absolute;left:0;text-align:left;margin-left:363.25pt;margin-top:51.85pt;width:18pt;height:.05pt;flip:x;z-index:252783104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77" style="position:absolute;left:0;text-align:left;margin-left:288.35pt;margin-top:43.7pt;width:14.85pt;height:14.7pt;z-index:252782080" coordorigin="2230,12069" coordsize="297,294">
            <v:shape id="_x0000_s6978" type="#_x0000_t32" style="position:absolute;left:2370;top:12074;width:1;height:289;flip:y" o:connectortype="straight" strokecolor="blue" strokeweight="1.5pt">
              <v:stroke startarrow="block" endarrow="block"/>
            </v:shape>
            <v:shape id="_x0000_s6979" type="#_x0000_t32" style="position:absolute;left:2230;top:12069;width:286;height:0" o:connectortype="straight" strokecolor="blue" strokeweight="1.5pt"/>
            <v:shape id="_x0000_s6980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72" style="position:absolute;left:0;text-align:left;margin-left:306.75pt;margin-top:39.1pt;width:14.3pt;height:22.6pt;z-index:252781056" coordorigin="1860,11974" coordsize="286,452">
            <v:shape id="_x0000_s6973" type="#_x0000_t32" style="position:absolute;left:1860;top:12140;width:286;height:0" o:connectortype="straight" strokecolor="blue" strokeweight="1.5pt"/>
            <v:shape id="_x0000_s6974" type="#_x0000_t32" style="position:absolute;left:1860;top:12260;width:286;height:0" o:connectortype="straight" strokecolor="blue" strokeweight="1.5pt"/>
            <v:shape id="_x0000_s6975" type="#_x0000_t32" style="position:absolute;left:2003;top:11974;width:0;height:166" o:connectortype="straight" strokecolor="blue" strokeweight="1.5pt">
              <v:stroke endarrow="block"/>
            </v:shape>
            <v:shape id="_x0000_s6976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69" style="position:absolute;left:0;text-align:left;margin-left:386.85pt;margin-top:46.4pt;width:11.25pt;height:11.25pt;z-index:252780032" coordorigin="547,1763" coordsize="225,225">
            <v:oval id="_x0000_s6970" style="position:absolute;left:547;top:1763;width:225;height:225" fillcolor="white [3212]" strokecolor="blue" strokeweight="1.5pt"/>
            <v:shape id="_x0000_s6971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65" style="position:absolute;left:0;text-align:left;margin-left:403.55pt;margin-top:46.4pt;width:11.25pt;height:11.25pt;z-index:252779008" coordorigin="554,1388" coordsize="225,225">
            <v:oval id="_x0000_s6966" style="position:absolute;left:554;top:1388;width:225;height:225" fillcolor="white [3212]" strokecolor="blue" strokeweight="1.5pt"/>
            <v:shape id="_x0000_s6967" type="#_x0000_t32" style="position:absolute;left:590;top:1504;width:147;height:2;flip:y" o:connectortype="straight" strokecolor="blue" strokeweight="1.5pt"/>
            <v:shape id="_x0000_s6968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64" style="position:absolute;left:0;text-align:left;margin-left:344.15pt;margin-top:43.7pt;width:16.75pt;height:13.95pt;z-index:25277798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63" type="#_x0000_t32" style="position:absolute;left:0;text-align:left;margin-left:426.2pt;margin-top:49.15pt;width:.05pt;height:16.5pt;rotation:90;z-index:25277696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62" type="#_x0000_t32" style="position:absolute;left:0;text-align:left;margin-left:426.2pt;margin-top:38.15pt;width:.05pt;height:16.5pt;rotation:-90;flip:y;z-index:252775936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61" type="#_x0000_t5" style="position:absolute;left:0;text-align:left;margin-left:490.7pt;margin-top:42.9pt;width:14.25pt;height:14.25pt;rotation:-180;z-index:252774912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60" type="#_x0000_t5" style="position:absolute;left:0;text-align:left;margin-left:496.3pt;margin-top:44.7pt;width:14.25pt;height:14.25pt;z-index:252773888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959" style="position:absolute;left:0;text-align:left;margin-left:458.5pt;margin-top:47.65pt;width:24.75pt;height:7.15pt;z-index:252772864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58" type="#_x0000_t32" style="position:absolute;left:0;text-align:left;margin-left:449.55pt;margin-top:42.9pt;width:.05pt;height:16.5pt;z-index:25277184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57" type="#_x0000_t32" style="position:absolute;left:0;text-align:left;margin-left:442.4pt;margin-top:42.9pt;width:.05pt;height:16.5pt;flip:y;z-index:252770816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56" type="#_x0000_t32" style="position:absolute;left:0;text-align:left;margin-left:363.15pt;margin-top:25.15pt;width:18pt;height:.05pt;flip:x;z-index:252769792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52" style="position:absolute;left:0;text-align:left;margin-left:288.9pt;margin-top:17.55pt;width:14.85pt;height:14.7pt;z-index:252768768" coordorigin="2230,12069" coordsize="297,294">
            <v:shape id="_x0000_s6953" type="#_x0000_t32" style="position:absolute;left:2370;top:12074;width:1;height:289;flip:y" o:connectortype="straight" strokecolor="red" strokeweight="1.5pt">
              <v:stroke startarrow="block" endarrow="block"/>
            </v:shape>
            <v:shape id="_x0000_s6954" type="#_x0000_t32" style="position:absolute;left:2230;top:12069;width:286;height:0" o:connectortype="straight" strokecolor="red" strokeweight="1.5pt"/>
            <v:shape id="_x0000_s6955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49" style="position:absolute;left:0;text-align:left;margin-left:386.75pt;margin-top:19.7pt;width:11.25pt;height:11.25pt;z-index:252767744" coordorigin="547,1763" coordsize="225,225">
            <v:oval id="_x0000_s6950" style="position:absolute;left:547;top:1763;width:225;height:225" fillcolor="white [3212]" strokecolor="red" strokeweight="1.5pt"/>
            <v:shape id="_x0000_s6951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45" style="position:absolute;left:0;text-align:left;margin-left:403.45pt;margin-top:19.7pt;width:11.25pt;height:11.25pt;z-index:252766720" coordorigin="554,1388" coordsize="225,225">
            <v:oval id="_x0000_s6946" style="position:absolute;left:554;top:1388;width:225;height:225" fillcolor="white [3212]" strokecolor="red" strokeweight="1.5pt"/>
            <v:shape id="_x0000_s6947" type="#_x0000_t32" style="position:absolute;left:590;top:1504;width:147;height:2;flip:y" o:connectortype="straight" strokecolor="red" strokeweight="1.5pt"/>
            <v:shape id="_x0000_s6948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44" style="position:absolute;left:0;text-align:left;margin-left:344.05pt;margin-top:17pt;width:16.75pt;height:13.95pt;z-index:25276569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43" type="#_x0000_t32" style="position:absolute;left:0;text-align:left;margin-left:426.1pt;margin-top:22.45pt;width:.05pt;height:16.5pt;rotation:90;z-index:252764672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42" type="#_x0000_t32" style="position:absolute;left:0;text-align:left;margin-left:426.1pt;margin-top:11.45pt;width:.05pt;height:16.5pt;rotation:-90;flip:y;z-index:252763648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41" type="#_x0000_t5" style="position:absolute;left:0;text-align:left;margin-left:490.6pt;margin-top:16.2pt;width:14.25pt;height:14.25pt;rotation:-180;z-index:252762624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40" type="#_x0000_t5" style="position:absolute;left:0;text-align:left;margin-left:496.2pt;margin-top:18pt;width:14.25pt;height:14.25pt;z-index:252761600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939" style="position:absolute;left:0;text-align:left;margin-left:458.4pt;margin-top:20.95pt;width:24.75pt;height:7.15pt;z-index:252760576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38" type="#_x0000_t32" style="position:absolute;left:0;text-align:left;margin-left:449.45pt;margin-top:16.2pt;width:.05pt;height:16.5pt;z-index:252759552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37" type="#_x0000_t32" style="position:absolute;left:0;text-align:left;margin-left:442.3pt;margin-top:16.2pt;width:.05pt;height:16.5pt;flip:y;z-index:252758528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34" type="#_x0000_t32" style="position:absolute;left:0;text-align:left;margin-left:364.15pt;margin-top:76.8pt;width:18pt;height:.05pt;flip:x;z-index:252755456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30" style="position:absolute;left:0;text-align:left;margin-left:288.25pt;margin-top:68.7pt;width:14.85pt;height:14.7pt;z-index:252754432" coordorigin="2230,12069" coordsize="297,294">
            <v:shape id="_x0000_s6931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6932" type="#_x0000_t32" style="position:absolute;left:2230;top:12069;width:286;height:0" o:connectortype="straight" strokecolor="#00b050" strokeweight="1.5pt"/>
            <v:shape id="_x0000_s6933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25" style="position:absolute;left:0;text-align:left;margin-left:307.25pt;margin-top:65.25pt;width:14.3pt;height:22.6pt;z-index:252753408" coordorigin="1860,11974" coordsize="286,452">
            <v:shape id="_x0000_s6926" type="#_x0000_t32" style="position:absolute;left:1860;top:12140;width:286;height:0" o:connectortype="straight" strokecolor="#00b050" strokeweight="1.5pt"/>
            <v:shape id="_x0000_s6927" type="#_x0000_t32" style="position:absolute;left:1860;top:12260;width:286;height:0" o:connectortype="straight" strokecolor="#00b050" strokeweight="1.5pt"/>
            <v:shape id="_x0000_s6928" type="#_x0000_t32" style="position:absolute;left:2003;top:11974;width:0;height:166" o:connectortype="straight" strokecolor="#00b050" strokeweight="1.5pt">
              <v:stroke endarrow="block"/>
            </v:shape>
            <v:shape id="_x0000_s6929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22" style="position:absolute;left:0;text-align:left;margin-left:387.75pt;margin-top:71.35pt;width:11.25pt;height:11.25pt;z-index:252752384" coordorigin="547,1763" coordsize="225,225">
            <v:oval id="_x0000_s6923" style="position:absolute;left:547;top:1763;width:225;height:225" fillcolor="white [3212]" strokecolor="#00b050" strokeweight="1.5pt"/>
            <v:shape id="_x0000_s6924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18" style="position:absolute;left:0;text-align:left;margin-left:404.45pt;margin-top:71.35pt;width:11.25pt;height:11.25pt;z-index:252751360" coordorigin="554,1388" coordsize="225,225">
            <v:oval id="_x0000_s6919" style="position:absolute;left:554;top:1388;width:225;height:225" fillcolor="white [3212]" strokecolor="#00b050" strokeweight="1.5pt"/>
            <v:shape id="_x0000_s6920" type="#_x0000_t32" style="position:absolute;left:590;top:1504;width:147;height:2;flip:y" o:connectortype="straight" strokecolor="#00b050" strokeweight="1.5pt"/>
            <v:shape id="_x0000_s6921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7" style="position:absolute;left:0;text-align:left;margin-left:345.05pt;margin-top:68.65pt;width:16.75pt;height:13.95pt;z-index:25275033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6" type="#_x0000_t32" style="position:absolute;left:0;text-align:left;margin-left:427.1pt;margin-top:74.1pt;width:.05pt;height:16.5pt;rotation:90;z-index:25274931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5" type="#_x0000_t32" style="position:absolute;left:0;text-align:left;margin-left:427.1pt;margin-top:63.1pt;width:.05pt;height:16.5pt;rotation:-90;flip:y;z-index:25274828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4" type="#_x0000_t5" style="position:absolute;left:0;text-align:left;margin-left:491.6pt;margin-top:67.9pt;width:14.25pt;height:14.25pt;rotation:-180;z-index:252747264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3" type="#_x0000_t5" style="position:absolute;left:0;text-align:left;margin-left:497.2pt;margin-top:69.7pt;width:14.25pt;height:14.25pt;z-index:252746240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912" style="position:absolute;left:0;text-align:left;margin-left:459.4pt;margin-top:72.65pt;width:24.75pt;height:7.15pt;z-index:252745216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1" type="#_x0000_t32" style="position:absolute;left:0;text-align:left;margin-left:450.45pt;margin-top:67.9pt;width:.05pt;height:16.5pt;z-index:252744192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10" type="#_x0000_t32" style="position:absolute;left:0;text-align:left;margin-left:443.3pt;margin-top:67.9pt;width:.05pt;height:16.5pt;flip:y;z-index:252743168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909" type="#_x0000_t32" style="position:absolute;left:0;text-align:left;margin-left:363.7pt;margin-top:51.75pt;width:18pt;height:.05pt;flip:x;z-index:252742144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05" style="position:absolute;left:0;text-align:left;margin-left:288.8pt;margin-top:43.6pt;width:14.85pt;height:14.7pt;z-index:252741120" coordorigin="2230,12069" coordsize="297,294">
            <v:shape id="_x0000_s6906" type="#_x0000_t32" style="position:absolute;left:2370;top:12074;width:1;height:289;flip:y" o:connectortype="straight" strokecolor="blue" strokeweight="1.5pt">
              <v:stroke startarrow="block" endarrow="block"/>
            </v:shape>
            <v:shape id="_x0000_s6907" type="#_x0000_t32" style="position:absolute;left:2230;top:12069;width:286;height:0" o:connectortype="straight" strokecolor="blue" strokeweight="1.5pt"/>
            <v:shape id="_x0000_s6908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900" style="position:absolute;left:0;text-align:left;margin-left:307.2pt;margin-top:39pt;width:14.3pt;height:22.6pt;z-index:252740096" coordorigin="1860,11974" coordsize="286,452">
            <v:shape id="_x0000_s6901" type="#_x0000_t32" style="position:absolute;left:1860;top:12140;width:286;height:0" o:connectortype="straight" strokecolor="blue" strokeweight="1.5pt"/>
            <v:shape id="_x0000_s6902" type="#_x0000_t32" style="position:absolute;left:1860;top:12260;width:286;height:0" o:connectortype="straight" strokecolor="blue" strokeweight="1.5pt"/>
            <v:shape id="_x0000_s6903" type="#_x0000_t32" style="position:absolute;left:2003;top:11974;width:0;height:166" o:connectortype="straight" strokecolor="blue" strokeweight="1.5pt">
              <v:stroke endarrow="block"/>
            </v:shape>
            <v:shape id="_x0000_s6904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97" style="position:absolute;left:0;text-align:left;margin-left:387.3pt;margin-top:46.3pt;width:11.25pt;height:11.25pt;z-index:252739072" coordorigin="547,1763" coordsize="225,225">
            <v:oval id="_x0000_s6898" style="position:absolute;left:547;top:1763;width:225;height:225" fillcolor="white [3212]" strokecolor="blue" strokeweight="1.5pt"/>
            <v:shape id="_x0000_s6899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93" style="position:absolute;left:0;text-align:left;margin-left:404pt;margin-top:46.3pt;width:11.25pt;height:11.25pt;z-index:252738048" coordorigin="554,1388" coordsize="225,225">
            <v:oval id="_x0000_s6894" style="position:absolute;left:554;top:1388;width:225;height:225" fillcolor="white [3212]" strokecolor="blue" strokeweight="1.5pt"/>
            <v:shape id="_x0000_s6895" type="#_x0000_t32" style="position:absolute;left:590;top:1504;width:147;height:2;flip:y" o:connectortype="straight" strokecolor="blue" strokeweight="1.5pt"/>
            <v:shape id="_x0000_s6896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92" style="position:absolute;left:0;text-align:left;margin-left:344.6pt;margin-top:43.6pt;width:16.75pt;height:13.95pt;z-index:25273702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91" type="#_x0000_t32" style="position:absolute;left:0;text-align:left;margin-left:426.65pt;margin-top:49.05pt;width:.05pt;height:16.5pt;rotation:90;z-index:25273600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90" type="#_x0000_t32" style="position:absolute;left:0;text-align:left;margin-left:426.65pt;margin-top:38.05pt;width:.05pt;height:16.5pt;rotation:-90;flip:y;z-index:252734976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89" type="#_x0000_t5" style="position:absolute;left:0;text-align:left;margin-left:491.15pt;margin-top:42.8pt;width:14.25pt;height:14.25pt;rotation:-180;z-index:252733952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88" type="#_x0000_t5" style="position:absolute;left:0;text-align:left;margin-left:496.75pt;margin-top:44.6pt;width:14.25pt;height:14.25pt;z-index:252732928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887" style="position:absolute;left:0;text-align:left;margin-left:458.95pt;margin-top:47.55pt;width:24.75pt;height:7.15pt;z-index:252731904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86" type="#_x0000_t32" style="position:absolute;left:0;text-align:left;margin-left:450pt;margin-top:42.8pt;width:.05pt;height:16.5pt;z-index:252730880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85" type="#_x0000_t32" style="position:absolute;left:0;text-align:left;margin-left:442.85pt;margin-top:42.8pt;width:.05pt;height:16.5pt;flip:y;z-index:252729856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83" type="#_x0000_t32" style="position:absolute;left:0;text-align:left;margin-left:363.6pt;margin-top:25.05pt;width:18pt;height:.05pt;flip:x;z-index:252727808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79" style="position:absolute;left:0;text-align:left;margin-left:289.35pt;margin-top:17.45pt;width:14.85pt;height:14.7pt;z-index:252726784" coordorigin="2230,12069" coordsize="297,294">
            <v:shape id="_x0000_s6880" type="#_x0000_t32" style="position:absolute;left:2370;top:12074;width:1;height:289;flip:y" o:connectortype="straight" strokecolor="red" strokeweight="1.5pt">
              <v:stroke startarrow="block" endarrow="block"/>
            </v:shape>
            <v:shape id="_x0000_s6881" type="#_x0000_t32" style="position:absolute;left:2230;top:12069;width:286;height:0" o:connectortype="straight" strokecolor="red" strokeweight="1.5pt"/>
            <v:shape id="_x0000_s6882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74" style="position:absolute;left:0;text-align:left;margin-left:307.35pt;margin-top:11.2pt;width:14.3pt;height:22.6pt;z-index:252725760" coordorigin="1860,11974" coordsize="286,452">
            <v:shape id="_x0000_s6875" type="#_x0000_t32" style="position:absolute;left:1860;top:12140;width:286;height:0" o:connectortype="straight" strokecolor="red" strokeweight="1.5pt"/>
            <v:shape id="_x0000_s6876" type="#_x0000_t32" style="position:absolute;left:1860;top:12260;width:286;height:0" o:connectortype="straight" strokecolor="red" strokeweight="1.5pt"/>
            <v:shape id="_x0000_s6877" type="#_x0000_t32" style="position:absolute;left:2003;top:11974;width:0;height:166" o:connectortype="straight" strokecolor="red" strokeweight="1.5pt">
              <v:stroke endarrow="block"/>
            </v:shape>
            <v:shape id="_x0000_s6878" type="#_x0000_t32" style="position:absolute;left:2003;top:12260;width:0;height:166;flip:y" o:connectortype="straight" strokecolor="red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71" style="position:absolute;left:0;text-align:left;margin-left:387.2pt;margin-top:19.6pt;width:11.25pt;height:11.25pt;z-index:252724736" coordorigin="547,1763" coordsize="225,225">
            <v:oval id="_x0000_s6872" style="position:absolute;left:547;top:1763;width:225;height:225" fillcolor="white [3212]" strokecolor="red" strokeweight="1.5pt"/>
            <v:shape id="_x0000_s6873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67" style="position:absolute;left:0;text-align:left;margin-left:403.9pt;margin-top:19.6pt;width:11.25pt;height:11.25pt;z-index:252723712" coordorigin="554,1388" coordsize="225,225">
            <v:oval id="_x0000_s6868" style="position:absolute;left:554;top:1388;width:225;height:225" fillcolor="white [3212]" strokecolor="red" strokeweight="1.5pt"/>
            <v:shape id="_x0000_s6869" type="#_x0000_t32" style="position:absolute;left:590;top:1504;width:147;height:2;flip:y" o:connectortype="straight" strokecolor="red" strokeweight="1.5pt"/>
            <v:shape id="_x0000_s6870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66" style="position:absolute;left:0;text-align:left;margin-left:344.5pt;margin-top:16.9pt;width:16.75pt;height:13.95pt;z-index:25272268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65" type="#_x0000_t32" style="position:absolute;left:0;text-align:left;margin-left:426.55pt;margin-top:22.35pt;width:.05pt;height:16.5pt;rotation:90;z-index:252721664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64" type="#_x0000_t32" style="position:absolute;left:0;text-align:left;margin-left:426.55pt;margin-top:11.35pt;width:.05pt;height:16.5pt;rotation:-90;flip:y;z-index:25272064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63" type="#_x0000_t5" style="position:absolute;left:0;text-align:left;margin-left:491.05pt;margin-top:16.1pt;width:14.25pt;height:14.25pt;rotation:-180;z-index:252719616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62" type="#_x0000_t5" style="position:absolute;left:0;text-align:left;margin-left:496.65pt;margin-top:17.9pt;width:14.25pt;height:14.25pt;z-index:252718592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861" style="position:absolute;left:0;text-align:left;margin-left:458.85pt;margin-top:20.85pt;width:24.75pt;height:7.15pt;z-index:252717568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60" type="#_x0000_t32" style="position:absolute;left:0;text-align:left;margin-left:449.9pt;margin-top:16.1pt;width:.05pt;height:16.5pt;z-index:252716544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59" type="#_x0000_t32" style="position:absolute;left:0;text-align:left;margin-left:442.75pt;margin-top:16.1pt;width:.05pt;height:16.5pt;flip:y;z-index:25271552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56" type="#_x0000_t32" style="position:absolute;left:0;text-align:left;margin-left:363.25pt;margin-top:76.9pt;width:18pt;height:.05pt;flip:x;z-index:252712448" o:connectortype="straight" strokecolor="#00b050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52" style="position:absolute;left:0;text-align:left;margin-left:287.35pt;margin-top:68.8pt;width:14.85pt;height:14.7pt;z-index:252711424" coordorigin="2230,12069" coordsize="297,294">
            <v:shape id="_x0000_s6853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6854" type="#_x0000_t32" style="position:absolute;left:2230;top:12069;width:286;height:0" o:connectortype="straight" strokecolor="#00b050" strokeweight="1.5pt"/>
            <v:shape id="_x0000_s6855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47" style="position:absolute;left:0;text-align:left;margin-left:306.35pt;margin-top:65.35pt;width:14.3pt;height:22.6pt;z-index:252710400" coordorigin="1860,11974" coordsize="286,452">
            <v:shape id="_x0000_s6848" type="#_x0000_t32" style="position:absolute;left:1860;top:12140;width:286;height:0" o:connectortype="straight" strokecolor="#00b050" strokeweight="1.5pt"/>
            <v:shape id="_x0000_s6849" type="#_x0000_t32" style="position:absolute;left:1860;top:12260;width:286;height:0" o:connectortype="straight" strokecolor="#00b050" strokeweight="1.5pt"/>
            <v:shape id="_x0000_s6850" type="#_x0000_t32" style="position:absolute;left:2003;top:11974;width:0;height:166" o:connectortype="straight" strokecolor="#00b050" strokeweight="1.5pt">
              <v:stroke endarrow="block"/>
            </v:shape>
            <v:shape id="_x0000_s6851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44" style="position:absolute;left:0;text-align:left;margin-left:386.85pt;margin-top:71.45pt;width:11.25pt;height:11.25pt;z-index:252709376" coordorigin="547,1763" coordsize="225,225">
            <v:oval id="_x0000_s6845" style="position:absolute;left:547;top:1763;width:225;height:225" fillcolor="white [3212]" strokecolor="#00b050" strokeweight="1.5pt"/>
            <v:shape id="_x0000_s6846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40" style="position:absolute;left:0;text-align:left;margin-left:403.55pt;margin-top:71.45pt;width:11.25pt;height:11.25pt;z-index:252708352" coordorigin="554,1388" coordsize="225,225">
            <v:oval id="_x0000_s6841" style="position:absolute;left:554;top:1388;width:225;height:225" fillcolor="white [3212]" strokecolor="#00b050" strokeweight="1.5pt"/>
            <v:shape id="_x0000_s6842" type="#_x0000_t32" style="position:absolute;left:590;top:1504;width:147;height:2;flip:y" o:connectortype="straight" strokecolor="#00b050" strokeweight="1.5pt"/>
            <v:shape id="_x0000_s6843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9" style="position:absolute;left:0;text-align:left;margin-left:344.15pt;margin-top:68.75pt;width:16.75pt;height:13.95pt;z-index:25270732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8" type="#_x0000_t32" style="position:absolute;left:0;text-align:left;margin-left:426.2pt;margin-top:74.2pt;width:.05pt;height:16.5pt;rotation:90;z-index:252706304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7" type="#_x0000_t32" style="position:absolute;left:0;text-align:left;margin-left:426.2pt;margin-top:63.2pt;width:.05pt;height:16.5pt;rotation:-90;flip:y;z-index:252705280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6" type="#_x0000_t5" style="position:absolute;left:0;text-align:left;margin-left:490.7pt;margin-top:68pt;width:14.25pt;height:14.25pt;rotation:-180;z-index:252704256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5" type="#_x0000_t5" style="position:absolute;left:0;text-align:left;margin-left:496.3pt;margin-top:69.8pt;width:14.25pt;height:14.25pt;z-index:252703232" adj="19933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834" style="position:absolute;left:0;text-align:left;margin-left:458.5pt;margin-top:72.75pt;width:24.75pt;height:7.15pt;z-index:252702208" filled="f" strokecolor="#00b050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3" type="#_x0000_t32" style="position:absolute;left:0;text-align:left;margin-left:449.55pt;margin-top:68pt;width:.05pt;height:16.5pt;z-index:252701184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2" type="#_x0000_t32" style="position:absolute;left:0;text-align:left;margin-left:442.4pt;margin-top:68pt;width:.05pt;height:16.5pt;flip:y;z-index:252700160" o:connectortype="straight" strokecolor="#00b050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31" type="#_x0000_t32" style="position:absolute;left:0;text-align:left;margin-left:362.8pt;margin-top:51.85pt;width:18pt;height:.05pt;flip:x;z-index:252699136" o:connectortype="straight" strokecolor="blue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27" style="position:absolute;left:0;text-align:left;margin-left:287.9pt;margin-top:43.7pt;width:14.85pt;height:14.7pt;z-index:252698112" coordorigin="2230,12069" coordsize="297,294">
            <v:shape id="_x0000_s6828" type="#_x0000_t32" style="position:absolute;left:2370;top:12074;width:1;height:289;flip:y" o:connectortype="straight" strokecolor="blue" strokeweight="1.5pt">
              <v:stroke startarrow="block" endarrow="block"/>
            </v:shape>
            <v:shape id="_x0000_s6829" type="#_x0000_t32" style="position:absolute;left:2230;top:12069;width:286;height:0" o:connectortype="straight" strokecolor="blue" strokeweight="1.5pt"/>
            <v:shape id="_x0000_s6830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22" style="position:absolute;left:0;text-align:left;margin-left:306.3pt;margin-top:39.1pt;width:14.3pt;height:22.6pt;z-index:252697088" coordorigin="1860,11974" coordsize="286,452">
            <v:shape id="_x0000_s6823" type="#_x0000_t32" style="position:absolute;left:1860;top:12140;width:286;height:0" o:connectortype="straight" strokecolor="blue" strokeweight="1.5pt"/>
            <v:shape id="_x0000_s6824" type="#_x0000_t32" style="position:absolute;left:1860;top:12260;width:286;height:0" o:connectortype="straight" strokecolor="blue" strokeweight="1.5pt"/>
            <v:shape id="_x0000_s6825" type="#_x0000_t32" style="position:absolute;left:2003;top:11974;width:0;height:166" o:connectortype="straight" strokecolor="blue" strokeweight="1.5pt">
              <v:stroke endarrow="block"/>
            </v:shape>
            <v:shape id="_x0000_s6826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19" style="position:absolute;left:0;text-align:left;margin-left:386.4pt;margin-top:46.4pt;width:11.25pt;height:11.25pt;z-index:252696064" coordorigin="547,1763" coordsize="225,225">
            <v:oval id="_x0000_s6820" style="position:absolute;left:547;top:1763;width:225;height:225" fillcolor="white [3212]" strokecolor="blue" strokeweight="1.5pt"/>
            <v:shape id="_x0000_s6821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15" style="position:absolute;left:0;text-align:left;margin-left:403.1pt;margin-top:46.4pt;width:11.25pt;height:11.25pt;z-index:252695040" coordorigin="554,1388" coordsize="225,225">
            <v:oval id="_x0000_s6816" style="position:absolute;left:554;top:1388;width:225;height:225" fillcolor="white [3212]" strokecolor="blue" strokeweight="1.5pt"/>
            <v:shape id="_x0000_s6817" type="#_x0000_t32" style="position:absolute;left:590;top:1504;width:147;height:2;flip:y" o:connectortype="straight" strokecolor="blue" strokeweight="1.5pt"/>
            <v:shape id="_x0000_s6818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14" style="position:absolute;left:0;text-align:left;margin-left:343.7pt;margin-top:43.7pt;width:16.75pt;height:13.95pt;z-index:25269401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13" type="#_x0000_t32" style="position:absolute;left:0;text-align:left;margin-left:425.75pt;margin-top:49.15pt;width:.05pt;height:16.5pt;rotation:90;z-index:252692992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12" type="#_x0000_t32" style="position:absolute;left:0;text-align:left;margin-left:425.75pt;margin-top:38.15pt;width:.05pt;height:16.5pt;rotation:-90;flip:y;z-index:252691968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11" type="#_x0000_t5" style="position:absolute;left:0;text-align:left;margin-left:490.25pt;margin-top:42.9pt;width:14.25pt;height:14.25pt;rotation:-180;z-index:252690944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10" type="#_x0000_t5" style="position:absolute;left:0;text-align:left;margin-left:495.85pt;margin-top:44.7pt;width:14.25pt;height:14.25pt;z-index:252689920" adj="19933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809" style="position:absolute;left:0;text-align:left;margin-left:458.05pt;margin-top:47.65pt;width:24.75pt;height:7.15pt;z-index:252688896" filled="f" strokecolor="blue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08" type="#_x0000_t32" style="position:absolute;left:0;text-align:left;margin-left:449.1pt;margin-top:42.9pt;width:.05pt;height:16.5pt;z-index:252687872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07" type="#_x0000_t32" style="position:absolute;left:0;text-align:left;margin-left:441.95pt;margin-top:42.9pt;width:.05pt;height:16.5pt;flip:y;z-index:252686848" o:connectortype="straight" strokecolor="blue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806" type="#_x0000_t32" style="position:absolute;left:0;text-align:left;margin-left:362.7pt;margin-top:25.15pt;width:18pt;height:.05pt;flip:x;z-index:252685824" o:connectortype="straight" strokecolor="red" strokeweight="2.25pt">
            <v:stroke startarrow="block"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802" style="position:absolute;left:0;text-align:left;margin-left:288.45pt;margin-top:17.55pt;width:14.85pt;height:14.7pt;z-index:252684800" coordorigin="2230,12069" coordsize="297,294">
            <v:shape id="_x0000_s6803" type="#_x0000_t32" style="position:absolute;left:2370;top:12074;width:1;height:289;flip:y" o:connectortype="straight" strokecolor="red" strokeweight="1.5pt">
              <v:stroke startarrow="block" endarrow="block"/>
            </v:shape>
            <v:shape id="_x0000_s6804" type="#_x0000_t32" style="position:absolute;left:2230;top:12069;width:286;height:0" o:connectortype="straight" strokecolor="red" strokeweight="1.5pt"/>
            <v:shape id="_x0000_s6805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799" style="position:absolute;left:0;text-align:left;margin-left:386.3pt;margin-top:19.7pt;width:11.25pt;height:11.25pt;z-index:252683776" coordorigin="547,1763" coordsize="225,225">
            <v:oval id="_x0000_s6800" style="position:absolute;left:547;top:1763;width:225;height:225" fillcolor="white [3212]" strokecolor="red" strokeweight="1.5pt"/>
            <v:shape id="_x0000_s6801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group id="_x0000_s6795" style="position:absolute;left:0;text-align:left;margin-left:403pt;margin-top:19.7pt;width:11.25pt;height:11.25pt;z-index:252682752" coordorigin="554,1388" coordsize="225,225">
            <v:oval id="_x0000_s6796" style="position:absolute;left:554;top:1388;width:225;height:225" fillcolor="white [3212]" strokecolor="red" strokeweight="1.5pt"/>
            <v:shape id="_x0000_s6797" type="#_x0000_t32" style="position:absolute;left:590;top:1504;width:147;height:2;flip:y" o:connectortype="straight" strokecolor="red" strokeweight="1.5pt"/>
            <v:shape id="_x0000_s6798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94" style="position:absolute;left:0;text-align:left;margin-left:343.6pt;margin-top:17pt;width:16.75pt;height:13.95pt;z-index:252681728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93" type="#_x0000_t32" style="position:absolute;left:0;text-align:left;margin-left:425.65pt;margin-top:22.45pt;width:.05pt;height:16.5pt;rotation:90;z-index:252680704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92" type="#_x0000_t32" style="position:absolute;left:0;text-align:left;margin-left:425.65pt;margin-top:11.45pt;width:.05pt;height:16.5pt;rotation:-90;flip:y;z-index:252679680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91" type="#_x0000_t5" style="position:absolute;left:0;text-align:left;margin-left:490.15pt;margin-top:16.2pt;width:14.25pt;height:14.25pt;rotation:-180;z-index:252678656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90" type="#_x0000_t5" style="position:absolute;left:0;text-align:left;margin-left:495.75pt;margin-top:18pt;width:14.25pt;height:14.25pt;z-index:252677632" adj="19933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oval id="_x0000_s6789" style="position:absolute;left:0;text-align:left;margin-left:457.95pt;margin-top:20.95pt;width:24.75pt;height:7.15pt;z-index:252676608" filled="f" strokecolor="red" strokeweight="1.5pt"/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88" type="#_x0000_t32" style="position:absolute;left:0;text-align:left;margin-left:449pt;margin-top:16.2pt;width:.05pt;height:16.5pt;z-index:252675584" o:connectortype="straight" strokecolor="red" strokeweight="2.25pt">
            <v:stroke endarrow="block"/>
          </v:shape>
        </w:pict>
      </w:r>
      <w:r>
        <w:rPr>
          <w:b/>
          <w:noProof/>
          <w:sz w:val="28"/>
          <w:szCs w:val="28"/>
          <w:lang w:val="en-GB" w:eastAsia="en-GB"/>
        </w:rPr>
        <w:pict>
          <v:shape id="_x0000_s6787" type="#_x0000_t32" style="position:absolute;left:0;text-align:left;margin-left:441.85pt;margin-top:16.2pt;width:.05pt;height:16.5pt;flip:y;z-index:252674560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2" type="#_x0000_t202" style="position:absolute;left:0;text-align:left;margin-left:-13.75pt;margin-top:16.1pt;width:13.55pt;height:19.95pt;z-index:252463616;mso-width-relative:margin;mso-height-relative:margin;v-text-anchor:middle" filled="f" stroked="f">
            <v:textbox style="mso-next-textbox:#_x0000_s5282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67431A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a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1" type="#_x0000_t202" style="position:absolute;left:0;text-align:left;margin-left:269.2pt;margin-top:16.1pt;width:13.55pt;height:19.95pt;z-index:252472832;mso-width-relative:margin;mso-height-relative:margin;v-text-anchor:middle" filled="f" stroked="f">
            <v:textbox style="mso-next-textbox:#_x0000_s5291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  <w:t>z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0" type="#_x0000_t202" style="position:absolute;left:0;text-align:left;margin-left:258.7pt;margin-top:16.1pt;width:13.55pt;height:19.95pt;z-index:252471808;mso-width-relative:margin;mso-height-relative:margin;v-text-anchor:middle" filled="f" stroked="f">
            <v:textbox style="mso-next-textbox:#_x0000_s5290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  <w:t>y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9" type="#_x0000_t202" style="position:absolute;left:0;text-align:left;margin-left:247.45pt;margin-top:16.1pt;width:13.55pt;height:19.95pt;z-index:252470784;mso-width-relative:margin;mso-height-relative:margin;v-text-anchor:middle" filled="f" stroked="f">
            <v:textbox style="mso-next-textbox:#_x0000_s5289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8" type="#_x0000_t202" style="position:absolute;left:0;text-align:left;margin-left:234pt;margin-top:16.1pt;width:13.55pt;height:19.95pt;z-index:252469760;mso-width-relative:margin;mso-height-relative:margin;v-text-anchor:middle" filled="f" stroked="f">
            <v:textbox style="mso-next-textbox:#_x0000_s5288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  <w:t>w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7" type="#_x0000_t202" style="position:absolute;left:0;text-align:left;margin-left:223.5pt;margin-top:16.1pt;width:13.55pt;height:19.95pt;z-index:252468736;mso-width-relative:margin;mso-height-relative:margin;v-text-anchor:middle" filled="f" stroked="f">
            <v:textbox style="mso-next-textbox:#_x0000_s5287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  <w:t>v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6" type="#_x0000_t202" style="position:absolute;left:0;text-align:left;margin-left:213pt;margin-top:16.1pt;width:13.55pt;height:19.95pt;z-index:252467712;mso-width-relative:margin;mso-height-relative:margin;v-text-anchor:middle" filled="f" stroked="f">
            <v:textbox style="mso-next-textbox:#_x0000_s5286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  <w:lang w:val="en-GB"/>
                    </w:rPr>
                    <w:t>u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5" type="#_x0000_t202" style="position:absolute;left:0;text-align:left;margin-left:18.3pt;margin-top:16.1pt;width:13.55pt;height:19.95pt;z-index:252466688;mso-width-relative:margin;mso-height-relative:margin;v-text-anchor:middle" filled="f" stroked="f">
            <v:textbox style="mso-next-textbox:#_x0000_s5285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67431A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d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4" type="#_x0000_t202" style="position:absolute;left:0;text-align:left;margin-left:7.8pt;margin-top:16.1pt;width:13.55pt;height:19.95pt;z-index:252465664;mso-width-relative:margin;mso-height-relative:margin;v-text-anchor:middle" filled="f" stroked="f">
            <v:textbox style="mso-next-textbox:#_x0000_s5284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67431A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c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3" type="#_x0000_t202" style="position:absolute;left:0;text-align:left;margin-left:-2.7pt;margin-top:16.1pt;width:13.55pt;height:19.95pt;z-index:252464640;mso-width-relative:margin;mso-height-relative:margin;v-text-anchor:middle" filled="f" stroked="f">
            <v:textbox style="mso-next-textbox:#_x0000_s5283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67431A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b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1" type="#_x0000_t202" style="position:absolute;left:0;text-align:left;margin-left:155.6pt;margin-top:16.1pt;width:13.55pt;height:19.95pt;z-index:252462592;mso-width-relative:margin;mso-height-relative:margin;v-text-anchor:middle" filled="f" stroked="f">
            <v:textbox style="mso-next-textbox:#_x0000_s5281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p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80" type="#_x0000_t202" style="position:absolute;left:0;text-align:left;margin-left:145.1pt;margin-top:16.1pt;width:13.55pt;height:19.95pt;z-index:252461568;mso-width-relative:margin;mso-height-relative:margin;v-text-anchor:middle" filled="f" stroked="f">
            <v:textbox style="mso-next-textbox:#_x0000_s5280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o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9" type="#_x0000_t202" style="position:absolute;left:0;text-align:left;margin-left:134.6pt;margin-top:16.1pt;width:13.55pt;height:19.95pt;z-index:252460544;mso-width-relative:margin;mso-height-relative:margin;v-text-anchor:middle" filled="f" stroked="f">
            <v:textbox style="mso-next-textbox:#_x0000_s5279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n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8" type="#_x0000_t202" style="position:absolute;left:0;text-align:left;margin-left:123.35pt;margin-top:16.1pt;width:13.55pt;height:19.95pt;z-index:252459520;mso-width-relative:margin;mso-height-relative:margin;v-text-anchor:middle" filled="f" stroked="f">
            <v:textbox style="mso-next-textbox:#_x0000_s5278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m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7" type="#_x0000_t202" style="position:absolute;left:0;text-align:left;margin-left:64.1pt;margin-top:16.1pt;width:13.55pt;height:19.95pt;z-index:252458496;mso-width-relative:margin;mso-height-relative:margin;v-text-anchor:middle" filled="f" stroked="f">
            <v:textbox style="mso-next-textbox:#_x0000_s5277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h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6" type="#_x0000_t202" style="position:absolute;left:0;text-align:left;margin-left:53.6pt;margin-top:16.1pt;width:13.55pt;height:19.95pt;z-index:252457472;mso-width-relative:margin;mso-height-relative:margin;v-text-anchor:middle" filled="f" stroked="f">
            <v:textbox style="mso-next-textbox:#_x0000_s5276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g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5" type="#_x0000_t202" style="position:absolute;left:0;text-align:left;margin-left:43.1pt;margin-top:16.1pt;width:13.55pt;height:19.95pt;z-index:252456448;mso-width-relative:margin;mso-height-relative:margin;v-text-anchor:middle" filled="f" stroked="f">
            <v:textbox style="mso-next-textbox:#_x0000_s5275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f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4" type="#_x0000_t202" style="position:absolute;left:0;text-align:left;margin-left:31.85pt;margin-top:16.1pt;width:13.55pt;height:19.95pt;z-index:252455424;mso-width-relative:margin;mso-height-relative:margin;v-text-anchor:middle" filled="f" stroked="f">
            <v:textbox style="mso-next-textbox:#_x0000_s5274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67431A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e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3" type="#_x0000_t202" style="position:absolute;left:0;text-align:left;margin-left:109.9pt;margin-top:16.1pt;width:13.55pt;height:19.95pt;z-index:252454400;mso-width-relative:margin;mso-height-relative:margin;v-text-anchor:middle" filled="f" stroked="f">
            <v:textbox style="mso-next-textbox:#_x0000_s5273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l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2" type="#_x0000_t202" style="position:absolute;left:0;text-align:left;margin-left:99.4pt;margin-top:16.1pt;width:13.55pt;height:19.95pt;z-index:252453376;mso-width-relative:margin;mso-height-relative:margin;v-text-anchor:middle" filled="f" stroked="f">
            <v:textbox style="mso-next-textbox:#_x0000_s5272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k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1" type="#_x0000_t202" style="position:absolute;left:0;text-align:left;margin-left:88.9pt;margin-top:16.1pt;width:13.55pt;height:19.95pt;z-index:252452352;mso-width-relative:margin;mso-height-relative:margin;v-text-anchor:middle" filled="f" stroked="f">
            <v:textbox style="mso-next-textbox:#_x0000_s5271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j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70" type="#_x0000_t202" style="position:absolute;left:0;text-align:left;margin-left:77.65pt;margin-top:16.1pt;width:13.55pt;height:19.95pt;z-index:252451328;mso-width-relative:margin;mso-height-relative:margin;v-text-anchor:middle" filled="f" stroked="f">
            <v:textbox style="mso-next-textbox:#_x0000_s5270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i</w:t>
                  </w:r>
                  <w:proofErr w:type="spellEnd"/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9" type="#_x0000_t202" style="position:absolute;left:0;text-align:left;margin-left:199.95pt;margin-top:16.1pt;width:13.55pt;height:19.95pt;z-index:252450304;mso-width-relative:margin;mso-height-relative:margin;v-text-anchor:middle" filled="f" stroked="f">
            <v:textbox style="mso-next-textbox:#_x0000_s5269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t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8" type="#_x0000_t202" style="position:absolute;left:0;text-align:left;margin-left:189.45pt;margin-top:16.1pt;width:13.55pt;height:19.95pt;z-index:252449280;mso-width-relative:margin;mso-height-relative:margin;v-text-anchor:middle" filled="f" stroked="f">
            <v:textbox style="mso-next-textbox:#_x0000_s5268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s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7" type="#_x0000_t202" style="position:absolute;left:0;text-align:left;margin-left:178.95pt;margin-top:16.1pt;width:13.55pt;height:19.95pt;z-index:252448256;mso-width-relative:margin;mso-height-relative:margin;v-text-anchor:middle" filled="f" stroked="f">
            <v:textbox style="mso-next-textbox:#_x0000_s5267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r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6" type="#_x0000_t202" style="position:absolute;left:0;text-align:left;margin-left:167.7pt;margin-top:16.1pt;width:13.55pt;height:19.95pt;z-index:252447232;mso-width-relative:margin;mso-height-relative:margin;v-text-anchor:middle" filled="f" stroked="f">
            <v:textbox style="mso-next-textbox:#_x0000_s5266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FF0000"/>
                      <w:sz w:val="20"/>
                      <w:szCs w:val="20"/>
                    </w:rPr>
                    <w:t>q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5" type="#_x0000_t202" style="position:absolute;left:0;text-align:left;margin-left:270.2pt;margin-top:39.85pt;width:13.55pt;height:19.95pt;z-index:252446208;mso-width-relative:margin;mso-height-relative:margin;v-text-anchor:middle" filled="f" stroked="f">
            <v:textbox style="mso-next-textbox:#_x0000_s5265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</w:pPr>
                  <w:proofErr w:type="gramStart"/>
                  <w:r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  <w:t>z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4" type="#_x0000_t202" style="position:absolute;left:0;text-align:left;margin-left:259.7pt;margin-top:39.85pt;width:13.55pt;height:19.95pt;z-index:252445184;mso-width-relative:margin;mso-height-relative:margin;v-text-anchor:middle" filled="f" stroked="f">
            <v:textbox style="mso-next-textbox:#_x0000_s5264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</w:pPr>
                  <w:proofErr w:type="gramStart"/>
                  <w:r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  <w:t>y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3" type="#_x0000_t202" style="position:absolute;left:0;text-align:left;margin-left:248.45pt;margin-top:39.85pt;width:13.55pt;height:19.95pt;z-index:252444160;mso-width-relative:margin;mso-height-relative:margin;v-text-anchor:middle" filled="f" stroked="f">
            <v:textbox style="mso-next-textbox:#_x0000_s5263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</w:pPr>
                  <w:proofErr w:type="gramStart"/>
                  <w:r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2" type="#_x0000_t202" style="position:absolute;left:0;text-align:left;margin-left:235pt;margin-top:39.85pt;width:13.55pt;height:19.95pt;z-index:252443136;mso-width-relative:margin;mso-height-relative:margin;v-text-anchor:middle" filled="f" stroked="f">
            <v:textbox style="mso-next-textbox:#_x0000_s5262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</w:pPr>
                  <w:proofErr w:type="gramStart"/>
                  <w:r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  <w:t>w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1" type="#_x0000_t202" style="position:absolute;left:0;text-align:left;margin-left:224.5pt;margin-top:39.85pt;width:13.55pt;height:19.95pt;z-index:252442112;mso-width-relative:margin;mso-height-relative:margin;v-text-anchor:middle" filled="f" stroked="f">
            <v:textbox style="mso-next-textbox:#_x0000_s5261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</w:pPr>
                  <w:proofErr w:type="gramStart"/>
                  <w:r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  <w:t>v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60" type="#_x0000_t202" style="position:absolute;left:0;text-align:left;margin-left:214pt;margin-top:39.85pt;width:13.55pt;height:19.95pt;z-index:252441088;mso-width-relative:margin;mso-height-relative:margin;v-text-anchor:middle" filled="f" stroked="f">
            <v:textbox style="mso-next-textbox:#_x0000_s5260" inset="0,0,0,0">
              <w:txbxContent>
                <w:p w:rsidR="007E5A7C" w:rsidRPr="0067431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</w:pPr>
                  <w:proofErr w:type="gramStart"/>
                  <w:r>
                    <w:rPr>
                      <w:rFonts w:ascii="Arial" w:hAnsi="Arial"/>
                      <w:b/>
                      <w:color w:val="0000CC"/>
                      <w:sz w:val="20"/>
                      <w:szCs w:val="20"/>
                      <w:lang w:val="en-GB"/>
                    </w:rPr>
                    <w:t>u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63" type="#_x0000_t202" style="position:absolute;left:0;text-align:left;margin-left:19.3pt;margin-top:39.85pt;width:13.55pt;height:19.95pt;z-index:252090880;mso-width-relative:margin;mso-height-relative:margin;v-text-anchor:middle" filled="f" stroked="f">
            <v:textbox style="mso-next-textbox:#_x0000_s4763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d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62" type="#_x0000_t202" style="position:absolute;left:0;text-align:left;margin-left:8.8pt;margin-top:39.85pt;width:13.55pt;height:19.95pt;z-index:252089856;mso-width-relative:margin;mso-height-relative:margin;v-text-anchor:middle" filled="f" stroked="f">
            <v:textbox style="mso-next-textbox:#_x0000_s4762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c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61" type="#_x0000_t202" style="position:absolute;left:0;text-align:left;margin-left:-1.7pt;margin-top:39.85pt;width:13.55pt;height:19.95pt;z-index:252088832;mso-width-relative:margin;mso-height-relative:margin;v-text-anchor:middle" filled="f" stroked="f">
            <v:textbox style="mso-next-textbox:#_x0000_s4761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b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60" type="#_x0000_t202" style="position:absolute;left:0;text-align:left;margin-left:-12.95pt;margin-top:39.85pt;width:13.55pt;height:19.95pt;z-index:252087808;mso-width-relative:margin;mso-height-relative:margin;v-text-anchor:middle" filled="f" stroked="f">
            <v:textbox style="mso-next-textbox:#_x0000_s4760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a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9" type="#_x0000_t202" style="position:absolute;left:0;text-align:left;margin-left:156.6pt;margin-top:39.85pt;width:13.55pt;height:19.95pt;z-index:252086784;mso-width-relative:margin;mso-height-relative:margin;v-text-anchor:middle" filled="f" stroked="f">
            <v:textbox style="mso-next-textbox:#_x0000_s4759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p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8" type="#_x0000_t202" style="position:absolute;left:0;text-align:left;margin-left:146.1pt;margin-top:39.85pt;width:13.55pt;height:19.95pt;z-index:252085760;mso-width-relative:margin;mso-height-relative:margin;v-text-anchor:middle" filled="f" stroked="f">
            <v:textbox style="mso-next-textbox:#_x0000_s4758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o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7" type="#_x0000_t202" style="position:absolute;left:0;text-align:left;margin-left:135.6pt;margin-top:39.85pt;width:13.55pt;height:19.95pt;z-index:252084736;mso-width-relative:margin;mso-height-relative:margin;v-text-anchor:middle" filled="f" stroked="f">
            <v:textbox style="mso-next-textbox:#_x0000_s4757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n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6" type="#_x0000_t202" style="position:absolute;left:0;text-align:left;margin-left:124.35pt;margin-top:39.85pt;width:13.55pt;height:19.95pt;z-index:252083712;mso-width-relative:margin;mso-height-relative:margin;v-text-anchor:middle" filled="f" stroked="f">
            <v:textbox style="mso-next-textbox:#_x0000_s4756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m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5" type="#_x0000_t202" style="position:absolute;left:0;text-align:left;margin-left:65.1pt;margin-top:39.85pt;width:13.55pt;height:19.95pt;z-index:252082688;mso-width-relative:margin;mso-height-relative:margin;v-text-anchor:middle" filled="f" stroked="f">
            <v:textbox style="mso-next-textbox:#_x0000_s4755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h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4" type="#_x0000_t202" style="position:absolute;left:0;text-align:left;margin-left:54.6pt;margin-top:39.85pt;width:13.55pt;height:19.95pt;z-index:252081664;mso-width-relative:margin;mso-height-relative:margin;v-text-anchor:middle" filled="f" stroked="f">
            <v:textbox style="mso-next-textbox:#_x0000_s4754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g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3" type="#_x0000_t202" style="position:absolute;left:0;text-align:left;margin-left:44.1pt;margin-top:39.85pt;width:13.55pt;height:19.95pt;z-index:252080640;mso-width-relative:margin;mso-height-relative:margin;v-text-anchor:middle" filled="f" stroked="f">
            <v:textbox style="mso-next-textbox:#_x0000_s4753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f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2" type="#_x0000_t202" style="position:absolute;left:0;text-align:left;margin-left:32.85pt;margin-top:39.85pt;width:13.55pt;height:19.95pt;z-index:252079616;mso-width-relative:margin;mso-height-relative:margin;v-text-anchor:middle" filled="f" stroked="f">
            <v:textbox style="mso-next-textbox:#_x0000_s4752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e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1" type="#_x0000_t202" style="position:absolute;left:0;text-align:left;margin-left:110.9pt;margin-top:39.85pt;width:13.55pt;height:19.95pt;z-index:252078592;mso-width-relative:margin;mso-height-relative:margin;v-text-anchor:middle" filled="f" stroked="f">
            <v:textbox style="mso-next-textbox:#_x0000_s4751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l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50" type="#_x0000_t202" style="position:absolute;left:0;text-align:left;margin-left:100.4pt;margin-top:39.85pt;width:13.55pt;height:19.95pt;z-index:252077568;mso-width-relative:margin;mso-height-relative:margin;v-text-anchor:middle" filled="f" stroked="f">
            <v:textbox style="mso-next-textbox:#_x0000_s4750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k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49" type="#_x0000_t202" style="position:absolute;left:0;text-align:left;margin-left:89.9pt;margin-top:39.85pt;width:13.55pt;height:19.95pt;z-index:252076544;mso-width-relative:margin;mso-height-relative:margin;v-text-anchor:middle" filled="f" stroked="f">
            <v:textbox style="mso-next-textbox:#_x0000_s4749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j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48" type="#_x0000_t202" style="position:absolute;left:0;text-align:left;margin-left:78.65pt;margin-top:39.85pt;width:13.55pt;height:19.95pt;z-index:252075520;mso-width-relative:margin;mso-height-relative:margin;v-text-anchor:middle" filled="f" stroked="f">
            <v:textbox style="mso-next-textbox:#_x0000_s4748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i</w:t>
                  </w:r>
                  <w:proofErr w:type="spellEnd"/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47" type="#_x0000_t202" style="position:absolute;left:0;text-align:left;margin-left:200.95pt;margin-top:39.85pt;width:13.55pt;height:19.95pt;z-index:252074496;mso-width-relative:margin;mso-height-relative:margin;v-text-anchor:middle" filled="f" stroked="f">
            <v:textbox style="mso-next-textbox:#_x0000_s4747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t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46" type="#_x0000_t202" style="position:absolute;left:0;text-align:left;margin-left:190.45pt;margin-top:39.85pt;width:13.55pt;height:19.95pt;z-index:252073472;mso-width-relative:margin;mso-height-relative:margin;v-text-anchor:middle" filled="f" stroked="f">
            <v:textbox style="mso-next-textbox:#_x0000_s4746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s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45" type="#_x0000_t202" style="position:absolute;left:0;text-align:left;margin-left:179.95pt;margin-top:39.85pt;width:13.55pt;height:19.95pt;z-index:252072448;mso-width-relative:margin;mso-height-relative:margin;v-text-anchor:middle" filled="f" stroked="f">
            <v:textbox style="mso-next-textbox:#_x0000_s4745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r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4744" type="#_x0000_t202" style="position:absolute;left:0;text-align:left;margin-left:168.7pt;margin-top:39.85pt;width:13.55pt;height:19.95pt;z-index:252071424;mso-width-relative:margin;mso-height-relative:margin;v-text-anchor:middle" filled="f" stroked="f">
            <v:textbox style="mso-next-textbox:#_x0000_s4744" inset="0,0,0,0">
              <w:txbxContent>
                <w:p w:rsidR="007E5A7C" w:rsidRPr="00FC06DA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</w:pPr>
                  <w:proofErr w:type="gramStart"/>
                  <w:r w:rsidRPr="00FC06DA">
                    <w:rPr>
                      <w:rFonts w:ascii="Arial" w:hAnsi="Arial"/>
                      <w:b/>
                      <w:color w:val="0000CC"/>
                      <w:sz w:val="20"/>
                      <w:szCs w:val="20"/>
                    </w:rPr>
                    <w:t>q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7" type="#_x0000_t202" style="position:absolute;left:0;text-align:left;margin-left:271.7pt;margin-top:66.05pt;width:13.55pt;height:19.95pt;z-index:252499456;mso-width-relative:margin;mso-height-relative:margin;v-text-anchor:middle" filled="f" stroked="f">
            <v:textbox style="mso-next-textbox:#_x0000_s5317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  <w:t>z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6" type="#_x0000_t202" style="position:absolute;left:0;text-align:left;margin-left:261.2pt;margin-top:66.05pt;width:13.55pt;height:19.95pt;z-index:252498432;mso-width-relative:margin;mso-height-relative:margin;v-text-anchor:middle" filled="f" stroked="f">
            <v:textbox style="mso-next-textbox:#_x0000_s5316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  <w:t>y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5" type="#_x0000_t202" style="position:absolute;left:0;text-align:left;margin-left:249.95pt;margin-top:66.05pt;width:13.55pt;height:19.95pt;z-index:252497408;mso-width-relative:margin;mso-height-relative:margin;v-text-anchor:middle" filled="f" stroked="f">
            <v:textbox style="mso-next-textbox:#_x0000_s5315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4" type="#_x0000_t202" style="position:absolute;left:0;text-align:left;margin-left:236.5pt;margin-top:66.05pt;width:13.55pt;height:19.95pt;z-index:252496384;mso-width-relative:margin;mso-height-relative:margin;v-text-anchor:middle" filled="f" stroked="f">
            <v:textbox style="mso-next-textbox:#_x0000_s5314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  <w:t>w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3" type="#_x0000_t202" style="position:absolute;left:0;text-align:left;margin-left:226pt;margin-top:66.05pt;width:13.55pt;height:19.95pt;z-index:252495360;mso-width-relative:margin;mso-height-relative:margin;v-text-anchor:middle" filled="f" stroked="f">
            <v:textbox style="mso-next-textbox:#_x0000_s5313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  <w:t>v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2" type="#_x0000_t202" style="position:absolute;left:0;text-align:left;margin-left:215.5pt;margin-top:66.05pt;width:13.55pt;height:19.95pt;z-index:252494336;mso-width-relative:margin;mso-height-relative:margin;v-text-anchor:middle" filled="f" stroked="f">
            <v:textbox style="mso-next-textbox:#_x0000_s5312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  <w:lang w:val="en-GB"/>
                    </w:rPr>
                    <w:t>u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1" type="#_x0000_t202" style="position:absolute;left:0;text-align:left;margin-left:20.8pt;margin-top:66.05pt;width:13.55pt;height:19.95pt;z-index:252493312;mso-width-relative:margin;mso-height-relative:margin;v-text-anchor:middle" filled="f" stroked="f">
            <v:textbox style="mso-next-textbox:#_x0000_s5311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d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10" type="#_x0000_t202" style="position:absolute;left:0;text-align:left;margin-left:10.3pt;margin-top:66.05pt;width:13.55pt;height:19.95pt;z-index:252492288;mso-width-relative:margin;mso-height-relative:margin;v-text-anchor:middle" filled="f" stroked="f">
            <v:textbox style="mso-next-textbox:#_x0000_s5310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c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9" type="#_x0000_t202" style="position:absolute;left:0;text-align:left;margin-left:-.2pt;margin-top:66.05pt;width:13.55pt;height:19.95pt;z-index:252491264;mso-width-relative:margin;mso-height-relative:margin;v-text-anchor:middle" filled="f" stroked="f">
            <v:textbox style="mso-next-textbox:#_x0000_s5309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b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8" type="#_x0000_t202" style="position:absolute;left:0;text-align:left;margin-left:-11.45pt;margin-top:66.05pt;width:13.55pt;height:19.95pt;z-index:252490240;mso-width-relative:margin;mso-height-relative:margin;v-text-anchor:middle" filled="f" stroked="f">
            <v:textbox style="mso-next-textbox:#_x0000_s5308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a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7" type="#_x0000_t202" style="position:absolute;left:0;text-align:left;margin-left:158.1pt;margin-top:66.05pt;width:13.55pt;height:19.95pt;z-index:252489216;mso-width-relative:margin;mso-height-relative:margin;v-text-anchor:middle" filled="f" stroked="f">
            <v:textbox style="mso-next-textbox:#_x0000_s5307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p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6" type="#_x0000_t202" style="position:absolute;left:0;text-align:left;margin-left:147.6pt;margin-top:66.05pt;width:13.55pt;height:19.95pt;z-index:252488192;mso-width-relative:margin;mso-height-relative:margin;v-text-anchor:middle" filled="f" stroked="f">
            <v:textbox style="mso-next-textbox:#_x0000_s5306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o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5" type="#_x0000_t202" style="position:absolute;left:0;text-align:left;margin-left:137.1pt;margin-top:66.05pt;width:13.55pt;height:19.95pt;z-index:252487168;mso-width-relative:margin;mso-height-relative:margin;v-text-anchor:middle" filled="f" stroked="f">
            <v:textbox style="mso-next-textbox:#_x0000_s5305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n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4" type="#_x0000_t202" style="position:absolute;left:0;text-align:left;margin-left:125.85pt;margin-top:66.05pt;width:13.55pt;height:19.95pt;z-index:252486144;mso-width-relative:margin;mso-height-relative:margin;v-text-anchor:middle" filled="f" stroked="f">
            <v:textbox style="mso-next-textbox:#_x0000_s5304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m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3" type="#_x0000_t202" style="position:absolute;left:0;text-align:left;margin-left:66.6pt;margin-top:66.05pt;width:13.55pt;height:19.95pt;z-index:252485120;mso-width-relative:margin;mso-height-relative:margin;v-text-anchor:middle" filled="f" stroked="f">
            <v:textbox style="mso-next-textbox:#_x0000_s5303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h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2" type="#_x0000_t202" style="position:absolute;left:0;text-align:left;margin-left:56.1pt;margin-top:66.05pt;width:13.55pt;height:19.95pt;z-index:252484096;mso-width-relative:margin;mso-height-relative:margin;v-text-anchor:middle" filled="f" stroked="f">
            <v:textbox style="mso-next-textbox:#_x0000_s5302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g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1" type="#_x0000_t202" style="position:absolute;left:0;text-align:left;margin-left:45.6pt;margin-top:66.05pt;width:13.55pt;height:19.95pt;z-index:252483072;mso-width-relative:margin;mso-height-relative:margin;v-text-anchor:middle" filled="f" stroked="f">
            <v:textbox style="mso-next-textbox:#_x0000_s5301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f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300" type="#_x0000_t202" style="position:absolute;left:0;text-align:left;margin-left:34.35pt;margin-top:66.05pt;width:13.55pt;height:19.95pt;z-index:252482048;mso-width-relative:margin;mso-height-relative:margin;v-text-anchor:middle" filled="f" stroked="f">
            <v:textbox style="mso-next-textbox:#_x0000_s5300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e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9" type="#_x0000_t202" style="position:absolute;left:0;text-align:left;margin-left:112.4pt;margin-top:66.05pt;width:13.55pt;height:19.95pt;z-index:252481024;mso-width-relative:margin;mso-height-relative:margin;v-text-anchor:middle" filled="f" stroked="f">
            <v:textbox style="mso-next-textbox:#_x0000_s5299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l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8" type="#_x0000_t202" style="position:absolute;left:0;text-align:left;margin-left:101.9pt;margin-top:66.05pt;width:13.55pt;height:19.95pt;z-index:252480000;mso-width-relative:margin;mso-height-relative:margin;v-text-anchor:middle" filled="f" stroked="f">
            <v:textbox style="mso-next-textbox:#_x0000_s5298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k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7" type="#_x0000_t202" style="position:absolute;left:0;text-align:left;margin-left:91.4pt;margin-top:66.05pt;width:13.55pt;height:19.95pt;z-index:252478976;mso-width-relative:margin;mso-height-relative:margin;v-text-anchor:middle" filled="f" stroked="f">
            <v:textbox style="mso-next-textbox:#_x0000_s5297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j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6" type="#_x0000_t202" style="position:absolute;left:0;text-align:left;margin-left:80.15pt;margin-top:66.05pt;width:13.55pt;height:19.95pt;z-index:252477952;mso-width-relative:margin;mso-height-relative:margin;v-text-anchor:middle" filled="f" stroked="f">
            <v:textbox style="mso-next-textbox:#_x0000_s5296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i</w:t>
                  </w:r>
                  <w:proofErr w:type="spellEnd"/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5" type="#_x0000_t202" style="position:absolute;left:0;text-align:left;margin-left:202.45pt;margin-top:66.05pt;width:13.55pt;height:19.95pt;z-index:252476928;mso-width-relative:margin;mso-height-relative:margin;v-text-anchor:middle" filled="f" stroked="f">
            <v:textbox style="mso-next-textbox:#_x0000_s5295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t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4" type="#_x0000_t202" style="position:absolute;left:0;text-align:left;margin-left:191.95pt;margin-top:66.05pt;width:13.55pt;height:19.95pt;z-index:252475904;mso-width-relative:margin;mso-height-relative:margin;v-text-anchor:middle" filled="f" stroked="f">
            <v:textbox style="mso-next-textbox:#_x0000_s5294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s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3" type="#_x0000_t202" style="position:absolute;left:0;text-align:left;margin-left:181.45pt;margin-top:66.05pt;width:13.55pt;height:19.95pt;z-index:252474880;mso-width-relative:margin;mso-height-relative:margin;v-text-anchor:middle" filled="f" stroked="f">
            <v:textbox style="mso-next-textbox:#_x0000_s5293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r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92" type="#_x0000_t202" style="position:absolute;left:0;text-align:left;margin-left:170.2pt;margin-top:66.05pt;width:13.55pt;height:19.95pt;z-index:252473856;mso-width-relative:margin;mso-height-relative:margin;v-text-anchor:middle" filled="f" stroked="f">
            <v:textbox style="mso-next-textbox:#_x0000_s5292" inset="0,0,0,0">
              <w:txbxContent>
                <w:p w:rsidR="007E5A7C" w:rsidRPr="00126643" w:rsidRDefault="007E5A7C" w:rsidP="007D14BF">
                  <w:pPr>
                    <w:jc w:val="center"/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</w:pPr>
                  <w:proofErr w:type="gramStart"/>
                  <w:r w:rsidRPr="00126643">
                    <w:rPr>
                      <w:rFonts w:ascii="Arial" w:hAnsi="Arial"/>
                      <w:b/>
                      <w:color w:val="00B050"/>
                      <w:sz w:val="20"/>
                      <w:szCs w:val="20"/>
                    </w:rPr>
                    <w:t>q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color w:val="FF0000"/>
          <w:sz w:val="6"/>
          <w:szCs w:val="6"/>
          <w:lang w:val="en-GB" w:eastAsia="en-GB"/>
        </w:rPr>
        <w:pict>
          <v:group id="_x0000_s6217" style="position:absolute;left:0;text-align:left;margin-left:288.9pt;margin-top:17.45pt;width:14.85pt;height:14.7pt;z-index:252599808" coordorigin="2230,12069" coordsize="297,294">
            <v:shape id="_x0000_s6218" type="#_x0000_t32" style="position:absolute;left:2370;top:12074;width:1;height:289;flip:y" o:connectortype="straight" strokecolor="red" strokeweight="1.5pt">
              <v:stroke startarrow="block" endarrow="block"/>
            </v:shape>
            <v:shape id="_x0000_s6219" type="#_x0000_t32" style="position:absolute;left:2230;top:12069;width:286;height:0" o:connectortype="straight" strokecolor="red" strokeweight="1.5pt"/>
            <v:shape id="_x0000_s6220" type="#_x0000_t32" style="position:absolute;left:2241;top:12363;width:286;height:0" o:connectortype="straight" strokecolor="red" strokeweight="1.5pt"/>
          </v:group>
        </w:pict>
      </w:r>
      <w:r>
        <w:rPr>
          <w:b/>
          <w:noProof/>
          <w:color w:val="FF0000"/>
          <w:sz w:val="6"/>
          <w:szCs w:val="6"/>
          <w:lang w:val="en-GB" w:eastAsia="en-GB"/>
        </w:rPr>
        <w:pict>
          <v:group id="_x0000_s6212" style="position:absolute;left:0;text-align:left;margin-left:306.9pt;margin-top:11.2pt;width:14.3pt;height:22.6pt;z-index:252598784" coordorigin="1860,11974" coordsize="286,452">
            <v:shape id="_x0000_s6213" type="#_x0000_t32" style="position:absolute;left:1860;top:12140;width:286;height:0" o:connectortype="straight" strokecolor="red" strokeweight="1.5pt"/>
            <v:shape id="_x0000_s6214" type="#_x0000_t32" style="position:absolute;left:1860;top:12260;width:286;height:0" o:connectortype="straight" strokecolor="red" strokeweight="1.5pt"/>
            <v:shape id="_x0000_s6215" type="#_x0000_t32" style="position:absolute;left:2003;top:11974;width:0;height:166" o:connectortype="straight" strokecolor="red" strokeweight="1.5pt">
              <v:stroke endarrow="block"/>
            </v:shape>
            <v:shape id="_x0000_s6216" type="#_x0000_t32" style="position:absolute;left:2003;top:12260;width:0;height:166;flip:y" o:connectortype="straight" strokecolor="red" strokeweight="1.5pt">
              <v:stroke endarrow="block"/>
            </v:shape>
          </v:group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52" style="position:absolute;left:0;text-align:left;margin-left:344.05pt;margin-top:16.9pt;width:16.75pt;height:13.95pt;z-index:252438016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red" strokecolor="red">
            <v:path arrowok="t"/>
          </v:shape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9" style="position:absolute;left:0;text-align:left;margin-left:344.15pt;margin-top:43.6pt;width:16.75pt;height:13.95pt;z-index:252649984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blue" strokecolor="blue">
            <v:path arrowok="t"/>
          </v:shape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95" style="position:absolute;left:0;text-align:left;margin-left:344.6pt;margin-top:68.65pt;width:16.75pt;height:13.95pt;z-index:252664320;mso-position-horizontal-relative:text;mso-position-vertical-relative:text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#00b050" strokecolor="#00b050">
            <v:path arrowok="t"/>
          </v:shape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group id="_x0000_s6274" style="position:absolute;left:0;text-align:left;margin-left:386.85pt;margin-top:46.3pt;width:11.25pt;height:11.25pt;z-index:252652032" coordorigin="547,1763" coordsize="225,225">
            <v:oval id="_x0000_s6275" style="position:absolute;left:547;top:1763;width:225;height:225" fillcolor="white [3212]" strokecolor="blue" strokeweight="1.5pt"/>
            <v:shape id="_x0000_s6276" type="#_x0000_t32" style="position:absolute;left:592;top:1873;width:135;height:2;flip:y" o:connectortype="straight" strokecolor="blue" strokeweight="1.5pt"/>
          </v:group>
        </w:pict>
      </w:r>
      <w:r>
        <w:rPr>
          <w:b/>
          <w:noProof/>
          <w:sz w:val="40"/>
          <w:szCs w:val="40"/>
          <w:lang w:val="en-GB" w:eastAsia="en-GB"/>
        </w:rPr>
        <w:pict>
          <v:group id="_x0000_s6300" style="position:absolute;left:0;text-align:left;margin-left:387.3pt;margin-top:71.35pt;width:11.25pt;height:11.25pt;z-index:252666368" coordorigin="547,1763" coordsize="225,225">
            <v:oval id="_x0000_s6301" style="position:absolute;left:547;top:1763;width:225;height:225" fillcolor="white [3212]" strokecolor="#00b050" strokeweight="1.5pt"/>
            <v:shape id="_x0000_s6302" type="#_x0000_t32" style="position:absolute;left:592;top:1873;width:135;height:2;flip:y" o:connectortype="straight" strokecolor="#00b050" strokeweight="1.5pt"/>
          </v:group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group id="_x0000_s5253" style="position:absolute;left:0;text-align:left;margin-left:403.45pt;margin-top:19.6pt;width:11.25pt;height:11.25pt;z-index:252439040" coordorigin="554,1388" coordsize="225,225">
            <v:oval id="_x0000_s5254" style="position:absolute;left:554;top:1388;width:225;height:225" fillcolor="white [3212]" strokecolor="red" strokeweight="1.5pt"/>
            <v:shape id="_x0000_s5255" type="#_x0000_t32" style="position:absolute;left:590;top:1504;width:147;height:2;flip:y" o:connectortype="straight" strokecolor="red" strokeweight="1.5pt"/>
            <v:shape id="_x0000_s5256" type="#_x0000_t32" style="position:absolute;left:664;top:1420;width:1;height:159;flip:x" o:connectortype="straight" strokecolor="red" strokeweight="1.5pt"/>
          </v:group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group id="_x0000_s6270" style="position:absolute;left:0;text-align:left;margin-left:403.55pt;margin-top:46.3pt;width:11.25pt;height:11.25pt;z-index:252651008" coordorigin="554,1388" coordsize="225,225">
            <v:oval id="_x0000_s6271" style="position:absolute;left:554;top:1388;width:225;height:225" fillcolor="white [3212]" strokecolor="blue" strokeweight="1.5pt"/>
            <v:shape id="_x0000_s6272" type="#_x0000_t32" style="position:absolute;left:590;top:1504;width:147;height:2;flip:y" o:connectortype="straight" strokecolor="blue" strokeweight="1.5pt"/>
            <v:shape id="_x0000_s6273" type="#_x0000_t32" style="position:absolute;left:664;top:1420;width:1;height:159;flip:x" o:connectortype="straight" strokecolor="blue" strokeweight="1.5pt"/>
          </v:group>
        </w:pict>
      </w:r>
      <w:r>
        <w:rPr>
          <w:b/>
          <w:noProof/>
          <w:sz w:val="40"/>
          <w:szCs w:val="40"/>
          <w:lang w:val="en-GB" w:eastAsia="en-GB"/>
        </w:rPr>
        <w:pict>
          <v:group id="_x0000_s6296" style="position:absolute;left:0;text-align:left;margin-left:404pt;margin-top:71.35pt;width:11.25pt;height:11.25pt;z-index:252665344" coordorigin="554,1388" coordsize="225,225">
            <v:oval id="_x0000_s6297" style="position:absolute;left:554;top:1388;width:225;height:225" fillcolor="white [3212]" strokecolor="#00b050" strokeweight="1.5pt"/>
            <v:shape id="_x0000_s6298" type="#_x0000_t32" style="position:absolute;left:590;top:1504;width:147;height:2;flip:y" o:connectortype="straight" strokecolor="#00b050" strokeweight="1.5pt"/>
            <v:shape id="_x0000_s6299" type="#_x0000_t32" style="position:absolute;left:664;top:1420;width:1;height:159;flip:x" o:connectortype="straight" strokecolor="#00b050" strokeweight="1.5pt"/>
          </v:group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86" type="#_x0000_t32" style="position:absolute;left:0;text-align:left;margin-left:363.25pt;margin-top:51.75pt;width:18pt;height:.05pt;flip:x;z-index:252655104" o:connectortype="straight" strokecolor="blue" strokeweight="2.25pt">
            <v:stroke startarrow="block" endarrow="block"/>
          </v:shape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312" type="#_x0000_t32" style="position:absolute;left:0;text-align:left;margin-left:363.7pt;margin-top:76.8pt;width:18pt;height:.05pt;flip:x;z-index:252669440" o:connectortype="straight" strokecolor="#00b050" strokeweight="2.25pt">
            <v:stroke startarrow="block" endarrow="block"/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group id="_x0000_s5257" style="position:absolute;left:0;text-align:left;margin-left:386.75pt;margin-top:19.6pt;width:11.25pt;height:11.25pt;z-index:252440064" coordorigin="547,1763" coordsize="225,225">
            <v:oval id="_x0000_s5258" style="position:absolute;left:547;top:1763;width:225;height:225" fillcolor="white [3212]" strokecolor="red" strokeweight="1.5pt"/>
            <v:shape id="_x0000_s5259" type="#_x0000_t32" style="position:absolute;left:592;top:1873;width:135;height:2;flip:y" o:connectortype="straight" strokecolor="red" strokeweight="1.5pt"/>
          </v:group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49" type="#_x0000_t32" style="position:absolute;left:0;text-align:left;margin-left:426.1pt;margin-top:11.35pt;width:.05pt;height:16.5pt;rotation:-90;flip:y;z-index:25243494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50" type="#_x0000_t32" style="position:absolute;left:0;text-align:left;margin-left:426.1pt;margin-top:22.35pt;width:.05pt;height:16.5pt;rotation:90;z-index:252435968" o:connectortype="straight" strokecolor="red" strokeweight="2.25pt">
            <v:stroke endarrow="block"/>
          </v:shape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8" type="#_x0000_t32" style="position:absolute;left:0;text-align:left;margin-left:426.2pt;margin-top:49.05pt;width:.05pt;height:16.5pt;rotation:90;z-index:252648960" o:connectortype="straight" strokecolor="blue" strokeweight="2.25pt">
            <v:stroke endarrow="block"/>
          </v:shape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7" type="#_x0000_t32" style="position:absolute;left:0;text-align:left;margin-left:426.2pt;margin-top:38.05pt;width:.05pt;height:16.5pt;rotation:-90;flip:y;z-index:252647936" o:connectortype="straight" strokecolor="blue" strokeweight="2.25pt">
            <v:stroke endarrow="block"/>
          </v:shape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94" type="#_x0000_t32" style="position:absolute;left:0;text-align:left;margin-left:426.65pt;margin-top:74.1pt;width:.05pt;height:16.5pt;rotation:90;z-index:252663296" o:connectortype="straight" strokecolor="#00b050" strokeweight="2.25pt">
            <v:stroke endarrow="block"/>
          </v:shape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93" type="#_x0000_t32" style="position:absolute;left:0;text-align:left;margin-left:426.65pt;margin-top:63.1pt;width:.05pt;height:16.5pt;rotation:-90;flip:y;z-index:252662272" o:connectortype="straight" strokecolor="#00b050" strokeweight="2.25pt">
            <v:stroke endarrow="block"/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47" type="#_x0000_t5" style="position:absolute;left:0;text-align:left;margin-left:496.2pt;margin-top:17.9pt;width:14.25pt;height:14.25pt;z-index:252432896" adj="19933" filled="f" strokecolor="red" strokeweight="1.5pt"/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oval id="_x0000_s5246" style="position:absolute;left:0;text-align:left;margin-left:458.4pt;margin-top:20.85pt;width:24.75pt;height:7.15pt;z-index:252431872" filled="f" strokecolor="red" strokeweight="1.5pt"/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45" type="#_x0000_t32" style="position:absolute;left:0;text-align:left;margin-left:449.45pt;margin-top:16.1pt;width:.05pt;height:16.5pt;z-index:252430848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44" type="#_x0000_t32" style="position:absolute;left:0;text-align:left;margin-left:442.3pt;margin-top:16.1pt;width:.05pt;height:16.5pt;flip:y;z-index:252429824" o:connectortype="straight" strokecolor="red" strokeweight="2.25pt">
            <v:stroke endarrow="block"/>
          </v:shape>
        </w:pict>
      </w:r>
      <w:r>
        <w:rPr>
          <w:b/>
          <w:noProof/>
          <w:color w:val="FF0000"/>
          <w:sz w:val="40"/>
          <w:szCs w:val="40"/>
          <w:lang w:val="en-GB" w:eastAsia="en-GB"/>
        </w:rPr>
        <w:pict>
          <v:shape id="_x0000_s5248" type="#_x0000_t5" style="position:absolute;left:0;text-align:left;margin-left:490.6pt;margin-top:16.1pt;width:14.25pt;height:14.25pt;rotation:-180;z-index:252433920" adj="19933" filled="f" strokecolor="red" strokeweight="1.5pt"/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group id="_x0000_s6282" style="position:absolute;left:0;text-align:left;margin-left:288.35pt;margin-top:19.2pt;width:14.85pt;height:14.7pt;z-index:252654080" coordorigin="2230,12069" coordsize="297,294">
            <v:shape id="_x0000_s6283" type="#_x0000_t32" style="position:absolute;left:2370;top:12074;width:1;height:289;flip:y" o:connectortype="straight" strokecolor="blue" strokeweight="1.5pt">
              <v:stroke startarrow="block" endarrow="block"/>
            </v:shape>
            <v:shape id="_x0000_s6284" type="#_x0000_t32" style="position:absolute;left:2230;top:12069;width:286;height:0" o:connectortype="straight" strokecolor="blue" strokeweight="1.5pt"/>
            <v:shape id="_x0000_s6285" type="#_x0000_t32" style="position:absolute;left:2241;top:12363;width:286;height:0" o:connectortype="straight" strokecolor="blue" strokeweight="1.5pt"/>
          </v:group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group id="_x0000_s6277" style="position:absolute;left:0;text-align:left;margin-left:306.75pt;margin-top:14.6pt;width:14.3pt;height:22.6pt;z-index:252653056" coordorigin="1860,11974" coordsize="286,452">
            <v:shape id="_x0000_s6278" type="#_x0000_t32" style="position:absolute;left:1860;top:12140;width:286;height:0" o:connectortype="straight" strokecolor="blue" strokeweight="1.5pt"/>
            <v:shape id="_x0000_s6279" type="#_x0000_t32" style="position:absolute;left:1860;top:12260;width:286;height:0" o:connectortype="straight" strokecolor="blue" strokeweight="1.5pt"/>
            <v:shape id="_x0000_s6280" type="#_x0000_t32" style="position:absolute;left:2003;top:11974;width:0;height:166" o:connectortype="straight" strokecolor="blue" strokeweight="1.5pt">
              <v:stroke endarrow="block"/>
            </v:shape>
            <v:shape id="_x0000_s6281" type="#_x0000_t32" style="position:absolute;left:2003;top:12260;width:0;height:166;flip:y" o:connectortype="straight" strokecolor="blue" strokeweight="1.5pt">
              <v:stroke endarrow="block"/>
            </v:shape>
          </v:group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6" type="#_x0000_t5" style="position:absolute;left:0;text-align:left;margin-left:490.7pt;margin-top:18.4pt;width:14.25pt;height:14.25pt;rotation:-180;z-index:252646912" adj="19933" filled="f" strokecolor="blue" strokeweight="1.5pt"/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5" type="#_x0000_t5" style="position:absolute;left:0;text-align:left;margin-left:496.3pt;margin-top:20.2pt;width:14.25pt;height:14.25pt;z-index:252645888" adj="19933" filled="f" strokecolor="blue" strokeweight="1.5pt"/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oval id="_x0000_s6264" style="position:absolute;left:0;text-align:left;margin-left:458.5pt;margin-top:23.15pt;width:24.75pt;height:7.15pt;z-index:252644864" filled="f" strokecolor="blue" strokeweight="1.5pt"/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3" type="#_x0000_t32" style="position:absolute;left:0;text-align:left;margin-left:449.55pt;margin-top:18.4pt;width:.05pt;height:16.5pt;z-index:252643840" o:connectortype="straight" strokecolor="blue" strokeweight="2.25pt">
            <v:stroke endarrow="block"/>
          </v:shape>
        </w:pict>
      </w:r>
      <w:r>
        <w:rPr>
          <w:b/>
          <w:noProof/>
          <w:color w:val="0000FF"/>
          <w:sz w:val="40"/>
          <w:szCs w:val="40"/>
          <w:lang w:val="en-GB" w:eastAsia="en-GB"/>
        </w:rPr>
        <w:pict>
          <v:shape id="_x0000_s6262" type="#_x0000_t32" style="position:absolute;left:0;text-align:left;margin-left:442.4pt;margin-top:18.4pt;width:.05pt;height:16.5pt;flip:y;z-index:252642816" o:connectortype="straight" strokecolor="blue" strokeweight="2.25pt">
            <v:stroke endarrow="block"/>
          </v:shape>
        </w:pict>
      </w:r>
    </w:p>
    <w:p w:rsidR="000E31E7" w:rsidRPr="00A875FF" w:rsidRDefault="00035BB9" w:rsidP="00937B9B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val="en-GB" w:eastAsia="en-GB"/>
        </w:rPr>
        <w:pict>
          <v:group id="_x0000_s6308" style="position:absolute;left:0;text-align:left;margin-left:287.8pt;margin-top:19.85pt;width:14.85pt;height:14.7pt;z-index:252668416" coordorigin="2230,12069" coordsize="297,294">
            <v:shape id="_x0000_s6309" type="#_x0000_t32" style="position:absolute;left:2370;top:12074;width:1;height:289;flip:y" o:connectortype="straight" strokecolor="#00b050" strokeweight="1.5pt">
              <v:stroke startarrow="block" endarrow="block"/>
            </v:shape>
            <v:shape id="_x0000_s6310" type="#_x0000_t32" style="position:absolute;left:2230;top:12069;width:286;height:0" o:connectortype="straight" strokecolor="#00b050" strokeweight="1.5pt"/>
            <v:shape id="_x0000_s6311" type="#_x0000_t32" style="position:absolute;left:2241;top:12363;width:286;height:0" o:connectortype="straight" strokecolor="#00b050" strokeweight="1.5pt"/>
          </v:group>
        </w:pict>
      </w:r>
      <w:r>
        <w:rPr>
          <w:b/>
          <w:noProof/>
          <w:sz w:val="40"/>
          <w:szCs w:val="40"/>
          <w:lang w:val="en-GB" w:eastAsia="en-GB"/>
        </w:rPr>
        <w:pict>
          <v:group id="_x0000_s6303" style="position:absolute;left:0;text-align:left;margin-left:306.8pt;margin-top:16.4pt;width:14.3pt;height:22.6pt;z-index:252667392" coordorigin="1860,11974" coordsize="286,452">
            <v:shape id="_x0000_s6304" type="#_x0000_t32" style="position:absolute;left:1860;top:12140;width:286;height:0" o:connectortype="straight" strokecolor="#00b050" strokeweight="1.5pt"/>
            <v:shape id="_x0000_s6305" type="#_x0000_t32" style="position:absolute;left:1860;top:12260;width:286;height:0" o:connectortype="straight" strokecolor="#00b050" strokeweight="1.5pt"/>
            <v:shape id="_x0000_s6306" type="#_x0000_t32" style="position:absolute;left:2003;top:11974;width:0;height:166" o:connectortype="straight" strokecolor="#00b050" strokeweight="1.5pt">
              <v:stroke endarrow="block"/>
            </v:shape>
            <v:shape id="_x0000_s6307" type="#_x0000_t32" style="position:absolute;left:2003;top:12260;width:0;height:166;flip:y" o:connectortype="straight" strokecolor="#00b050" strokeweight="1.5pt">
              <v:stroke endarrow="block"/>
            </v:shape>
          </v:group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92" type="#_x0000_t5" style="position:absolute;left:0;text-align:left;margin-left:491.15pt;margin-top:19.05pt;width:14.25pt;height:14.25pt;rotation:-180;z-index:252661248" adj="19933" filled="f" strokecolor="#00b050" strokeweight="1.5pt"/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91" type="#_x0000_t5" style="position:absolute;left:0;text-align:left;margin-left:496.75pt;margin-top:20.85pt;width:14.25pt;height:14.25pt;z-index:252660224" adj="19933" filled="f" strokecolor="#00b050" strokeweight="1.5pt"/>
        </w:pict>
      </w:r>
      <w:r>
        <w:rPr>
          <w:b/>
          <w:noProof/>
          <w:sz w:val="40"/>
          <w:szCs w:val="40"/>
          <w:lang w:val="en-GB" w:eastAsia="en-GB"/>
        </w:rPr>
        <w:pict>
          <v:oval id="_x0000_s6290" style="position:absolute;left:0;text-align:left;margin-left:458.95pt;margin-top:23.8pt;width:24.75pt;height:7.15pt;z-index:252659200" filled="f" strokecolor="#00b050" strokeweight="1.5pt"/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89" type="#_x0000_t32" style="position:absolute;left:0;text-align:left;margin-left:450pt;margin-top:19.05pt;width:.05pt;height:16.5pt;z-index:252658176" o:connectortype="straight" strokecolor="#00b050" strokeweight="2.25pt">
            <v:stroke endarrow="block"/>
          </v:shape>
        </w:pict>
      </w:r>
      <w:r>
        <w:rPr>
          <w:b/>
          <w:noProof/>
          <w:sz w:val="40"/>
          <w:szCs w:val="40"/>
          <w:lang w:val="en-GB" w:eastAsia="en-GB"/>
        </w:rPr>
        <w:pict>
          <v:shape id="_x0000_s6288" type="#_x0000_t32" style="position:absolute;left:0;text-align:left;margin-left:442.85pt;margin-top:19.05pt;width:.05pt;height:16.5pt;flip:y;z-index:252657152" o:connectortype="straight" strokecolor="#00b050" strokeweight="2.25pt">
            <v:stroke endarrow="block"/>
          </v:shape>
        </w:pict>
      </w:r>
    </w:p>
    <w:p w:rsidR="000E31E7" w:rsidRPr="00A875FF" w:rsidRDefault="000E31E7" w:rsidP="00937B9B">
      <w:pPr>
        <w:jc w:val="center"/>
        <w:rPr>
          <w:b/>
          <w:sz w:val="40"/>
          <w:szCs w:val="40"/>
        </w:rPr>
      </w:pPr>
    </w:p>
    <w:p w:rsidR="007D14BF" w:rsidRPr="00A875FF" w:rsidRDefault="007D14BF">
      <w:pPr>
        <w:rPr>
          <w:b/>
          <w:sz w:val="6"/>
          <w:szCs w:val="6"/>
        </w:rPr>
      </w:pPr>
    </w:p>
    <w:p w:rsidR="007D14BF" w:rsidRPr="00A875FF" w:rsidRDefault="007D14BF">
      <w:pPr>
        <w:rPr>
          <w:b/>
          <w:sz w:val="6"/>
          <w:szCs w:val="6"/>
        </w:rPr>
      </w:pPr>
      <w:r w:rsidRPr="00A875FF">
        <w:rPr>
          <w:b/>
          <w:sz w:val="6"/>
          <w:szCs w:val="6"/>
        </w:rPr>
        <w:br w:type="page"/>
      </w:r>
    </w:p>
    <w:p w:rsidR="009D440F" w:rsidRDefault="009D440F" w:rsidP="00D37051">
      <w:pPr>
        <w:jc w:val="center"/>
        <w:rPr>
          <w:b/>
          <w:sz w:val="28"/>
          <w:szCs w:val="28"/>
        </w:rPr>
      </w:pPr>
    </w:p>
    <w:p w:rsidR="00D37051" w:rsidRPr="00A875FF" w:rsidRDefault="00D37051" w:rsidP="00D37051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 xml:space="preserve">Joint Kinetics </w:t>
      </w:r>
      <w:r w:rsidR="00C93D1F" w:rsidRPr="00A875FF">
        <w:rPr>
          <w:b/>
          <w:sz w:val="28"/>
          <w:szCs w:val="28"/>
        </w:rPr>
        <w:t>C</w:t>
      </w:r>
      <w:r w:rsidRPr="00A875FF">
        <w:rPr>
          <w:b/>
          <w:sz w:val="28"/>
          <w:szCs w:val="28"/>
        </w:rPr>
        <w:t>omparison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-804843251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E21F96" w:rsidRPr="00A875FF" w:rsidRDefault="00E21F96" w:rsidP="00D37051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455"/>
        <w:gridCol w:w="2845"/>
        <w:gridCol w:w="416"/>
        <w:gridCol w:w="2884"/>
        <w:gridCol w:w="38"/>
      </w:tblGrid>
      <w:tr w:rsidR="0029115F" w:rsidRPr="00A875FF" w:rsidTr="0029115F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Hip Extensor Moment</w:t>
            </w:r>
          </w:p>
        </w:tc>
        <w:tc>
          <w:tcPr>
            <w:tcW w:w="45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4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Hip Abductor Moment</w:t>
            </w: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Nm/kg</w:t>
            </w:r>
          </w:p>
        </w:tc>
        <w:sdt>
          <w:sdtPr>
            <w:rPr>
              <w:rFonts w:ascii="Franklin Gothic Book" w:hAnsi="Franklin Gothic Book"/>
            </w:rPr>
            <w:alias w:val="$Hip_Moment_X_MEAN"/>
            <w:tag w:val="$Hip_Moment_X_MEAN"/>
            <w:id w:val="183757757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CC079A8" wp14:editId="1F07DE5A">
                      <wp:extent cx="2030400" cy="1396800"/>
                      <wp:effectExtent l="0" t="0" r="0" b="0"/>
                      <wp:docPr id="4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Hip_Moment_Y_MEAN"/>
            <w:tag w:val="$Hip_Moment_Y_MEAN"/>
            <w:id w:val="1280808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BE9DEA4" wp14:editId="260EF90B">
                      <wp:extent cx="2030400" cy="1396800"/>
                      <wp:effectExtent l="0" t="0" r="0" b="0"/>
                      <wp:docPr id="4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rPr>
                <w:rFonts w:ascii="Franklin Gothic Book" w:hAnsi="Franklin Gothic Book"/>
              </w:rPr>
            </w:pPr>
          </w:p>
        </w:tc>
      </w:tr>
      <w:tr w:rsidR="0029115F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9115F" w:rsidRPr="00A875FF" w:rsidTr="0029115F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Extensor Moment</w:t>
            </w:r>
          </w:p>
        </w:tc>
        <w:tc>
          <w:tcPr>
            <w:tcW w:w="45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4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Valgus Moment</w:t>
            </w: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Nm/kg</w:t>
            </w:r>
          </w:p>
        </w:tc>
        <w:sdt>
          <w:sdtPr>
            <w:rPr>
              <w:rFonts w:ascii="Franklin Gothic Book" w:hAnsi="Franklin Gothic Book"/>
            </w:rPr>
            <w:alias w:val="$Knee_Moment_X_MEAN"/>
            <w:tag w:val="$Knee_Moment_X_MEAN"/>
            <w:id w:val="-119546052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774EF11" wp14:editId="4C04315F">
                      <wp:extent cx="2030400" cy="1396800"/>
                      <wp:effectExtent l="0" t="0" r="0" b="0"/>
                      <wp:docPr id="4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Moment_Y_MEAN"/>
            <w:tag w:val="$Knee_Moment_Y_MEAN"/>
            <w:id w:val="-318115462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7E6ED51" wp14:editId="512B142B">
                      <wp:extent cx="2030400" cy="1396800"/>
                      <wp:effectExtent l="0" t="0" r="0" b="0"/>
                      <wp:docPr id="4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rPr>
                <w:rFonts w:ascii="Franklin Gothic Book" w:hAnsi="Franklin Gothic Book"/>
              </w:rPr>
            </w:pPr>
          </w:p>
        </w:tc>
      </w:tr>
      <w:tr w:rsidR="0029115F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9115F" w:rsidRPr="00A875FF" w:rsidTr="0029115F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067A59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Ankle </w:t>
            </w:r>
            <w:proofErr w:type="spellStart"/>
            <w:r w:rsidRPr="00A875FF">
              <w:rPr>
                <w:rFonts w:ascii="Franklin Gothic Book" w:hAnsi="Franklin Gothic Book"/>
                <w:sz w:val="18"/>
                <w:szCs w:val="18"/>
              </w:rPr>
              <w:t>Plantarflex</w:t>
            </w:r>
            <w:r w:rsidR="00067A59">
              <w:rPr>
                <w:rFonts w:ascii="Franklin Gothic Book" w:hAnsi="Franklin Gothic Book"/>
                <w:sz w:val="18"/>
                <w:szCs w:val="18"/>
              </w:rPr>
              <w:t>or</w:t>
            </w:r>
            <w:proofErr w:type="spellEnd"/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Moment</w:t>
            </w: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tabs>
                <w:tab w:val="left" w:pos="376"/>
                <w:tab w:val="center" w:pos="1489"/>
              </w:tabs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ab/>
            </w: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Nm/kg</w:t>
            </w:r>
          </w:p>
        </w:tc>
        <w:sdt>
          <w:sdtPr>
            <w:rPr>
              <w:rFonts w:ascii="Franklin Gothic Book" w:hAnsi="Franklin Gothic Book"/>
            </w:rPr>
            <w:alias w:val="$Ankle_Moment_X_MEAN"/>
            <w:tag w:val="$Ankle_Moment_X_MEAN"/>
            <w:id w:val="-123022028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CB183FE" wp14:editId="4121A753">
                      <wp:extent cx="2030400" cy="1396800"/>
                      <wp:effectExtent l="0" t="0" r="0" b="0"/>
                      <wp:docPr id="4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rPr>
                <w:rFonts w:ascii="Franklin Gothic Book" w:hAnsi="Franklin Gothic Book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rPr>
                <w:rFonts w:ascii="Franklin Gothic Book" w:hAnsi="Franklin Gothic Book"/>
              </w:rPr>
            </w:pPr>
          </w:p>
        </w:tc>
      </w:tr>
      <w:tr w:rsidR="0029115F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9115F" w:rsidRPr="00A875FF" w:rsidTr="0029115F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Hip Power</w:t>
            </w:r>
          </w:p>
        </w:tc>
        <w:tc>
          <w:tcPr>
            <w:tcW w:w="45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4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Power</w:t>
            </w:r>
          </w:p>
        </w:tc>
        <w:tc>
          <w:tcPr>
            <w:tcW w:w="416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84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Ankle Power </w:t>
            </w:r>
          </w:p>
        </w:tc>
      </w:tr>
      <w:tr w:rsidR="0029115F" w:rsidRPr="00A875FF" w:rsidTr="00B21BEF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9115F" w:rsidRPr="00A875FF" w:rsidRDefault="00067A59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>
              <w:rPr>
                <w:rFonts w:ascii="Franklin Gothic Book" w:hAnsi="Franklin Gothic Book"/>
                <w:szCs w:val="20"/>
              </w:rPr>
              <w:t>W</w:t>
            </w:r>
            <w:r w:rsidRPr="00A875FF">
              <w:rPr>
                <w:rFonts w:ascii="Franklin Gothic Book" w:hAnsi="Franklin Gothic Book"/>
                <w:szCs w:val="20"/>
              </w:rPr>
              <w:t>/kg</w:t>
            </w:r>
          </w:p>
        </w:tc>
        <w:sdt>
          <w:sdtPr>
            <w:rPr>
              <w:rFonts w:ascii="Franklin Gothic Book" w:hAnsi="Franklin Gothic Book"/>
            </w:rPr>
            <w:alias w:val="$Hip_Power_X_MEAN"/>
            <w:tag w:val="$Hip_Power_X_MEAN"/>
            <w:id w:val="-129667783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1D0553" wp14:editId="4B6229C0">
                      <wp:extent cx="2030400" cy="1396800"/>
                      <wp:effectExtent l="0" t="0" r="0" b="0"/>
                      <wp:docPr id="4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Power_X_MEAN"/>
            <w:tag w:val="$Knee_Power_X_MEAN"/>
            <w:id w:val="-37445875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FE89A79" wp14:editId="697AC0C3">
                      <wp:extent cx="2030400" cy="1396800"/>
                      <wp:effectExtent l="0" t="0" r="0" b="0"/>
                      <wp:docPr id="5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Ankle_Power_X_MEAN"/>
            <w:tag w:val="$Ankle_Power_X_MEAN"/>
            <w:id w:val="210044451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F817F6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541EA82" wp14:editId="6CCE45C1">
                      <wp:extent cx="2030400" cy="1396800"/>
                      <wp:effectExtent l="0" t="0" r="0" b="0"/>
                      <wp:docPr id="5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9115F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</w:tbl>
    <w:p w:rsidR="00C67FBA" w:rsidRPr="00A875FF" w:rsidRDefault="00C67FBA" w:rsidP="00F5546F">
      <w:pPr>
        <w:jc w:val="center"/>
        <w:rPr>
          <w:b/>
          <w:sz w:val="6"/>
          <w:szCs w:val="6"/>
        </w:rPr>
      </w:pPr>
    </w:p>
    <w:p w:rsidR="00773C0F" w:rsidRPr="00A875FF" w:rsidRDefault="00773C0F" w:rsidP="00F5546F">
      <w:pPr>
        <w:jc w:val="center"/>
        <w:rPr>
          <w:b/>
          <w:sz w:val="6"/>
          <w:szCs w:val="6"/>
        </w:rPr>
      </w:pPr>
    </w:p>
    <w:p w:rsidR="00C67FBA" w:rsidRPr="00A875FF" w:rsidRDefault="00C67FBA" w:rsidP="00F5546F">
      <w:pPr>
        <w:jc w:val="center"/>
        <w:rPr>
          <w:b/>
          <w:sz w:val="6"/>
          <w:szCs w:val="6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  <w:sectPr w:rsidR="00354036" w:rsidRPr="001E72D7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C93D1F" w:rsidRPr="00A875FF" w:rsidRDefault="00C93D1F">
      <w:pPr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br w:type="page"/>
      </w:r>
    </w:p>
    <w:p w:rsidR="00BB219F" w:rsidRPr="00A875FF" w:rsidRDefault="00BB219F" w:rsidP="009D440F">
      <w:pPr>
        <w:jc w:val="center"/>
        <w:rPr>
          <w:b/>
          <w:sz w:val="28"/>
          <w:szCs w:val="28"/>
        </w:rPr>
      </w:pPr>
    </w:p>
    <w:p w:rsidR="00D37051" w:rsidRPr="00A875FF" w:rsidRDefault="00D37051" w:rsidP="00D37051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 xml:space="preserve">Left Joint angles </w:t>
      </w:r>
      <w:r w:rsidR="00C93D1F" w:rsidRPr="00A875FF">
        <w:rPr>
          <w:b/>
          <w:sz w:val="28"/>
          <w:szCs w:val="28"/>
        </w:rPr>
        <w:t>- A</w:t>
      </w:r>
      <w:r w:rsidR="00584F78">
        <w:rPr>
          <w:b/>
          <w:sz w:val="28"/>
          <w:szCs w:val="28"/>
        </w:rPr>
        <w:t>ll traces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-1744178578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E21F96" w:rsidRPr="00A875FF" w:rsidRDefault="00E21F96" w:rsidP="00D37051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"/>
        <w:gridCol w:w="495"/>
        <w:gridCol w:w="2805"/>
        <w:gridCol w:w="597"/>
        <w:gridCol w:w="2708"/>
        <w:gridCol w:w="557"/>
        <w:gridCol w:w="2743"/>
        <w:gridCol w:w="38"/>
      </w:tblGrid>
      <w:tr w:rsidR="0029115F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color w:val="000000" w:themeColor="text1"/>
                <w:sz w:val="18"/>
                <w:szCs w:val="18"/>
              </w:rPr>
            </w:pPr>
          </w:p>
        </w:tc>
        <w:tc>
          <w:tcPr>
            <w:tcW w:w="2805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color w:val="000000" w:themeColor="text1"/>
                <w:sz w:val="18"/>
                <w:szCs w:val="18"/>
              </w:rPr>
            </w:pPr>
            <w:r>
              <w:rPr>
                <w:rFonts w:ascii="Franklin Gothic Book" w:hAnsi="Franklin Gothic Book"/>
                <w:color w:val="000000" w:themeColor="text1"/>
                <w:sz w:val="18"/>
                <w:szCs w:val="18"/>
              </w:rPr>
              <w:t xml:space="preserve">Pelvic Tilt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Pelvic 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Pelvic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9115F" w:rsidRPr="00A875FF" w:rsidTr="00BF2055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9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Pelvic_Angles_X"/>
            <w:tag w:val="$Left_Pelvic_Angles_X"/>
            <w:id w:val="-20456070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9518D3" w:rsidP="0029115F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056F6B9" wp14:editId="6343E98D">
                      <wp:extent cx="2030400" cy="1396800"/>
                      <wp:effectExtent l="0" t="0" r="0" b="0"/>
                      <wp:docPr id="2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Pelvic_Angles_Y"/>
            <w:tag w:val="$Left_Pelvic_Angles_Y"/>
            <w:id w:val="-102385335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9518D3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F63B7F7" wp14:editId="6F954E3A">
                      <wp:extent cx="2030400" cy="1396800"/>
                      <wp:effectExtent l="0" t="0" r="0" b="0"/>
                      <wp:docPr id="2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Pelvic_Angles_Z"/>
            <w:tag w:val="$Left_Pelvic_Angles_Z"/>
            <w:id w:val="134474601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9115F" w:rsidRPr="00A875FF" w:rsidRDefault="009518D3" w:rsidP="0029115F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DE6FC8F" wp14:editId="3173CC99">
                      <wp:extent cx="2030400" cy="1396800"/>
                      <wp:effectExtent l="0" t="0" r="0" b="0"/>
                      <wp:docPr id="2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9115F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29115F" w:rsidRPr="00A875FF" w:rsidRDefault="0029115F" w:rsidP="0029115F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29115F" w:rsidRPr="00A875FF" w:rsidRDefault="0029115F" w:rsidP="0029115F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02157A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BF2055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Hip_Angles_X"/>
            <w:tag w:val="$Left_Hip_Angles_X"/>
            <w:id w:val="63946145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27CCA78" wp14:editId="487042F9">
                      <wp:extent cx="2030400" cy="1396800"/>
                      <wp:effectExtent l="0" t="0" r="0" b="0"/>
                      <wp:docPr id="5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Hip_Angles_Y"/>
            <w:tag w:val="$Left_Hip_Angles_Y"/>
            <w:id w:val="-178527214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5C61B15" wp14:editId="6C09B930">
                      <wp:extent cx="2030400" cy="1396800"/>
                      <wp:effectExtent l="0" t="0" r="0" b="0"/>
                      <wp:docPr id="5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Hip_Angles_Z"/>
            <w:tag w:val="$Left_Hip_Angles_Z"/>
            <w:id w:val="198836282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C1247FE" wp14:editId="7460C84B">
                      <wp:extent cx="2030400" cy="1396800"/>
                      <wp:effectExtent l="0" t="0" r="0" b="0"/>
                      <wp:docPr id="5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2157A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02157A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BF2055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Knee_Angles_X"/>
            <w:tag w:val="$Left_Knee_Angles_X"/>
            <w:id w:val="-197984280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FF0CA1A" wp14:editId="13860DCE">
                      <wp:extent cx="2030400" cy="1396800"/>
                      <wp:effectExtent l="0" t="0" r="0" b="0"/>
                      <wp:docPr id="5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Knee_Angles_Y"/>
            <w:tag w:val="$Left_Knee_Angles_Y"/>
            <w:id w:val="163460011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8CC60D2" wp14:editId="73AB089D">
                      <wp:extent cx="2030400" cy="1396800"/>
                      <wp:effectExtent l="0" t="0" r="0" b="0"/>
                      <wp:docPr id="5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Knee_Angles_Z"/>
            <w:tag w:val="$Left_Knee_Angles_Z"/>
            <w:id w:val="-100119012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3767550" wp14:editId="727F1E5B">
                      <wp:extent cx="2030400" cy="1396800"/>
                      <wp:effectExtent l="0" t="0" r="0" b="0"/>
                      <wp:docPr id="5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2157A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BF2055" w:rsidRPr="00A875FF" w:rsidTr="00BF2055">
        <w:trPr>
          <w:cantSplit/>
          <w:trHeight w:hRule="exact" w:val="198"/>
        </w:trPr>
        <w:tc>
          <w:tcPr>
            <w:tcW w:w="289" w:type="dxa"/>
            <w:textDirection w:val="btLr"/>
            <w:vAlign w:val="center"/>
          </w:tcPr>
          <w:p w:rsidR="00BF2055" w:rsidRPr="00A875FF" w:rsidRDefault="00BF2055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BF2055" w:rsidRPr="00A875FF" w:rsidRDefault="00BF2055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BF2055" w:rsidRPr="00A875FF" w:rsidRDefault="00BF2055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Dorsi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2" w:type="dxa"/>
          </w:tcPr>
          <w:p w:rsidR="00BF2055" w:rsidRPr="00A875FF" w:rsidRDefault="00BF2055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8" w:type="dxa"/>
          </w:tcPr>
          <w:p w:rsidR="00BF2055" w:rsidRPr="00A875FF" w:rsidRDefault="00BF2055" w:rsidP="00BF2055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(Eversion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BF2055" w:rsidRPr="00A875FF" w:rsidRDefault="00BF2055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BF2055" w:rsidRPr="00A875FF" w:rsidRDefault="00BF2055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Foot Progression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BF2055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9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Ankle_Angles_X"/>
            <w:tag w:val="$Left_Ankle_Angles_X"/>
            <w:id w:val="195089385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1BC6DEA" wp14:editId="04D1705F">
                      <wp:extent cx="2030400" cy="1396800"/>
                      <wp:effectExtent l="0" t="0" r="0" b="0"/>
                      <wp:docPr id="5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Ankle_Angles_Y"/>
            <w:tag w:val="$Left_Ankle_Angles_Y"/>
            <w:id w:val="63908287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BF2055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1D08F20" wp14:editId="690FBBAE">
                      <wp:extent cx="2030400" cy="1396800"/>
                      <wp:effectExtent l="0" t="0" r="0" b="0"/>
                      <wp:docPr id="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Foot_Progression_Z"/>
            <w:tag w:val="$Left_Foot_Progression_Z"/>
            <w:id w:val="-53219212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B9FE232" wp14:editId="5FB565CA">
                      <wp:extent cx="2030400" cy="1396800"/>
                      <wp:effectExtent l="0" t="0" r="0" b="0"/>
                      <wp:docPr id="5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BB219F" w:rsidRPr="00A875FF" w:rsidRDefault="00BB219F" w:rsidP="00D37051">
      <w:pPr>
        <w:jc w:val="center"/>
        <w:rPr>
          <w:b/>
          <w:sz w:val="28"/>
          <w:szCs w:val="28"/>
        </w:rPr>
      </w:pPr>
    </w:p>
    <w:p w:rsidR="00BB219F" w:rsidRPr="005B1A7C" w:rsidRDefault="00035BB9" w:rsidP="005B1A7C">
      <w:pPr>
        <w:rPr>
          <w:b/>
          <w:sz w:val="16"/>
          <w:szCs w:val="16"/>
        </w:rPr>
      </w:pPr>
      <w:sdt>
        <w:sdtPr>
          <w:rPr>
            <w:color w:val="A6A6A6" w:themeColor="background1" w:themeShade="A6"/>
            <w:sz w:val="16"/>
            <w:szCs w:val="16"/>
          </w:rPr>
          <w:tag w:val="meta.xml:meta/dynamic_file_names"/>
          <w:id w:val="2117949718"/>
          <w:text/>
        </w:sdtPr>
        <w:sdtEndPr/>
        <w:sdtContent>
          <w:r w:rsidR="005B1A7C" w:rsidRPr="005B1A7C">
            <w:rPr>
              <w:color w:val="A6A6A6" w:themeColor="background1" w:themeShade="A6"/>
              <w:sz w:val="16"/>
              <w:szCs w:val="16"/>
            </w:rPr>
            <w:t>…</w:t>
          </w:r>
        </w:sdtContent>
      </w:sdt>
    </w:p>
    <w:p w:rsidR="00C67FBA" w:rsidRPr="00A875FF" w:rsidRDefault="00C67FBA" w:rsidP="0018549C">
      <w:pPr>
        <w:rPr>
          <w:sz w:val="6"/>
          <w:szCs w:val="6"/>
        </w:rPr>
      </w:pPr>
    </w:p>
    <w:p w:rsidR="009B2272" w:rsidRPr="00A875FF" w:rsidRDefault="009B2272" w:rsidP="0018549C">
      <w:pPr>
        <w:rPr>
          <w:sz w:val="6"/>
          <w:szCs w:val="6"/>
        </w:rPr>
      </w:pPr>
    </w:p>
    <w:p w:rsidR="00C93D1F" w:rsidRPr="00A875FF" w:rsidRDefault="00C93D1F">
      <w:pPr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br w:type="page"/>
      </w:r>
    </w:p>
    <w:p w:rsidR="009D440F" w:rsidRDefault="009D440F" w:rsidP="00C93D1F">
      <w:pPr>
        <w:jc w:val="center"/>
        <w:rPr>
          <w:b/>
          <w:sz w:val="28"/>
          <w:szCs w:val="28"/>
        </w:rPr>
      </w:pPr>
    </w:p>
    <w:p w:rsidR="00D37051" w:rsidRPr="00A875FF" w:rsidRDefault="00D37051" w:rsidP="00C93D1F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 xml:space="preserve">Right Joint </w:t>
      </w:r>
      <w:r w:rsidR="00C93D1F" w:rsidRPr="00A875FF">
        <w:rPr>
          <w:b/>
          <w:sz w:val="28"/>
          <w:szCs w:val="28"/>
        </w:rPr>
        <w:t>A</w:t>
      </w:r>
      <w:r w:rsidRPr="00A875FF">
        <w:rPr>
          <w:b/>
          <w:sz w:val="28"/>
          <w:szCs w:val="28"/>
        </w:rPr>
        <w:t xml:space="preserve">ngles </w:t>
      </w:r>
      <w:r w:rsidR="00C93D1F" w:rsidRPr="00A875FF">
        <w:rPr>
          <w:b/>
          <w:sz w:val="28"/>
          <w:szCs w:val="28"/>
        </w:rPr>
        <w:t>- A</w:t>
      </w:r>
      <w:r w:rsidRPr="00A875FF">
        <w:rPr>
          <w:b/>
          <w:sz w:val="28"/>
          <w:szCs w:val="28"/>
        </w:rPr>
        <w:t xml:space="preserve">ll </w:t>
      </w:r>
      <w:r w:rsidR="00C93D1F" w:rsidRPr="00A875FF">
        <w:rPr>
          <w:b/>
          <w:sz w:val="28"/>
          <w:szCs w:val="28"/>
        </w:rPr>
        <w:t>T</w:t>
      </w:r>
      <w:r w:rsidR="00584F78">
        <w:rPr>
          <w:b/>
          <w:sz w:val="28"/>
          <w:szCs w:val="28"/>
        </w:rPr>
        <w:t>races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893623508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E21F96" w:rsidRPr="00A875FF" w:rsidRDefault="00E21F96" w:rsidP="00C93D1F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02157A" w:rsidRPr="00A875FF" w:rsidTr="0002157A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Pelvic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Pelvic 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Pelvic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7F428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Pelvic_Angles_X"/>
            <w:tag w:val="$Right_Pelvic_Angles_X"/>
            <w:id w:val="180866572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03568A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D0ED71D" wp14:editId="4D5F607B">
                      <wp:extent cx="2030400" cy="1396800"/>
                      <wp:effectExtent l="0" t="0" r="0" b="0"/>
                      <wp:docPr id="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Pelvic_Angles_Y"/>
            <w:tag w:val="$Right_Pelvic_Angles_Y"/>
            <w:id w:val="-13379357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03568A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F052C91" wp14:editId="648BA75E">
                      <wp:extent cx="2030400" cy="1396800"/>
                      <wp:effectExtent l="0" t="0" r="0" b="0"/>
                      <wp:docPr id="3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Pelvic_Angles_Z"/>
            <w:tag w:val="$Right_Pelvic_Angles_Z"/>
            <w:id w:val="262815462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03568A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CA0A22E" wp14:editId="197AA12B">
                      <wp:extent cx="2030400" cy="1396800"/>
                      <wp:effectExtent l="0" t="0" r="0" b="0"/>
                      <wp:docPr id="3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2157A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02157A" w:rsidRPr="00A875FF" w:rsidTr="0002157A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7F428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Hip_Angles_X"/>
            <w:tag w:val="$Right_Hip_Angles_X"/>
            <w:id w:val="203838468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085BC06" wp14:editId="758AFE01">
                      <wp:extent cx="2030400" cy="1396800"/>
                      <wp:effectExtent l="0" t="0" r="0" b="0"/>
                      <wp:docPr id="6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Hip_Angles_Y"/>
            <w:tag w:val="$Right_Hip_Angles_Y"/>
            <w:id w:val="125810021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03F65AB" wp14:editId="4B2C5452">
                      <wp:extent cx="2030400" cy="1396800"/>
                      <wp:effectExtent l="0" t="0" r="0" b="0"/>
                      <wp:docPr id="6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Hip_Angles_Z"/>
            <w:tag w:val="$Right_Hip_Angles_Z"/>
            <w:id w:val="95591674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F817F6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EABA9B9" wp14:editId="1A9B198B">
                      <wp:extent cx="2030400" cy="1396800"/>
                      <wp:effectExtent l="0" t="0" r="0" b="0"/>
                      <wp:docPr id="6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2157A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02157A" w:rsidRPr="00A875FF" w:rsidTr="0002157A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7F428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Knee_Angles_X"/>
            <w:tag w:val="$Right_Knee_Angles_X"/>
            <w:id w:val="34761301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250E54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B2F9C5F" wp14:editId="7C8ECF29">
                      <wp:extent cx="2030400" cy="1396800"/>
                      <wp:effectExtent l="0" t="0" r="0" b="0"/>
                      <wp:docPr id="6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Knee_Angles_Y"/>
            <w:tag w:val="$Right_Knee_Angles_Y"/>
            <w:id w:val="-128110711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250E54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DAE5241" wp14:editId="739652EA">
                      <wp:extent cx="2030400" cy="1396800"/>
                      <wp:effectExtent l="0" t="0" r="0" b="0"/>
                      <wp:docPr id="44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Knee_Angles_Z"/>
            <w:tag w:val="$Right_Knee_Angles_Z"/>
            <w:id w:val="-143350913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250E54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8F7C9E6" wp14:editId="0509762B">
                      <wp:extent cx="2030400" cy="1396800"/>
                      <wp:effectExtent l="0" t="0" r="0" b="0"/>
                      <wp:docPr id="46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2157A" w:rsidRPr="00A875FF" w:rsidTr="007664C5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02157A" w:rsidRPr="00A875FF" w:rsidTr="0002157A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Dorsi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3300" w:type="dxa"/>
            <w:gridSpan w:val="2"/>
          </w:tcPr>
          <w:p w:rsidR="0002157A" w:rsidRPr="00A875FF" w:rsidRDefault="00BF2055" w:rsidP="00BF2055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(Eversion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02157A" w:rsidRPr="00A875FF" w:rsidRDefault="0002157A" w:rsidP="0002157A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Foot Progression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02157A" w:rsidRPr="00A875FF" w:rsidTr="007F428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02157A" w:rsidRPr="00A875FF" w:rsidRDefault="0002157A" w:rsidP="0002157A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Ankle_Angles_X"/>
            <w:tag w:val="$Right_Ankle_Angles_X"/>
            <w:id w:val="-67048106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250E54" w:rsidP="0002157A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706FB87" wp14:editId="41EC54D1">
                      <wp:extent cx="2030400" cy="1396800"/>
                      <wp:effectExtent l="0" t="0" r="0" b="0"/>
                      <wp:docPr id="47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Ankle_Angles_Y"/>
            <w:tag w:val="$Right_Ankle_Angles_Y"/>
            <w:id w:val="42630932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BF2055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27EA98C" wp14:editId="703B2E9B">
                      <wp:extent cx="2030400" cy="1396800"/>
                      <wp:effectExtent l="0" t="0" r="0" b="0"/>
                      <wp:docPr id="1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Foot_Progression_Z"/>
            <w:tag w:val="$Right_Foot_Progression_Z"/>
            <w:id w:val="155758777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02157A" w:rsidRPr="00A875FF" w:rsidRDefault="00250E54" w:rsidP="0002157A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977ECD7" wp14:editId="78C5C9BF">
                      <wp:extent cx="2030400" cy="1396800"/>
                      <wp:effectExtent l="0" t="0" r="0" b="0"/>
                      <wp:docPr id="47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9B2272" w:rsidRPr="00A875FF" w:rsidRDefault="009B2272" w:rsidP="0018549C">
      <w:pPr>
        <w:rPr>
          <w:sz w:val="6"/>
          <w:szCs w:val="6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  <w:sectPr w:rsidR="00354036" w:rsidRPr="001E72D7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C93D1F" w:rsidRPr="00A875FF" w:rsidRDefault="00C93D1F" w:rsidP="0018549C">
      <w:pPr>
        <w:rPr>
          <w:sz w:val="6"/>
          <w:szCs w:val="6"/>
        </w:rPr>
      </w:pPr>
    </w:p>
    <w:p w:rsidR="00C93D1F" w:rsidRDefault="00C93D1F">
      <w:pPr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br w:type="page"/>
      </w:r>
    </w:p>
    <w:p w:rsidR="00354036" w:rsidRDefault="00354036" w:rsidP="0035403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Upper Body</w:t>
      </w:r>
      <w:r w:rsidRPr="00A875FF">
        <w:rPr>
          <w:b/>
          <w:sz w:val="28"/>
          <w:szCs w:val="28"/>
        </w:rPr>
        <w:t xml:space="preserve"> Angles</w:t>
      </w:r>
      <w:r>
        <w:rPr>
          <w:b/>
          <w:sz w:val="28"/>
          <w:szCs w:val="28"/>
        </w:rPr>
        <w:t xml:space="preserve"> Comparison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1060596620"/>
          <w:dataBinding w:xpath="metrics/GLOBAL/Stride_Length_Mean/TEMPORAL_DISTANCE/X" w:storeItemID="{7E7DE756-8780-40D7-B2E2-A8B1C27C5786}"/>
          <w:text/>
        </w:sdtPr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354036" w:rsidRPr="00A875FF" w:rsidRDefault="00354036" w:rsidP="0035403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Thorax_Lab_Angles_X_MEAN"/>
            <w:tag w:val="$Thorax_Lab_Angles_X_MEAN"/>
            <w:id w:val="87890017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8D3AD63" wp14:editId="0BAF7F5E">
                      <wp:extent cx="2030400" cy="1396800"/>
                      <wp:effectExtent l="0" t="0" r="0" b="0"/>
                      <wp:docPr id="37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Lab_Angles_Y_MEAN"/>
            <w:tag w:val="$Thorax_Lab_Angles_Y_MEAN"/>
            <w:id w:val="1800648045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6B5E8CD" wp14:editId="6BB0EE64">
                      <wp:extent cx="2030400" cy="1396800"/>
                      <wp:effectExtent l="0" t="0" r="0" b="0"/>
                      <wp:docPr id="37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Lab_Angles_Z_MEAN"/>
            <w:tag w:val="$Thorax_Lab_Angles_Z_MEAN"/>
            <w:id w:val="200293267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DB65E12" wp14:editId="5843E088">
                      <wp:extent cx="2030400" cy="1396800"/>
                      <wp:effectExtent l="0" t="0" r="0" b="0"/>
                      <wp:docPr id="38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Thorax_Angles_X_MEAN"/>
            <w:tag w:val="$Thorax_Angles_X_MEAN"/>
            <w:id w:val="-1632786055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F09B552" wp14:editId="727DE48D">
                      <wp:extent cx="2030400" cy="1396800"/>
                      <wp:effectExtent l="0" t="0" r="0" b="0"/>
                      <wp:docPr id="38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Angles_Y_MEAN"/>
            <w:tag w:val="$Thorax_Angles_Y_MEAN"/>
            <w:id w:val="-359282862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2B5E64A" wp14:editId="77508277">
                      <wp:extent cx="2030400" cy="1396800"/>
                      <wp:effectExtent l="0" t="0" r="0" b="0"/>
                      <wp:docPr id="38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Angles_Z_MEAN"/>
            <w:tag w:val="$Thorax_Angles_Z_MEAN"/>
            <w:id w:val="-203940148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6AA0A69" wp14:editId="245E4FAA">
                      <wp:extent cx="2030400" cy="1396800"/>
                      <wp:effectExtent l="0" t="0" r="0" b="0"/>
                      <wp:docPr id="38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Shoulder_Angles_X_MEAN"/>
            <w:tag w:val="$Shoulder_Angles_X_MEAN"/>
            <w:id w:val="-113648971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122E75A" wp14:editId="4312432F">
                      <wp:extent cx="2030400" cy="1396800"/>
                      <wp:effectExtent l="0" t="0" r="0" b="0"/>
                      <wp:docPr id="128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Shoulder_Angles_Y_MEAN"/>
            <w:tag w:val="$Shoulder_Angles_Y_MEAN"/>
            <w:id w:val="1663044616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EA83399" wp14:editId="05D0400A">
                      <wp:extent cx="2030400" cy="1396800"/>
                      <wp:effectExtent l="0" t="0" r="0" b="0"/>
                      <wp:docPr id="128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Shoulder_Angles_Z_MEAN"/>
            <w:tag w:val="$Shoulder_Angles_Z_MEAN"/>
            <w:id w:val="-920337536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1356FBD" wp14:editId="1A0C70AB">
                      <wp:extent cx="2030400" cy="1396800"/>
                      <wp:effectExtent l="0" t="0" r="0" b="0"/>
                      <wp:docPr id="128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Elbow_Angles_X_MEAN"/>
            <w:tag w:val="$Elbow_Angles_X_MEAN"/>
            <w:id w:val="198682016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A4AFCC7" wp14:editId="59D04205">
                      <wp:extent cx="2030400" cy="1396800"/>
                      <wp:effectExtent l="0" t="0" r="0" b="0"/>
                      <wp:docPr id="128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rPr>
                <w:rFonts w:ascii="Franklin Gothic Book" w:hAnsi="Franklin Gothic Book"/>
              </w:rPr>
            </w:pPr>
          </w:p>
        </w:tc>
        <w:sdt>
          <w:sdtPr>
            <w:rPr>
              <w:rFonts w:ascii="Franklin Gothic Book" w:hAnsi="Franklin Gothic Book"/>
            </w:rPr>
            <w:alias w:val="$Elbow_Angles_Z_MEAN"/>
            <w:tag w:val="$Elbow_Angles_Z_MEAN"/>
            <w:id w:val="-110964973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581B0F4" wp14:editId="7B6E5322">
                      <wp:extent cx="2030400" cy="1396800"/>
                      <wp:effectExtent l="0" t="0" r="0" b="0"/>
                      <wp:docPr id="128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  <w:sectPr w:rsidR="00354036" w:rsidRPr="001E72D7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354036" w:rsidRDefault="00354036" w:rsidP="00354036">
      <w:pPr>
        <w:rPr>
          <w:b/>
          <w:sz w:val="16"/>
          <w:szCs w:val="28"/>
        </w:rPr>
      </w:pPr>
      <w:r>
        <w:rPr>
          <w:b/>
          <w:sz w:val="16"/>
          <w:szCs w:val="28"/>
        </w:rPr>
        <w:lastRenderedPageBreak/>
        <w:br w:type="page"/>
      </w:r>
    </w:p>
    <w:p w:rsidR="00354036" w:rsidRDefault="00354036" w:rsidP="0035403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Left Upper Body</w:t>
      </w:r>
      <w:r w:rsidRPr="00A875FF">
        <w:rPr>
          <w:b/>
          <w:sz w:val="28"/>
          <w:szCs w:val="28"/>
        </w:rPr>
        <w:t xml:space="preserve"> Angles - All T</w:t>
      </w:r>
      <w:r>
        <w:rPr>
          <w:b/>
          <w:sz w:val="28"/>
          <w:szCs w:val="28"/>
        </w:rPr>
        <w:t>races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673078168"/>
          <w:dataBinding w:xpath="metrics/GLOBAL/Stride_Length_Mean/TEMPORAL_DISTANCE/X" w:storeItemID="{7E7DE756-8780-40D7-B2E2-A8B1C27C5786}"/>
          <w:text/>
        </w:sdtPr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354036" w:rsidRPr="00A875FF" w:rsidRDefault="00354036" w:rsidP="0035403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Thorax_Lab_Angles_X"/>
            <w:tag w:val="$Left_Thorax_Lab_Angles_X"/>
            <w:id w:val="-133684002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70DF523" wp14:editId="1D823475">
                      <wp:extent cx="2030400" cy="1396800"/>
                      <wp:effectExtent l="0" t="0" r="0" b="0"/>
                      <wp:docPr id="2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Lab_Angles_Y"/>
            <w:tag w:val="$Left_Thorax_Lab_Angles_Y"/>
            <w:id w:val="1554427260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7231FD5" wp14:editId="0988F21E">
                      <wp:extent cx="2030400" cy="1396800"/>
                      <wp:effectExtent l="0" t="0" r="0" b="0"/>
                      <wp:docPr id="2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Lab_Angles_Z"/>
            <w:tag w:val="$Left_Thorax_Lab_Angles_Z"/>
            <w:id w:val="-102254294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5BD242A" wp14:editId="24215319">
                      <wp:extent cx="2030400" cy="1396800"/>
                      <wp:effectExtent l="0" t="0" r="0" b="0"/>
                      <wp:docPr id="139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Thorax_Angles_X"/>
            <w:tag w:val="$Left_Thorax_Angles_X"/>
            <w:id w:val="-1342783048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D7DB8E1" wp14:editId="4B2A5E90">
                      <wp:extent cx="2030400" cy="1396800"/>
                      <wp:effectExtent l="0" t="0" r="0" b="0"/>
                      <wp:docPr id="139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Angles_Y"/>
            <w:tag w:val="$Left_Thorax_Angles_Y"/>
            <w:id w:val="58335077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37A9773" wp14:editId="0110E827">
                      <wp:extent cx="2030400" cy="1396800"/>
                      <wp:effectExtent l="0" t="0" r="0" b="0"/>
                      <wp:docPr id="139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Angles_Z"/>
            <w:tag w:val="$Left_Thorax_Angles_Z"/>
            <w:id w:val="167075256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0A6DDB0" wp14:editId="1C93614A">
                      <wp:extent cx="2030400" cy="1396800"/>
                      <wp:effectExtent l="0" t="0" r="0" b="0"/>
                      <wp:docPr id="46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Shoulder_Angles_X"/>
            <w:tag w:val="$Left_Shoulder_Angles_X"/>
            <w:id w:val="-164541221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D080345" wp14:editId="17726624">
                      <wp:extent cx="2030400" cy="1396800"/>
                      <wp:effectExtent l="0" t="0" r="0" b="0"/>
                      <wp:docPr id="26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Shoulder_Angles_Y"/>
            <w:tag w:val="$Left_Shoulder_Angles_Y"/>
            <w:id w:val="-34417352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AC53CCF" wp14:editId="1BBAA0DA">
                      <wp:extent cx="2030400" cy="1396800"/>
                      <wp:effectExtent l="0" t="0" r="0" b="0"/>
                      <wp:docPr id="33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Shoulder_Angles_Z"/>
            <w:tag w:val="$Left_Shoulder_Angles_Z"/>
            <w:id w:val="-1430032726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1B981E4" wp14:editId="24B8F899">
                      <wp:extent cx="2030400" cy="1396800"/>
                      <wp:effectExtent l="0" t="0" r="0" b="0"/>
                      <wp:docPr id="36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Elbow_Angles_X"/>
            <w:tag w:val="$Left_Elbow_Angles_X"/>
            <w:id w:val="-945312638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725C738" wp14:editId="2F588DAE">
                      <wp:extent cx="2030400" cy="1396800"/>
                      <wp:effectExtent l="0" t="0" r="0" b="0"/>
                      <wp:docPr id="36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rPr>
                <w:rFonts w:ascii="Franklin Gothic Book" w:hAnsi="Franklin Gothic Book"/>
              </w:rPr>
            </w:pPr>
          </w:p>
        </w:tc>
        <w:sdt>
          <w:sdtPr>
            <w:rPr>
              <w:rFonts w:ascii="Franklin Gothic Book" w:hAnsi="Franklin Gothic Book"/>
            </w:rPr>
            <w:alias w:val="$Left_Elbow_Angles_Z"/>
            <w:tag w:val="$Left_Elbow_Angles_Z"/>
            <w:id w:val="-1733306132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34019FC" wp14:editId="7D31C736">
                      <wp:extent cx="2030400" cy="1396800"/>
                      <wp:effectExtent l="0" t="0" r="0" b="0"/>
                      <wp:docPr id="36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354036" w:rsidRDefault="00354036" w:rsidP="00354036">
      <w:pPr>
        <w:pStyle w:val="Odstavecseseznamem"/>
        <w:ind w:left="0"/>
        <w:rPr>
          <w:b/>
          <w:sz w:val="16"/>
          <w:szCs w:val="28"/>
        </w:rPr>
      </w:pPr>
    </w:p>
    <w:p w:rsidR="00354036" w:rsidRDefault="00354036" w:rsidP="00354036">
      <w:pPr>
        <w:rPr>
          <w:b/>
          <w:sz w:val="16"/>
          <w:szCs w:val="28"/>
        </w:rPr>
      </w:pPr>
      <w:r>
        <w:rPr>
          <w:b/>
          <w:sz w:val="16"/>
          <w:szCs w:val="28"/>
        </w:rPr>
        <w:br w:type="page"/>
      </w:r>
    </w:p>
    <w:p w:rsidR="00354036" w:rsidRDefault="00354036" w:rsidP="0035403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Right Upper Body</w:t>
      </w:r>
      <w:r w:rsidRPr="00A875FF">
        <w:rPr>
          <w:b/>
          <w:sz w:val="28"/>
          <w:szCs w:val="28"/>
        </w:rPr>
        <w:t xml:space="preserve"> Angles - All T</w:t>
      </w:r>
      <w:r>
        <w:rPr>
          <w:b/>
          <w:sz w:val="28"/>
          <w:szCs w:val="28"/>
        </w:rPr>
        <w:t>races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-1579361292"/>
          <w:dataBinding w:xpath="metrics/GLOBAL/Stride_Length_Mean/TEMPORAL_DISTANCE/X" w:storeItemID="{7E7DE756-8780-40D7-B2E2-A8B1C27C5786}"/>
          <w:text/>
        </w:sdtPr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354036" w:rsidRPr="00A875FF" w:rsidRDefault="00354036" w:rsidP="0035403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Thorax_Lab_Angles_X"/>
            <w:tag w:val="$Right_Thorax_Lab_Angles_X"/>
            <w:id w:val="-196179353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6798A66" wp14:editId="0FBF5023">
                      <wp:extent cx="2030400" cy="1396800"/>
                      <wp:effectExtent l="0" t="0" r="0" b="0"/>
                      <wp:docPr id="36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Lab_Angles_Y"/>
            <w:tag w:val="$Right_Thorax_Lab_Angles_Y"/>
            <w:id w:val="-1207789638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9720377" wp14:editId="65FBC146">
                      <wp:extent cx="2030400" cy="1396800"/>
                      <wp:effectExtent l="0" t="0" r="0" b="0"/>
                      <wp:docPr id="36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Lab_Angles_Z"/>
            <w:tag w:val="$Right_Thorax_Lab_Angles_Z"/>
            <w:id w:val="383685925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6327A7E" wp14:editId="5991E201">
                      <wp:extent cx="2030400" cy="1396800"/>
                      <wp:effectExtent l="0" t="0" r="0" b="0"/>
                      <wp:docPr id="36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Thorax_Angles_X"/>
            <w:tag w:val="$Right_Thorax_Angles_X"/>
            <w:id w:val="95299860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C981CF9" wp14:editId="029C69C8">
                      <wp:extent cx="2030400" cy="1396800"/>
                      <wp:effectExtent l="0" t="0" r="0" b="0"/>
                      <wp:docPr id="37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Angles_Y"/>
            <w:tag w:val="$Right_Thorax_Angles_Y"/>
            <w:id w:val="75355628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592D1A8" wp14:editId="2C81F61F">
                      <wp:extent cx="2030400" cy="1396800"/>
                      <wp:effectExtent l="0" t="0" r="0" b="0"/>
                      <wp:docPr id="37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Angles_Z"/>
            <w:tag w:val="$Right_Thorax_Angles_Z"/>
            <w:id w:val="1794403400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0CBD6CF" wp14:editId="76FC8AFA">
                      <wp:extent cx="2030400" cy="1396800"/>
                      <wp:effectExtent l="0" t="0" r="0" b="0"/>
                      <wp:docPr id="37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Shoulder_Angles_X"/>
            <w:tag w:val="$Right_Shoulder_Angles_X"/>
            <w:id w:val="1507016312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16C9979" wp14:editId="4E488C26">
                      <wp:extent cx="2030400" cy="1396800"/>
                      <wp:effectExtent l="0" t="0" r="0" b="0"/>
                      <wp:docPr id="37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Shoulder_Angles_Y"/>
            <w:tag w:val="$Right_Shoulder_Angles_Y"/>
            <w:id w:val="-418248448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0357BCC" wp14:editId="2EDB33D3">
                      <wp:extent cx="2030400" cy="1396800"/>
                      <wp:effectExtent l="0" t="0" r="0" b="0"/>
                      <wp:docPr id="37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Shoulder_Angles_Z"/>
            <w:tag w:val="$Right_Shoulder_Angles_Z"/>
            <w:id w:val="-193759042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A600304" wp14:editId="4060705E">
                      <wp:extent cx="2030400" cy="1396800"/>
                      <wp:effectExtent l="0" t="0" r="0" b="0"/>
                      <wp:docPr id="37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Elbow_Angles_X"/>
            <w:tag w:val="$Right_Elbow_Angles_X"/>
            <w:id w:val="-119345055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EC39DAA" wp14:editId="41846297">
                      <wp:extent cx="2030400" cy="1396800"/>
                      <wp:effectExtent l="0" t="0" r="0" b="0"/>
                      <wp:docPr id="37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rPr>
                <w:rFonts w:ascii="Franklin Gothic Book" w:hAnsi="Franklin Gothic Book"/>
              </w:rPr>
            </w:pPr>
          </w:p>
        </w:tc>
        <w:sdt>
          <w:sdtPr>
            <w:rPr>
              <w:rFonts w:ascii="Franklin Gothic Book" w:hAnsi="Franklin Gothic Book"/>
            </w:rPr>
            <w:alias w:val="$Right_Elbow_Angles_Z"/>
            <w:tag w:val="$Right_Elbow_Angles_Z"/>
            <w:id w:val="-178279674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EC720E9" wp14:editId="08464D42">
                      <wp:extent cx="2030400" cy="1396800"/>
                      <wp:effectExtent l="0" t="0" r="0" b="0"/>
                      <wp:docPr id="37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354036" w:rsidRDefault="00354036" w:rsidP="00354036">
      <w:pPr>
        <w:pStyle w:val="Odstavecseseznamem"/>
        <w:ind w:left="0"/>
        <w:rPr>
          <w:b/>
          <w:sz w:val="16"/>
          <w:szCs w:val="28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  <w:sectPr w:rsidR="00354036" w:rsidRPr="001E72D7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354036" w:rsidRPr="001E72D7" w:rsidRDefault="00354036" w:rsidP="00354036">
      <w:pPr>
        <w:rPr>
          <w:b/>
          <w:sz w:val="16"/>
          <w:szCs w:val="28"/>
        </w:rPr>
      </w:pPr>
      <w:r w:rsidRPr="001E72D7">
        <w:rPr>
          <w:b/>
          <w:sz w:val="16"/>
          <w:szCs w:val="28"/>
        </w:rPr>
        <w:lastRenderedPageBreak/>
        <w:br w:type="page"/>
      </w:r>
    </w:p>
    <w:p w:rsidR="00E21F96" w:rsidRPr="00A875FF" w:rsidRDefault="00D37051" w:rsidP="00D501D2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t xml:space="preserve">GRF </w:t>
      </w:r>
      <w:r w:rsidR="00C93D1F" w:rsidRPr="00A875FF">
        <w:rPr>
          <w:b/>
          <w:sz w:val="28"/>
          <w:szCs w:val="28"/>
        </w:rPr>
        <w:t>C</w:t>
      </w:r>
      <w:r w:rsidR="00584F78">
        <w:rPr>
          <w:b/>
          <w:sz w:val="28"/>
          <w:szCs w:val="28"/>
        </w:rPr>
        <w:t>omparison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-1011984034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tbl>
      <w:tblPr>
        <w:tblStyle w:val="Mkatabulky"/>
        <w:tblW w:w="7513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988"/>
        <w:gridCol w:w="5075"/>
        <w:gridCol w:w="988"/>
        <w:gridCol w:w="38"/>
      </w:tblGrid>
      <w:tr w:rsidR="00C93D1F" w:rsidRPr="00A875FF" w:rsidTr="00E576D1">
        <w:trPr>
          <w:gridAfter w:val="1"/>
          <w:wAfter w:w="38" w:type="dxa"/>
          <w:cantSplit/>
          <w:trHeight w:val="283"/>
        </w:trPr>
        <w:tc>
          <w:tcPr>
            <w:tcW w:w="424" w:type="dxa"/>
            <w:textDirection w:val="btLr"/>
            <w:vAlign w:val="center"/>
          </w:tcPr>
          <w:p w:rsidR="00C93D1F" w:rsidRPr="00A875FF" w:rsidRDefault="00C93D1F" w:rsidP="00AA2D29">
            <w:pPr>
              <w:keepNext/>
              <w:ind w:left="113" w:right="113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7051" w:type="dxa"/>
            <w:gridSpan w:val="3"/>
            <w:vAlign w:val="center"/>
          </w:tcPr>
          <w:p w:rsidR="00C93D1F" w:rsidRPr="00A875FF" w:rsidRDefault="00C93D1F" w:rsidP="00AA2D29">
            <w:pPr>
              <w:keepNext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Ground Reaction Force</w:t>
            </w:r>
          </w:p>
        </w:tc>
      </w:tr>
      <w:tr w:rsidR="001F52E0" w:rsidRPr="003C6D6D" w:rsidTr="00E576D1">
        <w:trPr>
          <w:gridAfter w:val="1"/>
          <w:wAfter w:w="38" w:type="dxa"/>
          <w:cantSplit/>
          <w:trHeight w:hRule="exact" w:val="363"/>
        </w:trPr>
        <w:tc>
          <w:tcPr>
            <w:tcW w:w="424" w:type="dxa"/>
            <w:textDirection w:val="btLr"/>
            <w:vAlign w:val="center"/>
          </w:tcPr>
          <w:p w:rsidR="001F52E0" w:rsidRPr="003C6D6D" w:rsidRDefault="001F52E0" w:rsidP="003C6D6D">
            <w:pPr>
              <w:keepNext/>
              <w:spacing w:before="120"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988" w:type="dxa"/>
          </w:tcPr>
          <w:p w:rsidR="001F52E0" w:rsidRPr="003C6D6D" w:rsidRDefault="001F52E0" w:rsidP="003C6D6D">
            <w:pPr>
              <w:keepNext/>
              <w:spacing w:before="12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5075" w:type="dxa"/>
          </w:tcPr>
          <w:p w:rsidR="001F52E0" w:rsidRPr="003C6D6D" w:rsidRDefault="001F52E0" w:rsidP="003C6D6D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  <w:r w:rsidRPr="003C6D6D">
              <w:rPr>
                <w:rFonts w:ascii="Franklin Gothic Book" w:hAnsi="Franklin Gothic Book"/>
                <w:szCs w:val="18"/>
              </w:rPr>
              <w:t>Anterior / Posterior (Anterior +</w:t>
            </w:r>
            <w:proofErr w:type="spellStart"/>
            <w:r w:rsidRPr="003C6D6D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3C6D6D">
              <w:rPr>
                <w:rFonts w:ascii="Franklin Gothic Book" w:hAnsi="Franklin Gothic Book"/>
                <w:szCs w:val="18"/>
              </w:rPr>
              <w:t xml:space="preserve"> / Posterior –</w:t>
            </w:r>
            <w:proofErr w:type="spellStart"/>
            <w:r w:rsidRPr="003C6D6D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3C6D6D">
              <w:rPr>
                <w:rFonts w:ascii="Franklin Gothic Book" w:hAnsi="Franklin Gothic Book"/>
                <w:szCs w:val="18"/>
              </w:rPr>
              <w:t>)</w:t>
            </w:r>
          </w:p>
        </w:tc>
        <w:tc>
          <w:tcPr>
            <w:tcW w:w="988" w:type="dxa"/>
          </w:tcPr>
          <w:p w:rsidR="001F52E0" w:rsidRPr="003C6D6D" w:rsidRDefault="001F52E0" w:rsidP="003C6D6D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</w:tr>
      <w:tr w:rsidR="00C93D1F" w:rsidRPr="00A875FF" w:rsidTr="00E576D1">
        <w:trPr>
          <w:gridAfter w:val="1"/>
          <w:wAfter w:w="38" w:type="dxa"/>
          <w:cantSplit/>
          <w:trHeight w:val="2869"/>
        </w:trPr>
        <w:tc>
          <w:tcPr>
            <w:tcW w:w="424" w:type="dxa"/>
            <w:textDirection w:val="btLr"/>
            <w:vAlign w:val="center"/>
          </w:tcPr>
          <w:p w:rsidR="00C93D1F" w:rsidRPr="00A875FF" w:rsidRDefault="00C93D1F" w:rsidP="00AA2D29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7051" w:type="dxa"/>
            <w:gridSpan w:val="3"/>
          </w:tcPr>
          <w:p w:rsidR="00C93D1F" w:rsidRPr="003415E7" w:rsidRDefault="00C93D1F" w:rsidP="00AA2D29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</w:p>
          <w:p w:rsidR="003415E7" w:rsidRPr="00A875FF" w:rsidRDefault="00035BB9" w:rsidP="003415E7">
            <w:pPr>
              <w:keepNext/>
              <w:jc w:val="center"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GRF_Y_MEAN"/>
                <w:tag w:val="$GRF_Y_MEAN"/>
                <w:id w:val="161369825"/>
                <w:picture/>
              </w:sdtPr>
              <w:sdtEndPr/>
              <w:sdtContent>
                <w:r w:rsidR="00250E54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D2E7680" wp14:editId="4A84B1F7">
                      <wp:extent cx="3156667" cy="2368361"/>
                      <wp:effectExtent l="0" t="0" r="0" b="0"/>
                      <wp:docPr id="481" name="obráze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61702" cy="2372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1F52E0" w:rsidRPr="000857DF" w:rsidTr="00E576D1">
        <w:trPr>
          <w:gridAfter w:val="1"/>
          <w:wAfter w:w="38" w:type="dxa"/>
          <w:cantSplit/>
          <w:trHeight w:hRule="exact" w:val="363"/>
        </w:trPr>
        <w:tc>
          <w:tcPr>
            <w:tcW w:w="424" w:type="dxa"/>
            <w:textDirection w:val="btLr"/>
            <w:vAlign w:val="center"/>
          </w:tcPr>
          <w:p w:rsidR="001F52E0" w:rsidRPr="000857DF" w:rsidRDefault="001F52E0" w:rsidP="000857DF">
            <w:pPr>
              <w:keepNext/>
              <w:spacing w:before="120"/>
              <w:ind w:left="113" w:right="113"/>
              <w:rPr>
                <w:rFonts w:ascii="Franklin Gothic Book" w:hAnsi="Franklin Gothic Book"/>
              </w:rPr>
            </w:pPr>
          </w:p>
        </w:tc>
        <w:tc>
          <w:tcPr>
            <w:tcW w:w="988" w:type="dxa"/>
          </w:tcPr>
          <w:p w:rsidR="001F52E0" w:rsidRPr="000857DF" w:rsidRDefault="001F52E0" w:rsidP="000857DF">
            <w:pPr>
              <w:keepNext/>
              <w:spacing w:before="12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5075" w:type="dxa"/>
          </w:tcPr>
          <w:p w:rsidR="001F52E0" w:rsidRPr="000857DF" w:rsidRDefault="001F52E0" w:rsidP="000857DF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  <w:r w:rsidRPr="000857DF">
              <w:rPr>
                <w:rFonts w:ascii="Franklin Gothic Book" w:hAnsi="Franklin Gothic Book"/>
                <w:szCs w:val="18"/>
              </w:rPr>
              <w:t>Medial / Lateral (Medial +</w:t>
            </w:r>
            <w:proofErr w:type="spellStart"/>
            <w:r w:rsidRPr="000857DF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0857DF">
              <w:rPr>
                <w:rFonts w:ascii="Franklin Gothic Book" w:hAnsi="Franklin Gothic Book"/>
                <w:szCs w:val="18"/>
              </w:rPr>
              <w:t xml:space="preserve"> / Lateral –</w:t>
            </w:r>
            <w:proofErr w:type="spellStart"/>
            <w:r w:rsidRPr="000857DF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0857DF">
              <w:rPr>
                <w:rFonts w:ascii="Franklin Gothic Book" w:hAnsi="Franklin Gothic Book"/>
                <w:szCs w:val="18"/>
              </w:rPr>
              <w:t>)</w:t>
            </w:r>
          </w:p>
        </w:tc>
        <w:tc>
          <w:tcPr>
            <w:tcW w:w="988" w:type="dxa"/>
          </w:tcPr>
          <w:p w:rsidR="001F52E0" w:rsidRPr="000857DF" w:rsidRDefault="001F52E0" w:rsidP="000857DF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</w:tr>
      <w:tr w:rsidR="00C93D1F" w:rsidRPr="00A875FF" w:rsidTr="00E576D1">
        <w:trPr>
          <w:gridAfter w:val="1"/>
          <w:wAfter w:w="38" w:type="dxa"/>
          <w:cantSplit/>
          <w:trHeight w:val="2869"/>
        </w:trPr>
        <w:tc>
          <w:tcPr>
            <w:tcW w:w="424" w:type="dxa"/>
            <w:textDirection w:val="btLr"/>
            <w:vAlign w:val="center"/>
          </w:tcPr>
          <w:p w:rsidR="00C93D1F" w:rsidRPr="00A875FF" w:rsidRDefault="00C93D1F" w:rsidP="00AA2D29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7051" w:type="dxa"/>
            <w:gridSpan w:val="3"/>
          </w:tcPr>
          <w:p w:rsidR="00C93D1F" w:rsidRPr="003415E7" w:rsidRDefault="00C93D1F" w:rsidP="00AA2D29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</w:p>
          <w:p w:rsidR="002165D2" w:rsidRPr="00A875FF" w:rsidRDefault="00035BB9" w:rsidP="003415E7">
            <w:pPr>
              <w:keepNext/>
              <w:jc w:val="center"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GRF_X_MEAN"/>
                <w:tag w:val="$GRF_X_MEAN"/>
                <w:id w:val="-2021767222"/>
                <w:picture/>
              </w:sdtPr>
              <w:sdtEndPr/>
              <w:sdtContent>
                <w:r w:rsidR="00BA583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5DF299A" wp14:editId="5D4B9D0F">
                      <wp:extent cx="3156667" cy="2368361"/>
                      <wp:effectExtent l="0" t="0" r="0" b="0"/>
                      <wp:docPr id="6" name="obráze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61702" cy="2372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1F52E0" w:rsidRPr="000857DF" w:rsidTr="00E576D1">
        <w:tblPrEx>
          <w:tblCellMar>
            <w:left w:w="70" w:type="dxa"/>
            <w:right w:w="70" w:type="dxa"/>
          </w:tblCellMar>
        </w:tblPrEx>
        <w:trPr>
          <w:cantSplit/>
          <w:trHeight w:hRule="exact" w:val="363"/>
        </w:trPr>
        <w:tc>
          <w:tcPr>
            <w:tcW w:w="424" w:type="dxa"/>
            <w:textDirection w:val="btLr"/>
            <w:vAlign w:val="center"/>
          </w:tcPr>
          <w:p w:rsidR="001F52E0" w:rsidRPr="000857DF" w:rsidRDefault="001F52E0" w:rsidP="000857DF">
            <w:pPr>
              <w:keepNext/>
              <w:spacing w:before="120"/>
              <w:ind w:left="113" w:right="113"/>
              <w:jc w:val="center"/>
              <w:rPr>
                <w:rFonts w:ascii="Franklin Gothic Book" w:hAnsi="Franklin Gothic Book"/>
                <w:szCs w:val="18"/>
              </w:rPr>
            </w:pPr>
          </w:p>
        </w:tc>
        <w:tc>
          <w:tcPr>
            <w:tcW w:w="988" w:type="dxa"/>
          </w:tcPr>
          <w:p w:rsidR="001F52E0" w:rsidRPr="000857DF" w:rsidRDefault="001F52E0" w:rsidP="000857DF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  <w:tc>
          <w:tcPr>
            <w:tcW w:w="5075" w:type="dxa"/>
          </w:tcPr>
          <w:p w:rsidR="001F52E0" w:rsidRPr="000857DF" w:rsidRDefault="001F52E0" w:rsidP="000857DF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  <w:r w:rsidRPr="000857DF">
              <w:rPr>
                <w:rFonts w:ascii="Franklin Gothic Book" w:hAnsi="Franklin Gothic Book"/>
                <w:szCs w:val="18"/>
              </w:rPr>
              <w:t>Vertical</w:t>
            </w:r>
          </w:p>
        </w:tc>
        <w:tc>
          <w:tcPr>
            <w:tcW w:w="1026" w:type="dxa"/>
            <w:gridSpan w:val="2"/>
          </w:tcPr>
          <w:p w:rsidR="001F52E0" w:rsidRPr="000857DF" w:rsidRDefault="001F52E0" w:rsidP="000857DF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</w:tr>
      <w:tr w:rsidR="00C93D1F" w:rsidRPr="00A875FF" w:rsidTr="00E576D1">
        <w:trPr>
          <w:gridAfter w:val="1"/>
          <w:wAfter w:w="38" w:type="dxa"/>
          <w:cantSplit/>
          <w:trHeight w:val="2869"/>
        </w:trPr>
        <w:tc>
          <w:tcPr>
            <w:tcW w:w="424" w:type="dxa"/>
            <w:textDirection w:val="btLr"/>
            <w:vAlign w:val="center"/>
          </w:tcPr>
          <w:p w:rsidR="00C93D1F" w:rsidRPr="00A875FF" w:rsidRDefault="00C93D1F" w:rsidP="00B20518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7051" w:type="dxa"/>
            <w:gridSpan w:val="3"/>
          </w:tcPr>
          <w:p w:rsidR="00C93D1F" w:rsidRPr="003415E7" w:rsidRDefault="00C93D1F" w:rsidP="00AA2D29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</w:p>
          <w:p w:rsidR="002165D2" w:rsidRPr="00A875FF" w:rsidRDefault="00035BB9" w:rsidP="003415E7">
            <w:pPr>
              <w:keepNext/>
              <w:jc w:val="center"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GRF_Z_MEAN"/>
                <w:tag w:val="$GRF_Z_MEAN"/>
                <w:id w:val="-1385555776"/>
                <w:picture/>
              </w:sdtPr>
              <w:sdtEndPr/>
              <w:sdtContent>
                <w:r w:rsidR="00BA583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75142C4" wp14:editId="037B5E48">
                      <wp:extent cx="3156667" cy="2368361"/>
                      <wp:effectExtent l="0" t="0" r="0" b="0"/>
                      <wp:docPr id="8" name="obráze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61702" cy="2372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8740BA" w:rsidRPr="00354036" w:rsidRDefault="008740BA" w:rsidP="008740BA">
      <w:pPr>
        <w:pStyle w:val="Odstavecseseznamem"/>
        <w:ind w:left="0"/>
        <w:rPr>
          <w:b/>
          <w:sz w:val="12"/>
          <w:szCs w:val="12"/>
        </w:rPr>
      </w:pPr>
    </w:p>
    <w:p w:rsidR="008740BA" w:rsidRPr="00354036" w:rsidRDefault="008740BA" w:rsidP="008740BA">
      <w:pPr>
        <w:pStyle w:val="Odstavecseseznamem"/>
        <w:ind w:left="0"/>
        <w:rPr>
          <w:b/>
          <w:sz w:val="12"/>
          <w:szCs w:val="12"/>
        </w:rPr>
        <w:sectPr w:rsidR="008740BA" w:rsidRPr="00354036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354036" w:rsidRPr="00354036" w:rsidRDefault="00354036" w:rsidP="00354036">
      <w:pPr>
        <w:pStyle w:val="Odstavecseseznamem"/>
        <w:ind w:left="0"/>
        <w:rPr>
          <w:b/>
          <w:sz w:val="12"/>
          <w:szCs w:val="12"/>
        </w:rPr>
      </w:pPr>
    </w:p>
    <w:p w:rsidR="00354036" w:rsidRPr="00354036" w:rsidRDefault="00354036" w:rsidP="00354036">
      <w:pPr>
        <w:pStyle w:val="Odstavecseseznamem"/>
        <w:ind w:left="0"/>
        <w:rPr>
          <w:b/>
          <w:sz w:val="12"/>
          <w:szCs w:val="12"/>
        </w:rPr>
        <w:sectPr w:rsidR="00354036" w:rsidRPr="00354036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354036" w:rsidRPr="00354036" w:rsidRDefault="00354036" w:rsidP="00354036">
      <w:pPr>
        <w:pStyle w:val="Odstavecseseznamem"/>
        <w:ind w:left="0"/>
        <w:rPr>
          <w:b/>
          <w:sz w:val="12"/>
          <w:szCs w:val="12"/>
        </w:rPr>
      </w:pPr>
    </w:p>
    <w:p w:rsidR="00354036" w:rsidRPr="00354036" w:rsidRDefault="00354036" w:rsidP="00354036">
      <w:pPr>
        <w:pStyle w:val="Odstavecseseznamem"/>
        <w:ind w:left="0"/>
        <w:rPr>
          <w:b/>
          <w:sz w:val="12"/>
          <w:szCs w:val="12"/>
        </w:rPr>
        <w:sectPr w:rsidR="00354036" w:rsidRPr="00354036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2E48D6" w:rsidRPr="00354036" w:rsidRDefault="00C93D1F" w:rsidP="002E48D6">
      <w:pPr>
        <w:jc w:val="center"/>
        <w:rPr>
          <w:b/>
          <w:sz w:val="12"/>
          <w:szCs w:val="12"/>
        </w:rPr>
      </w:pPr>
      <w:r w:rsidRPr="00354036">
        <w:rPr>
          <w:b/>
          <w:sz w:val="12"/>
          <w:szCs w:val="12"/>
        </w:rPr>
        <w:lastRenderedPageBreak/>
        <w:br w:type="page"/>
      </w: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t>Shoe/AFO Comparison - Joint Angles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1852912348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Pelvic Tilt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Pelvic 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Pelvic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Pelvic_Angles_X_post_MEAN"/>
            <w:tag w:val="$Pelvic_Angles_X_post_MEAN"/>
            <w:id w:val="176896118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7F3AC16" wp14:editId="5A1DC1D4">
                      <wp:extent cx="2030400" cy="1396800"/>
                      <wp:effectExtent l="0" t="0" r="0" b="0"/>
                      <wp:docPr id="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Pelvic_Angles_Y_post_MEAN"/>
            <w:tag w:val="$Pelvic_Angles_Y_post_MEAN"/>
            <w:id w:val="-21782307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2A1B9E8" wp14:editId="5165D598">
                      <wp:extent cx="2030400" cy="1396800"/>
                      <wp:effectExtent l="0" t="0" r="0" b="0"/>
                      <wp:docPr id="1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Pelvic_Angles_Z_post_MEAN"/>
            <w:tag w:val="$Pelvic_Angles_Z_post_MEAN"/>
            <w:id w:val="-70263172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ABFF9AA" wp14:editId="41D9D99B">
                      <wp:extent cx="2030400" cy="1396800"/>
                      <wp:effectExtent l="0" t="0" r="0" b="0"/>
                      <wp:docPr id="3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Hip_Angles_X_post_MEAN"/>
            <w:tag w:val="$Hip_Angles_X_post_MEAN"/>
            <w:id w:val="75309836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D7DE9E5" wp14:editId="4282E72F">
                      <wp:extent cx="2030400" cy="1396800"/>
                      <wp:effectExtent l="0" t="0" r="0" b="0"/>
                      <wp:docPr id="1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Hip_Angles_Y_post_MEAN"/>
            <w:tag w:val="$Hip_Angles_Y_post_MEAN"/>
            <w:id w:val="-65992365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2EBCC9E" wp14:editId="1B159B5F">
                      <wp:extent cx="2030400" cy="1396800"/>
                      <wp:effectExtent l="0" t="0" r="0" b="0"/>
                      <wp:docPr id="1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Hip_Angles_Z_post_MEAN"/>
            <w:tag w:val="$Hip_Angles_Z_post_MEAN"/>
            <w:id w:val="72102407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6F65A6A" wp14:editId="53F7523F">
                      <wp:extent cx="2030400" cy="1396800"/>
                      <wp:effectExtent l="0" t="0" r="0" b="0"/>
                      <wp:docPr id="2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Rotation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Knee_Angles_X_post_MEAN"/>
            <w:tag w:val="$Knee_Angles_X_post_MEAN"/>
            <w:id w:val="-88841643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21B2E80" wp14:editId="77D3C8C0">
                      <wp:extent cx="2030400" cy="1396800"/>
                      <wp:effectExtent l="0" t="0" r="0" b="0"/>
                      <wp:docPr id="2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Angles_Y_post_MEAN"/>
            <w:tag w:val="$Knee_Angles_Y_post_MEAN"/>
            <w:id w:val="130033809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2C96F4E" wp14:editId="54BFB90F">
                      <wp:extent cx="2030400" cy="1396800"/>
                      <wp:effectExtent l="0" t="0" r="0" b="0"/>
                      <wp:docPr id="2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Angles_Z_post_MEAN"/>
            <w:tag w:val="$Knee_Angles_Z_post_MEAN"/>
            <w:id w:val="166504697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A2B575A" wp14:editId="4BC30EE8">
                      <wp:extent cx="2030400" cy="1396800"/>
                      <wp:effectExtent l="0" t="0" r="0" b="0"/>
                      <wp:docPr id="3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Dorsi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3300" w:type="dxa"/>
            <w:gridSpan w:val="2"/>
          </w:tcPr>
          <w:p w:rsidR="002E48D6" w:rsidRPr="00A875FF" w:rsidRDefault="007E5A7C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(Eversion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Foot Progression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Ankle_Angles_X_post_MEAN"/>
            <w:tag w:val="$Ankle_Angles_X_post_MEAN"/>
            <w:id w:val="209634935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51FB3C0" wp14:editId="7C3F7B94">
                      <wp:extent cx="2030400" cy="1396800"/>
                      <wp:effectExtent l="0" t="0" r="0" b="0"/>
                      <wp:docPr id="44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Ankle_Angles_Y_post_MEAN"/>
            <w:tag w:val="$Ankle_Angles_Y_post_MEAN"/>
            <w:id w:val="-124293839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7E5A7C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34B0988" wp14:editId="50B9893C">
                      <wp:extent cx="2030400" cy="1396800"/>
                      <wp:effectExtent l="0" t="0" r="0" b="0"/>
                      <wp:docPr id="137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Foot_Progression_Z_post_MEAN"/>
            <w:tag w:val="$Foot_Progression_Z_post_MEAN"/>
            <w:id w:val="149159362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A74CAC3" wp14:editId="5D936731">
                      <wp:extent cx="2030400" cy="1396800"/>
                      <wp:effectExtent l="0" t="0" r="0" b="0"/>
                      <wp:docPr id="45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2E48D6" w:rsidRPr="00A875FF" w:rsidRDefault="002E48D6" w:rsidP="002E48D6">
      <w:pPr>
        <w:rPr>
          <w:sz w:val="6"/>
          <w:szCs w:val="6"/>
        </w:rPr>
      </w:pPr>
    </w:p>
    <w:p w:rsidR="002E48D6" w:rsidRPr="00A875FF" w:rsidRDefault="002E48D6" w:rsidP="002E48D6">
      <w:pPr>
        <w:rPr>
          <w:sz w:val="6"/>
          <w:szCs w:val="6"/>
        </w:rPr>
      </w:pPr>
    </w:p>
    <w:p w:rsidR="002E48D6" w:rsidRPr="00A875FF" w:rsidRDefault="002E48D6" w:rsidP="002E48D6">
      <w:pPr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br w:type="page"/>
      </w:r>
    </w:p>
    <w:p w:rsidR="002E48D6" w:rsidRDefault="002E48D6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 xml:space="preserve">Shoe/AFO </w:t>
      </w:r>
      <w:r>
        <w:rPr>
          <w:b/>
          <w:sz w:val="28"/>
          <w:szCs w:val="28"/>
        </w:rPr>
        <w:t xml:space="preserve">Comparison - </w:t>
      </w:r>
      <w:r w:rsidRPr="00A875FF">
        <w:rPr>
          <w:b/>
          <w:sz w:val="28"/>
          <w:szCs w:val="28"/>
        </w:rPr>
        <w:t>Joint Kinetics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-1033730852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455"/>
        <w:gridCol w:w="2845"/>
        <w:gridCol w:w="416"/>
        <w:gridCol w:w="2884"/>
        <w:gridCol w:w="38"/>
      </w:tblGrid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Hip Extensor Moment</w:t>
            </w:r>
          </w:p>
        </w:tc>
        <w:tc>
          <w:tcPr>
            <w:tcW w:w="45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4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Hip Abductor Moment</w:t>
            </w: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Nm/kg</w:t>
            </w:r>
          </w:p>
        </w:tc>
        <w:sdt>
          <w:sdtPr>
            <w:rPr>
              <w:rFonts w:ascii="Franklin Gothic Book" w:hAnsi="Franklin Gothic Book"/>
            </w:rPr>
            <w:alias w:val="$Hip_Moment_X_post_MEAN"/>
            <w:tag w:val="$Hip_Moment_X_post_MEAN"/>
            <w:id w:val="-149146800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AEAA028" wp14:editId="160F2B2D">
                      <wp:extent cx="2030400" cy="1396800"/>
                      <wp:effectExtent l="0" t="0" r="0" b="0"/>
                      <wp:docPr id="45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Hip_Moment_Y_post_MEAN"/>
            <w:tag w:val="$Hip_Moment_Y_post_MEAN"/>
            <w:id w:val="-46951917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EF80E93" wp14:editId="6D540434">
                      <wp:extent cx="2030400" cy="1396800"/>
                      <wp:effectExtent l="0" t="0" r="0" b="0"/>
                      <wp:docPr id="45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rPr>
                <w:rFonts w:ascii="Franklin Gothic Book" w:hAnsi="Franklin Gothic Book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Extensor Moment</w:t>
            </w:r>
          </w:p>
        </w:tc>
        <w:tc>
          <w:tcPr>
            <w:tcW w:w="45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4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Valgus Moment</w:t>
            </w: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Nm/kg</w:t>
            </w:r>
          </w:p>
        </w:tc>
        <w:sdt>
          <w:sdtPr>
            <w:rPr>
              <w:rFonts w:ascii="Franklin Gothic Book" w:hAnsi="Franklin Gothic Book"/>
            </w:rPr>
            <w:alias w:val="$Knee_Moment_X_post_MEAN"/>
            <w:tag w:val="$Knee_Moment_X_post_MEAN"/>
            <w:id w:val="46539901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B3220D2" wp14:editId="5D2201B6">
                      <wp:extent cx="2030400" cy="1396800"/>
                      <wp:effectExtent l="0" t="0" r="0" b="0"/>
                      <wp:docPr id="45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Moment_Y_post_MEAN"/>
            <w:tag w:val="$Knee_Moment_Y_post_MEAN"/>
            <w:id w:val="101233319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CA892C2" wp14:editId="6A130F0A">
                      <wp:extent cx="2030400" cy="1396800"/>
                      <wp:effectExtent l="0" t="0" r="0" b="0"/>
                      <wp:docPr id="45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rPr>
                <w:rFonts w:ascii="Franklin Gothic Book" w:hAnsi="Franklin Gothic Book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Ankle </w:t>
            </w:r>
            <w:proofErr w:type="spellStart"/>
            <w:r w:rsidRPr="00A875FF">
              <w:rPr>
                <w:rFonts w:ascii="Franklin Gothic Book" w:hAnsi="Franklin Gothic Book"/>
                <w:sz w:val="18"/>
                <w:szCs w:val="18"/>
              </w:rPr>
              <w:t>Plantarflex</w:t>
            </w:r>
            <w:r>
              <w:rPr>
                <w:rFonts w:ascii="Franklin Gothic Book" w:hAnsi="Franklin Gothic Book"/>
                <w:sz w:val="18"/>
                <w:szCs w:val="18"/>
              </w:rPr>
              <w:t>or</w:t>
            </w:r>
            <w:proofErr w:type="spellEnd"/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Moment</w:t>
            </w: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Nm/kg</w:t>
            </w:r>
          </w:p>
        </w:tc>
        <w:sdt>
          <w:sdtPr>
            <w:rPr>
              <w:rFonts w:ascii="Franklin Gothic Book" w:hAnsi="Franklin Gothic Book"/>
            </w:rPr>
            <w:alias w:val="$Ankle_Moment_X_post_MEAN"/>
            <w:tag w:val="$Ankle_Moment_X_post_MEAN"/>
            <w:id w:val="169981561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834E87E" wp14:editId="20C81F43">
                      <wp:extent cx="2030400" cy="1396800"/>
                      <wp:effectExtent l="0" t="0" r="0" b="0"/>
                      <wp:docPr id="45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rPr>
                <w:rFonts w:ascii="Franklin Gothic Book" w:hAnsi="Franklin Gothic Book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rPr>
                <w:rFonts w:ascii="Franklin Gothic Book" w:hAnsi="Franklin Gothic Book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Hip Power</w:t>
            </w:r>
          </w:p>
        </w:tc>
        <w:tc>
          <w:tcPr>
            <w:tcW w:w="45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4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Knee Power</w:t>
            </w:r>
          </w:p>
        </w:tc>
        <w:tc>
          <w:tcPr>
            <w:tcW w:w="416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84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Ankle Power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szCs w:val="20"/>
              </w:rPr>
            </w:pPr>
            <w:r>
              <w:rPr>
                <w:rFonts w:ascii="Franklin Gothic Book" w:hAnsi="Franklin Gothic Book"/>
                <w:szCs w:val="20"/>
              </w:rPr>
              <w:t>W</w:t>
            </w:r>
            <w:r w:rsidRPr="00A875FF">
              <w:rPr>
                <w:rFonts w:ascii="Franklin Gothic Book" w:hAnsi="Franklin Gothic Book"/>
                <w:szCs w:val="20"/>
              </w:rPr>
              <w:t>/kg</w:t>
            </w:r>
          </w:p>
        </w:tc>
        <w:sdt>
          <w:sdtPr>
            <w:rPr>
              <w:rFonts w:ascii="Franklin Gothic Book" w:hAnsi="Franklin Gothic Book"/>
            </w:rPr>
            <w:alias w:val="$Hip_Power_X_post_MEAN"/>
            <w:tag w:val="$Hip_Power_X_post_MEAN"/>
            <w:id w:val="-84347258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8641FFD" wp14:editId="742BEDCC">
                      <wp:extent cx="2030400" cy="1396800"/>
                      <wp:effectExtent l="0" t="0" r="0" b="0"/>
                      <wp:docPr id="45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Knee_Power_X_post_MEAN"/>
            <w:tag w:val="$Knee_Power_X_post_MEAN"/>
            <w:id w:val="-27393572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44E907D" wp14:editId="6509DC1B">
                      <wp:extent cx="2030400" cy="1396800"/>
                      <wp:effectExtent l="0" t="0" r="0" b="0"/>
                      <wp:docPr id="45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Ankle_Power_X_post_MEAN"/>
            <w:tag w:val="$Ankle_Power_X_post_MEAN"/>
            <w:id w:val="63800283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64DE9B3" wp14:editId="360B5577">
                      <wp:extent cx="2030400" cy="1396800"/>
                      <wp:effectExtent l="0" t="0" r="0" b="0"/>
                      <wp:docPr id="46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</w:tbl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rPr>
          <w:sz w:val="6"/>
          <w:szCs w:val="6"/>
        </w:rPr>
      </w:pP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p w:rsidR="00E576D1" w:rsidRDefault="002E48D6" w:rsidP="002E48D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br w:type="page"/>
      </w:r>
    </w:p>
    <w:p w:rsidR="00E576D1" w:rsidRDefault="00E576D1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>Shoe/AFO Left Joint angles - A</w:t>
      </w:r>
      <w:r>
        <w:rPr>
          <w:b/>
          <w:sz w:val="28"/>
          <w:szCs w:val="28"/>
        </w:rPr>
        <w:t>ll traces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1439793730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color w:val="000000" w:themeColor="text1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color w:val="000000" w:themeColor="text1"/>
                <w:sz w:val="18"/>
                <w:szCs w:val="18"/>
              </w:rPr>
            </w:pPr>
            <w:r>
              <w:rPr>
                <w:rFonts w:ascii="Franklin Gothic Book" w:hAnsi="Franklin Gothic Book"/>
                <w:color w:val="000000" w:themeColor="text1"/>
                <w:sz w:val="18"/>
                <w:szCs w:val="18"/>
              </w:rPr>
              <w:t xml:space="preserve">Pelvic Tilt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Pelvic 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Pelvic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Pelvic_Angles_X_post"/>
            <w:tag w:val="$Left_Pelvic_Angles_X_post"/>
            <w:id w:val="91112324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BDA7D1C" wp14:editId="37FE94EE">
                      <wp:extent cx="2030400" cy="1396800"/>
                      <wp:effectExtent l="0" t="0" r="0" b="0"/>
                      <wp:docPr id="48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Pelvic_Angles_Y_post"/>
            <w:tag w:val="$Left_Pelvic_Angles_Y_post"/>
            <w:id w:val="-63501993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CA44EBF" wp14:editId="066DB887">
                      <wp:extent cx="2030400" cy="1396800"/>
                      <wp:effectExtent l="0" t="0" r="0" b="0"/>
                      <wp:docPr id="48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Pelvic_Angles_Z_post"/>
            <w:tag w:val="$Left_Pelvic_Angles_Z_post"/>
            <w:id w:val="357864766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A4CBCEE" wp14:editId="2CF8BE8B">
                      <wp:extent cx="2030400" cy="1396800"/>
                      <wp:effectExtent l="0" t="0" r="0" b="0"/>
                      <wp:docPr id="48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Hip_Angles_X_post"/>
            <w:tag w:val="$Left_Hip_Angles_X_post"/>
            <w:id w:val="-98939473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DB2AA4B" wp14:editId="2A3BEA3F">
                      <wp:extent cx="2030400" cy="1396800"/>
                      <wp:effectExtent l="0" t="0" r="0" b="0"/>
                      <wp:docPr id="48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Hip_Angles_Y_post"/>
            <w:tag w:val="$Left_Hip_Angles_Y_post"/>
            <w:id w:val="-71790043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796350C" wp14:editId="387DF61C">
                      <wp:extent cx="2030400" cy="1396800"/>
                      <wp:effectExtent l="0" t="0" r="0" b="0"/>
                      <wp:docPr id="48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Hip_Angles_Z_post"/>
            <w:tag w:val="$Left_Hip_Angles_Z_post"/>
            <w:id w:val="-77687650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3576776" wp14:editId="5B290B28">
                      <wp:extent cx="2030400" cy="1396800"/>
                      <wp:effectExtent l="0" t="0" r="0" b="0"/>
                      <wp:docPr id="48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Knee_Angles_X_post"/>
            <w:tag w:val="$Left_Knee_Angles_X_post"/>
            <w:id w:val="135962776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09DEFF2" wp14:editId="560AFEC3">
                      <wp:extent cx="2030400" cy="1396800"/>
                      <wp:effectExtent l="0" t="0" r="0" b="0"/>
                      <wp:docPr id="48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Knee_Angles_Y_post"/>
            <w:tag w:val="$Left_Knee_Angles_Y_post"/>
            <w:id w:val="-48131461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EDC7599" wp14:editId="6A986AF6">
                      <wp:extent cx="2030400" cy="1396800"/>
                      <wp:effectExtent l="0" t="0" r="0" b="0"/>
                      <wp:docPr id="49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Knee_Angles_Z_post"/>
            <w:tag w:val="$Left_Knee_Angles_Z_post"/>
            <w:id w:val="-1819879703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44C4D49" wp14:editId="2E3DD545">
                      <wp:extent cx="2030400" cy="1396800"/>
                      <wp:effectExtent l="0" t="0" r="0" b="0"/>
                      <wp:docPr id="49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Dorsi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3300" w:type="dxa"/>
            <w:gridSpan w:val="2"/>
          </w:tcPr>
          <w:p w:rsidR="002E48D6" w:rsidRPr="00A875FF" w:rsidRDefault="007E5A7C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(Eversion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Foot Progression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Ankle_Angles_X_post"/>
            <w:tag w:val="$Left_Ankle_Angles_X_post"/>
            <w:id w:val="46408454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52B7356" wp14:editId="3EF477B8">
                      <wp:extent cx="2030400" cy="1396800"/>
                      <wp:effectExtent l="0" t="0" r="0" b="0"/>
                      <wp:docPr id="49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Ankle_Angles_Y_post"/>
            <w:tag w:val="$Left_Ankle_Angles_Y_post"/>
            <w:id w:val="-865752388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7E5A7C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6F8238F" wp14:editId="6878E59C">
                      <wp:extent cx="2030400" cy="1396800"/>
                      <wp:effectExtent l="0" t="0" r="0" b="0"/>
                      <wp:docPr id="137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Foot_Progression_Z_post"/>
            <w:tag w:val="$Left_Foot_Progression_Z_post"/>
            <w:id w:val="-195193187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A1A0A4" wp14:editId="2A9C8268">
                      <wp:extent cx="2030400" cy="1396800"/>
                      <wp:effectExtent l="0" t="0" r="0" b="0"/>
                      <wp:docPr id="49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rPr>
          <w:sz w:val="6"/>
          <w:szCs w:val="6"/>
        </w:rPr>
      </w:pPr>
    </w:p>
    <w:p w:rsidR="002E48D6" w:rsidRPr="00A875FF" w:rsidRDefault="002E48D6" w:rsidP="002E48D6">
      <w:pPr>
        <w:rPr>
          <w:sz w:val="6"/>
          <w:szCs w:val="6"/>
        </w:rPr>
      </w:pPr>
    </w:p>
    <w:p w:rsidR="002E48D6" w:rsidRPr="00A875FF" w:rsidRDefault="002E48D6" w:rsidP="002E48D6">
      <w:pPr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br w:type="page"/>
      </w:r>
    </w:p>
    <w:p w:rsidR="002E48D6" w:rsidRDefault="002E48D6" w:rsidP="002E48D6">
      <w:pPr>
        <w:jc w:val="center"/>
        <w:rPr>
          <w:b/>
          <w:sz w:val="28"/>
          <w:szCs w:val="28"/>
        </w:rPr>
      </w:pP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t>Shoe/AFO Right Joint Angles - All T</w:t>
      </w:r>
      <w:r>
        <w:rPr>
          <w:b/>
          <w:sz w:val="28"/>
          <w:szCs w:val="28"/>
        </w:rPr>
        <w:t>races</w:t>
      </w:r>
      <w:r w:rsidR="008851AD">
        <w:rPr>
          <w:b/>
          <w:sz w:val="28"/>
          <w:szCs w:val="28"/>
        </w:rPr>
        <w:t xml:space="preserve">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1969624118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42" w:rightFromText="142" w:vertAnchor="text" w:horzAnchor="margin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Pelvic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Pelvic 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Pelvic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Pelvic_Angles_X_post"/>
            <w:tag w:val="$Right_Pelvic_Angles_X_post"/>
            <w:id w:val="191165217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143868E" wp14:editId="268DC6F6">
                      <wp:extent cx="2030400" cy="1396800"/>
                      <wp:effectExtent l="0" t="0" r="0" b="0"/>
                      <wp:docPr id="49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Pelvic_Angles_Y_post"/>
            <w:tag w:val="$Right_Pelvic_Angles_Y_post"/>
            <w:id w:val="-135062977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81688E3" wp14:editId="038E24D1">
                      <wp:extent cx="2030400" cy="1396800"/>
                      <wp:effectExtent l="0" t="0" r="0" b="0"/>
                      <wp:docPr id="49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Pelvic_Angles_Z_post"/>
            <w:tag w:val="$Right_Pelvic_Angles_Z_post"/>
            <w:id w:val="147502539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F2709D0" wp14:editId="17B070FE">
                      <wp:extent cx="2030400" cy="1396800"/>
                      <wp:effectExtent l="0" t="0" r="0" b="0"/>
                      <wp:docPr id="49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Hip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Hip_Angles_X_post"/>
            <w:tag w:val="$Right_Hip_Angles_X_post"/>
            <w:id w:val="13129420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6EB80A3" wp14:editId="73B2C82D">
                      <wp:extent cx="2030400" cy="1396800"/>
                      <wp:effectExtent l="0" t="0" r="0" b="0"/>
                      <wp:docPr id="49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Hip_Angles_Y_post"/>
            <w:tag w:val="$Right_Hip_Angles_Y_post"/>
            <w:id w:val="-1008517037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CB653D2" wp14:editId="69BA614C">
                      <wp:extent cx="2030400" cy="1396800"/>
                      <wp:effectExtent l="0" t="0" r="0" b="0"/>
                      <wp:docPr id="49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Hip_Angles_Z_post"/>
            <w:tag w:val="$Right_Hip_Angles_Z_post"/>
            <w:id w:val="-12739450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E33A1CA" wp14:editId="0DD27B8E">
                      <wp:extent cx="2030400" cy="1396800"/>
                      <wp:effectExtent l="0" t="0" r="0" b="0"/>
                      <wp:docPr id="49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Knee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Knee_Angles_X_post"/>
            <w:tag w:val="$Right_Knee_Angles_X_post"/>
            <w:id w:val="-148277251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EDAC0C3" wp14:editId="0921F24D">
                      <wp:extent cx="2030400" cy="1396800"/>
                      <wp:effectExtent l="0" t="0" r="0" b="0"/>
                      <wp:docPr id="50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Knee_Angles_Y_post"/>
            <w:tag w:val="$Right_Knee_Angles_Y_post"/>
            <w:id w:val="840124401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659384E" wp14:editId="57D1FB5A">
                      <wp:extent cx="2030400" cy="1396800"/>
                      <wp:effectExtent l="0" t="0" r="0" b="0"/>
                      <wp:docPr id="50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Knee_Angles_Z_post"/>
            <w:tag w:val="$Right_Knee_Angles_Z_post"/>
            <w:id w:val="1172759849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DA47EA4" wp14:editId="1A9B3658">
                      <wp:extent cx="2030400" cy="1396800"/>
                      <wp:effectExtent l="0" t="0" r="0" b="0"/>
                      <wp:docPr id="50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3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2E48D6" w:rsidRPr="00A875FF" w:rsidTr="00780347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Dorsi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3300" w:type="dxa"/>
            <w:gridSpan w:val="2"/>
          </w:tcPr>
          <w:p w:rsidR="002E48D6" w:rsidRPr="00A875FF" w:rsidRDefault="007E5A7C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Ankle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(Eversion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43" w:type="dxa"/>
            <w:gridSpan w:val="2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 w:rsidRPr="00A875FF">
              <w:rPr>
                <w:rFonts w:ascii="Franklin Gothic Book" w:hAnsi="Franklin Gothic Book"/>
                <w:sz w:val="18"/>
                <w:szCs w:val="18"/>
              </w:rPr>
              <w:t>Foot Progression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2E48D6" w:rsidRPr="00A875FF" w:rsidTr="00780347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Ankle_Angles_X_post"/>
            <w:tag w:val="$Right_Ankle_Angles_X_post"/>
            <w:id w:val="-1033420355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F807C80" wp14:editId="0F350CA0">
                      <wp:extent cx="2030400" cy="1396800"/>
                      <wp:effectExtent l="0" t="0" r="0" b="0"/>
                      <wp:docPr id="50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Ankle_Angles_Y_post"/>
            <w:tag w:val="$Right_Ankle_Angles_Y_post"/>
            <w:id w:val="-554232344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7E5A7C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D0F6D1C" wp14:editId="73D985FD">
                      <wp:extent cx="2030400" cy="1396800"/>
                      <wp:effectExtent l="0" t="0" r="0" b="0"/>
                      <wp:docPr id="137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Foot_Progression_Z_post"/>
            <w:tag w:val="$Right_Foot_Progression_Z_post"/>
            <w:id w:val="970722640"/>
            <w:picture/>
          </w:sdtPr>
          <w:sdtEndPr/>
          <w:sdtContent>
            <w:tc>
              <w:tcPr>
                <w:tcW w:w="3300" w:type="dxa"/>
                <w:gridSpan w:val="2"/>
              </w:tcPr>
              <w:p w:rsidR="002E48D6" w:rsidRPr="00A875FF" w:rsidRDefault="002E48D6" w:rsidP="00780347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1320C9A" wp14:editId="781A2571">
                      <wp:extent cx="2030400" cy="1396800"/>
                      <wp:effectExtent l="0" t="0" r="0" b="0"/>
                      <wp:docPr id="50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2E48D6" w:rsidRPr="00A875FF" w:rsidRDefault="002E48D6" w:rsidP="002E48D6">
      <w:pPr>
        <w:jc w:val="center"/>
        <w:rPr>
          <w:b/>
          <w:sz w:val="28"/>
          <w:szCs w:val="28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  <w:sectPr w:rsidR="00354036" w:rsidRPr="001E72D7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2E48D6" w:rsidRDefault="002E48D6" w:rsidP="002E48D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354036" w:rsidRDefault="00354036" w:rsidP="0035403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t xml:space="preserve">Shoe/AFO </w:t>
      </w:r>
      <w:r>
        <w:rPr>
          <w:b/>
          <w:sz w:val="28"/>
          <w:szCs w:val="28"/>
        </w:rPr>
        <w:t>Upper Body</w:t>
      </w:r>
      <w:r w:rsidRPr="00A875FF">
        <w:rPr>
          <w:b/>
          <w:sz w:val="28"/>
          <w:szCs w:val="28"/>
        </w:rPr>
        <w:t xml:space="preserve"> Angles</w:t>
      </w:r>
      <w:r>
        <w:rPr>
          <w:b/>
          <w:sz w:val="28"/>
          <w:szCs w:val="28"/>
        </w:rPr>
        <w:t xml:space="preserve"> Comparison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1158804514"/>
          <w:dataBinding w:xpath="metrics/GLOBAL/Stride_Length_Mean/TEMPORAL_DISTANCE/X" w:storeItemID="{7E7DE756-8780-40D7-B2E2-A8B1C27C5786}"/>
          <w:text/>
        </w:sdtPr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354036" w:rsidRPr="00A875FF" w:rsidRDefault="00354036" w:rsidP="0035403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Thorax_Lab_Angles_X_post_MEAN"/>
            <w:tag w:val="$Thorax_Lab_Angles_X_post_MEAN"/>
            <w:id w:val="-55292450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E9044D3" wp14:editId="3FAD1CE8">
                      <wp:extent cx="2030400" cy="1396800"/>
                      <wp:effectExtent l="0" t="0" r="0" b="0"/>
                      <wp:docPr id="143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Lab_Angles_Y_post_MEAN"/>
            <w:tag w:val="$Thorax_Lab_Angles_Y_post_MEAN"/>
            <w:id w:val="137666245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F3ACA58" wp14:editId="3D71788C">
                      <wp:extent cx="2030400" cy="1396800"/>
                      <wp:effectExtent l="0" t="0" r="0" b="0"/>
                      <wp:docPr id="143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Lab_Angles_Z_post_MEAN"/>
            <w:tag w:val="$Thorax_Lab_Angles_Z_post_MEAN"/>
            <w:id w:val="213428296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52A5FF6" wp14:editId="05B036B0">
                      <wp:extent cx="2030400" cy="1396800"/>
                      <wp:effectExtent l="0" t="0" r="0" b="0"/>
                      <wp:docPr id="143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Thorax_Angles_X_post_MEAN"/>
            <w:tag w:val="$Thorax_Angles_X_post_MEAN"/>
            <w:id w:val="-110610847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42EBB01" wp14:editId="1FC8F0A1">
                      <wp:extent cx="2030400" cy="1396800"/>
                      <wp:effectExtent l="0" t="0" r="0" b="0"/>
                      <wp:docPr id="143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Angles_Y_post_MEAN"/>
            <w:tag w:val="$Thorax_Angles_Y_post_MEAN"/>
            <w:id w:val="185553811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AC40D1A" wp14:editId="4E379CA0">
                      <wp:extent cx="2030400" cy="1396800"/>
                      <wp:effectExtent l="0" t="0" r="0" b="0"/>
                      <wp:docPr id="143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Thorax_Angles_Z_post_MEAN"/>
            <w:tag w:val="$Thorax_Angles_Z_post_MEAN"/>
            <w:id w:val="-1834593115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6807B78" wp14:editId="4A0D8029">
                      <wp:extent cx="2030400" cy="1396800"/>
                      <wp:effectExtent l="0" t="0" r="0" b="0"/>
                      <wp:docPr id="143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Shoulder_Angles_X_post_MEAN"/>
            <w:tag w:val="$Shoulder_Angles_X_post_MEAN"/>
            <w:id w:val="-2077878772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2FA8F5F" wp14:editId="615AE742">
                      <wp:extent cx="2030400" cy="1396800"/>
                      <wp:effectExtent l="0" t="0" r="0" b="0"/>
                      <wp:docPr id="143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Shoulder_Angles_Y_post_MEAN"/>
            <w:tag w:val="$Shoulder_Angles_Y_post_MEAN"/>
            <w:id w:val="220948480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766AE36" wp14:editId="3936394A">
                      <wp:extent cx="2030400" cy="1396800"/>
                      <wp:effectExtent l="0" t="0" r="0" b="0"/>
                      <wp:docPr id="143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Shoulder_Angles_Z_post_MEAN"/>
            <w:tag w:val="$Shoulder_Angles_Z_post_MEAN"/>
            <w:id w:val="44156987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040A678" wp14:editId="7B3F3A95">
                      <wp:extent cx="2030400" cy="1396800"/>
                      <wp:effectExtent l="0" t="0" r="0" b="0"/>
                      <wp:docPr id="144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Elbow_Angles_X_post_MEAN"/>
            <w:tag w:val="$Elbow_Angles_X_post_MEAN"/>
            <w:id w:val="-871772962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B76309" wp14:editId="6D5F2250">
                      <wp:extent cx="2030400" cy="1396800"/>
                      <wp:effectExtent l="0" t="0" r="0" b="0"/>
                      <wp:docPr id="144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rPr>
                <w:rFonts w:ascii="Franklin Gothic Book" w:hAnsi="Franklin Gothic Book"/>
              </w:rPr>
            </w:pPr>
          </w:p>
        </w:tc>
        <w:sdt>
          <w:sdtPr>
            <w:rPr>
              <w:rFonts w:ascii="Franklin Gothic Book" w:hAnsi="Franklin Gothic Book"/>
            </w:rPr>
            <w:alias w:val="$Elbow_Angles_Z_post_MEAN"/>
            <w:tag w:val="$Elbow_Angles_Z_post_MEAN"/>
            <w:id w:val="-70578901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5B4534A" wp14:editId="21EC4462">
                      <wp:extent cx="2030400" cy="1396800"/>
                      <wp:effectExtent l="0" t="0" r="0" b="0"/>
                      <wp:docPr id="144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354036" w:rsidRDefault="00354036" w:rsidP="00354036">
      <w:pPr>
        <w:pStyle w:val="Odstavecseseznamem"/>
        <w:ind w:left="0"/>
        <w:rPr>
          <w:b/>
          <w:sz w:val="16"/>
          <w:szCs w:val="28"/>
        </w:rPr>
      </w:pPr>
    </w:p>
    <w:p w:rsidR="00354036" w:rsidRDefault="00354036" w:rsidP="00354036">
      <w:pPr>
        <w:rPr>
          <w:b/>
          <w:sz w:val="16"/>
          <w:szCs w:val="28"/>
        </w:rPr>
      </w:pPr>
      <w:r>
        <w:rPr>
          <w:b/>
          <w:sz w:val="16"/>
          <w:szCs w:val="28"/>
        </w:rPr>
        <w:br w:type="page"/>
      </w:r>
    </w:p>
    <w:p w:rsidR="00354036" w:rsidRDefault="00354036" w:rsidP="0035403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t xml:space="preserve">Shoe/AFO </w:t>
      </w:r>
      <w:r>
        <w:rPr>
          <w:b/>
          <w:sz w:val="28"/>
          <w:szCs w:val="28"/>
        </w:rPr>
        <w:t>Left Upper Body</w:t>
      </w:r>
      <w:r w:rsidRPr="00A875FF">
        <w:rPr>
          <w:b/>
          <w:sz w:val="28"/>
          <w:szCs w:val="28"/>
        </w:rPr>
        <w:t xml:space="preserve"> Angles - All T</w:t>
      </w:r>
      <w:r>
        <w:rPr>
          <w:b/>
          <w:sz w:val="28"/>
          <w:szCs w:val="28"/>
        </w:rPr>
        <w:t>races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-1743865007"/>
          <w:dataBinding w:xpath="metrics/GLOBAL/Stride_Length_Mean/TEMPORAL_DISTANCE/X" w:storeItemID="{7E7DE756-8780-40D7-B2E2-A8B1C27C5786}"/>
          <w:text/>
        </w:sdtPr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354036" w:rsidRPr="00A875FF" w:rsidRDefault="00354036" w:rsidP="0035403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Thorax_Lab_Angles_X_post"/>
            <w:tag w:val="$Left_Thorax_Lab_Angles_X_post"/>
            <w:id w:val="-101345238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7BFF143" wp14:editId="499782C9">
                      <wp:extent cx="2030400" cy="1396800"/>
                      <wp:effectExtent l="0" t="0" r="0" b="0"/>
                      <wp:docPr id="144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Lab_Angles_Y_post"/>
            <w:tag w:val="$Left_Thorax_Lab_Angles_Y_post"/>
            <w:id w:val="2045786310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48144FE" wp14:editId="7E40944B">
                      <wp:extent cx="2030400" cy="1396800"/>
                      <wp:effectExtent l="0" t="0" r="0" b="0"/>
                      <wp:docPr id="144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Lab_Angles_Z_post"/>
            <w:tag w:val="$Left_Thorax_Lab_Angles_Z_post"/>
            <w:id w:val="175224405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E860127" wp14:editId="45E6EB0B">
                      <wp:extent cx="2030400" cy="1396800"/>
                      <wp:effectExtent l="0" t="0" r="0" b="0"/>
                      <wp:docPr id="144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Thorax_Angles_X_post"/>
            <w:tag w:val="$Left_Thorax_Angles_X_post"/>
            <w:id w:val="-38556891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6D3CF7A" wp14:editId="46CB43ED">
                      <wp:extent cx="2030400" cy="1396800"/>
                      <wp:effectExtent l="0" t="0" r="0" b="0"/>
                      <wp:docPr id="144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Angles_Y_post"/>
            <w:tag w:val="$Left_Thorax_Angles_Y_post"/>
            <w:id w:val="166296110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EF9B54F" wp14:editId="4CAD8C36">
                      <wp:extent cx="2030400" cy="1396800"/>
                      <wp:effectExtent l="0" t="0" r="0" b="0"/>
                      <wp:docPr id="144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Thorax_Angles_Z_post"/>
            <w:tag w:val="$Left_Thorax_Angles_Z_post"/>
            <w:id w:val="-134577699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8E8DED7" wp14:editId="58B9B52C">
                      <wp:extent cx="2030400" cy="1396800"/>
                      <wp:effectExtent l="0" t="0" r="0" b="0"/>
                      <wp:docPr id="144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Shoulder_Angles_X_post"/>
            <w:tag w:val="$Left_Shoulder_Angles_X_post"/>
            <w:id w:val="27954425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768355E" wp14:editId="23D455EE">
                      <wp:extent cx="2030400" cy="1396800"/>
                      <wp:effectExtent l="0" t="0" r="0" b="0"/>
                      <wp:docPr id="144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Shoulder_Angles_Y_post"/>
            <w:tag w:val="$Left_Shoulder_Angles_Y_post"/>
            <w:id w:val="72379832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3F14BD4" wp14:editId="7AF6B89D">
                      <wp:extent cx="2030400" cy="1396800"/>
                      <wp:effectExtent l="0" t="0" r="0" b="0"/>
                      <wp:docPr id="145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Left_Shoulder_Angles_Z_post"/>
            <w:tag w:val="$Left_Shoulder_Angles_Z_post"/>
            <w:id w:val="-125388351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6154C81" wp14:editId="5A24D93D">
                      <wp:extent cx="2030400" cy="1396800"/>
                      <wp:effectExtent l="0" t="0" r="0" b="0"/>
                      <wp:docPr id="145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Left_Elbow_Angles_X_post"/>
            <w:tag w:val="$Left_Elbow_Angles_X_post"/>
            <w:id w:val="-208004791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2AED3F9" wp14:editId="1806D6FE">
                      <wp:extent cx="2030400" cy="1396800"/>
                      <wp:effectExtent l="0" t="0" r="0" b="0"/>
                      <wp:docPr id="145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rPr>
                <w:rFonts w:ascii="Franklin Gothic Book" w:hAnsi="Franklin Gothic Book"/>
              </w:rPr>
            </w:pPr>
          </w:p>
        </w:tc>
        <w:sdt>
          <w:sdtPr>
            <w:rPr>
              <w:rFonts w:ascii="Franklin Gothic Book" w:hAnsi="Franklin Gothic Book"/>
            </w:rPr>
            <w:alias w:val="$Left_Elbow_Angles_Z_post"/>
            <w:tag w:val="$Left_Elbow_Angles_Z_post"/>
            <w:id w:val="-1768301051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9729874" wp14:editId="1C4F6D3D">
                      <wp:extent cx="2030400" cy="1396800"/>
                      <wp:effectExtent l="0" t="0" r="0" b="0"/>
                      <wp:docPr id="145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354036" w:rsidRDefault="00354036" w:rsidP="00354036">
      <w:pPr>
        <w:pStyle w:val="Odstavecseseznamem"/>
        <w:ind w:left="0"/>
        <w:rPr>
          <w:b/>
          <w:sz w:val="16"/>
          <w:szCs w:val="28"/>
        </w:rPr>
      </w:pPr>
    </w:p>
    <w:p w:rsidR="00354036" w:rsidRDefault="00354036" w:rsidP="00354036">
      <w:pPr>
        <w:rPr>
          <w:b/>
          <w:sz w:val="16"/>
          <w:szCs w:val="28"/>
        </w:rPr>
      </w:pPr>
      <w:r>
        <w:rPr>
          <w:b/>
          <w:sz w:val="16"/>
          <w:szCs w:val="28"/>
        </w:rPr>
        <w:br w:type="page"/>
      </w:r>
    </w:p>
    <w:p w:rsidR="00354036" w:rsidRDefault="00354036" w:rsidP="0035403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t xml:space="preserve">Shoe/AFO </w:t>
      </w:r>
      <w:r>
        <w:rPr>
          <w:b/>
          <w:sz w:val="28"/>
          <w:szCs w:val="28"/>
        </w:rPr>
        <w:t>Right Upper Body</w:t>
      </w:r>
      <w:r w:rsidRPr="00A875FF">
        <w:rPr>
          <w:b/>
          <w:sz w:val="28"/>
          <w:szCs w:val="28"/>
        </w:rPr>
        <w:t xml:space="preserve"> Angles - All T</w:t>
      </w:r>
      <w:r>
        <w:rPr>
          <w:b/>
          <w:sz w:val="28"/>
          <w:szCs w:val="28"/>
        </w:rPr>
        <w:t>races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1953740646"/>
          <w:dataBinding w:xpath="metrics/GLOBAL/Stride_Length_Mean/TEMPORAL_DISTANCE/X" w:storeItemID="{7E7DE756-8780-40D7-B2E2-A8B1C27C5786}"/>
          <w:text/>
        </w:sdtPr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354036" w:rsidRPr="00A875FF" w:rsidRDefault="00354036" w:rsidP="00354036">
      <w:pPr>
        <w:jc w:val="center"/>
        <w:rPr>
          <w:b/>
          <w:sz w:val="28"/>
          <w:szCs w:val="28"/>
        </w:rPr>
      </w:pPr>
    </w:p>
    <w:tbl>
      <w:tblPr>
        <w:tblStyle w:val="Mkatabulky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"/>
        <w:gridCol w:w="495"/>
        <w:gridCol w:w="2805"/>
        <w:gridCol w:w="597"/>
        <w:gridCol w:w="2703"/>
        <w:gridCol w:w="557"/>
        <w:gridCol w:w="2743"/>
        <w:gridCol w:w="38"/>
      </w:tblGrid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Thorax-Lab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Thorax_Lab_Angles_X_post"/>
            <w:tag w:val="$Right_Thorax_Lab_Angles_X_post"/>
            <w:id w:val="-1289430957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888F129" wp14:editId="18989FD1">
                      <wp:extent cx="2030400" cy="1396800"/>
                      <wp:effectExtent l="0" t="0" r="0" b="0"/>
                      <wp:docPr id="145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Lab_Angles_Y_post"/>
            <w:tag w:val="$Right_Thorax_Lab_Angles_Y_post"/>
            <w:id w:val="1686790200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237DA50" wp14:editId="23BEEA2F">
                      <wp:extent cx="2030400" cy="1396800"/>
                      <wp:effectExtent l="0" t="0" r="0" b="0"/>
                      <wp:docPr id="145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Lab_Angles_Z_post"/>
            <w:tag w:val="$Right_Thorax_Lab_Angles_Z_post"/>
            <w:id w:val="-169738251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E2ACC9C" wp14:editId="7AF87E12">
                      <wp:extent cx="2030400" cy="1396800"/>
                      <wp:effectExtent l="0" t="0" r="0" b="0"/>
                      <wp:docPr id="145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Tilt</w:t>
            </w:r>
            <w:r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>(</w:t>
            </w:r>
            <w:r>
              <w:rPr>
                <w:rFonts w:ascii="Franklin Gothic Book" w:hAnsi="Franklin Gothic Book"/>
                <w:sz w:val="18"/>
                <w:szCs w:val="18"/>
              </w:rPr>
              <w:t>Ant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Obliquity (Up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 xml:space="preserve">  Thorax-Pelvis</w:t>
            </w:r>
            <w:r w:rsidRPr="00A875FF">
              <w:rPr>
                <w:rFonts w:ascii="Franklin Gothic Book" w:hAnsi="Franklin Gothic Book"/>
                <w:sz w:val="18"/>
                <w:szCs w:val="18"/>
              </w:rPr>
              <w:t xml:space="preserve"> </w:t>
            </w:r>
            <w:r>
              <w:rPr>
                <w:rFonts w:ascii="Franklin Gothic Book" w:hAnsi="Franklin Gothic Book"/>
                <w:sz w:val="18"/>
                <w:szCs w:val="18"/>
              </w:rPr>
              <w:t>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Thorax_Angles_X_post"/>
            <w:tag w:val="$Right_Thorax_Angles_X_post"/>
            <w:id w:val="1285240002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A096D0E" wp14:editId="46A976F2">
                      <wp:extent cx="2030400" cy="1396800"/>
                      <wp:effectExtent l="0" t="0" r="0" b="0"/>
                      <wp:docPr id="145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Angles_Y_post"/>
            <w:tag w:val="$Right_Thorax_Angles_Y_post"/>
            <w:id w:val="125956664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E44F8FA" wp14:editId="67109191">
                      <wp:extent cx="2030400" cy="1396800"/>
                      <wp:effectExtent l="0" t="0" r="0" b="0"/>
                      <wp:docPr id="145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Thorax_Angles_Z_post"/>
            <w:tag w:val="$Right_Thorax_Angles_Z_post"/>
            <w:id w:val="-2502626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1AD6689" wp14:editId="744336BC">
                      <wp:extent cx="2030400" cy="1396800"/>
                      <wp:effectExtent l="0" t="0" r="0" b="0"/>
                      <wp:docPr id="145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3338" w:type="dxa"/>
            <w:gridSpan w:val="3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Adduction (Add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Shoulder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Shoulder_Angles_X_post"/>
            <w:tag w:val="$Right_Shoulder_Angles_X_post"/>
            <w:id w:val="-1893424028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197C781" wp14:editId="46CD7E59">
                      <wp:extent cx="2030400" cy="1396800"/>
                      <wp:effectExtent l="0" t="0" r="0" b="0"/>
                      <wp:docPr id="146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Shoulder_Angles_Y_post"/>
            <w:tag w:val="$Right_Shoulder_Angles_Y_post"/>
            <w:id w:val="-206800264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474F80B" wp14:editId="265CA46D">
                      <wp:extent cx="2030400" cy="1396800"/>
                      <wp:effectExtent l="0" t="0" r="0" b="0"/>
                      <wp:docPr id="146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Franklin Gothic Book" w:hAnsi="Franklin Gothic Book"/>
            </w:rPr>
            <w:alias w:val="$Right_Shoulder_Angles_Z_post"/>
            <w:tag w:val="$Right_Shoulder_Angles_Z_post"/>
            <w:id w:val="-158436632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B1CA8B0" wp14:editId="25803F88">
                      <wp:extent cx="2030400" cy="1396800"/>
                      <wp:effectExtent l="0" t="0" r="0" b="0"/>
                      <wp:docPr id="146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354036" w:rsidRPr="00A875FF" w:rsidTr="00430F10">
        <w:trPr>
          <w:cantSplit/>
          <w:trHeight w:hRule="exact" w:val="19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49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805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Flexion (Flex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  <w:tc>
          <w:tcPr>
            <w:tcW w:w="59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03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557" w:type="dxa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</w:p>
        </w:tc>
        <w:tc>
          <w:tcPr>
            <w:tcW w:w="2781" w:type="dxa"/>
            <w:gridSpan w:val="2"/>
          </w:tcPr>
          <w:p w:rsidR="00354036" w:rsidRPr="00A875FF" w:rsidRDefault="00354036" w:rsidP="00430F10">
            <w:pPr>
              <w:keepNext/>
              <w:jc w:val="center"/>
              <w:rPr>
                <w:rFonts w:ascii="Franklin Gothic Book" w:hAnsi="Franklin Gothic Book"/>
                <w:sz w:val="18"/>
                <w:szCs w:val="18"/>
              </w:rPr>
            </w:pPr>
            <w:r>
              <w:rPr>
                <w:rFonts w:ascii="Franklin Gothic Book" w:hAnsi="Franklin Gothic Book"/>
                <w:sz w:val="18"/>
                <w:szCs w:val="18"/>
              </w:rPr>
              <w:t>Elbow Rotation (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Int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 xml:space="preserve"> +</w:t>
            </w:r>
            <w:proofErr w:type="spellStart"/>
            <w:r>
              <w:rPr>
                <w:rFonts w:ascii="Franklin Gothic Book" w:hAnsi="Franklin Gothic Book"/>
                <w:sz w:val="18"/>
                <w:szCs w:val="18"/>
              </w:rPr>
              <w:t>ve</w:t>
            </w:r>
            <w:proofErr w:type="spellEnd"/>
            <w:r>
              <w:rPr>
                <w:rFonts w:ascii="Franklin Gothic Book" w:hAnsi="Franklin Gothic Book"/>
                <w:sz w:val="18"/>
                <w:szCs w:val="18"/>
              </w:rPr>
              <w:t>)</w:t>
            </w:r>
          </w:p>
        </w:tc>
      </w:tr>
      <w:tr w:rsidR="00354036" w:rsidRPr="00A875FF" w:rsidTr="00430F10">
        <w:tblPrEx>
          <w:tblCellMar>
            <w:left w:w="108" w:type="dxa"/>
            <w:right w:w="108" w:type="dxa"/>
          </w:tblCellMar>
        </w:tblPrEx>
        <w:trPr>
          <w:gridAfter w:val="1"/>
          <w:wAfter w:w="38" w:type="dxa"/>
          <w:cantSplit/>
          <w:trHeight w:hRule="exact" w:val="2268"/>
        </w:trPr>
        <w:tc>
          <w:tcPr>
            <w:tcW w:w="284" w:type="dxa"/>
            <w:textDirection w:val="btLr"/>
            <w:vAlign w:val="center"/>
          </w:tcPr>
          <w:p w:rsidR="00354036" w:rsidRPr="00A875FF" w:rsidRDefault="00354036" w:rsidP="00430F10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  <w:r w:rsidRPr="00A875FF">
              <w:rPr>
                <w:rFonts w:ascii="Franklin Gothic Book" w:hAnsi="Franklin Gothic Book"/>
              </w:rPr>
              <w:t xml:space="preserve">Degrees </w:t>
            </w:r>
          </w:p>
        </w:tc>
        <w:sdt>
          <w:sdtPr>
            <w:rPr>
              <w:rFonts w:ascii="Franklin Gothic Book" w:hAnsi="Franklin Gothic Book"/>
            </w:rPr>
            <w:alias w:val="$Right_Elbow_Angles_X_post"/>
            <w:tag w:val="$Right_Elbow_Angles_X_post"/>
            <w:id w:val="-866060583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spacing w:after="240"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41204D8" wp14:editId="0250B467">
                      <wp:extent cx="2030400" cy="1396800"/>
                      <wp:effectExtent l="0" t="0" r="0" b="0"/>
                      <wp:docPr id="146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300" w:type="dxa"/>
            <w:gridSpan w:val="2"/>
          </w:tcPr>
          <w:p w:rsidR="00354036" w:rsidRPr="00A875FF" w:rsidRDefault="00354036" w:rsidP="00430F10">
            <w:pPr>
              <w:keepNext/>
              <w:rPr>
                <w:rFonts w:ascii="Franklin Gothic Book" w:hAnsi="Franklin Gothic Book"/>
              </w:rPr>
            </w:pPr>
          </w:p>
        </w:tc>
        <w:sdt>
          <w:sdtPr>
            <w:rPr>
              <w:rFonts w:ascii="Franklin Gothic Book" w:hAnsi="Franklin Gothic Book"/>
            </w:rPr>
            <w:alias w:val="$Right_Elbow_Angles_Z_post"/>
            <w:tag w:val="$Right_Elbow_Angles_Z_post"/>
            <w:id w:val="1478487349"/>
            <w:picture/>
          </w:sdtPr>
          <w:sdtContent>
            <w:tc>
              <w:tcPr>
                <w:tcW w:w="3300" w:type="dxa"/>
                <w:gridSpan w:val="2"/>
              </w:tcPr>
              <w:p w:rsidR="00354036" w:rsidRPr="00A875FF" w:rsidRDefault="00354036" w:rsidP="00430F10">
                <w:pPr>
                  <w:keepNext/>
                  <w:rPr>
                    <w:rFonts w:ascii="Franklin Gothic Book" w:hAnsi="Franklin Gothic Book"/>
                  </w:rPr>
                </w:pPr>
                <w:r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D259667" wp14:editId="5607D618">
                      <wp:extent cx="2030400" cy="1396800"/>
                      <wp:effectExtent l="0" t="0" r="0" b="0"/>
                      <wp:docPr id="146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30400" cy="139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354036" w:rsidRDefault="00354036" w:rsidP="00354036">
      <w:pPr>
        <w:pStyle w:val="Odstavecseseznamem"/>
        <w:ind w:left="0"/>
        <w:rPr>
          <w:b/>
          <w:sz w:val="16"/>
          <w:szCs w:val="28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</w:pPr>
    </w:p>
    <w:p w:rsidR="00354036" w:rsidRPr="001E72D7" w:rsidRDefault="00354036" w:rsidP="00354036">
      <w:pPr>
        <w:pStyle w:val="Odstavecseseznamem"/>
        <w:ind w:left="0"/>
        <w:rPr>
          <w:b/>
          <w:sz w:val="10"/>
          <w:szCs w:val="20"/>
        </w:rPr>
        <w:sectPr w:rsidR="00354036" w:rsidRPr="001E72D7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354036" w:rsidRPr="001E72D7" w:rsidRDefault="00354036" w:rsidP="00354036">
      <w:pPr>
        <w:rPr>
          <w:b/>
          <w:sz w:val="16"/>
          <w:szCs w:val="28"/>
        </w:rPr>
      </w:pPr>
      <w:r w:rsidRPr="001E72D7">
        <w:rPr>
          <w:b/>
          <w:sz w:val="16"/>
          <w:szCs w:val="28"/>
        </w:rPr>
        <w:lastRenderedPageBreak/>
        <w:br w:type="page"/>
      </w:r>
    </w:p>
    <w:p w:rsidR="002E48D6" w:rsidRPr="00A875FF" w:rsidRDefault="002E48D6" w:rsidP="002E48D6">
      <w:pPr>
        <w:jc w:val="center"/>
        <w:rPr>
          <w:b/>
          <w:sz w:val="28"/>
          <w:szCs w:val="28"/>
        </w:rPr>
      </w:pPr>
      <w:r w:rsidRPr="00A875FF">
        <w:rPr>
          <w:b/>
          <w:sz w:val="28"/>
          <w:szCs w:val="28"/>
        </w:rPr>
        <w:lastRenderedPageBreak/>
        <w:t>Shoe/AFO Comparison</w:t>
      </w:r>
      <w:r w:rsidR="008851AD">
        <w:rPr>
          <w:b/>
          <w:sz w:val="28"/>
          <w:szCs w:val="28"/>
        </w:rPr>
        <w:t xml:space="preserve"> – GRF (</w:t>
      </w: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-468209282"/>
          <w:dataBinding w:xpath="metrics/GLOBAL/Stride_Length_Mean/TEMPORAL_DISTANCE/X" w:storeItemID="{7E7DE756-8780-40D7-B2E2-A8B1C27C5786}"/>
          <w:text/>
        </w:sdtPr>
        <w:sdtEndPr/>
        <w:sdtContent>
          <w:r w:rsidR="008851AD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 w:rsidR="008851AD">
        <w:rPr>
          <w:b/>
          <w:sz w:val="28"/>
          <w:szCs w:val="28"/>
        </w:rPr>
        <w:t>)</w:t>
      </w:r>
    </w:p>
    <w:tbl>
      <w:tblPr>
        <w:tblStyle w:val="Mkatabulky"/>
        <w:tblW w:w="7513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129"/>
        <w:gridCol w:w="4934"/>
        <w:gridCol w:w="988"/>
        <w:gridCol w:w="38"/>
      </w:tblGrid>
      <w:tr w:rsidR="002E48D6" w:rsidRPr="00A875FF" w:rsidTr="00FA0AEF">
        <w:trPr>
          <w:gridAfter w:val="1"/>
          <w:wAfter w:w="38" w:type="dxa"/>
          <w:cantSplit/>
          <w:trHeight w:val="283"/>
        </w:trPr>
        <w:tc>
          <w:tcPr>
            <w:tcW w:w="42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rPr>
                <w:rFonts w:ascii="Franklin Gothic Book" w:hAnsi="Franklin Gothic Book"/>
                <w:lang w:val="en-US"/>
              </w:rPr>
            </w:pPr>
          </w:p>
        </w:tc>
        <w:tc>
          <w:tcPr>
            <w:tcW w:w="7051" w:type="dxa"/>
            <w:gridSpan w:val="3"/>
            <w:vAlign w:val="center"/>
          </w:tcPr>
          <w:p w:rsidR="002E48D6" w:rsidRPr="00A875FF" w:rsidRDefault="002E48D6" w:rsidP="00780347">
            <w:pPr>
              <w:keepNext/>
              <w:jc w:val="center"/>
              <w:rPr>
                <w:rFonts w:ascii="Franklin Gothic Book" w:hAnsi="Franklin Gothic Book"/>
                <w:szCs w:val="20"/>
              </w:rPr>
            </w:pPr>
            <w:r w:rsidRPr="00A875FF">
              <w:rPr>
                <w:rFonts w:ascii="Franklin Gothic Book" w:hAnsi="Franklin Gothic Book"/>
                <w:szCs w:val="20"/>
              </w:rPr>
              <w:t>Ground Reaction Force</w:t>
            </w:r>
          </w:p>
        </w:tc>
      </w:tr>
      <w:tr w:rsidR="002E48D6" w:rsidRPr="000857DF" w:rsidTr="00FA0AEF">
        <w:trPr>
          <w:gridAfter w:val="1"/>
          <w:wAfter w:w="38" w:type="dxa"/>
          <w:cantSplit/>
          <w:trHeight w:hRule="exact" w:val="363"/>
        </w:trPr>
        <w:tc>
          <w:tcPr>
            <w:tcW w:w="424" w:type="dxa"/>
            <w:textDirection w:val="btLr"/>
            <w:vAlign w:val="center"/>
          </w:tcPr>
          <w:p w:rsidR="002E48D6" w:rsidRPr="000857DF" w:rsidRDefault="002E48D6" w:rsidP="00780347">
            <w:pPr>
              <w:keepNext/>
              <w:spacing w:before="120"/>
              <w:ind w:left="113" w:right="113"/>
              <w:rPr>
                <w:rFonts w:ascii="Franklin Gothic Book" w:hAnsi="Franklin Gothic Book"/>
              </w:rPr>
            </w:pPr>
          </w:p>
        </w:tc>
        <w:tc>
          <w:tcPr>
            <w:tcW w:w="1129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4934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  <w:r w:rsidRPr="000857DF">
              <w:rPr>
                <w:rFonts w:ascii="Franklin Gothic Book" w:hAnsi="Franklin Gothic Book"/>
                <w:szCs w:val="18"/>
              </w:rPr>
              <w:t>Anterior / Posterior (Anterior +</w:t>
            </w:r>
            <w:proofErr w:type="spellStart"/>
            <w:r w:rsidRPr="000857DF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0857DF">
              <w:rPr>
                <w:rFonts w:ascii="Franklin Gothic Book" w:hAnsi="Franklin Gothic Book"/>
                <w:szCs w:val="18"/>
              </w:rPr>
              <w:t xml:space="preserve"> / Posterior –</w:t>
            </w:r>
            <w:proofErr w:type="spellStart"/>
            <w:r w:rsidRPr="000857DF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0857DF">
              <w:rPr>
                <w:rFonts w:ascii="Franklin Gothic Book" w:hAnsi="Franklin Gothic Book"/>
                <w:szCs w:val="18"/>
              </w:rPr>
              <w:t>)</w:t>
            </w:r>
          </w:p>
        </w:tc>
        <w:tc>
          <w:tcPr>
            <w:tcW w:w="988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</w:tr>
      <w:tr w:rsidR="002E48D6" w:rsidRPr="00A875FF" w:rsidTr="00FA0AEF">
        <w:trPr>
          <w:gridAfter w:val="1"/>
          <w:wAfter w:w="38" w:type="dxa"/>
          <w:cantSplit/>
          <w:trHeight w:val="3969"/>
        </w:trPr>
        <w:tc>
          <w:tcPr>
            <w:tcW w:w="42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7051" w:type="dxa"/>
            <w:gridSpan w:val="3"/>
          </w:tcPr>
          <w:p w:rsidR="002E48D6" w:rsidRPr="003415E7" w:rsidRDefault="002E48D6" w:rsidP="00780347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</w:p>
          <w:p w:rsidR="002E48D6" w:rsidRPr="00A875FF" w:rsidRDefault="00035BB9" w:rsidP="00780347">
            <w:pPr>
              <w:keepNext/>
              <w:jc w:val="center"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GRF_Y_post_MEAN"/>
                <w:tag w:val="$GRF_Y_post_MEAN"/>
                <w:id w:val="-793509873"/>
                <w:picture/>
              </w:sdtPr>
              <w:sdtEndPr/>
              <w:sdtContent>
                <w:r w:rsidR="002E48D6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E1B546B" wp14:editId="19824F56">
                      <wp:extent cx="3156667" cy="2368361"/>
                      <wp:effectExtent l="0" t="0" r="0" b="0"/>
                      <wp:docPr id="470" name="obráze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61702" cy="2372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E48D6" w:rsidRPr="000857DF" w:rsidTr="00FA0AEF">
        <w:trPr>
          <w:gridAfter w:val="1"/>
          <w:wAfter w:w="38" w:type="dxa"/>
          <w:cantSplit/>
          <w:trHeight w:hRule="exact" w:val="363"/>
        </w:trPr>
        <w:tc>
          <w:tcPr>
            <w:tcW w:w="424" w:type="dxa"/>
            <w:textDirection w:val="btLr"/>
            <w:vAlign w:val="center"/>
          </w:tcPr>
          <w:p w:rsidR="002E48D6" w:rsidRPr="000857DF" w:rsidRDefault="002E48D6" w:rsidP="00780347">
            <w:pPr>
              <w:keepNext/>
              <w:spacing w:before="120"/>
              <w:ind w:left="113" w:right="113"/>
              <w:rPr>
                <w:rFonts w:ascii="Franklin Gothic Book" w:hAnsi="Franklin Gothic Book"/>
              </w:rPr>
            </w:pPr>
          </w:p>
        </w:tc>
        <w:tc>
          <w:tcPr>
            <w:tcW w:w="1129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4934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  <w:r w:rsidRPr="000857DF">
              <w:rPr>
                <w:rFonts w:ascii="Franklin Gothic Book" w:hAnsi="Franklin Gothic Book"/>
                <w:szCs w:val="18"/>
              </w:rPr>
              <w:t>Medial / Lateral (Medial +</w:t>
            </w:r>
            <w:proofErr w:type="spellStart"/>
            <w:r w:rsidRPr="000857DF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0857DF">
              <w:rPr>
                <w:rFonts w:ascii="Franklin Gothic Book" w:hAnsi="Franklin Gothic Book"/>
                <w:szCs w:val="18"/>
              </w:rPr>
              <w:t xml:space="preserve"> / Lateral –</w:t>
            </w:r>
            <w:proofErr w:type="spellStart"/>
            <w:r w:rsidRPr="000857DF">
              <w:rPr>
                <w:rFonts w:ascii="Franklin Gothic Book" w:hAnsi="Franklin Gothic Book"/>
                <w:szCs w:val="18"/>
              </w:rPr>
              <w:t>ve</w:t>
            </w:r>
            <w:proofErr w:type="spellEnd"/>
            <w:r w:rsidRPr="000857DF">
              <w:rPr>
                <w:rFonts w:ascii="Franklin Gothic Book" w:hAnsi="Franklin Gothic Book"/>
                <w:szCs w:val="18"/>
              </w:rPr>
              <w:t>)</w:t>
            </w:r>
          </w:p>
        </w:tc>
        <w:tc>
          <w:tcPr>
            <w:tcW w:w="988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</w:tr>
      <w:tr w:rsidR="002E48D6" w:rsidRPr="00A875FF" w:rsidTr="00FA0AEF">
        <w:trPr>
          <w:gridAfter w:val="1"/>
          <w:wAfter w:w="38" w:type="dxa"/>
          <w:cantSplit/>
          <w:trHeight w:val="3969"/>
        </w:trPr>
        <w:tc>
          <w:tcPr>
            <w:tcW w:w="42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7051" w:type="dxa"/>
            <w:gridSpan w:val="3"/>
          </w:tcPr>
          <w:p w:rsidR="002E48D6" w:rsidRPr="003415E7" w:rsidRDefault="002E48D6" w:rsidP="00780347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</w:p>
          <w:p w:rsidR="002E48D6" w:rsidRPr="00A875FF" w:rsidRDefault="00035BB9" w:rsidP="00780347">
            <w:pPr>
              <w:keepNext/>
              <w:jc w:val="center"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GRF_X_post_MEAN"/>
                <w:tag w:val="$GRF_X_post_MEAN"/>
                <w:id w:val="946660402"/>
                <w:picture/>
              </w:sdtPr>
              <w:sdtEndPr/>
              <w:sdtContent>
                <w:r w:rsidR="002E48D6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72A4E24" wp14:editId="6D0481E2">
                      <wp:extent cx="3156667" cy="2368361"/>
                      <wp:effectExtent l="0" t="0" r="0" b="0"/>
                      <wp:docPr id="473" name="obráze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61702" cy="2372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E48D6" w:rsidRPr="000857DF" w:rsidTr="00F21FB4">
        <w:tblPrEx>
          <w:tblCellMar>
            <w:left w:w="70" w:type="dxa"/>
            <w:right w:w="70" w:type="dxa"/>
          </w:tblCellMar>
        </w:tblPrEx>
        <w:trPr>
          <w:cantSplit/>
          <w:trHeight w:hRule="exact" w:val="293"/>
        </w:trPr>
        <w:tc>
          <w:tcPr>
            <w:tcW w:w="424" w:type="dxa"/>
            <w:textDirection w:val="btLr"/>
            <w:vAlign w:val="center"/>
          </w:tcPr>
          <w:p w:rsidR="002E48D6" w:rsidRPr="000857DF" w:rsidRDefault="002E48D6" w:rsidP="00780347">
            <w:pPr>
              <w:keepNext/>
              <w:spacing w:before="120"/>
              <w:ind w:left="113" w:right="113"/>
              <w:jc w:val="center"/>
              <w:rPr>
                <w:rFonts w:ascii="Franklin Gothic Book" w:hAnsi="Franklin Gothic Book"/>
                <w:szCs w:val="18"/>
              </w:rPr>
            </w:pPr>
          </w:p>
        </w:tc>
        <w:tc>
          <w:tcPr>
            <w:tcW w:w="1129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  <w:tc>
          <w:tcPr>
            <w:tcW w:w="4934" w:type="dxa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  <w:r w:rsidRPr="000857DF">
              <w:rPr>
                <w:rFonts w:ascii="Franklin Gothic Book" w:hAnsi="Franklin Gothic Book"/>
                <w:szCs w:val="18"/>
              </w:rPr>
              <w:t>Vertical</w:t>
            </w:r>
          </w:p>
        </w:tc>
        <w:tc>
          <w:tcPr>
            <w:tcW w:w="1026" w:type="dxa"/>
            <w:gridSpan w:val="2"/>
          </w:tcPr>
          <w:p w:rsidR="002E48D6" w:rsidRPr="000857DF" w:rsidRDefault="002E48D6" w:rsidP="00780347">
            <w:pPr>
              <w:keepNext/>
              <w:spacing w:before="120"/>
              <w:jc w:val="center"/>
              <w:rPr>
                <w:rFonts w:ascii="Franklin Gothic Book" w:hAnsi="Franklin Gothic Book"/>
                <w:szCs w:val="18"/>
              </w:rPr>
            </w:pPr>
          </w:p>
        </w:tc>
      </w:tr>
      <w:tr w:rsidR="002E48D6" w:rsidRPr="00A875FF" w:rsidTr="00F21FB4">
        <w:trPr>
          <w:gridAfter w:val="1"/>
          <w:wAfter w:w="38" w:type="dxa"/>
          <w:cantSplit/>
          <w:trHeight w:val="3913"/>
        </w:trPr>
        <w:tc>
          <w:tcPr>
            <w:tcW w:w="424" w:type="dxa"/>
            <w:textDirection w:val="btLr"/>
            <w:vAlign w:val="center"/>
          </w:tcPr>
          <w:p w:rsidR="002E48D6" w:rsidRPr="00A875FF" w:rsidRDefault="002E48D6" w:rsidP="00780347">
            <w:pPr>
              <w:keepNext/>
              <w:ind w:left="113" w:right="113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7051" w:type="dxa"/>
            <w:gridSpan w:val="3"/>
          </w:tcPr>
          <w:p w:rsidR="002E48D6" w:rsidRDefault="002E48D6" w:rsidP="00780347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</w:p>
          <w:p w:rsidR="002E48D6" w:rsidRPr="003415E7" w:rsidRDefault="00035BB9" w:rsidP="00780347">
            <w:pPr>
              <w:keepNext/>
              <w:jc w:val="center"/>
              <w:rPr>
                <w:rFonts w:ascii="Franklin Gothic Book" w:hAnsi="Franklin Gothic Book"/>
                <w:sz w:val="10"/>
              </w:rPr>
            </w:pPr>
            <w:sdt>
              <w:sdtPr>
                <w:rPr>
                  <w:rFonts w:ascii="Franklin Gothic Book" w:hAnsi="Franklin Gothic Book"/>
                </w:rPr>
                <w:alias w:val="$GRF_Z_post_MEAN"/>
                <w:tag w:val="$GRF_Z_post_MEAN"/>
                <w:id w:val="2142994539"/>
                <w:picture/>
              </w:sdtPr>
              <w:sdtEndPr/>
              <w:sdtContent>
                <w:r w:rsidR="002E48D6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0F7ADE4" wp14:editId="18D6E829">
                      <wp:extent cx="3156667" cy="2368361"/>
                      <wp:effectExtent l="0" t="0" r="0" b="0"/>
                      <wp:docPr id="474" name="obrázek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61702" cy="23721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F46BCA" w:rsidRPr="008740BA" w:rsidRDefault="00F46BCA" w:rsidP="00F46BCA">
      <w:pPr>
        <w:pStyle w:val="Odstavecseseznamem"/>
        <w:ind w:left="0"/>
        <w:rPr>
          <w:b/>
          <w:sz w:val="12"/>
          <w:szCs w:val="16"/>
        </w:rPr>
      </w:pPr>
    </w:p>
    <w:p w:rsidR="00F46BCA" w:rsidRPr="008740BA" w:rsidRDefault="00F46BCA" w:rsidP="00F46BCA">
      <w:pPr>
        <w:pStyle w:val="Odstavecseseznamem"/>
        <w:ind w:left="0"/>
        <w:rPr>
          <w:b/>
          <w:sz w:val="12"/>
          <w:szCs w:val="16"/>
        </w:rPr>
        <w:sectPr w:rsidR="00F46BCA" w:rsidRPr="008740BA" w:rsidSect="00EE7DC5">
          <w:headerReference w:type="default" r:id="rId15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8740BA" w:rsidRPr="008740BA" w:rsidRDefault="008740BA" w:rsidP="008740BA">
      <w:pPr>
        <w:pStyle w:val="Odstavecseseznamem"/>
        <w:ind w:left="0"/>
        <w:rPr>
          <w:b/>
          <w:sz w:val="12"/>
          <w:szCs w:val="16"/>
        </w:rPr>
      </w:pPr>
    </w:p>
    <w:p w:rsidR="008740BA" w:rsidRPr="008740BA" w:rsidRDefault="008740BA" w:rsidP="008740BA">
      <w:pPr>
        <w:pStyle w:val="Odstavecseseznamem"/>
        <w:ind w:left="0"/>
        <w:rPr>
          <w:b/>
          <w:sz w:val="12"/>
          <w:szCs w:val="16"/>
        </w:rPr>
        <w:sectPr w:rsidR="008740BA" w:rsidRPr="008740BA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AB6E9B" w:rsidRPr="00A875FF" w:rsidRDefault="00F46BCA" w:rsidP="00AB6E9B">
      <w:pPr>
        <w:jc w:val="center"/>
        <w:rPr>
          <w:b/>
          <w:sz w:val="28"/>
          <w:szCs w:val="28"/>
        </w:rPr>
      </w:pPr>
      <w:r w:rsidRPr="008740BA">
        <w:rPr>
          <w:b/>
          <w:sz w:val="12"/>
          <w:szCs w:val="16"/>
        </w:rPr>
        <w:lastRenderedPageBreak/>
        <w:br w:type="page"/>
      </w:r>
      <w:r w:rsidR="00AB6E9B" w:rsidRPr="00A875FF">
        <w:rPr>
          <w:b/>
          <w:sz w:val="28"/>
          <w:szCs w:val="28"/>
        </w:rPr>
        <w:lastRenderedPageBreak/>
        <w:t>Temporal and Spatial Information</w:t>
      </w:r>
    </w:p>
    <w:p w:rsidR="00AB6E9B" w:rsidRPr="00A875FF" w:rsidRDefault="00035BB9" w:rsidP="00AB6E9B">
      <w:pPr>
        <w:keepNext/>
        <w:spacing w:before="120" w:line="120" w:lineRule="exact"/>
        <w:rPr>
          <w:rFonts w:ascii="Franklin Gothic Demi Cond" w:hAnsi="Franklin Gothic Demi Cond"/>
          <w:spacing w:val="20"/>
          <w:kern w:val="24"/>
          <w:sz w:val="50"/>
          <w:szCs w:val="50"/>
          <w:lang w:val="en-US"/>
        </w:rPr>
      </w:pPr>
      <w:r>
        <w:pict>
          <v:line id="Straight Connector 271" o:spid="_x0000_s7952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in,0" strokecolor="black [3213]" strokeweight=".25pt">
            <w10:wrap type="none"/>
            <w10:anchorlock/>
          </v:line>
        </w:pict>
      </w:r>
    </w:p>
    <w:p w:rsidR="00AB6E9B" w:rsidRPr="00A875FF" w:rsidRDefault="00AB6E9B" w:rsidP="00AB6E9B">
      <w:pPr>
        <w:keepNext/>
        <w:spacing w:before="240"/>
        <w:jc w:val="center"/>
        <w:rPr>
          <w:lang w:val="en-US"/>
        </w:rPr>
      </w:pPr>
      <w:r w:rsidRPr="00A875FF">
        <w:rPr>
          <w:noProof/>
          <w:lang w:val="en-US" w:eastAsia="en-US"/>
        </w:rPr>
        <w:drawing>
          <wp:inline distT="0" distB="0" distL="0" distR="0" wp14:anchorId="2E26DF63" wp14:editId="2454B73A">
            <wp:extent cx="5607249" cy="796102"/>
            <wp:effectExtent l="0" t="0" r="0" b="0"/>
            <wp:docPr id="1286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kcycle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3" b="5819"/>
                    <a:stretch/>
                  </pic:blipFill>
                  <pic:spPr bwMode="auto">
                    <a:xfrm>
                      <a:off x="0" y="0"/>
                      <a:ext cx="5664497" cy="80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Mkatabulky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850"/>
        <w:gridCol w:w="993"/>
        <w:gridCol w:w="708"/>
        <w:gridCol w:w="567"/>
        <w:gridCol w:w="1134"/>
        <w:gridCol w:w="426"/>
        <w:gridCol w:w="788"/>
        <w:gridCol w:w="771"/>
        <w:gridCol w:w="567"/>
        <w:gridCol w:w="850"/>
      </w:tblGrid>
      <w:tr w:rsidR="00AB6E9B" w:rsidRPr="00A875FF" w:rsidTr="00AB6E9B">
        <w:trPr>
          <w:trHeight w:val="413"/>
        </w:trPr>
        <w:tc>
          <w:tcPr>
            <w:tcW w:w="1134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:rsidR="00AB6E9B" w:rsidRPr="00A875FF" w:rsidRDefault="00AB6E9B" w:rsidP="00AB6E9B">
            <w:pPr>
              <w:keepNext/>
              <w:spacing w:before="240"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  <w:r>
              <w:rPr>
                <w:rFonts w:ascii="Franklin Gothic Book" w:hAnsi="Franklin Gothic Book"/>
                <w:sz w:val="16"/>
                <w:szCs w:val="16"/>
                <w:lang w:val="en-US"/>
              </w:rPr>
              <w:t>Double support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:rsidR="00AB6E9B" w:rsidRPr="00A875FF" w:rsidRDefault="00AB6E9B" w:rsidP="00AB6E9B">
            <w:pPr>
              <w:keepNext/>
              <w:spacing w:before="240"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AB6E9B" w:rsidRPr="00A875FF" w:rsidRDefault="00AB6E9B" w:rsidP="00AB6E9B">
            <w:pPr>
              <w:keepNext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  <w:r>
              <w:rPr>
                <w:rFonts w:ascii="Franklin Gothic Book" w:hAnsi="Franklin Gothic Book"/>
                <w:sz w:val="16"/>
                <w:szCs w:val="16"/>
                <w:lang w:val="en-US"/>
              </w:rPr>
              <w:t>Single support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:rsidR="00AB6E9B" w:rsidRPr="00A875FF" w:rsidRDefault="00AB6E9B" w:rsidP="00AB6E9B">
            <w:pPr>
              <w:keepNext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AB6E9B" w:rsidRPr="00A875FF" w:rsidRDefault="00AB6E9B" w:rsidP="00AB6E9B">
            <w:pPr>
              <w:keepNext/>
              <w:spacing w:before="240"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  <w:r>
              <w:rPr>
                <w:rFonts w:ascii="Franklin Gothic Book" w:hAnsi="Franklin Gothic Book"/>
                <w:sz w:val="16"/>
                <w:szCs w:val="16"/>
                <w:lang w:val="en-US"/>
              </w:rPr>
              <w:t>Double support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:rsidR="00AB6E9B" w:rsidRPr="00A875FF" w:rsidRDefault="00AB6E9B" w:rsidP="00AB6E9B">
            <w:pPr>
              <w:keepNext/>
              <w:spacing w:before="240"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AB6E9B" w:rsidRPr="00A875FF" w:rsidRDefault="00AB6E9B" w:rsidP="00AB6E9B">
            <w:pPr>
              <w:keepNext/>
              <w:jc w:val="center"/>
              <w:rPr>
                <w:rFonts w:ascii="Franklin Gothic Book" w:hAnsi="Franklin Gothic Book"/>
                <w:sz w:val="16"/>
                <w:szCs w:val="16"/>
              </w:rPr>
            </w:pPr>
            <w:r>
              <w:rPr>
                <w:rFonts w:ascii="Franklin Gothic Book" w:hAnsi="Franklin Gothic Book"/>
                <w:sz w:val="16"/>
                <w:szCs w:val="16"/>
              </w:rPr>
              <w:t>Swing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AB6E9B" w:rsidRPr="00A875FF" w:rsidRDefault="00AB6E9B" w:rsidP="00AB6E9B">
            <w:pPr>
              <w:keepNext/>
              <w:spacing w:before="240"/>
              <w:jc w:val="center"/>
              <w:rPr>
                <w:rFonts w:ascii="Franklin Gothic Book" w:hAnsi="Franklin Gothic Book"/>
                <w:sz w:val="16"/>
                <w:szCs w:val="16"/>
                <w:lang w:val="en-US"/>
              </w:rPr>
            </w:pPr>
          </w:p>
        </w:tc>
      </w:tr>
      <w:tr w:rsidR="00AB6E9B" w:rsidRPr="00957E2C" w:rsidTr="00AB6E9B">
        <w:trPr>
          <w:trHeight w:val="229"/>
        </w:trPr>
        <w:tc>
          <w:tcPr>
            <w:tcW w:w="1134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6E9B" w:rsidRPr="00957E2C" w:rsidRDefault="00AB6E9B" w:rsidP="00AB6E9B">
            <w:pPr>
              <w:keepNext/>
              <w:jc w:val="right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  <w:r w:rsidRPr="00957E2C">
              <w:rPr>
                <w:rFonts w:ascii="Franklin Gothic Book" w:hAnsi="Franklin Gothic Book"/>
                <w:sz w:val="14"/>
                <w:szCs w:val="14"/>
                <w:lang w:val="en-US"/>
              </w:rPr>
              <w:t>Early</w:t>
            </w:r>
          </w:p>
        </w:tc>
        <w:tc>
          <w:tcPr>
            <w:tcW w:w="993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  <w:r w:rsidRPr="00957E2C">
              <w:rPr>
                <w:rFonts w:ascii="Franklin Gothic Book" w:hAnsi="Franklin Gothic Book"/>
                <w:sz w:val="14"/>
                <w:szCs w:val="14"/>
                <w:lang w:val="en-US"/>
              </w:rPr>
              <w:t>Middle</w:t>
            </w: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  <w:r w:rsidRPr="00957E2C">
              <w:rPr>
                <w:rFonts w:ascii="Franklin Gothic Book" w:hAnsi="Franklin Gothic Book"/>
                <w:sz w:val="14"/>
                <w:szCs w:val="14"/>
                <w:lang w:val="en-US"/>
              </w:rPr>
              <w:t>Late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</w:p>
        </w:tc>
        <w:tc>
          <w:tcPr>
            <w:tcW w:w="1214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  <w:r w:rsidRPr="00957E2C">
              <w:rPr>
                <w:rFonts w:ascii="Franklin Gothic Book" w:hAnsi="Franklin Gothic Book"/>
                <w:sz w:val="14"/>
                <w:szCs w:val="14"/>
                <w:lang w:val="en-US"/>
              </w:rPr>
              <w:t>Early</w:t>
            </w:r>
          </w:p>
        </w:tc>
        <w:tc>
          <w:tcPr>
            <w:tcW w:w="771" w:type="dxa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  <w:r w:rsidRPr="00957E2C">
              <w:rPr>
                <w:rFonts w:ascii="Franklin Gothic Book" w:hAnsi="Franklin Gothic Book"/>
                <w:sz w:val="14"/>
                <w:szCs w:val="14"/>
                <w:lang w:val="en-US"/>
              </w:rPr>
              <w:t>Middle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B6E9B" w:rsidRPr="00957E2C" w:rsidRDefault="00AB6E9B" w:rsidP="00AB6E9B">
            <w:pPr>
              <w:keepNext/>
              <w:jc w:val="center"/>
              <w:rPr>
                <w:rFonts w:ascii="Franklin Gothic Book" w:hAnsi="Franklin Gothic Book"/>
                <w:sz w:val="14"/>
                <w:szCs w:val="14"/>
                <w:lang w:val="en-US"/>
              </w:rPr>
            </w:pPr>
            <w:r w:rsidRPr="00957E2C">
              <w:rPr>
                <w:rFonts w:ascii="Franklin Gothic Book" w:hAnsi="Franklin Gothic Book"/>
                <w:sz w:val="14"/>
                <w:szCs w:val="14"/>
                <w:lang w:val="en-US"/>
              </w:rPr>
              <w:t>Late</w:t>
            </w:r>
          </w:p>
        </w:tc>
      </w:tr>
    </w:tbl>
    <w:p w:rsidR="00B60CBC" w:rsidRDefault="00B60CBC" w:rsidP="00AB6E9B">
      <w:pPr>
        <w:pStyle w:val="Odstavecseseznamem"/>
        <w:ind w:left="0"/>
        <w:rPr>
          <w:b/>
          <w:sz w:val="16"/>
          <w:szCs w:val="20"/>
        </w:rPr>
      </w:pPr>
    </w:p>
    <w:p w:rsidR="00B60CBC" w:rsidRDefault="00B60CBC" w:rsidP="00AB6E9B">
      <w:pPr>
        <w:pStyle w:val="Odstavecseseznamem"/>
        <w:ind w:left="0"/>
        <w:rPr>
          <w:b/>
          <w:sz w:val="16"/>
          <w:szCs w:val="20"/>
        </w:rPr>
        <w:sectPr w:rsidR="00B60CBC" w:rsidSect="00EE7DC5">
          <w:headerReference w:type="default" r:id="rId17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AB6E9B" w:rsidRDefault="00035BB9" w:rsidP="00AB6E9B">
      <w:pPr>
        <w:keepNext/>
        <w:rPr>
          <w:b/>
          <w:sz w:val="28"/>
          <w:szCs w:val="28"/>
        </w:rPr>
      </w:pPr>
      <w:sdt>
        <w:sdtPr>
          <w:rPr>
            <w:b/>
            <w:sz w:val="28"/>
            <w:szCs w:val="28"/>
          </w:rPr>
          <w:alias w:val="test_condition_pre"/>
          <w:tag w:val="test_condition_pre"/>
          <w:id w:val="-1252036009"/>
          <w:dataBinding w:xpath="metrics/GLOBAL/Stride_Length_Mean/TEMPORAL_DISTANCE/X" w:storeItemID="{7E7DE756-8780-40D7-B2E2-A8B1C27C5786}"/>
          <w:text/>
        </w:sdtPr>
        <w:sdtEndPr/>
        <w:sdtContent>
          <w:r w:rsidR="00AB6E9B" w:rsidRPr="00DD48D3">
            <w:rPr>
              <w:b/>
              <w:sz w:val="28"/>
              <w:szCs w:val="28"/>
            </w:rPr>
            <w:t>...</w:t>
          </w:r>
        </w:sdtContent>
      </w:sdt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702"/>
        <w:gridCol w:w="1843"/>
        <w:gridCol w:w="3402"/>
        <w:gridCol w:w="1701"/>
        <w:gridCol w:w="1559"/>
      </w:tblGrid>
      <w:tr w:rsidR="00AD098B" w:rsidRPr="00A875FF" w:rsidTr="0098547C">
        <w:trPr>
          <w:trHeight w:hRule="exact" w:val="567"/>
          <w:jc w:val="center"/>
        </w:trPr>
        <w:tc>
          <w:tcPr>
            <w:tcW w:w="3545" w:type="dxa"/>
            <w:gridSpan w:val="2"/>
            <w:vMerge w:val="restart"/>
            <w:vAlign w:val="center"/>
          </w:tcPr>
          <w:p w:rsidR="00AD098B" w:rsidRPr="00A875FF" w:rsidRDefault="00AD098B" w:rsidP="0098547C">
            <w:pPr>
              <w:spacing w:before="60"/>
              <w:rPr>
                <w:b/>
                <w:color w:val="000000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0"/>
                <w:szCs w:val="20"/>
              </w:rPr>
              <w:t>All temporal-spatial parameters normalised to leg length and expressed as % of those for children with no neuromuscular pathology.</w:t>
            </w:r>
            <w:r w:rsidRPr="00A875FF"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Subject/Session/Fields/Test_condition"/>
                <w:tag w:val="Subject/Session/Fields/Test_condition"/>
                <w:id w:val="-457575298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3545" w:type="dxa"/>
            <w:gridSpan w:val="2"/>
            <w:vMerge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Speed</w:t>
            </w: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SpeedNormPctDiff_pre"/>
                <w:tag w:val="SpeedNormPctDiff_pre"/>
                <w:id w:val="356089415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3545" w:type="dxa"/>
            <w:gridSpan w:val="2"/>
            <w:vMerge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Cadence</w:t>
            </w: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CadenceNormPctDiff_pre"/>
                <w:tag w:val="CadenceNormPctDiff_pre"/>
                <w:id w:val="-976987640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17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Height</w:t>
            </w:r>
          </w:p>
        </w:tc>
        <w:tc>
          <w:tcPr>
            <w:tcW w:w="1843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bodyHeight_pre"/>
                <w:tag w:val="bodyHeight_pre"/>
                <w:id w:val="1398783016"/>
                <w:dataBinding w:xpath="Session/Fields/Height" w:storeItemID="{00000000-0000-0000-0000-000000000000}"/>
                <w:text/>
              </w:sdtPr>
              <w:sdtEndPr/>
              <w:sdtContent>
                <w:r w:rsidR="00AD098B" w:rsidRPr="00A875FF">
                  <w:rPr>
                    <w:b/>
                    <w:color w:val="000000"/>
                    <w:sz w:val="28"/>
                    <w:szCs w:val="28"/>
                    <w:lang w:val="cs-CZ"/>
                  </w:rPr>
                  <w:t>…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 m</w:t>
            </w:r>
          </w:p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Stride length</w:t>
            </w: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Stride_LengthNormPctDiff_pre"/>
                <w:tag w:val="Stride_LengthNormPctDiff_pre"/>
                <w:id w:val="-825363744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17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Weight</w:t>
            </w:r>
          </w:p>
        </w:tc>
        <w:tc>
          <w:tcPr>
            <w:tcW w:w="1843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bodyWeight_pre"/>
                <w:tag w:val="bodyWeight_pre"/>
                <w:id w:val="1751319571"/>
                <w:dataBinding w:xpath="Session/Fields/Weight" w:storeItemID="{00000000-0000-0000-0000-000000000000}"/>
                <w:text/>
              </w:sdtPr>
              <w:sdtEndPr/>
              <w:sdtContent>
                <w:r w:rsidR="00AD098B" w:rsidRPr="00A875FF">
                  <w:rPr>
                    <w:b/>
                    <w:color w:val="000000"/>
                    <w:sz w:val="28"/>
                    <w:szCs w:val="28"/>
                    <w:lang w:val="cs-CZ"/>
                  </w:rPr>
                  <w:t>…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 kg</w:t>
            </w: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Step length (</w:t>
            </w:r>
            <w:r w:rsidRPr="00A875FF">
              <w:rPr>
                <w:b/>
                <w:color w:val="FF8585"/>
                <w:sz w:val="28"/>
                <w:szCs w:val="28"/>
              </w:rPr>
              <w:t>L</w:t>
            </w: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  <w:r w:rsidRPr="00A875FF">
              <w:rPr>
                <w:b/>
                <w:color w:val="7171FF"/>
                <w:sz w:val="28"/>
                <w:szCs w:val="28"/>
              </w:rPr>
              <w:t>R</w:t>
            </w: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FF0000"/>
                <w:sz w:val="28"/>
                <w:szCs w:val="28"/>
              </w:rPr>
            </w:pPr>
            <w:sdt>
              <w:sdtPr>
                <w:rPr>
                  <w:b/>
                  <w:color w:val="FF0000"/>
                  <w:sz w:val="28"/>
                  <w:szCs w:val="28"/>
                </w:rPr>
                <w:alias w:val="Left_Step_LengthNormPctDiff_pre"/>
                <w:tag w:val="Left_Step_LengthNormPctDiff_pre"/>
                <w:id w:val="-629556447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423942">
                  <w:rPr>
                    <w:b/>
                    <w:color w:val="FF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FF0000"/>
                <w:sz w:val="28"/>
                <w:szCs w:val="28"/>
              </w:rPr>
              <w:t xml:space="preserve"> %</w:t>
            </w:r>
          </w:p>
        </w:tc>
        <w:tc>
          <w:tcPr>
            <w:tcW w:w="1559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FF"/>
                <w:sz w:val="28"/>
                <w:szCs w:val="28"/>
              </w:rPr>
            </w:pPr>
            <w:sdt>
              <w:sdtPr>
                <w:rPr>
                  <w:b/>
                  <w:color w:val="0000FF"/>
                  <w:sz w:val="28"/>
                  <w:szCs w:val="28"/>
                </w:rPr>
                <w:alias w:val="Right_Step_LengthNormPctDiff_pre"/>
                <w:tag w:val="Right_Step_LengthNormPctDiff_pre"/>
                <w:id w:val="1232040170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423942">
                  <w:rPr>
                    <w:b/>
                    <w:color w:val="0000FF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FF"/>
                <w:sz w:val="28"/>
                <w:szCs w:val="28"/>
              </w:rPr>
              <w:t xml:space="preserve"> %</w:t>
            </w:r>
          </w:p>
        </w:tc>
      </w:tr>
      <w:tr w:rsidR="00AD098B" w:rsidRPr="00A875FF" w:rsidTr="006141B9">
        <w:trPr>
          <w:trHeight w:val="997"/>
          <w:jc w:val="center"/>
        </w:trPr>
        <w:tc>
          <w:tcPr>
            <w:tcW w:w="10207" w:type="dxa"/>
            <w:gridSpan w:val="5"/>
          </w:tcPr>
          <w:p w:rsidR="00AD098B" w:rsidRPr="00A875FF" w:rsidRDefault="00AD098B" w:rsidP="0098547C">
            <w:pPr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Comments on video:</w:t>
            </w:r>
          </w:p>
          <w:p w:rsidR="00AD098B" w:rsidRPr="00A875FF" w:rsidRDefault="00AD098B" w:rsidP="0098547C">
            <w:pPr>
              <w:rPr>
                <w:b/>
                <w:color w:val="000000"/>
                <w:sz w:val="24"/>
              </w:rPr>
            </w:pPr>
          </w:p>
          <w:p w:rsidR="00AD098B" w:rsidRPr="00A875FF" w:rsidRDefault="00AD098B" w:rsidP="0098547C">
            <w:pPr>
              <w:rPr>
                <w:color w:val="000000"/>
                <w:sz w:val="24"/>
              </w:rPr>
            </w:pPr>
          </w:p>
          <w:p w:rsidR="00AD098B" w:rsidRPr="00A875FF" w:rsidRDefault="00AD098B" w:rsidP="0098547C">
            <w:pPr>
              <w:jc w:val="right"/>
              <w:rPr>
                <w:b/>
                <w:sz w:val="28"/>
                <w:szCs w:val="28"/>
              </w:rPr>
            </w:pPr>
          </w:p>
        </w:tc>
      </w:tr>
    </w:tbl>
    <w:p w:rsidR="00AD098B" w:rsidRPr="00DD48D3" w:rsidRDefault="00AD098B" w:rsidP="00AB6E9B">
      <w:pPr>
        <w:keepNext/>
        <w:rPr>
          <w:rFonts w:ascii="Franklin Gothic Medium" w:hAnsi="Franklin Gothic Medium"/>
          <w:kern w:val="24"/>
          <w:sz w:val="24"/>
          <w:lang w:val="en-US"/>
        </w:rPr>
      </w:pPr>
    </w:p>
    <w:tbl>
      <w:tblPr>
        <w:tblStyle w:val="Mkatabulky"/>
        <w:tblW w:w="10237" w:type="dxa"/>
        <w:tblInd w:w="108" w:type="dxa"/>
        <w:tblBorders>
          <w:top w:val="thickThinLargeGap" w:sz="24" w:space="0" w:color="A6A6A6" w:themeColor="background1" w:themeShade="A6"/>
          <w:left w:val="thickThinLargeGap" w:sz="24" w:space="0" w:color="A6A6A6" w:themeColor="background1" w:themeShade="A6"/>
          <w:bottom w:val="thickThinLargeGap" w:sz="24" w:space="0" w:color="A6A6A6" w:themeColor="background1" w:themeShade="A6"/>
          <w:right w:val="thickThinLargeGap" w:sz="24" w:space="0" w:color="A6A6A6" w:themeColor="background1" w:themeShade="A6"/>
          <w:insideH w:val="thickThinLargeGap" w:sz="24" w:space="0" w:color="A6A6A6" w:themeColor="background1" w:themeShade="A6"/>
          <w:insideV w:val="thickThin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60"/>
        <w:gridCol w:w="708"/>
        <w:gridCol w:w="709"/>
        <w:gridCol w:w="2126"/>
        <w:gridCol w:w="5134"/>
      </w:tblGrid>
      <w:tr w:rsidR="00AB6E9B" w:rsidTr="00EA36E5"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Demi" w:hAnsi="Franklin Gothic Demi"/>
                <w:kern w:val="24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  <w:t>Unit</w:t>
            </w:r>
          </w:p>
        </w:tc>
        <w:tc>
          <w:tcPr>
            <w:tcW w:w="709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  <w:t>Side</w:t>
            </w:r>
          </w:p>
        </w:tc>
        <w:tc>
          <w:tcPr>
            <w:tcW w:w="2126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color w:val="C00000"/>
                <w:kern w:val="24"/>
                <w:sz w:val="16"/>
                <w:szCs w:val="16"/>
                <w:lang w:val="en-US"/>
              </w:rPr>
            </w:pPr>
            <w:proofErr w:type="spellStart"/>
            <w:r w:rsidRPr="00A875FF">
              <w:rPr>
                <w:rFonts w:ascii="Franklin Gothic Demi" w:hAnsi="Franklin Gothic Demi"/>
                <w:sz w:val="16"/>
                <w:szCs w:val="16"/>
              </w:rPr>
              <w:t>Av</w:t>
            </w:r>
            <w:r w:rsidRPr="00A875FF">
              <w:rPr>
                <w:rFonts w:ascii="Franklin Gothic Demi" w:hAnsi="Franklin Gothic Demi"/>
                <w:color w:val="000000" w:themeColor="text1"/>
                <w:sz w:val="16"/>
                <w:szCs w:val="16"/>
              </w:rPr>
              <w:t>g</w:t>
            </w:r>
            <w:proofErr w:type="spellEnd"/>
            <w:r w:rsidRPr="00A875FF">
              <w:rPr>
                <w:rFonts w:ascii="Franklin Gothic Demi" w:hAnsi="Franklin Gothic Demi"/>
                <w:color w:val="000000" w:themeColor="text1"/>
                <w:sz w:val="16"/>
                <w:szCs w:val="16"/>
              </w:rPr>
              <w:t xml:space="preserve"> </w:t>
            </w:r>
            <w:r w:rsidRPr="00A875FF"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  <w:t>±</w:t>
            </w:r>
            <w:r w:rsidRPr="00A875FF">
              <w:rPr>
                <w:rFonts w:ascii="Franklin Gothic Demi" w:hAnsi="Franklin Gothic Demi"/>
                <w:color w:val="000000" w:themeColor="text1"/>
                <w:sz w:val="16"/>
                <w:szCs w:val="16"/>
              </w:rPr>
              <w:t xml:space="preserve"> </w:t>
            </w:r>
            <w:r w:rsidRPr="00A875FF">
              <w:rPr>
                <w:rFonts w:ascii="Franklin Gothic Demi" w:hAnsi="Franklin Gothic Demi"/>
                <w:sz w:val="16"/>
                <w:szCs w:val="16"/>
              </w:rPr>
              <w:t>SD (count)</w:t>
            </w:r>
          </w:p>
        </w:tc>
        <w:tc>
          <w:tcPr>
            <w:tcW w:w="5134" w:type="dxa"/>
          </w:tcPr>
          <w:p w:rsidR="00AB6E9B" w:rsidRDefault="00AB6E9B" w:rsidP="00AB6E9B">
            <w:pPr>
              <w:keepNext/>
              <w:spacing w:before="120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Stride length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LenMean_pre"/>
                <w:tag w:val="StrideLenMean_pre"/>
                <w:id w:val="-385338441"/>
                <w:showingPlcHdr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LenSD_pre"/>
                <w:tag w:val="StrideLenSD_pre"/>
                <w:id w:val="1040865636"/>
                <w:showingPlcHdr/>
                <w:dataBinding w:xpath="metrics/GLOBAL/Stride_Leng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LenCount_pre"/>
                <w:tag w:val="StrideLenCount_pre"/>
                <w:id w:val="-1794983127"/>
                <w:showingPlcHdr/>
                <w:dataBinding w:xpath="metrics/GLOBAL/Stride_Leng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StrideLength_pre"/>
                <w:tag w:val="$StrideLength_pre"/>
                <w:id w:val="-1809778121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64E1AC2A" wp14:editId="4096A358">
                      <wp:extent cx="2491200" cy="216000"/>
                      <wp:effectExtent l="0" t="0" r="0" b="0"/>
                      <wp:docPr id="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Stride width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WidMean_pre"/>
                <w:tag w:val="StrideWidMean_pre"/>
                <w:id w:val="-2013438589"/>
                <w:showingPlcHdr/>
                <w:dataBinding w:xpath="metrics/GLOBAL/Stride_Wid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WidSD_pre"/>
                <w:tag w:val="StrideWidSD_pre"/>
                <w:id w:val="-1014753318"/>
                <w:showingPlcHdr/>
                <w:dataBinding w:xpath="metrics/GLOBAL/Stride_Wid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WidCount_pre"/>
                <w:tag w:val="StrideWidCount_pre"/>
                <w:id w:val="1637228191"/>
                <w:showingPlcHdr/>
                <w:dataBinding w:xpath="metrics/GLOBAL/Stride_Wid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StrideWidth_pre"/>
                <w:tag w:val="$StrideWidth_pre"/>
                <w:id w:val="-787738371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1EB52F46" wp14:editId="27E340D6">
                      <wp:extent cx="2491200" cy="216000"/>
                      <wp:effectExtent l="0" t="0" r="0" b="0"/>
                      <wp:docPr id="1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Step length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LenMean_pre"/>
                <w:tag w:val="RStepLenMean_pre"/>
                <w:id w:val="-162239360"/>
                <w:showingPlcHdr/>
                <w:dataBinding w:xpath="metrics/GLOBAL/Right_Step_Leng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LenSD_pre"/>
                <w:tag w:val="RStepLenSD_pre"/>
                <w:id w:val="-1124764390"/>
                <w:showingPlcHdr/>
                <w:dataBinding w:xpath="metrics/GLOBAL/Right_Step_Leng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LenCount_pre"/>
                <w:tag w:val="RStepLenCount_pre"/>
                <w:id w:val="-1329750191"/>
                <w:showingPlcHdr/>
                <w:dataBinding w:xpath="metrics/GLOBAL/Right_Step_Leng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LenMean_pre"/>
                <w:tag w:val="LStepLenMean_pre"/>
                <w:id w:val="1328874851"/>
                <w:showingPlcHdr/>
                <w:dataBinding w:xpath="metrics/GLOBAL/Left_Step_Leng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LenSD_pre"/>
                <w:tag w:val="LStepLenSD_pre"/>
                <w:id w:val="-440375507"/>
                <w:showingPlcHdr/>
                <w:dataBinding w:xpath="metrics/GLOBAL/Left_Step_Leng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LenCount_pre"/>
                <w:tag w:val="LStepLenCount_pre"/>
                <w:id w:val="-1912302455"/>
                <w:showingPlcHdr/>
                <w:dataBinding w:xpath="metrics/GLOBAL/Left_Step_Leng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StepLength_pre"/>
                <w:tag w:val="$RStepLength_pre"/>
                <w:id w:val="501249450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22D0E4F3" wp14:editId="42EBFC9E">
                      <wp:extent cx="2491200" cy="216000"/>
                      <wp:effectExtent l="0" t="0" r="0" b="0"/>
                      <wp:docPr id="30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StepLength_pre"/>
                <w:tag w:val="$LStepLength_pre"/>
                <w:id w:val="968630513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72471808" wp14:editId="2C71D48F">
                      <wp:extent cx="2491200" cy="216000"/>
                      <wp:effectExtent l="0" t="0" r="0" b="0"/>
                      <wp:docPr id="27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Step time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sec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TimeMean_pre"/>
                <w:tag w:val="RStepTimeMean_pre"/>
                <w:id w:val="-1136722270"/>
                <w:showingPlcHdr/>
                <w:dataBinding w:xpath="metrics/GLOBAL/Right_Step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TimeSD_pre"/>
                <w:tag w:val="RStepTimeSD_pre"/>
                <w:id w:val="216406830"/>
                <w:showingPlcHdr/>
                <w:dataBinding w:xpath="metrics/GLOBAL/Right_Step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TimeCount_pre"/>
                <w:tag w:val="RStepTimeCount_pre"/>
                <w:id w:val="-149283819"/>
                <w:showingPlcHdr/>
                <w:dataBinding w:xpath="metrics/GLOBAL/Right_Step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TimeMean_pre"/>
                <w:tag w:val="LStepTimeMean_pre"/>
                <w:id w:val="-1688822246"/>
                <w:showingPlcHdr/>
                <w:dataBinding w:xpath="metrics/GLOBAL/Left_Step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TimeSD_pre"/>
                <w:tag w:val="LStepTimeSD_pre"/>
                <w:id w:val="-1132706745"/>
                <w:showingPlcHdr/>
                <w:dataBinding w:xpath="metrics/GLOBAL/Left_Step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TimeCount_pre"/>
                <w:tag w:val="LStepTimeCount_pre"/>
                <w:id w:val="-1671162850"/>
                <w:showingPlcHdr/>
                <w:dataBinding w:xpath="metrics/GLOBAL/Left_Step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StepTime_pre"/>
                <w:tag w:val="$RStepTime_pre"/>
                <w:id w:val="-1291587966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1631FD49" wp14:editId="16CE9AB6">
                      <wp:extent cx="2491200" cy="216000"/>
                      <wp:effectExtent l="0" t="0" r="0" b="0"/>
                      <wp:docPr id="30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StepTime_pre"/>
                <w:tag w:val="$LStepTime_pre"/>
                <w:id w:val="1284463800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0F11ECA5" wp14:editId="3DB03615">
                      <wp:extent cx="2491200" cy="216000"/>
                      <wp:effectExtent l="0" t="0" r="0" b="0"/>
                      <wp:docPr id="30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Stance time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% gait cycle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anPctMean_pre"/>
                <w:tag w:val="RStanPctMean_pre"/>
                <w:id w:val="2113698942"/>
                <w:showingPlcHdr/>
                <w:dataBinding w:xpath="metrics/GLOBAL/Right_Stance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anPctSD_pre"/>
                <w:tag w:val="RStanPctSD_pre"/>
                <w:id w:val="1056896369"/>
                <w:showingPlcHdr/>
                <w:dataBinding w:xpath="metrics/GLOBAL/Right_Stance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anPctCount_pre"/>
                <w:tag w:val="RStanPctCount_pre"/>
                <w:id w:val="1295636892"/>
                <w:showingPlcHdr/>
                <w:dataBinding w:xpath="metrics/GLOBAL/Right_Stance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anPctMean_pre"/>
                <w:tag w:val="LStanPctMean_pre"/>
                <w:id w:val="-1592077818"/>
                <w:showingPlcHdr/>
                <w:dataBinding w:xpath="metrics/GLOBAL/Left_Stance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anPctSD_pre"/>
                <w:tag w:val="LStanPctSD_pre"/>
                <w:id w:val="-1547447652"/>
                <w:showingPlcHdr/>
                <w:dataBinding w:xpath="metrics/GLOBAL/Left_Stance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anPctCount_pre"/>
                <w:tag w:val="LStanPctCount_pre"/>
                <w:id w:val="136301310"/>
                <w:showingPlcHdr/>
                <w:dataBinding w:xpath="metrics/GLOBAL/Left_Stance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StanceTime_pre"/>
                <w:tag w:val="$RStanceTime_pre"/>
                <w:id w:val="-1571264053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76A79B60" wp14:editId="17009EC0">
                      <wp:extent cx="2491200" cy="216000"/>
                      <wp:effectExtent l="0" t="0" r="0" b="0"/>
                      <wp:docPr id="30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StanceTime_pre"/>
                <w:tag w:val="$LStanceTime_pre"/>
                <w:id w:val="-84618432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0DD6DC62" wp14:editId="06D14AA9">
                      <wp:extent cx="2491200" cy="216000"/>
                      <wp:effectExtent l="0" t="0" r="0" b="0"/>
                      <wp:docPr id="31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Initial double limb support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sec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DblSuppMean_pre"/>
                <w:tag w:val="RDblSuppMean_pre"/>
                <w:id w:val="-387954871"/>
                <w:showingPlcHdr/>
                <w:dataBinding w:xpath="metrics/GLOBAL/RDblSuppMean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DblSuppSD_pre"/>
                <w:tag w:val="RDblSuppSD_pre"/>
                <w:id w:val="-28799574"/>
                <w:showingPlcHdr/>
                <w:dataBinding w:xpath="metrics/GLOBAL/RDblSuppSD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DblSuppCount_pre"/>
                <w:tag w:val="RDblSuppCount_pre"/>
                <w:id w:val="-26414898"/>
                <w:showingPlcHdr/>
                <w:dataBinding w:xpath="metrics/GLOBAL/RDblSuppCount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DblSuppMean_pre"/>
                <w:tag w:val="LDblSuppMean_pre"/>
                <w:id w:val="-2104796215"/>
                <w:showingPlcHdr/>
                <w:dataBinding w:xpath="metrics/GLOBAL/LDblSuppMean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DblSuppSD_pre"/>
                <w:tag w:val="LDblSuppSD_pre"/>
                <w:id w:val="2008556545"/>
                <w:showingPlcHdr/>
                <w:dataBinding w:xpath="metrics/GLOBAL/LDblSuppSD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DblSuppCount_pre"/>
                <w:tag w:val="LDblSuppCount_pre"/>
                <w:id w:val="-1948073192"/>
                <w:showingPlcHdr/>
                <w:dataBinding w:xpath="metrics/GLOBAL/LDblSuppCount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DoubleSupport_pre"/>
                <w:tag w:val="$RDoubleSupport_pre"/>
                <w:id w:val="-130940322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05A12050" wp14:editId="1161405B">
                      <wp:extent cx="2491200" cy="216000"/>
                      <wp:effectExtent l="0" t="0" r="0" b="0"/>
                      <wp:docPr id="31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DoubleSupport_pre"/>
                <w:tag w:val="$LDoubleSupport_pre"/>
                <w:id w:val="415373297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5AEEABBD" wp14:editId="113F52D8">
                      <wp:extent cx="2491200" cy="216000"/>
                      <wp:effectExtent l="0" t="0" r="0" b="0"/>
                      <wp:docPr id="31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Tr="00EA36E5">
        <w:trPr>
          <w:trHeight w:val="20"/>
        </w:trPr>
        <w:tc>
          <w:tcPr>
            <w:tcW w:w="1560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Cadence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min</w:t>
            </w: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vertAlign w:val="superscript"/>
                <w:lang w:val="en-US"/>
              </w:rPr>
              <w:t>-1</w:t>
            </w:r>
          </w:p>
        </w:tc>
        <w:tc>
          <w:tcPr>
            <w:tcW w:w="709" w:type="dxa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CadenceMean_pre"/>
                <w:tag w:val="CadenceMean_pre"/>
                <w:id w:val="-830902518"/>
                <w:showingPlcHdr/>
                <w:dataBinding w:xpath="metrics/GLOBAL/StrideMinMean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CadenceSD_pre"/>
                <w:tag w:val="CadenceSD_pre"/>
                <w:id w:val="866641116"/>
                <w:showingPlcHdr/>
                <w:dataBinding w:xpath="metrics/GLOBAL/StrideMinSD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CadenceCount_pre"/>
                <w:tag w:val="CadenceCount_pre"/>
                <w:id w:val="662356416"/>
                <w:showingPlcHdr/>
                <w:dataBinding w:xpath="metrics/GLOBAL/StrideMinCount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134" w:type="dxa"/>
            <w:vAlign w:val="center"/>
          </w:tcPr>
          <w:p w:rsidR="00AB6E9B" w:rsidRDefault="00035BB9" w:rsidP="00AB6E9B">
            <w:pPr>
              <w:keepNext/>
              <w:rPr>
                <w:rFonts w:ascii="Franklin Gothic Medium" w:hAnsi="Franklin Gothic Medium"/>
                <w:kern w:val="24"/>
                <w:sz w:val="24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Cadence_pre"/>
                <w:tag w:val="$Cadence_pre"/>
                <w:id w:val="400488096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5F702752" wp14:editId="6CA16A80">
                      <wp:extent cx="2484000" cy="216000"/>
                      <wp:effectExtent l="0" t="0" r="0" b="0"/>
                      <wp:docPr id="2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40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6141B9" w:rsidRDefault="006141B9">
      <w:pPr>
        <w:rPr>
          <w:b/>
          <w:sz w:val="16"/>
          <w:szCs w:val="20"/>
        </w:rPr>
      </w:pPr>
    </w:p>
    <w:p w:rsidR="006141B9" w:rsidRPr="00E576D1" w:rsidRDefault="006141B9" w:rsidP="006141B9">
      <w:pPr>
        <w:rPr>
          <w:b/>
          <w:sz w:val="16"/>
          <w:szCs w:val="20"/>
        </w:rPr>
        <w:sectPr w:rsidR="006141B9" w:rsidRPr="00E576D1" w:rsidSect="00EE7DC5">
          <w:footerReference w:type="default" r:id="rId18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AB6E9B" w:rsidRDefault="00035BB9" w:rsidP="00AB6E9B">
      <w:pPr>
        <w:keepNext/>
        <w:rPr>
          <w:b/>
          <w:color w:val="000000"/>
          <w:sz w:val="28"/>
          <w:szCs w:val="28"/>
        </w:rPr>
      </w:pP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1820769507"/>
          <w:dataBinding w:xpath="metrics/GLOBAL/Stride_Length_Mean/TEMPORAL_DISTANCE/X" w:storeItemID="{7E7DE756-8780-40D7-B2E2-A8B1C27C5786}"/>
          <w:text/>
        </w:sdtPr>
        <w:sdtEndPr/>
        <w:sdtContent>
          <w:r w:rsidR="00AB6E9B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702"/>
        <w:gridCol w:w="1843"/>
        <w:gridCol w:w="3402"/>
        <w:gridCol w:w="1701"/>
        <w:gridCol w:w="1559"/>
      </w:tblGrid>
      <w:tr w:rsidR="00AD098B" w:rsidRPr="00A875FF" w:rsidTr="0098547C">
        <w:trPr>
          <w:trHeight w:hRule="exact" w:val="567"/>
          <w:jc w:val="center"/>
        </w:trPr>
        <w:tc>
          <w:tcPr>
            <w:tcW w:w="3545" w:type="dxa"/>
            <w:gridSpan w:val="2"/>
            <w:vMerge w:val="restart"/>
            <w:vAlign w:val="center"/>
          </w:tcPr>
          <w:p w:rsidR="00AD098B" w:rsidRPr="00A875FF" w:rsidRDefault="00AD098B" w:rsidP="0098547C">
            <w:pPr>
              <w:spacing w:before="60"/>
              <w:rPr>
                <w:b/>
                <w:color w:val="000000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0"/>
                <w:szCs w:val="20"/>
              </w:rPr>
              <w:t>All temporal-spatial parameters normalised to leg length and expressed as % of those for children with no neuromuscular pathology.</w:t>
            </w:r>
            <w:r w:rsidRPr="00A875FF">
              <w:rPr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Subject/Session/Fields/Test_condition"/>
                <w:tag w:val="Subject/Session/Fields/Test_condition"/>
                <w:id w:val="1503393888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3545" w:type="dxa"/>
            <w:gridSpan w:val="2"/>
            <w:vMerge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Speed</w:t>
            </w: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SpeedNormPctDiff_post"/>
                <w:tag w:val="SpeedNormPctDiff_post"/>
                <w:id w:val="-173259890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3545" w:type="dxa"/>
            <w:gridSpan w:val="2"/>
            <w:vMerge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Cadence</w:t>
            </w: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CadenceNormPctDiff_post"/>
                <w:tag w:val="CadenceNormPctDiff_post"/>
                <w:id w:val="-260300929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17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Height</w:t>
            </w:r>
          </w:p>
        </w:tc>
        <w:tc>
          <w:tcPr>
            <w:tcW w:w="1843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bodyHeight_post"/>
                <w:tag w:val="bodyHeight_post"/>
                <w:id w:val="-1864348499"/>
                <w:dataBinding w:xpath="Session/Fields/Height" w:storeItemID="{00000000-0000-0000-0000-000000000000}"/>
                <w:text/>
              </w:sdtPr>
              <w:sdtEndPr/>
              <w:sdtContent>
                <w:r w:rsidR="00AD098B" w:rsidRPr="00A875FF">
                  <w:rPr>
                    <w:b/>
                    <w:color w:val="000000"/>
                    <w:sz w:val="28"/>
                    <w:szCs w:val="28"/>
                    <w:lang w:val="cs-CZ"/>
                  </w:rPr>
                  <w:t>…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 m</w:t>
            </w:r>
          </w:p>
          <w:p w:rsidR="00AD098B" w:rsidRPr="00A875FF" w:rsidRDefault="00AD098B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Stride length</w:t>
            </w:r>
          </w:p>
        </w:tc>
        <w:tc>
          <w:tcPr>
            <w:tcW w:w="3260" w:type="dxa"/>
            <w:gridSpan w:val="2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Stride_LengthNormPctDiff_post"/>
                <w:tag w:val="Stride_LengthNormPctDiff_post"/>
                <w:id w:val="-658305871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356C9A">
                  <w:rPr>
                    <w:b/>
                    <w:color w:val="00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hRule="exact" w:val="567"/>
          <w:jc w:val="center"/>
        </w:trPr>
        <w:tc>
          <w:tcPr>
            <w:tcW w:w="17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Weight</w:t>
            </w:r>
          </w:p>
        </w:tc>
        <w:tc>
          <w:tcPr>
            <w:tcW w:w="1843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00"/>
                <w:sz w:val="28"/>
                <w:szCs w:val="28"/>
              </w:rPr>
            </w:pPr>
            <w:sdt>
              <w:sdtPr>
                <w:rPr>
                  <w:b/>
                  <w:color w:val="000000"/>
                  <w:sz w:val="28"/>
                  <w:szCs w:val="28"/>
                </w:rPr>
                <w:alias w:val="bodyWeight_post"/>
                <w:tag w:val="bodyWeight_post"/>
                <w:id w:val="827872023"/>
                <w:dataBinding w:xpath="Session/Fields/Weight" w:storeItemID="{00000000-0000-0000-0000-000000000000}"/>
                <w:text/>
              </w:sdtPr>
              <w:sdtEndPr/>
              <w:sdtContent>
                <w:r w:rsidR="00AD098B" w:rsidRPr="00A875FF">
                  <w:rPr>
                    <w:b/>
                    <w:color w:val="000000"/>
                    <w:sz w:val="28"/>
                    <w:szCs w:val="28"/>
                    <w:lang w:val="cs-CZ"/>
                  </w:rPr>
                  <w:t>…</w:t>
                </w:r>
              </w:sdtContent>
            </w:sdt>
            <w:r w:rsidR="00AD098B" w:rsidRPr="00A875FF">
              <w:rPr>
                <w:b/>
                <w:color w:val="000000"/>
                <w:sz w:val="28"/>
                <w:szCs w:val="28"/>
              </w:rPr>
              <w:t xml:space="preserve">  kg</w:t>
            </w:r>
          </w:p>
        </w:tc>
        <w:tc>
          <w:tcPr>
            <w:tcW w:w="3402" w:type="dxa"/>
            <w:vAlign w:val="center"/>
          </w:tcPr>
          <w:p w:rsidR="00AD098B" w:rsidRPr="00A875FF" w:rsidRDefault="00AD098B" w:rsidP="0098547C">
            <w:pPr>
              <w:jc w:val="center"/>
              <w:rPr>
                <w:b/>
                <w:color w:val="A6A6A6" w:themeColor="background1" w:themeShade="A6"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Step length (</w:t>
            </w:r>
            <w:r w:rsidRPr="00A875FF">
              <w:rPr>
                <w:b/>
                <w:color w:val="FF8585"/>
                <w:sz w:val="28"/>
                <w:szCs w:val="28"/>
              </w:rPr>
              <w:t>L</w:t>
            </w: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:</w:t>
            </w:r>
            <w:r w:rsidRPr="00A875FF">
              <w:rPr>
                <w:b/>
                <w:color w:val="7171FF"/>
                <w:sz w:val="28"/>
                <w:szCs w:val="28"/>
              </w:rPr>
              <w:t>R</w:t>
            </w: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FF0000"/>
                <w:sz w:val="28"/>
                <w:szCs w:val="28"/>
              </w:rPr>
            </w:pPr>
            <w:sdt>
              <w:sdtPr>
                <w:rPr>
                  <w:b/>
                  <w:color w:val="FF0000"/>
                  <w:sz w:val="28"/>
                  <w:szCs w:val="28"/>
                </w:rPr>
                <w:alias w:val="Left_Step_LengthNormPctDiff_post"/>
                <w:tag w:val="Left_Step_LengthNormPctDiff_post"/>
                <w:id w:val="25453634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423942">
                  <w:rPr>
                    <w:b/>
                    <w:color w:val="FF0000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FF0000"/>
                <w:sz w:val="28"/>
                <w:szCs w:val="28"/>
              </w:rPr>
              <w:t xml:space="preserve"> %</w:t>
            </w:r>
          </w:p>
        </w:tc>
        <w:tc>
          <w:tcPr>
            <w:tcW w:w="1559" w:type="dxa"/>
            <w:vAlign w:val="center"/>
          </w:tcPr>
          <w:p w:rsidR="00AD098B" w:rsidRPr="00A875FF" w:rsidRDefault="00035BB9" w:rsidP="0098547C">
            <w:pPr>
              <w:jc w:val="center"/>
              <w:rPr>
                <w:b/>
                <w:color w:val="0000FF"/>
                <w:sz w:val="28"/>
                <w:szCs w:val="28"/>
              </w:rPr>
            </w:pPr>
            <w:sdt>
              <w:sdtPr>
                <w:rPr>
                  <w:b/>
                  <w:color w:val="0000FF"/>
                  <w:sz w:val="28"/>
                  <w:szCs w:val="28"/>
                </w:rPr>
                <w:alias w:val="Right_Step_LengthNormPctDiff_post"/>
                <w:tag w:val="Right_Step_LengthNormPctDiff_post"/>
                <w:id w:val="-2009506621"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D098B" w:rsidRPr="00423942">
                  <w:rPr>
                    <w:b/>
                    <w:color w:val="0000FF"/>
                    <w:sz w:val="28"/>
                    <w:szCs w:val="28"/>
                  </w:rPr>
                  <w:t>...</w:t>
                </w:r>
              </w:sdtContent>
            </w:sdt>
            <w:r w:rsidR="00AD098B" w:rsidRPr="00A875FF">
              <w:rPr>
                <w:b/>
                <w:color w:val="0000FF"/>
                <w:sz w:val="28"/>
                <w:szCs w:val="28"/>
              </w:rPr>
              <w:t xml:space="preserve"> %</w:t>
            </w:r>
          </w:p>
        </w:tc>
      </w:tr>
      <w:tr w:rsidR="00AD098B" w:rsidRPr="00A875FF" w:rsidTr="0098547C">
        <w:trPr>
          <w:trHeight w:val="1399"/>
          <w:jc w:val="center"/>
        </w:trPr>
        <w:tc>
          <w:tcPr>
            <w:tcW w:w="10207" w:type="dxa"/>
            <w:gridSpan w:val="5"/>
          </w:tcPr>
          <w:p w:rsidR="00AD098B" w:rsidRPr="00A875FF" w:rsidRDefault="00AD098B" w:rsidP="0098547C">
            <w:pPr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Comments on video:</w:t>
            </w:r>
          </w:p>
          <w:p w:rsidR="00AD098B" w:rsidRPr="00A875FF" w:rsidRDefault="00AD098B" w:rsidP="0098547C">
            <w:pPr>
              <w:rPr>
                <w:b/>
                <w:color w:val="000000"/>
                <w:sz w:val="24"/>
              </w:rPr>
            </w:pPr>
          </w:p>
          <w:p w:rsidR="00AD098B" w:rsidRPr="00A875FF" w:rsidRDefault="00AD098B" w:rsidP="0098547C">
            <w:pPr>
              <w:rPr>
                <w:color w:val="000000"/>
                <w:sz w:val="24"/>
              </w:rPr>
            </w:pPr>
          </w:p>
          <w:p w:rsidR="00AD098B" w:rsidRPr="00A875FF" w:rsidRDefault="00AD098B" w:rsidP="0098547C">
            <w:pPr>
              <w:rPr>
                <w:color w:val="000000"/>
                <w:sz w:val="24"/>
              </w:rPr>
            </w:pPr>
          </w:p>
          <w:p w:rsidR="00AD098B" w:rsidRPr="00A875FF" w:rsidRDefault="00AD098B" w:rsidP="0098547C">
            <w:pPr>
              <w:jc w:val="right"/>
              <w:rPr>
                <w:b/>
                <w:sz w:val="28"/>
                <w:szCs w:val="28"/>
              </w:rPr>
            </w:pPr>
          </w:p>
        </w:tc>
      </w:tr>
    </w:tbl>
    <w:p w:rsidR="008C469D" w:rsidRDefault="008C469D"/>
    <w:tbl>
      <w:tblPr>
        <w:tblStyle w:val="Mkatabulky"/>
        <w:tblW w:w="10206" w:type="dxa"/>
        <w:tblInd w:w="57" w:type="dxa"/>
        <w:tblBorders>
          <w:top w:val="thickThinLargeGap" w:sz="24" w:space="0" w:color="A6A6A6" w:themeColor="background1" w:themeShade="A6"/>
          <w:left w:val="thickThinLargeGap" w:sz="24" w:space="0" w:color="A6A6A6" w:themeColor="background1" w:themeShade="A6"/>
          <w:bottom w:val="thickThinLargeGap" w:sz="24" w:space="0" w:color="A6A6A6" w:themeColor="background1" w:themeShade="A6"/>
          <w:right w:val="thickThinLargeGap" w:sz="24" w:space="0" w:color="A6A6A6" w:themeColor="background1" w:themeShade="A6"/>
          <w:insideH w:val="thickThinLargeGap" w:sz="24" w:space="0" w:color="A6A6A6" w:themeColor="background1" w:themeShade="A6"/>
          <w:insideV w:val="thickThinLargeGap" w:sz="24" w:space="0" w:color="A6A6A6" w:themeColor="background1" w:themeShade="A6"/>
        </w:tblBorders>
        <w:tblLayout w:type="fixed"/>
        <w:tblCellMar>
          <w:left w:w="57" w:type="dxa"/>
        </w:tblCellMar>
        <w:tblLook w:val="04A0" w:firstRow="1" w:lastRow="0" w:firstColumn="1" w:lastColumn="0" w:noHBand="0" w:noVBand="1"/>
      </w:tblPr>
      <w:tblGrid>
        <w:gridCol w:w="1645"/>
        <w:gridCol w:w="708"/>
        <w:gridCol w:w="709"/>
        <w:gridCol w:w="2126"/>
        <w:gridCol w:w="5018"/>
      </w:tblGrid>
      <w:tr w:rsidR="00AB6E9B" w:rsidRPr="00A875FF" w:rsidTr="00EA36E5">
        <w:trPr>
          <w:trHeight w:hRule="exact" w:val="340"/>
        </w:trPr>
        <w:tc>
          <w:tcPr>
            <w:tcW w:w="1645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Demi" w:hAnsi="Franklin Gothic Demi"/>
                <w:kern w:val="24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708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  <w:t>Unit</w:t>
            </w:r>
          </w:p>
        </w:tc>
        <w:tc>
          <w:tcPr>
            <w:tcW w:w="709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  <w:t>Side</w:t>
            </w:r>
          </w:p>
        </w:tc>
        <w:tc>
          <w:tcPr>
            <w:tcW w:w="2126" w:type="dxa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Demi" w:hAnsi="Franklin Gothic Demi"/>
                <w:color w:val="C00000"/>
                <w:kern w:val="24"/>
                <w:sz w:val="16"/>
                <w:szCs w:val="16"/>
                <w:lang w:val="en-US"/>
              </w:rPr>
            </w:pPr>
            <w:proofErr w:type="spellStart"/>
            <w:r w:rsidRPr="00A875FF">
              <w:rPr>
                <w:rFonts w:ascii="Franklin Gothic Demi" w:hAnsi="Franklin Gothic Demi"/>
                <w:sz w:val="16"/>
                <w:szCs w:val="16"/>
              </w:rPr>
              <w:t>Av</w:t>
            </w:r>
            <w:r w:rsidRPr="00A875FF">
              <w:rPr>
                <w:rFonts w:ascii="Franklin Gothic Demi" w:hAnsi="Franklin Gothic Demi"/>
                <w:color w:val="000000" w:themeColor="text1"/>
                <w:sz w:val="16"/>
                <w:szCs w:val="16"/>
              </w:rPr>
              <w:t>g</w:t>
            </w:r>
            <w:proofErr w:type="spellEnd"/>
            <w:r w:rsidRPr="00A875FF">
              <w:rPr>
                <w:rFonts w:ascii="Franklin Gothic Demi" w:hAnsi="Franklin Gothic Demi"/>
                <w:color w:val="000000" w:themeColor="text1"/>
                <w:sz w:val="16"/>
                <w:szCs w:val="16"/>
              </w:rPr>
              <w:t xml:space="preserve"> </w:t>
            </w:r>
            <w:r w:rsidRPr="00A875FF">
              <w:rPr>
                <w:rFonts w:ascii="Franklin Gothic Demi" w:hAnsi="Franklin Gothic Demi"/>
                <w:color w:val="000000" w:themeColor="text1"/>
                <w:kern w:val="24"/>
                <w:sz w:val="16"/>
                <w:szCs w:val="16"/>
                <w:lang w:val="en-US"/>
              </w:rPr>
              <w:t>±</w:t>
            </w:r>
            <w:r w:rsidRPr="00A875FF">
              <w:rPr>
                <w:rFonts w:ascii="Franklin Gothic Demi" w:hAnsi="Franklin Gothic Demi"/>
                <w:color w:val="000000" w:themeColor="text1"/>
                <w:sz w:val="16"/>
                <w:szCs w:val="16"/>
              </w:rPr>
              <w:t xml:space="preserve"> </w:t>
            </w:r>
            <w:r w:rsidRPr="00A875FF">
              <w:rPr>
                <w:rFonts w:ascii="Franklin Gothic Demi" w:hAnsi="Franklin Gothic Demi"/>
                <w:sz w:val="16"/>
                <w:szCs w:val="16"/>
              </w:rPr>
              <w:t>SD (count)</w:t>
            </w:r>
          </w:p>
        </w:tc>
        <w:tc>
          <w:tcPr>
            <w:tcW w:w="5018" w:type="dxa"/>
            <w:tcMar>
              <w:left w:w="0" w:type="dxa"/>
              <w:right w:w="0" w:type="dxa"/>
            </w:tcMar>
          </w:tcPr>
          <w:p w:rsidR="00AB6E9B" w:rsidRPr="00A875FF" w:rsidRDefault="00AB6E9B" w:rsidP="00AB6E9B">
            <w:pPr>
              <w:keepNext/>
              <w:rPr>
                <w:noProof/>
                <w:lang w:eastAsia="sv-SE"/>
              </w:rPr>
            </w:pPr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hRule="exact" w:val="425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Stride length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Pr="00891D5A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LenMean_post"/>
                <w:tag w:val="StrideLenMean_post"/>
                <w:id w:val="1835730570"/>
                <w:showingPlcHdr/>
                <w:dataBinding w:xpath="metrics/GLOBAL/Stride_Leng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LenSD_post"/>
                <w:tag w:val="StrideLenSD_post"/>
                <w:id w:val="807897440"/>
                <w:showingPlcHdr/>
                <w:dataBinding w:xpath="metrics/GLOBAL/Stride_Leng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LenCount_post"/>
                <w:tag w:val="StrideLenCount_post"/>
                <w:id w:val="1948583986"/>
                <w:showingPlcHdr/>
                <w:dataBinding w:xpath="metrics/GLOBAL/Stride_Leng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A875FF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StrideLength_post"/>
                <w:tag w:val="$StrideLength_post"/>
                <w:id w:val="-1627925863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6A1BED1C" wp14:editId="4C644215">
                      <wp:extent cx="2490923" cy="252000"/>
                      <wp:effectExtent l="0" t="0" r="0" b="0"/>
                      <wp:docPr id="458" name="obráze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0923" cy="25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hRule="exact" w:val="425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Stride width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Pr="00891D5A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WidMean_post"/>
                <w:tag w:val="StrideWidMean_post"/>
                <w:id w:val="-1259292162"/>
                <w:showingPlcHdr/>
                <w:dataBinding w:xpath="metrics/GLOBAL/Stride_Wid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WidSD_post"/>
                <w:tag w:val="StrideWidSD_post"/>
                <w:id w:val="-1254658380"/>
                <w:showingPlcHdr/>
                <w:dataBinding w:xpath="metrics/GLOBAL/Stride_Wid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StrideWidCount_post"/>
                <w:tag w:val="StrideWidCount_post"/>
                <w:id w:val="1157117649"/>
                <w:showingPlcHdr/>
                <w:dataBinding w:xpath="metrics/GLOBAL/Stride_Wid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A875FF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StrideWidth_post"/>
                <w:tag w:val="$StrideWidth_post"/>
                <w:id w:val="-513767427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6118B94C" wp14:editId="0C8985DC">
                      <wp:extent cx="2490923" cy="252000"/>
                      <wp:effectExtent l="0" t="0" r="0" b="0"/>
                      <wp:docPr id="459" name="obráze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0923" cy="25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val="784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Step length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Pr="00891D5A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LenMean_post"/>
                <w:tag w:val="RStepLenMean_post"/>
                <w:id w:val="1344510782"/>
                <w:showingPlcHdr/>
                <w:dataBinding w:xpath="metrics/GLOBAL/Right_Step_Leng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LenSD_post"/>
                <w:tag w:val="RStepLenSD_post"/>
                <w:id w:val="-176342829"/>
                <w:showingPlcHdr/>
                <w:dataBinding w:xpath="metrics/GLOBAL/Right_Step_Leng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LenCount_post"/>
                <w:tag w:val="RStepLenCount_post"/>
                <w:id w:val="1065996153"/>
                <w:showingPlcHdr/>
                <w:dataBinding w:xpath="metrics/GLOBAL/Right_Step_Leng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LenMean_post"/>
                <w:tag w:val="LStepLenMean_post"/>
                <w:id w:val="-968659152"/>
                <w:showingPlcHdr/>
                <w:dataBinding w:xpath="metrics/GLOBAL/Left_Step_Length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LenSD_post"/>
                <w:tag w:val="LStepLenSD_post"/>
                <w:id w:val="-761446029"/>
                <w:showingPlcHdr/>
                <w:dataBinding w:xpath="metrics/GLOBAL/Left_Step_Length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LenCount_post"/>
                <w:tag w:val="LStepLenCount_post"/>
                <w:id w:val="438262099"/>
                <w:showingPlcHdr/>
                <w:dataBinding w:xpath="metrics/GLOBAL/Left_Step_Length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A875FF" w:rsidRDefault="00035BB9" w:rsidP="00AB6E9B">
            <w:pPr>
              <w:keepNext/>
              <w:rPr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StepLength_post"/>
                <w:tag w:val="$RStepLength_post"/>
                <w:id w:val="-1736769046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0CB4C3A3" wp14:editId="0DC20422">
                      <wp:extent cx="2491200" cy="216000"/>
                      <wp:effectExtent l="0" t="0" r="0" b="0"/>
                      <wp:docPr id="313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StepLength_post"/>
                <w:tag w:val="$LStepLength_post"/>
                <w:id w:val="-1718659449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67253D81" wp14:editId="1AB55DB3">
                      <wp:extent cx="2491200" cy="216000"/>
                      <wp:effectExtent l="0" t="0" r="0" b="0"/>
                      <wp:docPr id="314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val="784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Step time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sec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Pr="00891D5A" w:rsidRDefault="00AB6E9B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Pr="00891D5A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TimeMean_post"/>
                <w:tag w:val="RStepTimeMean_post"/>
                <w:id w:val="417909525"/>
                <w:showingPlcHdr/>
                <w:dataBinding w:xpath="metrics/GLOBAL/Right_Step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TimeSD_post"/>
                <w:tag w:val="RStepTimeSD_post"/>
                <w:id w:val="1146088550"/>
                <w:showingPlcHdr/>
                <w:dataBinding w:xpath="metrics/GLOBAL/Right_Step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epTimeCount_post"/>
                <w:tag w:val="RStepTimeCount_post"/>
                <w:id w:val="1809818768"/>
                <w:showingPlcHdr/>
                <w:dataBinding w:xpath="metrics/GLOBAL/Right_Step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TimeMean_post"/>
                <w:tag w:val="LStepTimeMean_post"/>
                <w:id w:val="2033757311"/>
                <w:showingPlcHdr/>
                <w:dataBinding w:xpath="metrics/GLOBAL/Left_Step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TimeSD_post"/>
                <w:tag w:val="LStepTimeSD_post"/>
                <w:id w:val="-276648297"/>
                <w:showingPlcHdr/>
                <w:dataBinding w:xpath="metrics/GLOBAL/Left_Step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epTimeCount_post"/>
                <w:tag w:val="LStepTimeCount_post"/>
                <w:id w:val="1296098474"/>
                <w:showingPlcHdr/>
                <w:dataBinding w:xpath="metrics/GLOBAL/Left_Step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6A15F8" w:rsidRDefault="00035BB9" w:rsidP="00AB6E9B">
            <w:pPr>
              <w:keepNext/>
              <w:rPr>
                <w:rFonts w:ascii="Franklin Gothic Book" w:hAnsi="Franklin Gothic Book"/>
                <w:kern w:val="24"/>
                <w:sz w:val="18"/>
                <w:szCs w:val="56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StepTime_post"/>
                <w:tag w:val="$RStepTime_post"/>
                <w:id w:val="-1436976939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150060D6" wp14:editId="4A8FA2F8">
                      <wp:extent cx="2491200" cy="216000"/>
                      <wp:effectExtent l="0" t="0" r="0" b="0"/>
                      <wp:docPr id="31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StepTime_post"/>
                <w:tag w:val="$LStepTime_post"/>
                <w:id w:val="-1820948699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036BEAE6" wp14:editId="5E1F351F">
                      <wp:extent cx="2491200" cy="216000"/>
                      <wp:effectExtent l="0" t="0" r="0" b="0"/>
                      <wp:docPr id="31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val="784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Stance time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% gait cycle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Pr="00891D5A" w:rsidRDefault="00AB6E9B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Pr="00891D5A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anPctMean_post"/>
                <w:tag w:val="RStanPctMean_post"/>
                <w:id w:val="-985478622"/>
                <w:showingPlcHdr/>
                <w:dataBinding w:xpath="metrics/GLOBAL/Right_Stance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anPctSD_post"/>
                <w:tag w:val="RStanPctSD_post"/>
                <w:id w:val="-230619135"/>
                <w:showingPlcHdr/>
                <w:dataBinding w:xpath="metrics/GLOBAL/Right_Stance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StanPctCount_post"/>
                <w:tag w:val="RStanPctCount_post"/>
                <w:id w:val="1587570302"/>
                <w:showingPlcHdr/>
                <w:dataBinding w:xpath="metrics/GLOBAL/Right_Stance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anPctMean_post"/>
                <w:tag w:val="LStanPctMean_post"/>
                <w:id w:val="959374692"/>
                <w:showingPlcHdr/>
                <w:dataBinding w:xpath="metrics/GLOBAL/Left_Stance_Time_Mean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anPctSD_post"/>
                <w:tag w:val="LStanPctSD_post"/>
                <w:id w:val="-1413149334"/>
                <w:showingPlcHdr/>
                <w:dataBinding w:xpath="metrics/GLOBAL/Left_Stance_Time_StdDev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StanPctCount_post"/>
                <w:tag w:val="LStanPctCount_post"/>
                <w:id w:val="-626472103"/>
                <w:showingPlcHdr/>
                <w:dataBinding w:xpath="metrics/GLOBAL/Left_Stance_Time_Count/TEMPORAL_DISTANCE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A875FF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StanceTime_post"/>
                <w:tag w:val="$RStanceTime_post"/>
                <w:id w:val="-1286809987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43C0B830" wp14:editId="5366D39E">
                      <wp:extent cx="2491200" cy="216000"/>
                      <wp:effectExtent l="0" t="0" r="0" b="0"/>
                      <wp:docPr id="31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StanceTime_post"/>
                <w:tag w:val="$LStanceTime_post"/>
                <w:id w:val="380605575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2AD1277F" wp14:editId="34E4F779">
                      <wp:extent cx="2491200" cy="216000"/>
                      <wp:effectExtent l="0" t="0" r="0" b="0"/>
                      <wp:docPr id="31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val="784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Initial double limb support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sec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Pr="00891D5A" w:rsidRDefault="00AB6E9B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  <w:p w:rsidR="00AB6E9B" w:rsidRPr="00891D5A" w:rsidRDefault="00AB6E9B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DblSuppMean_post"/>
                <w:tag w:val="RDblSuppMean_post"/>
                <w:id w:val="-1979530149"/>
                <w:showingPlcHdr/>
                <w:dataBinding w:xpath="metrics/GLOBAL/RDblSuppMean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DblSuppSD_post"/>
                <w:tag w:val="RDblSuppSD_post"/>
                <w:id w:val="1242913177"/>
                <w:showingPlcHdr/>
                <w:dataBinding w:xpath="metrics/GLOBAL/RDblSuppSD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DblSuppCount_post"/>
                <w:tag w:val="RDblSuppCount_post"/>
                <w:id w:val="-1402131939"/>
                <w:showingPlcHdr/>
                <w:dataBinding w:xpath="metrics/GLOBAL/RDblSuppCount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)</w:t>
            </w:r>
          </w:p>
          <w:p w:rsidR="00AB6E9B" w:rsidRPr="00891D5A" w:rsidRDefault="00035BB9" w:rsidP="00AB6E9B">
            <w:pPr>
              <w:keepNext/>
              <w:spacing w:line="320" w:lineRule="exact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DblSuppMean_post"/>
                <w:tag w:val="LDblSuppMean_post"/>
                <w:id w:val="-380625152"/>
                <w:showingPlcHdr/>
                <w:dataBinding w:xpath="metrics/GLOBAL/LDblSuppMean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DblSuppSD_post"/>
                <w:tag w:val="LDblSuppSD_post"/>
                <w:id w:val="-1667087614"/>
                <w:showingPlcHdr/>
                <w:dataBinding w:xpath="metrics/GLOBAL/LDblSuppSD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color w:val="FF0000"/>
                  <w:kern w:val="24"/>
                  <w:sz w:val="16"/>
                  <w:szCs w:val="16"/>
                  <w:lang w:val="en-US"/>
                </w:rPr>
                <w:alias w:val="LDblSuppCount_post"/>
                <w:tag w:val="LDblSuppCount_post"/>
                <w:id w:val="-382949209"/>
                <w:showingPlcHdr/>
                <w:dataBinding w:xpath="metrics/GLOBAL/LDblSuppCount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color w:val="FF0000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color w:val="FF0000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A875FF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RDoubleSupport_post"/>
                <w:tag w:val="$RDoubleSupport_post"/>
                <w:id w:val="1014115374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4648B6EE" wp14:editId="6E9EB21B">
                      <wp:extent cx="2491200" cy="216000"/>
                      <wp:effectExtent l="0" t="0" r="0" b="0"/>
                      <wp:docPr id="31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B6E9B">
              <w:rPr>
                <w:rFonts w:ascii="Arial" w:hAnsi="Arial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szCs w:val="20"/>
                  <w:lang w:val="en-US"/>
                </w:rPr>
                <w:alias w:val="$LDoubleSupport_post"/>
                <w:tag w:val="$LDoubleSupport_post"/>
                <w:id w:val="709072942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5923BA5B" wp14:editId="4AB11B56">
                      <wp:extent cx="2491200" cy="216000"/>
                      <wp:effectExtent l="0" t="0" r="0" b="0"/>
                      <wp:docPr id="128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91200" cy="21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AB6E9B" w:rsidRPr="00A875FF" w:rsidTr="00EA36E5">
        <w:tblPrEx>
          <w:tblCellMar>
            <w:right w:w="70" w:type="dxa"/>
          </w:tblCellMar>
        </w:tblPrEx>
        <w:trPr>
          <w:trHeight w:hRule="exact" w:val="425"/>
        </w:trPr>
        <w:tc>
          <w:tcPr>
            <w:tcW w:w="1645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Cadence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AB6E9B" w:rsidRPr="00A875FF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min</w:t>
            </w:r>
            <w:r w:rsidRPr="00A875FF">
              <w:rPr>
                <w:rFonts w:ascii="Franklin Gothic Book" w:hAnsi="Franklin Gothic Book"/>
                <w:kern w:val="24"/>
                <w:sz w:val="16"/>
                <w:szCs w:val="16"/>
                <w:vertAlign w:val="superscript"/>
                <w:lang w:val="en-US"/>
              </w:rPr>
              <w:t>-1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AB6E9B" w:rsidRPr="00891D5A" w:rsidRDefault="00AB6E9B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AB6E9B" w:rsidRPr="00891D5A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CadenceMean_post"/>
                <w:tag w:val="CadenceMean_post"/>
                <w:id w:val="-2107577562"/>
                <w:showingPlcHdr/>
                <w:dataBinding w:xpath="metrics/GLOBAL/StrideMinMean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± 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CadenceSD_post"/>
                <w:tag w:val="CadenceSD_post"/>
                <w:id w:val="2133053656"/>
                <w:showingPlcHdr/>
                <w:dataBinding w:xpath="metrics/GLOBAL/StrideMinSD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 (</w:t>
            </w:r>
            <w:sdt>
              <w:sdtPr>
                <w:rPr>
                  <w:rFonts w:ascii="Franklin Gothic Book" w:hAnsi="Franklin Gothic Book"/>
                  <w:kern w:val="24"/>
                  <w:sz w:val="16"/>
                  <w:szCs w:val="16"/>
                  <w:lang w:val="en-US"/>
                </w:rPr>
                <w:alias w:val="CadenceCount_post"/>
                <w:tag w:val="CadenceCount_post"/>
                <w:id w:val="1551874491"/>
                <w:showingPlcHdr/>
                <w:dataBinding w:xpath="metrics/GLOBAL/StrideMinCount/SHORT/X" w:storeItemID="{7E7DE756-8780-40D7-B2E2-A8B1C27C5786}"/>
                <w:text/>
              </w:sdtPr>
              <w:sdtEndPr/>
              <w:sdtContent>
                <w:r w:rsidR="00AB6E9B">
                  <w:rPr>
                    <w:rFonts w:ascii="Franklin Gothic Book" w:hAnsi="Franklin Gothic Book"/>
                    <w:kern w:val="24"/>
                    <w:sz w:val="16"/>
                    <w:szCs w:val="16"/>
                    <w:lang w:val="en-US"/>
                  </w:rPr>
                  <w:t xml:space="preserve">     </w:t>
                </w:r>
              </w:sdtContent>
            </w:sdt>
            <w:r w:rsidR="00AB6E9B" w:rsidRPr="00891D5A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)</w:t>
            </w:r>
          </w:p>
        </w:tc>
        <w:tc>
          <w:tcPr>
            <w:tcW w:w="5018" w:type="dxa"/>
            <w:shd w:val="clear" w:color="auto" w:fill="auto"/>
            <w:vAlign w:val="center"/>
          </w:tcPr>
          <w:p w:rsidR="00AB6E9B" w:rsidRPr="00A875FF" w:rsidRDefault="00035BB9" w:rsidP="00AB6E9B">
            <w:pPr>
              <w:keepNext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Arial" w:hAnsi="Arial"/>
                  <w:szCs w:val="20"/>
                  <w:lang w:val="en-US"/>
                </w:rPr>
                <w:alias w:val="$Cadence_post"/>
                <w:tag w:val="$Cadence_post"/>
                <w:id w:val="-897981117"/>
                <w:picture/>
              </w:sdtPr>
              <w:sdtEndPr/>
              <w:sdtContent>
                <w:r w:rsidR="00AB6E9B">
                  <w:rPr>
                    <w:rFonts w:ascii="Arial" w:hAnsi="Arial"/>
                    <w:noProof/>
                    <w:szCs w:val="20"/>
                    <w:lang w:val="en-US" w:eastAsia="en-US"/>
                  </w:rPr>
                  <w:drawing>
                    <wp:inline distT="0" distB="0" distL="0" distR="0" wp14:anchorId="484349DC" wp14:editId="58754F1E">
                      <wp:extent cx="2484000" cy="251300"/>
                      <wp:effectExtent l="0" t="0" r="0" b="0"/>
                      <wp:docPr id="468" name="obráze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84000" cy="25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AB6E9B" w:rsidRPr="00E576D1" w:rsidRDefault="00AB6E9B" w:rsidP="00AB6E9B">
      <w:pPr>
        <w:pStyle w:val="Odstavecseseznamem"/>
        <w:ind w:left="0"/>
        <w:rPr>
          <w:b/>
          <w:sz w:val="16"/>
          <w:szCs w:val="20"/>
        </w:rPr>
      </w:pPr>
    </w:p>
    <w:p w:rsidR="00AB6E9B" w:rsidRPr="00E576D1" w:rsidRDefault="00AB6E9B" w:rsidP="00AB6E9B">
      <w:pPr>
        <w:pStyle w:val="Odstavecseseznamem"/>
        <w:ind w:left="0"/>
        <w:rPr>
          <w:b/>
          <w:sz w:val="16"/>
          <w:szCs w:val="20"/>
        </w:rPr>
        <w:sectPr w:rsidR="00AB6E9B" w:rsidRPr="00E576D1" w:rsidSect="00EE7DC5">
          <w:headerReference w:type="default" r:id="rId19"/>
          <w:footerReference w:type="default" r:id="rId20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AB6E9B" w:rsidRDefault="00AB6E9B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br w:type="page"/>
      </w:r>
    </w:p>
    <w:p w:rsidR="00AB6E9B" w:rsidRDefault="00542C5C" w:rsidP="00AB6E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Movement</w:t>
      </w:r>
      <w:r w:rsidR="00AB6E9B">
        <w:rPr>
          <w:b/>
          <w:sz w:val="28"/>
          <w:szCs w:val="28"/>
        </w:rPr>
        <w:t xml:space="preserve"> Analysis Profile (MAP)</w:t>
      </w:r>
    </w:p>
    <w:p w:rsidR="00AB6E9B" w:rsidRDefault="00AB6E9B" w:rsidP="00AB6E9B">
      <w:pPr>
        <w:pStyle w:val="Odstavecseseznamem"/>
        <w:ind w:left="0"/>
        <w:rPr>
          <w:b/>
          <w:sz w:val="20"/>
          <w:szCs w:val="20"/>
        </w:rPr>
      </w:pPr>
    </w:p>
    <w:p w:rsidR="00AB6E9B" w:rsidRDefault="00AB6E9B" w:rsidP="00AB6E9B">
      <w:pPr>
        <w:pStyle w:val="Odstavecseseznamem"/>
        <w:ind w:left="0"/>
        <w:rPr>
          <w:b/>
          <w:sz w:val="20"/>
          <w:szCs w:val="20"/>
        </w:rPr>
        <w:sectPr w:rsidR="00AB6E9B" w:rsidSect="00EE7DC5">
          <w:headerReference w:type="default" r:id="rId21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AB6E9B" w:rsidRDefault="00035BB9" w:rsidP="00AB6E9B">
      <w:pPr>
        <w:keepNext/>
        <w:spacing w:before="120"/>
        <w:ind w:left="567"/>
        <w:rPr>
          <w:b/>
          <w:color w:val="000000"/>
          <w:sz w:val="28"/>
          <w:szCs w:val="28"/>
        </w:rPr>
      </w:pPr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435943784"/>
          <w:dataBinding w:xpath="metrics/GLOBAL/Stride_Length_Mean/TEMPORAL_DISTANCE/X" w:storeItemID="{7E7DE756-8780-40D7-B2E2-A8B1C27C5786}"/>
          <w:text/>
        </w:sdtPr>
        <w:sdtEndPr/>
        <w:sdtContent>
          <w:r w:rsidR="00AB6E9B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</w:p>
    <w:tbl>
      <w:tblPr>
        <w:tblStyle w:val="Mkatabulky"/>
        <w:tblW w:w="9073" w:type="dxa"/>
        <w:jc w:val="center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425"/>
        <w:gridCol w:w="426"/>
        <w:gridCol w:w="567"/>
        <w:gridCol w:w="567"/>
        <w:gridCol w:w="425"/>
        <w:gridCol w:w="425"/>
        <w:gridCol w:w="426"/>
        <w:gridCol w:w="425"/>
        <w:gridCol w:w="425"/>
        <w:gridCol w:w="425"/>
        <w:gridCol w:w="567"/>
        <w:gridCol w:w="426"/>
        <w:gridCol w:w="425"/>
        <w:gridCol w:w="567"/>
        <w:gridCol w:w="425"/>
        <w:gridCol w:w="425"/>
        <w:gridCol w:w="426"/>
        <w:gridCol w:w="425"/>
      </w:tblGrid>
      <w:tr w:rsidR="00C572E7" w:rsidRPr="00A901DB" w:rsidTr="00C572E7">
        <w:trPr>
          <w:trHeight w:val="1361"/>
          <w:jc w:val="center"/>
        </w:trPr>
        <w:tc>
          <w:tcPr>
            <w:tcW w:w="851" w:type="dxa"/>
          </w:tcPr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Pr="00A901DB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PS_L_pre"/>
                <w:tag w:val="$GPS_L_pre"/>
                <w:id w:val="1044632157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72BE75C" wp14:editId="3A575E75">
                      <wp:extent cx="108000" cy="860400"/>
                      <wp:effectExtent l="0" t="0" r="0" b="0"/>
                      <wp:docPr id="133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L_norm_pre"/>
                <w:tag w:val="$GPS_L_norm_pre"/>
                <w:id w:val="-177870306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4CF8486" wp14:editId="681BD03C">
                      <wp:extent cx="108000" cy="860400"/>
                      <wp:effectExtent l="0" t="0" r="0" b="0"/>
                      <wp:docPr id="133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R_pre"/>
                <w:tag w:val="$GPS_R_pre"/>
                <w:id w:val="-955798485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E10798C" wp14:editId="2913AAFB">
                      <wp:extent cx="108000" cy="860400"/>
                      <wp:effectExtent l="0" t="0" r="0" b="0"/>
                      <wp:docPr id="133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R_norm_pre"/>
                <w:tag w:val="$GPS_R_norm_pre"/>
                <w:id w:val="160869608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2931EB8" wp14:editId="110E7A40">
                      <wp:extent cx="108000" cy="860400"/>
                      <wp:effectExtent l="0" t="0" r="0" b="0"/>
                      <wp:docPr id="133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A901DB" w:rsidRDefault="00035BB9" w:rsidP="004A2C48">
            <w:pPr>
              <w:keepNext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PS_overall_pre"/>
                <w:tag w:val="$GPS_overall_pre"/>
                <w:id w:val="140633093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3749109" wp14:editId="59ECF16A">
                      <wp:extent cx="147600" cy="860400"/>
                      <wp:effectExtent l="0" t="0" r="0" b="0"/>
                      <wp:docPr id="133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overall_norm_pre"/>
                <w:tag w:val="$GPS_overall_norm_pre"/>
                <w:id w:val="-206702631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1F6661E" wp14:editId="14B87B59">
                      <wp:extent cx="147600" cy="860400"/>
                      <wp:effectExtent l="0" t="0" r="0" b="0"/>
                      <wp:docPr id="133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Pelvis_X_pre"/>
                <w:tag w:val="$GVS_Pelvis_X_pre"/>
                <w:id w:val="148597654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460AEEC" wp14:editId="0C233FF2">
                      <wp:extent cx="147600" cy="860400"/>
                      <wp:effectExtent l="0" t="0" r="0" b="0"/>
                      <wp:docPr id="133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Pelvis_X_norm_pre"/>
                <w:tag w:val="$GVS_Pelvis_X_norm_pre"/>
                <w:id w:val="188089876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F58E0D6" wp14:editId="4FB634E1">
                      <wp:extent cx="147600" cy="860400"/>
                      <wp:effectExtent l="0" t="0" r="0" b="0"/>
                      <wp:docPr id="133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0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Hip_X_pre"/>
                <w:tag w:val="$GVS_LHip_X_pre"/>
                <w:id w:val="109574360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1C176BFD" wp14:editId="499690FE">
                      <wp:extent cx="108000" cy="860400"/>
                      <wp:effectExtent l="0" t="0" r="0" b="0"/>
                      <wp:docPr id="134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Hip_X_norm_pre"/>
                <w:tag w:val="$GVS_LHip_X_norm_pre"/>
                <w:id w:val="45845765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0453013" wp14:editId="69520D89">
                      <wp:extent cx="108000" cy="860400"/>
                      <wp:effectExtent l="0" t="0" r="0" b="0"/>
                      <wp:docPr id="134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X_pre"/>
                <w:tag w:val="$GVS_RHip_X_pre"/>
                <w:id w:val="-149996171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BDE294C" wp14:editId="64E30AFE">
                      <wp:extent cx="108000" cy="860400"/>
                      <wp:effectExtent l="0" t="0" r="0" b="0"/>
                      <wp:docPr id="134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X_norm_pre"/>
                <w:tag w:val="$GVS_RHip_X_norm_pre"/>
                <w:id w:val="-675034687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529AFED" wp14:editId="5B4F0863">
                      <wp:extent cx="108000" cy="860400"/>
                      <wp:effectExtent l="0" t="0" r="0" b="0"/>
                      <wp:docPr id="134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Knee_X_pre"/>
                <w:tag w:val="$GVS_LKnee_X_pre"/>
                <w:id w:val="152405817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201B062" wp14:editId="15D86117">
                      <wp:extent cx="108000" cy="860400"/>
                      <wp:effectExtent l="0" t="0" r="0" b="0"/>
                      <wp:docPr id="134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Knee_X_norm_pre"/>
                <w:tag w:val="$GVS_LKnee_X_norm_pre"/>
                <w:id w:val="1539620549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9117FC2" wp14:editId="1F5EFC23">
                      <wp:extent cx="108000" cy="860400"/>
                      <wp:effectExtent l="0" t="0" r="0" b="0"/>
                      <wp:docPr id="134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Knee_X_pre"/>
                <w:tag w:val="$GVS_RKnee_X_pre"/>
                <w:id w:val="-15144148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19FB8935" wp14:editId="61CB7C76">
                      <wp:extent cx="108000" cy="860400"/>
                      <wp:effectExtent l="0" t="0" r="0" b="0"/>
                      <wp:docPr id="134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Knee_X_norm_pre"/>
                <w:tag w:val="$GVS_RKnee_X_norm_pre"/>
                <w:id w:val="-1948460235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6729C46" wp14:editId="05E2085E">
                      <wp:extent cx="108000" cy="860400"/>
                      <wp:effectExtent l="0" t="0" r="0" b="0"/>
                      <wp:docPr id="134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0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Ankle_X_pre"/>
                <w:tag w:val="$GVS_LAnkle_X_pre"/>
                <w:id w:val="-26778252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B67B6F2" wp14:editId="64E22F9D">
                      <wp:extent cx="108000" cy="860400"/>
                      <wp:effectExtent l="0" t="0" r="0" b="0"/>
                      <wp:docPr id="134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Ankle_X_norm_pre"/>
                <w:tag w:val="$GVS_LAnkle_X_norm_pre"/>
                <w:id w:val="-4877132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44981BC" wp14:editId="2302F220">
                      <wp:extent cx="108000" cy="860400"/>
                      <wp:effectExtent l="0" t="0" r="0" b="0"/>
                      <wp:docPr id="135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Ankle_X_pre"/>
                <w:tag w:val="$GVS_RAnkle_X_pre"/>
                <w:id w:val="-1163383290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30F6D86" wp14:editId="41E9747D">
                      <wp:extent cx="108000" cy="860400"/>
                      <wp:effectExtent l="0" t="0" r="0" b="0"/>
                      <wp:docPr id="135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Ankle_X_norm_pre"/>
                <w:tag w:val="$GVS_RAnkle_X_norm_pre"/>
                <w:id w:val="-11914129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426ABD7" wp14:editId="4A9B1512">
                      <wp:extent cx="108000" cy="860400"/>
                      <wp:effectExtent l="0" t="0" r="0" b="0"/>
                      <wp:docPr id="135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Pelvis_Y_pre"/>
                <w:tag w:val="$GVS_Pelvis_Y_pre"/>
                <w:id w:val="123265072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A8435B2" wp14:editId="7D0CC58D">
                      <wp:extent cx="144000" cy="860400"/>
                      <wp:effectExtent l="0" t="0" r="0" b="0"/>
                      <wp:docPr id="135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Pelvis_Y_norm_pre"/>
                <w:tag w:val="$GVS_Pelvis_Y_norm_pre"/>
                <w:id w:val="89100573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E03B4E5" wp14:editId="1F3FAD01">
                      <wp:extent cx="144000" cy="860400"/>
                      <wp:effectExtent l="0" t="0" r="0" b="0"/>
                      <wp:docPr id="135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Hip_Y_pre"/>
                <w:tag w:val="$GVS_LHip_Y_pre"/>
                <w:id w:val="-54582844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8DCC3EC" wp14:editId="7855164A">
                      <wp:extent cx="108000" cy="860400"/>
                      <wp:effectExtent l="0" t="0" r="0" b="0"/>
                      <wp:docPr id="135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Hip_Y_norm_pre"/>
                <w:tag w:val="$GVS_LHip_Y_norm_pre"/>
                <w:id w:val="139562137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34501C0" wp14:editId="3961201B">
                      <wp:extent cx="108000" cy="860400"/>
                      <wp:effectExtent l="0" t="0" r="0" b="0"/>
                      <wp:docPr id="135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Y_pre"/>
                <w:tag w:val="$GVS_RHip_Y_pre"/>
                <w:id w:val="164377572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E19814D" wp14:editId="13824A7B">
                      <wp:extent cx="108000" cy="860400"/>
                      <wp:effectExtent l="0" t="0" r="0" b="0"/>
                      <wp:docPr id="135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Y_norm_pre"/>
                <w:tag w:val="$GVS_RHip_Y_norm_pre"/>
                <w:id w:val="182923628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8700C8E" wp14:editId="4D9E5C15">
                      <wp:extent cx="108000" cy="860400"/>
                      <wp:effectExtent l="0" t="0" r="0" b="0"/>
                      <wp:docPr id="135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Pelvis_Z_pre"/>
                <w:tag w:val="$GVS_Pelvis_Z_pre"/>
                <w:id w:val="197825345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F3F69D2" wp14:editId="4ECB6F1C">
                      <wp:extent cx="144000" cy="860400"/>
                      <wp:effectExtent l="0" t="0" r="0" b="0"/>
                      <wp:docPr id="135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Pelvis_Z_norm_pre"/>
                <w:tag w:val="$GVS_Pelvis_Z_norm_pre"/>
                <w:id w:val="141703945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D726C7F" wp14:editId="59B9307B">
                      <wp:extent cx="144000" cy="860400"/>
                      <wp:effectExtent l="0" t="0" r="0" b="0"/>
                      <wp:docPr id="136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0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Hip_Z_pre"/>
                <w:tag w:val="$GVS_LHip_Z_pre"/>
                <w:id w:val="58634953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085D1B3" wp14:editId="18CA92E7">
                      <wp:extent cx="108000" cy="860400"/>
                      <wp:effectExtent l="0" t="0" r="0" b="0"/>
                      <wp:docPr id="136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Hip_Z_norm_pre"/>
                <w:tag w:val="$GVS_LHip_Z_norm_pre"/>
                <w:id w:val="604928749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E725759" wp14:editId="738DCA58">
                      <wp:extent cx="108000" cy="860400"/>
                      <wp:effectExtent l="0" t="0" r="0" b="0"/>
                      <wp:docPr id="136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Z_pre"/>
                <w:tag w:val="$GVS_RHip_Z_pre"/>
                <w:id w:val="844595740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1988A15" wp14:editId="73F601B2">
                      <wp:extent cx="108000" cy="860400"/>
                      <wp:effectExtent l="0" t="0" r="0" b="0"/>
                      <wp:docPr id="136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Z_norm_pre"/>
                <w:tag w:val="$GVS_RHip_Z_norm_pre"/>
                <w:id w:val="-108368027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FAC011A" wp14:editId="44B30A9A">
                      <wp:extent cx="108000" cy="860400"/>
                      <wp:effectExtent l="0" t="0" r="0" b="0"/>
                      <wp:docPr id="136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Foot_Prog_Z_pre"/>
                <w:tag w:val="$GVS_LFoot_Prog_Z_pre"/>
                <w:id w:val="126287311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3AA8CB7" wp14:editId="60E508FE">
                      <wp:extent cx="108000" cy="860400"/>
                      <wp:effectExtent l="0" t="0" r="0" b="0"/>
                      <wp:docPr id="136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Foot_Prog_Z_norm_pre"/>
                <w:tag w:val="$GVS_LFoot_Prog_Z_norm_pre"/>
                <w:id w:val="-137122616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D96E12C" wp14:editId="30493A37">
                      <wp:extent cx="108000" cy="860400"/>
                      <wp:effectExtent l="0" t="0" r="0" b="0"/>
                      <wp:docPr id="136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Foot_Prog_Z_pre"/>
                <w:tag w:val="$GVS_RFoot_Prog_Z_pre"/>
                <w:id w:val="-117170996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44B12AC" wp14:editId="4F17F6EC">
                      <wp:extent cx="108000" cy="860400"/>
                      <wp:effectExtent l="0" t="0" r="0" b="0"/>
                      <wp:docPr id="136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Foot_Prog_Z_norm_pre"/>
                <w:tag w:val="$GVS_RFoot_Prog_Z_norm_pre"/>
                <w:id w:val="-876090857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5689C8A" wp14:editId="794A4E0B">
                      <wp:extent cx="108000" cy="860400"/>
                      <wp:effectExtent l="0" t="0" r="0" b="0"/>
                      <wp:docPr id="136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572E7" w:rsidRPr="00A901DB" w:rsidTr="00C572E7">
        <w:trPr>
          <w:trHeight w:val="326"/>
          <w:jc w:val="center"/>
        </w:trPr>
        <w:tc>
          <w:tcPr>
            <w:tcW w:w="851" w:type="dxa"/>
            <w:vAlign w:val="center"/>
          </w:tcPr>
          <w:p w:rsidR="00C572E7" w:rsidRPr="009C5F80" w:rsidRDefault="00C572E7" w:rsidP="004A2C48">
            <w:pPr>
              <w:keepNext/>
              <w:jc w:val="center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Median</w:t>
            </w:r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GPS_left_MEDIAN_pre"/>
                <w:tag w:val="GPS_left_MEDIAN_pre"/>
                <w:id w:val="-1818955308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GPS_right_MEDIAN_pre"/>
                <w:tag w:val="GPS_right_MEDIAN_pre"/>
                <w:id w:val="-1129785647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GPS_overall_MEDIAN_pre"/>
                <w:tag w:val="GPS_overall_MEDIAN_pre"/>
                <w:id w:val="201395187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X_gvs_MEDIAN_pre"/>
                <w:tag w:val="Left Pelvic Angles_X_gvs_MEDIAN_pre"/>
                <w:id w:val="1071770277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X_gvs_MEDIAN_pre"/>
                <w:tag w:val="Left Hip Angles_X_gvs_MEDIAN_pre"/>
                <w:id w:val="409975193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X_gvs_MEDIAN_pre"/>
                <w:tag w:val="Right Hip Angles_X_gvs_MEDIAN_pre"/>
                <w:id w:val="-2136938654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Knee Angles_X_gvs_MEDIAN_pre"/>
                <w:tag w:val="Left Knee Angles_X_gvs_MEDIAN_pre"/>
                <w:id w:val="295418431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Knee Angles_X_gvs_MEDIAN_pre"/>
                <w:tag w:val="Right Knee Angles_X_gvs_MEDIAN_pre"/>
                <w:id w:val="1770962738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Ankle Angles_X_gvs_MEDIAN_pre"/>
                <w:tag w:val="Left Ankle Angles_X_gvs_MEDIAN_pre"/>
                <w:id w:val="965242339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Ankle Angles_X_gvs_MEDIAN_pre"/>
                <w:tag w:val="Right Ankle Angles_X_gvs_MEDIAN_pre"/>
                <w:id w:val="-74282234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Y_gvs_MEDIAN_pre"/>
                <w:tag w:val="Left Pelvic Angles_Y_gvs_MEDIAN_pre"/>
                <w:id w:val="-751127340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Y_gvs_MEDIAN_pre"/>
                <w:tag w:val="Left Hip Angles_Y_gvs_MEDIAN_pre"/>
                <w:id w:val="-1874446861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Y_gvs_MEDIAN_pre"/>
                <w:tag w:val="Right Hip Angles_Y_gvs_MEDIAN_pre"/>
                <w:id w:val="150642529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Z_gvs_MEDIAN_pre"/>
                <w:tag w:val="Left Pelvic Angles_Z_gvs_MEDIAN_pre"/>
                <w:id w:val="-1567182257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Z_gvs_MEDIAN_pre"/>
                <w:tag w:val="Left Hip Angles_Z_gvs_MEDIAN_pre"/>
                <w:id w:val="-360900563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Z_gvs_MEDIAN_pre"/>
                <w:tag w:val="Right Hip Angles_Z_gvs_MEDIAN_pre"/>
                <w:id w:val="-947380596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Foot Progression_Z_gvs_MEDIAN_pre"/>
                <w:tag w:val="Left Foot Progression_Z_gvs_MEDIAN_pre"/>
                <w:id w:val="513341883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Foot Progression_Z_gvs_MEDIAN_pre"/>
                <w:tag w:val="Right Foot Progression_Z_gvs_MEDIAN_pre"/>
                <w:id w:val="-60234923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</w:tr>
      <w:tr w:rsidR="00C572E7" w:rsidRPr="00A901DB" w:rsidTr="00C572E7">
        <w:trPr>
          <w:trHeight w:val="170"/>
          <w:jc w:val="center"/>
        </w:trPr>
        <w:tc>
          <w:tcPr>
            <w:tcW w:w="851" w:type="dxa"/>
            <w:vAlign w:val="center"/>
          </w:tcPr>
          <w:p w:rsidR="00C572E7" w:rsidRPr="009C5F80" w:rsidRDefault="00C572E7" w:rsidP="00542C5C">
            <w:pPr>
              <w:keepNext/>
              <w:jc w:val="center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IQ</w:t>
            </w:r>
            <w:r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R</w:t>
            </w:r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GPS_left_IQR_pre"/>
                <w:tag w:val="GPS_left_IQR_pre"/>
                <w:id w:val="-1006904712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GPS_right_IQR_pre"/>
                <w:tag w:val="GPS_right_IQR_pre"/>
                <w:id w:val="-1469505559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GPS_overall_IQR_pre"/>
                <w:tag w:val="GPS_overall_IQR_pre"/>
                <w:id w:val="-2107490712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X_IQR_pre"/>
                <w:tag w:val="Left Pelvic Angles_X_IQR_pre"/>
                <w:id w:val="2090041943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X_IQR_pre"/>
                <w:tag w:val="Left Hip Angles_X_IQR_pre"/>
                <w:id w:val="-1599396397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X_IQR_pre"/>
                <w:tag w:val="Right Hip Angles_X_IQR_pre"/>
                <w:id w:val="1335504654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Knee Angles_X_IQR_pre"/>
                <w:tag w:val="Left Knee Angles_X_IQR_pre"/>
                <w:id w:val="1963690640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Knee Angles_X_IQR_pre"/>
                <w:tag w:val="Right Knee Angles_X_IQR_pre"/>
                <w:id w:val="347616597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Ankle Angles_X_IQR_pre"/>
                <w:tag w:val="Left Ankle Angles_X_IQR_pre"/>
                <w:id w:val="1090277301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Ankle Angles_X_IQR_pre"/>
                <w:tag w:val="Right Ankle Angles_X_IQR_pre"/>
                <w:id w:val="563607332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Y_IQR_pre"/>
                <w:tag w:val="Left Pelvic Angles_Y_IQR_pre"/>
                <w:id w:val="-1954319141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Y_IQR_pre"/>
                <w:tag w:val="Left Hip Angles_Y_IQR_pre"/>
                <w:id w:val="1444041720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Y_IQR_pre"/>
                <w:tag w:val="Right Hip Angles_Y_IQR_pre"/>
                <w:id w:val="-1186826664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Z_IQR_pre"/>
                <w:tag w:val="Left Pelvic Angles_Z_IQR_pre"/>
                <w:id w:val="1691033105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Z_IQR_pre"/>
                <w:tag w:val="Left Hip Angles_Z_IQR_pre"/>
                <w:id w:val="-825977018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Z_IQR_pre"/>
                <w:tag w:val="Right Hip Angles_Z_IQR_pre"/>
                <w:id w:val="-1410926876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Foot Progression_Z_IQR_pre"/>
                <w:tag w:val="Left Foot Progression_Z_IQR_pre"/>
                <w:id w:val="-98948352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Foot Progression_Z_IQR_pre"/>
                <w:tag w:val="Right Foot Progression_Z_IQR_pre"/>
                <w:id w:val="-183135348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</w:tr>
      <w:tr w:rsidR="00C572E7" w:rsidRPr="00A901DB" w:rsidTr="00C572E7">
        <w:trPr>
          <w:trHeight w:val="170"/>
          <w:jc w:val="center"/>
        </w:trPr>
        <w:tc>
          <w:tcPr>
            <w:tcW w:w="851" w:type="dxa"/>
            <w:vAlign w:val="center"/>
          </w:tcPr>
          <w:p w:rsidR="00C572E7" w:rsidRPr="009C5F80" w:rsidRDefault="00C572E7" w:rsidP="004A2C48">
            <w:pPr>
              <w:keepNext/>
              <w:jc w:val="center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Side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6" w:type="dxa"/>
            <w:vAlign w:val="center"/>
          </w:tcPr>
          <w:p w:rsidR="00C572E7" w:rsidRPr="008A5607" w:rsidRDefault="00C572E7" w:rsidP="004A2C48">
            <w:pPr>
              <w:keepNext/>
              <w:jc w:val="center"/>
              <w:rPr>
                <w:color w:val="FF5757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color w:val="00B050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</w:tr>
      <w:tr w:rsidR="00C572E7" w:rsidRPr="00A901DB" w:rsidTr="00C572E7">
        <w:trPr>
          <w:cantSplit/>
          <w:trHeight w:val="1412"/>
          <w:jc w:val="center"/>
        </w:trPr>
        <w:tc>
          <w:tcPr>
            <w:tcW w:w="851" w:type="dxa"/>
            <w:textDirection w:val="btLr"/>
            <w:vAlign w:val="center"/>
          </w:tcPr>
          <w:p w:rsidR="00C572E7" w:rsidRPr="009C5F80" w:rsidRDefault="00C572E7" w:rsidP="004A2C48">
            <w:pPr>
              <w:keepNext/>
              <w:ind w:left="113" w:right="113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1418" w:type="dxa"/>
            <w:gridSpan w:val="3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Gait Profile Score (GPS)</w:t>
            </w:r>
          </w:p>
        </w:tc>
        <w:tc>
          <w:tcPr>
            <w:tcW w:w="567" w:type="dxa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Pelvis Ant/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Pst</w:t>
            </w:r>
            <w:proofErr w:type="spellEnd"/>
          </w:p>
        </w:tc>
        <w:tc>
          <w:tcPr>
            <w:tcW w:w="850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Hip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Flx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1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Knee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Flx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0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Ankle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Dor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Pla</w:t>
            </w:r>
            <w:proofErr w:type="spellEnd"/>
          </w:p>
        </w:tc>
        <w:tc>
          <w:tcPr>
            <w:tcW w:w="567" w:type="dxa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Pelvis Up/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Dn</w:t>
            </w:r>
            <w:proofErr w:type="spellEnd"/>
          </w:p>
        </w:tc>
        <w:tc>
          <w:tcPr>
            <w:tcW w:w="851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Hip Add/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Abd</w:t>
            </w:r>
            <w:proofErr w:type="spellEnd"/>
          </w:p>
        </w:tc>
        <w:tc>
          <w:tcPr>
            <w:tcW w:w="567" w:type="dxa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Pelvic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Int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0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Hip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Int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1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Foot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int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</w:tr>
    </w:tbl>
    <w:p w:rsidR="00AB6E9B" w:rsidRDefault="00AB6E9B">
      <w:pPr>
        <w:rPr>
          <w:b/>
          <w:sz w:val="28"/>
          <w:szCs w:val="28"/>
        </w:rPr>
      </w:pPr>
    </w:p>
    <w:p w:rsidR="00AB6E9B" w:rsidRDefault="00AB6E9B">
      <w:pPr>
        <w:rPr>
          <w:b/>
          <w:sz w:val="28"/>
          <w:szCs w:val="28"/>
        </w:rPr>
        <w:sectPr w:rsidR="00AB6E9B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AB6E9B" w:rsidRDefault="00035BB9" w:rsidP="00AB6E9B">
      <w:pPr>
        <w:keepNext/>
        <w:spacing w:before="120"/>
        <w:ind w:left="567"/>
        <w:rPr>
          <w:b/>
          <w:color w:val="000000"/>
          <w:sz w:val="28"/>
          <w:szCs w:val="28"/>
        </w:rPr>
      </w:pPr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-810859795"/>
          <w:dataBinding w:xpath="metrics/GLOBAL/Stride_Length_Mean/TEMPORAL_DISTANCE/X" w:storeItemID="{7E7DE756-8780-40D7-B2E2-A8B1C27C5786}"/>
          <w:text/>
        </w:sdtPr>
        <w:sdtEndPr/>
        <w:sdtContent>
          <w:r w:rsidR="00AB6E9B"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</w:p>
    <w:tbl>
      <w:tblPr>
        <w:tblStyle w:val="Mkatabulky"/>
        <w:tblW w:w="9073" w:type="dxa"/>
        <w:jc w:val="center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425"/>
        <w:gridCol w:w="426"/>
        <w:gridCol w:w="567"/>
        <w:gridCol w:w="567"/>
        <w:gridCol w:w="425"/>
        <w:gridCol w:w="425"/>
        <w:gridCol w:w="426"/>
        <w:gridCol w:w="425"/>
        <w:gridCol w:w="425"/>
        <w:gridCol w:w="425"/>
        <w:gridCol w:w="567"/>
        <w:gridCol w:w="426"/>
        <w:gridCol w:w="425"/>
        <w:gridCol w:w="567"/>
        <w:gridCol w:w="425"/>
        <w:gridCol w:w="425"/>
        <w:gridCol w:w="426"/>
        <w:gridCol w:w="425"/>
      </w:tblGrid>
      <w:tr w:rsidR="00C572E7" w:rsidRPr="00A901DB" w:rsidTr="00C572E7">
        <w:trPr>
          <w:trHeight w:val="1361"/>
          <w:jc w:val="center"/>
        </w:trPr>
        <w:tc>
          <w:tcPr>
            <w:tcW w:w="851" w:type="dxa"/>
          </w:tcPr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15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  <w:p w:rsidR="00C572E7" w:rsidRPr="007E0D58" w:rsidRDefault="00C572E7" w:rsidP="004A2C48">
            <w:pPr>
              <w:keepNext/>
              <w:jc w:val="right"/>
              <w:rPr>
                <w:sz w:val="8"/>
                <w:szCs w:val="16"/>
                <w:lang w:val="en-US"/>
              </w:rPr>
            </w:pPr>
          </w:p>
          <w:p w:rsidR="00C572E7" w:rsidRPr="00A901DB" w:rsidRDefault="00C572E7" w:rsidP="004A2C48">
            <w:pPr>
              <w:keepNext/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PS_L_post"/>
                <w:tag w:val="$GPS_L_post"/>
                <w:id w:val="3424802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17998B1" wp14:editId="30E37C1E">
                      <wp:extent cx="108000" cy="860400"/>
                      <wp:effectExtent l="0" t="0" r="0" b="0"/>
                      <wp:docPr id="136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L_norm_post"/>
                <w:tag w:val="$GPS_L_norm_post"/>
                <w:id w:val="20553686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21D5F1F" wp14:editId="5BD6ED88">
                      <wp:extent cx="108000" cy="860400"/>
                      <wp:effectExtent l="0" t="0" r="0" b="0"/>
                      <wp:docPr id="28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R_post"/>
                <w:tag w:val="$GPS_R_post"/>
                <w:id w:val="1692808857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F63649E" wp14:editId="0317DA44">
                      <wp:extent cx="108000" cy="860400"/>
                      <wp:effectExtent l="0" t="0" r="0" b="0"/>
                      <wp:docPr id="137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R_norm_post"/>
                <w:tag w:val="$GPS_R_norm_post"/>
                <w:id w:val="309921327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51D2683" wp14:editId="0A5B5832">
                      <wp:extent cx="108000" cy="860400"/>
                      <wp:effectExtent l="0" t="0" r="0" b="0"/>
                      <wp:docPr id="137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A901DB" w:rsidRDefault="00035BB9" w:rsidP="004A2C48">
            <w:pPr>
              <w:keepNext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PS_overall_post"/>
                <w:tag w:val="$GPS_overall_post"/>
                <w:id w:val="-60118581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D533028" wp14:editId="2B6B5F00">
                      <wp:extent cx="147600" cy="860400"/>
                      <wp:effectExtent l="0" t="0" r="0" b="0"/>
                      <wp:docPr id="137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PS_overall_norm_post"/>
                <w:tag w:val="$GPS_overall_norm_post"/>
                <w:id w:val="4226194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1284F34" wp14:editId="12734D51">
                      <wp:extent cx="147600" cy="860400"/>
                      <wp:effectExtent l="0" t="0" r="0" b="0"/>
                      <wp:docPr id="137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Pelvis_X_post"/>
                <w:tag w:val="$GVS_Pelvis_X_post"/>
                <w:id w:val="157778492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C69E494" wp14:editId="3572FEE6">
                      <wp:extent cx="147600" cy="860400"/>
                      <wp:effectExtent l="0" t="0" r="0" b="0"/>
                      <wp:docPr id="137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Pelvis_X_norm_post"/>
                <w:tag w:val="$GVS_Pelvis_X_norm_post"/>
                <w:id w:val="-80090993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17A97E38" wp14:editId="5C5BFAD1">
                      <wp:extent cx="147600" cy="860400"/>
                      <wp:effectExtent l="0" t="0" r="0" b="0"/>
                      <wp:docPr id="137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76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0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Hip_X_post"/>
                <w:tag w:val="$GVS_LHip_X_post"/>
                <w:id w:val="-142787513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FB200E9" wp14:editId="7AD9D471">
                      <wp:extent cx="108000" cy="860400"/>
                      <wp:effectExtent l="0" t="0" r="0" b="0"/>
                      <wp:docPr id="137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Hip_X_norm_post"/>
                <w:tag w:val="$GVS_LHip_X_norm_post"/>
                <w:id w:val="15605130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11B7DF2D" wp14:editId="55F97905">
                      <wp:extent cx="108000" cy="860400"/>
                      <wp:effectExtent l="0" t="0" r="0" b="0"/>
                      <wp:docPr id="28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X_post"/>
                <w:tag w:val="$GVS_RHip_X_post"/>
                <w:id w:val="178738963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EA48D15" wp14:editId="69C5376B">
                      <wp:extent cx="108000" cy="860400"/>
                      <wp:effectExtent l="0" t="0" r="0" b="0"/>
                      <wp:docPr id="138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X_norm_post"/>
                <w:tag w:val="$GVS_RHip_X_norm_post"/>
                <w:id w:val="-13734240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DEBE713" wp14:editId="6E0CB09F">
                      <wp:extent cx="108000" cy="860400"/>
                      <wp:effectExtent l="0" t="0" r="0" b="0"/>
                      <wp:docPr id="28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Knee_X_post"/>
                <w:tag w:val="$GVS_LKnee_X_post"/>
                <w:id w:val="63174985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7E0B31A" wp14:editId="0243E9A8">
                      <wp:extent cx="108000" cy="860400"/>
                      <wp:effectExtent l="0" t="0" r="0" b="0"/>
                      <wp:docPr id="138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Knee_X_norm_post"/>
                <w:tag w:val="$GVS_LKnee_X_norm_post"/>
                <w:id w:val="-79042845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267733B" wp14:editId="55BC3D75">
                      <wp:extent cx="108000" cy="860400"/>
                      <wp:effectExtent l="0" t="0" r="0" b="0"/>
                      <wp:docPr id="138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Knee_X_post"/>
                <w:tag w:val="$GVS_RKnee_X_post"/>
                <w:id w:val="-87183955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18E839F" wp14:editId="435C3FF5">
                      <wp:extent cx="108000" cy="860400"/>
                      <wp:effectExtent l="0" t="0" r="0" b="0"/>
                      <wp:docPr id="138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Knee_X_norm_post"/>
                <w:tag w:val="$GVS_RKnee_X_norm_post"/>
                <w:id w:val="-42125512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450E61A3" wp14:editId="53C47691">
                      <wp:extent cx="108000" cy="860400"/>
                      <wp:effectExtent l="0" t="0" r="0" b="0"/>
                      <wp:docPr id="30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0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Ankle_X_post"/>
                <w:tag w:val="$GVS_LAnkle_X_post"/>
                <w:id w:val="-49564463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305760A" wp14:editId="738E1D8B">
                      <wp:extent cx="108000" cy="860400"/>
                      <wp:effectExtent l="0" t="0" r="0" b="0"/>
                      <wp:docPr id="1384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Ankle_X_norm_post"/>
                <w:tag w:val="$GVS_LAnkle_X_norm_post"/>
                <w:id w:val="160361711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E105B61" wp14:editId="448E51B5">
                      <wp:extent cx="108000" cy="860400"/>
                      <wp:effectExtent l="0" t="0" r="0" b="0"/>
                      <wp:docPr id="30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Ankle_X_post"/>
                <w:tag w:val="$GVS_RAnkle_X_post"/>
                <w:id w:val="52791635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2E172CF" wp14:editId="3DFE31D0">
                      <wp:extent cx="108000" cy="860400"/>
                      <wp:effectExtent l="0" t="0" r="0" b="0"/>
                      <wp:docPr id="138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Ankle_X_norm_post"/>
                <w:tag w:val="$GVS_RAnkle_X_norm_post"/>
                <w:id w:val="25625663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BC9BE65" wp14:editId="659A0D9E">
                      <wp:extent cx="108000" cy="860400"/>
                      <wp:effectExtent l="0" t="0" r="0" b="0"/>
                      <wp:docPr id="132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Pelvis_Y_post"/>
                <w:tag w:val="$GVS_Pelvis_Y_post"/>
                <w:id w:val="-3967641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20959F0" wp14:editId="1BCC297A">
                      <wp:extent cx="144000" cy="860400"/>
                      <wp:effectExtent l="0" t="0" r="0" b="0"/>
                      <wp:docPr id="138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Pelvis_Y_norm_post"/>
                <w:tag w:val="$GVS_Pelvis_Y_norm_post"/>
                <w:id w:val="5991250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25FE645" wp14:editId="34119A57">
                      <wp:extent cx="144000" cy="860400"/>
                      <wp:effectExtent l="0" t="0" r="0" b="0"/>
                      <wp:docPr id="132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Hip_Y_post"/>
                <w:tag w:val="$GVS_LHip_Y_post"/>
                <w:id w:val="81676324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25ADB12" wp14:editId="1292F564">
                      <wp:extent cx="108000" cy="860400"/>
                      <wp:effectExtent l="0" t="0" r="0" b="0"/>
                      <wp:docPr id="138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Hip_Y_norm_post"/>
                <w:tag w:val="$GVS_LHip_Y_norm_post"/>
                <w:id w:val="-62662234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ADCCB7B" wp14:editId="7376F277">
                      <wp:extent cx="108000" cy="860400"/>
                      <wp:effectExtent l="0" t="0" r="0" b="0"/>
                      <wp:docPr id="132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Y_post"/>
                <w:tag w:val="$GVS_RHip_Y_post"/>
                <w:id w:val="1187262345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3540B5B1" wp14:editId="0E8727E3">
                      <wp:extent cx="108000" cy="860400"/>
                      <wp:effectExtent l="0" t="0" r="0" b="0"/>
                      <wp:docPr id="138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Y_norm_post"/>
                <w:tag w:val="$GVS_RHip_Y_norm_post"/>
                <w:id w:val="-1860117309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211E81C" wp14:editId="3402604D">
                      <wp:extent cx="108000" cy="860400"/>
                      <wp:effectExtent l="0" t="0" r="0" b="0"/>
                      <wp:docPr id="1325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567" w:type="dxa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Pelvis_Z_post"/>
                <w:tag w:val="$GVS_Pelvis_Z_post"/>
                <w:id w:val="-61028377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A3533A0" wp14:editId="460A702B">
                      <wp:extent cx="144000" cy="860400"/>
                      <wp:effectExtent l="0" t="0" r="0" b="0"/>
                      <wp:docPr id="138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Pelvis_Z_norm_post"/>
                <w:tag w:val="$GVS_Pelvis_Z_norm_post"/>
                <w:id w:val="1434629724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197E02CE" wp14:editId="123E62DE">
                      <wp:extent cx="144000" cy="860400"/>
                      <wp:effectExtent l="0" t="0" r="0" b="0"/>
                      <wp:docPr id="1326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0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Hip_Z_post"/>
                <w:tag w:val="$GVS_LHip_Z_post"/>
                <w:id w:val="116613214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E63A3CE" wp14:editId="4F9008C6">
                      <wp:extent cx="108000" cy="860400"/>
                      <wp:effectExtent l="0" t="0" r="0" b="0"/>
                      <wp:docPr id="139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Hip_Z_norm_post"/>
                <w:tag w:val="$GVS_LHip_Z_norm_post"/>
                <w:id w:val="-1288427481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63AD8658" wp14:editId="1307C5D3">
                      <wp:extent cx="108000" cy="860400"/>
                      <wp:effectExtent l="0" t="0" r="0" b="0"/>
                      <wp:docPr id="1327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Z_post"/>
                <w:tag w:val="$GVS_RHip_Z_post"/>
                <w:id w:val="-578365538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C3CD9B0" wp14:editId="35780AF5">
                      <wp:extent cx="108000" cy="860400"/>
                      <wp:effectExtent l="0" t="0" r="0" b="0"/>
                      <wp:docPr id="1391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Hip_Z_norm_post"/>
                <w:tag w:val="$GVS_RHip_Z_norm_post"/>
                <w:id w:val="152174157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5949208F" wp14:editId="6572F9B2">
                      <wp:extent cx="108000" cy="860400"/>
                      <wp:effectExtent l="0" t="0" r="0" b="0"/>
                      <wp:docPr id="1328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851" w:type="dxa"/>
            <w:gridSpan w:val="2"/>
          </w:tcPr>
          <w:p w:rsidR="00C572E7" w:rsidRPr="00A901DB" w:rsidRDefault="00035BB9" w:rsidP="004A2C48">
            <w:pPr>
              <w:keepNext/>
              <w:jc w:val="center"/>
              <w:rPr>
                <w:sz w:val="16"/>
                <w:szCs w:val="16"/>
                <w:lang w:val="en-US"/>
              </w:rPr>
            </w:pPr>
            <w:sdt>
              <w:sdtPr>
                <w:rPr>
                  <w:sz w:val="16"/>
                  <w:szCs w:val="16"/>
                  <w:lang w:val="en-US"/>
                </w:rPr>
                <w:alias w:val="$GVS_LFoot_Prog_Z_post"/>
                <w:tag w:val="$GVS_LFoot_Prog_Z_post"/>
                <w:id w:val="562144602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06E20326" wp14:editId="279F8858">
                      <wp:extent cx="108000" cy="860400"/>
                      <wp:effectExtent l="0" t="0" r="0" b="0"/>
                      <wp:docPr id="1392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LFoot_Prog_Z_norm_post"/>
                <w:tag w:val="$GVS_LFoot_Prog_Z_norm_post"/>
                <w:id w:val="56190451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2E3E7302" wp14:editId="2CCEE1CE">
                      <wp:extent cx="108000" cy="860400"/>
                      <wp:effectExtent l="0" t="0" r="0" b="0"/>
                      <wp:docPr id="1329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Foot_Prog_Z_post"/>
                <w:tag w:val="$GVS_RFoot_Prog_Z_post"/>
                <w:id w:val="-736009896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17B959A8" wp14:editId="3CB12FE3">
                      <wp:extent cx="108000" cy="860400"/>
                      <wp:effectExtent l="0" t="0" r="0" b="0"/>
                      <wp:docPr id="1393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C572E7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alias w:val="$GVS_RFoot_Prog_Z_norm_post"/>
                <w:tag w:val="$GVS_RFoot_Prog_Z_norm_post"/>
                <w:id w:val="-2077429633"/>
                <w:picture/>
              </w:sdtPr>
              <w:sdtEndPr/>
              <w:sdtContent>
                <w:r w:rsidR="00C572E7" w:rsidRPr="00A901DB">
                  <w:rPr>
                    <w:noProof/>
                    <w:sz w:val="16"/>
                    <w:szCs w:val="16"/>
                    <w:lang w:val="en-US" w:eastAsia="en-US"/>
                  </w:rPr>
                  <w:drawing>
                    <wp:inline distT="0" distB="0" distL="0" distR="0" wp14:anchorId="7486F798" wp14:editId="78D58424">
                      <wp:extent cx="108000" cy="860400"/>
                      <wp:effectExtent l="0" t="0" r="0" b="0"/>
                      <wp:docPr id="1330" name="obráze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" cy="8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572E7" w:rsidRPr="00A901DB" w:rsidTr="00C572E7">
        <w:trPr>
          <w:trHeight w:val="326"/>
          <w:jc w:val="center"/>
        </w:trPr>
        <w:tc>
          <w:tcPr>
            <w:tcW w:w="851" w:type="dxa"/>
            <w:vAlign w:val="center"/>
          </w:tcPr>
          <w:p w:rsidR="00C572E7" w:rsidRPr="009C5F80" w:rsidRDefault="00C572E7" w:rsidP="004A2C48">
            <w:pPr>
              <w:keepNext/>
              <w:jc w:val="center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Median</w:t>
            </w:r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GPS_left_MEDIAN_post"/>
                <w:tag w:val="GPS_left_MEDIAN_post"/>
                <w:id w:val="-696934431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GPS_right_MEDIAN_post"/>
                <w:tag w:val="GPS_right_MEDIAN_post"/>
                <w:id w:val="-735788617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GPS_overall_MEDIAN_post"/>
                <w:tag w:val="GPS_overall_MEDIAN_post"/>
                <w:id w:val="-532339212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X_gvs_MEDIAN_post"/>
                <w:tag w:val="Left Pelvic Angles_X_gvs_MEDIAN_post"/>
                <w:id w:val="1605841994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X_gvs_MEDIAN_post"/>
                <w:tag w:val="Left Hip Angles_X_gvs_MEDIAN_post"/>
                <w:id w:val="111401508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X_gvs_MEDIAN_post"/>
                <w:tag w:val="Right Hip Angles_X_gvs_MEDIAN_post"/>
                <w:id w:val="-150447301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Knee Angles_X_gvs_MEDIAN_post"/>
                <w:tag w:val="Left Knee Angles_X_gvs_MEDIAN_post"/>
                <w:id w:val="997928501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Knee Angles_X_gvs_MEDIAN_post"/>
                <w:tag w:val="Right Knee Angles_X_gvs_MEDIAN_post"/>
                <w:id w:val="-129476901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Ankle Angles_X_gvs_MEDIAN_post"/>
                <w:tag w:val="Left Ankle Angles_X_gvs_MEDIAN_post"/>
                <w:id w:val="157007535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Ankle Angles_X_gvs_MEDIAN_post"/>
                <w:tag w:val="Right Ankle Angles_X_gvs_MEDIAN_post"/>
                <w:id w:val="-1868430444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Y_gvs_MEDIAN_post"/>
                <w:tag w:val="Left Pelvic Angles_Y_gvs_MEDIAN_post"/>
                <w:id w:val="-1685816670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Y_gvs_MEDIAN_post"/>
                <w:tag w:val="Left Hip Angles_Y_gvs_MEDIAN_post"/>
                <w:id w:val="17818946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Y_gvs_MEDIAN_post"/>
                <w:tag w:val="Right Hip Angles_Y_gvs_MEDIAN_post"/>
                <w:id w:val="-1882083716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Z_gvs_MEDIAN_post"/>
                <w:tag w:val="Left Pelvic Angles_Z_gvs_MEDIAN_post"/>
                <w:id w:val="60563149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Z_gvs_MEDIAN_post"/>
                <w:tag w:val="Left Hip Angles_Z_gvs_MEDIAN_post"/>
                <w:id w:val="133565401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Z_gvs_MEDIAN_post"/>
                <w:tag w:val="Right Hip Angles_Z_gvs_MEDIAN_post"/>
                <w:id w:val="1407343093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Foot Progression_Z_gvs_MEDIAN_post"/>
                <w:tag w:val="Left Foot Progression_Z_gvs_MEDIAN_post"/>
                <w:id w:val="1938474915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Foot Progression_Z_gvs_MEDIAN_post"/>
                <w:tag w:val="Right Foot Progression_Z_gvs_MEDIAN_post"/>
                <w:id w:val="493069377"/>
                <w:dataBinding w:xpath="metrics/GLOBAL/StrideMinMean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</w:tr>
      <w:tr w:rsidR="00C572E7" w:rsidRPr="00A901DB" w:rsidTr="00C572E7">
        <w:trPr>
          <w:trHeight w:val="170"/>
          <w:jc w:val="center"/>
        </w:trPr>
        <w:tc>
          <w:tcPr>
            <w:tcW w:w="851" w:type="dxa"/>
            <w:vAlign w:val="center"/>
          </w:tcPr>
          <w:p w:rsidR="00C572E7" w:rsidRPr="009C5F80" w:rsidRDefault="00C572E7" w:rsidP="004A2C48">
            <w:pPr>
              <w:keepNext/>
              <w:jc w:val="center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IQ</w:t>
            </w:r>
            <w:r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R</w:t>
            </w:r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GPS_left_IQR_post"/>
                <w:tag w:val="GPS_left_IQR_post"/>
                <w:id w:val="-1021319318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GPS_right_IQR_post"/>
                <w:tag w:val="GPS_right_IQR_post"/>
                <w:id w:val="1123804552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GPS_overall_IQR_post"/>
                <w:tag w:val="GPS_overall_IQR_post"/>
                <w:id w:val="75555609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X_IQR_post"/>
                <w:tag w:val="Left Pelvic Angles_X_IQR_post"/>
                <w:id w:val="-1727977099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X_IQR_post"/>
                <w:tag w:val="Left Hip Angles_X_IQR_post"/>
                <w:id w:val="-863743393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X_IQR_post"/>
                <w:tag w:val="Right Hip Angles_X_IQR_post"/>
                <w:id w:val="1720323006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Knee Angles_X_IQR_post"/>
                <w:tag w:val="Left Knee Angles_X_IQR_post"/>
                <w:id w:val="-1231841094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Knee Angles_X_IQR_post"/>
                <w:tag w:val="Right Knee Angles_X_IQR_post"/>
                <w:id w:val="1878043843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Ankle Angles_X_IQR_post"/>
                <w:tag w:val="Left Ankle Angles_X_IQR_post"/>
                <w:id w:val="318543252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Ankle Angles_X_IQR_post"/>
                <w:tag w:val="Right Ankle Angles_X_IQR_post"/>
                <w:id w:val="-1428038208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Y_IQR_post"/>
                <w:tag w:val="Left Pelvic Angles_Y_IQR_post"/>
                <w:id w:val="-2013827486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Y_IQR_post"/>
                <w:tag w:val="Left Hip Angles_Y_IQR_post"/>
                <w:id w:val="-106511451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Y_IQR_post"/>
                <w:tag w:val="Right Hip Angles_Y_IQR_post"/>
                <w:id w:val="-12543910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567" w:type="dxa"/>
            <w:vAlign w:val="center"/>
          </w:tcPr>
          <w:p w:rsidR="00C572E7" w:rsidRPr="001D44DF" w:rsidRDefault="00035BB9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B050"/>
                  <w:kern w:val="24"/>
                  <w:sz w:val="16"/>
                  <w:szCs w:val="16"/>
                  <w:lang w:val="en-US"/>
                </w:rPr>
                <w:alias w:val="Left Pelvic Angles_Z_IQR_post"/>
                <w:tag w:val="Left Pelvic Angles_Z_IQR_post"/>
                <w:id w:val="660673260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1D44DF">
                  <w:rPr>
                    <w:rFonts w:ascii="Franklin Gothic Book" w:hAnsi="Franklin Gothic Book"/>
                    <w:color w:val="00B050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Hip Angles_Z_IQR_post"/>
                <w:tag w:val="Left Hip Angles_Z_IQR_post"/>
                <w:id w:val="1104607146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Hip Angles_Z_IQR_post"/>
                <w:tag w:val="Right Hip Angles_Z_IQR_post"/>
                <w:id w:val="-1790347655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6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FF5757"/>
                  <w:kern w:val="24"/>
                  <w:sz w:val="16"/>
                  <w:szCs w:val="16"/>
                  <w:lang w:val="en-US"/>
                </w:rPr>
                <w:alias w:val="Left Foot Progression_Z_IQR_post"/>
                <w:tag w:val="Left Foot Progression_Z_IQR_post"/>
                <w:id w:val="1604073280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FF5757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  <w:tc>
          <w:tcPr>
            <w:tcW w:w="425" w:type="dxa"/>
            <w:vAlign w:val="center"/>
          </w:tcPr>
          <w:p w:rsidR="00C572E7" w:rsidRPr="00392B9D" w:rsidRDefault="00035BB9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sdt>
              <w:sdtPr>
                <w:rPr>
                  <w:rFonts w:ascii="Franklin Gothic Book" w:hAnsi="Franklin Gothic Book"/>
                  <w:color w:val="0000FF"/>
                  <w:kern w:val="24"/>
                  <w:sz w:val="16"/>
                  <w:szCs w:val="16"/>
                  <w:lang w:val="en-US"/>
                </w:rPr>
                <w:alias w:val="Right Foot Progression_Z_IQR_post"/>
                <w:tag w:val="Right Foot Progression_Z_IQR_post"/>
                <w:id w:val="-459113763"/>
                <w:dataBinding w:xpath="metrics/GLOBAL/StrideMinSD/SHORT/X" w:storeItemID="{7E7DE756-8780-40D7-B2E2-A8B1C27C5786}"/>
                <w:text/>
              </w:sdtPr>
              <w:sdtEndPr/>
              <w:sdtContent>
                <w:r w:rsidR="00C572E7" w:rsidRPr="00392B9D">
                  <w:rPr>
                    <w:rFonts w:ascii="Franklin Gothic Book" w:hAnsi="Franklin Gothic Book"/>
                    <w:color w:val="0000FF"/>
                    <w:kern w:val="24"/>
                    <w:sz w:val="16"/>
                    <w:szCs w:val="16"/>
                    <w:lang w:val="en-US"/>
                  </w:rPr>
                  <w:t>…</w:t>
                </w:r>
              </w:sdtContent>
            </w:sdt>
          </w:p>
        </w:tc>
      </w:tr>
      <w:tr w:rsidR="00C572E7" w:rsidRPr="00A901DB" w:rsidTr="00C572E7">
        <w:trPr>
          <w:trHeight w:val="170"/>
          <w:jc w:val="center"/>
        </w:trPr>
        <w:tc>
          <w:tcPr>
            <w:tcW w:w="851" w:type="dxa"/>
            <w:vAlign w:val="center"/>
          </w:tcPr>
          <w:p w:rsidR="00C572E7" w:rsidRPr="009C5F80" w:rsidRDefault="00C572E7" w:rsidP="004A2C48">
            <w:pPr>
              <w:keepNext/>
              <w:jc w:val="center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Side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567" w:type="dxa"/>
            <w:vAlign w:val="center"/>
          </w:tcPr>
          <w:p w:rsidR="00C572E7" w:rsidRPr="001D44DF" w:rsidRDefault="00C572E7" w:rsidP="004A2C48">
            <w:pPr>
              <w:keepNext/>
              <w:jc w:val="center"/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</w:pPr>
            <w:r w:rsidRPr="001D44DF">
              <w:rPr>
                <w:rFonts w:ascii="Franklin Gothic Book" w:hAnsi="Franklin Gothic Book"/>
                <w:color w:val="00B050"/>
                <w:kern w:val="24"/>
                <w:sz w:val="16"/>
                <w:szCs w:val="16"/>
                <w:lang w:val="en-US"/>
              </w:rPr>
              <w:t>Overall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  <w:tc>
          <w:tcPr>
            <w:tcW w:w="426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FF5757"/>
                <w:kern w:val="24"/>
                <w:sz w:val="16"/>
                <w:szCs w:val="16"/>
                <w:lang w:val="en-US"/>
              </w:rPr>
              <w:t>Left</w:t>
            </w:r>
          </w:p>
        </w:tc>
        <w:tc>
          <w:tcPr>
            <w:tcW w:w="425" w:type="dxa"/>
            <w:vAlign w:val="center"/>
          </w:tcPr>
          <w:p w:rsidR="00C572E7" w:rsidRPr="00392B9D" w:rsidRDefault="00C572E7" w:rsidP="004A2C48">
            <w:pPr>
              <w:keepNext/>
              <w:jc w:val="center"/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</w:pPr>
            <w:r w:rsidRPr="00392B9D">
              <w:rPr>
                <w:rFonts w:ascii="Franklin Gothic Book" w:hAnsi="Franklin Gothic Book"/>
                <w:color w:val="0000FF"/>
                <w:kern w:val="24"/>
                <w:sz w:val="16"/>
                <w:szCs w:val="16"/>
                <w:lang w:val="en-US"/>
              </w:rPr>
              <w:t>Right</w:t>
            </w:r>
          </w:p>
        </w:tc>
      </w:tr>
      <w:tr w:rsidR="00C572E7" w:rsidRPr="00A901DB" w:rsidTr="00C572E7">
        <w:trPr>
          <w:cantSplit/>
          <w:trHeight w:val="1412"/>
          <w:jc w:val="center"/>
        </w:trPr>
        <w:tc>
          <w:tcPr>
            <w:tcW w:w="851" w:type="dxa"/>
            <w:textDirection w:val="btLr"/>
            <w:vAlign w:val="center"/>
          </w:tcPr>
          <w:p w:rsidR="00C572E7" w:rsidRPr="009C5F80" w:rsidRDefault="00C572E7" w:rsidP="004A2C48">
            <w:pPr>
              <w:keepNext/>
              <w:ind w:left="113" w:right="113"/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</w:pPr>
            <w:r w:rsidRPr="009C5F80">
              <w:rPr>
                <w:rFonts w:ascii="Franklin Gothic Book" w:hAnsi="Franklin Gothic Book"/>
                <w:b/>
                <w:kern w:val="24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1418" w:type="dxa"/>
            <w:gridSpan w:val="3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Gait Profile Score (GPS)</w:t>
            </w:r>
          </w:p>
        </w:tc>
        <w:tc>
          <w:tcPr>
            <w:tcW w:w="567" w:type="dxa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Pelvis Ant/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Pst</w:t>
            </w:r>
            <w:proofErr w:type="spellEnd"/>
          </w:p>
        </w:tc>
        <w:tc>
          <w:tcPr>
            <w:tcW w:w="850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Hip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Flx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1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Knee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Flx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0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Ankle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Dor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Pla</w:t>
            </w:r>
            <w:proofErr w:type="spellEnd"/>
          </w:p>
        </w:tc>
        <w:tc>
          <w:tcPr>
            <w:tcW w:w="567" w:type="dxa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Pelvis Up/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Dn</w:t>
            </w:r>
            <w:proofErr w:type="spellEnd"/>
          </w:p>
        </w:tc>
        <w:tc>
          <w:tcPr>
            <w:tcW w:w="851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Hip Add/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Abd</w:t>
            </w:r>
            <w:proofErr w:type="spellEnd"/>
          </w:p>
        </w:tc>
        <w:tc>
          <w:tcPr>
            <w:tcW w:w="567" w:type="dxa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Pelvic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Int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0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Hip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Int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  <w:tc>
          <w:tcPr>
            <w:tcW w:w="851" w:type="dxa"/>
            <w:gridSpan w:val="2"/>
            <w:textDirection w:val="btLr"/>
            <w:vAlign w:val="center"/>
          </w:tcPr>
          <w:p w:rsidR="00C572E7" w:rsidRPr="00A901DB" w:rsidRDefault="00C572E7" w:rsidP="004A2C48">
            <w:pPr>
              <w:keepNext/>
              <w:ind w:left="113" w:right="113"/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</w:pPr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 xml:space="preserve">Foot </w:t>
            </w:r>
            <w:proofErr w:type="spellStart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int</w:t>
            </w:r>
            <w:proofErr w:type="spellEnd"/>
            <w:r w:rsidRPr="00A901DB">
              <w:rPr>
                <w:rFonts w:ascii="Franklin Gothic Book" w:hAnsi="Franklin Gothic Book"/>
                <w:kern w:val="24"/>
                <w:sz w:val="16"/>
                <w:szCs w:val="16"/>
                <w:lang w:val="en-US"/>
              </w:rPr>
              <w:t>/Ext</w:t>
            </w:r>
          </w:p>
        </w:tc>
      </w:tr>
    </w:tbl>
    <w:p w:rsidR="00AB6E9B" w:rsidRDefault="00AB6E9B">
      <w:pPr>
        <w:rPr>
          <w:b/>
          <w:sz w:val="28"/>
          <w:szCs w:val="28"/>
        </w:rPr>
      </w:pPr>
    </w:p>
    <w:p w:rsidR="00AB6E9B" w:rsidRDefault="00AB6E9B">
      <w:pPr>
        <w:rPr>
          <w:b/>
          <w:sz w:val="28"/>
          <w:szCs w:val="28"/>
        </w:rPr>
        <w:sectPr w:rsidR="00AB6E9B" w:rsidSect="00EE7DC5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C912F7" w:rsidRDefault="00AB6E9B" w:rsidP="00C912F7">
      <w:pPr>
        <w:keepNext/>
        <w:spacing w:before="280" w:after="120" w:line="12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F20819" w:rsidRDefault="00F20819" w:rsidP="00F20819">
      <w:pPr>
        <w:jc w:val="center"/>
        <w:rPr>
          <w:b/>
          <w:sz w:val="28"/>
          <w:szCs w:val="28"/>
        </w:rPr>
      </w:pPr>
      <w:r w:rsidRPr="0099063C">
        <w:rPr>
          <w:b/>
          <w:sz w:val="28"/>
          <w:szCs w:val="28"/>
        </w:rPr>
        <w:lastRenderedPageBreak/>
        <w:t xml:space="preserve">EMG </w:t>
      </w:r>
      <w:r>
        <w:rPr>
          <w:b/>
          <w:sz w:val="28"/>
          <w:szCs w:val="28"/>
        </w:rPr>
        <w:t xml:space="preserve">Analysis – Processed </w:t>
      </w:r>
      <w:proofErr w:type="gramStart"/>
      <w:r>
        <w:rPr>
          <w:b/>
          <w:sz w:val="28"/>
          <w:szCs w:val="28"/>
        </w:rPr>
        <w:t>Data  (</w:t>
      </w:r>
      <w:proofErr w:type="gramEnd"/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1987356909"/>
          <w:dataBinding w:xpath="metrics/GLOBAL/Stride_Length_Mean/TEMPORAL_DISTANCE/X" w:storeItemID="{7E7DE756-8780-40D7-B2E2-A8B1C27C5786}"/>
          <w:text/>
        </w:sdtPr>
        <w:sdtEndPr/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tbl>
      <w:tblPr>
        <w:tblStyle w:val="Mkatabulky"/>
        <w:tblW w:w="92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"/>
                <w:tag w:val="$L_EMG_1"/>
                <w:id w:val="-1193452937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E0C1738" wp14:editId="10E3AA7F">
                      <wp:extent cx="2700000" cy="972000"/>
                      <wp:effectExtent l="0" t="0" r="0" b="0"/>
                      <wp:docPr id="26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"/>
                <w:tag w:val="$R_EMG_1"/>
                <w:id w:val="-103968531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91073E0" wp14:editId="573A1285">
                      <wp:extent cx="2700000" cy="972000"/>
                      <wp:effectExtent l="0" t="0" r="0" b="0"/>
                      <wp:docPr id="50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2"/>
                <w:tag w:val="$L_EMG_2"/>
                <w:id w:val="505030768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0A20C88" wp14:editId="23C7A46F">
                      <wp:extent cx="2700000" cy="972000"/>
                      <wp:effectExtent l="0" t="0" r="0" b="0"/>
                      <wp:docPr id="50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2"/>
                <w:tag w:val="$R_EMG_2"/>
                <w:id w:val="-1651900873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CFC06CC" wp14:editId="2B9D9D19">
                      <wp:extent cx="2700000" cy="972000"/>
                      <wp:effectExtent l="0" t="0" r="0" b="0"/>
                      <wp:docPr id="50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3"/>
                <w:tag w:val="$L_EMG_3"/>
                <w:id w:val="-37208270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7C651C2" wp14:editId="1E3B544C">
                      <wp:extent cx="2700000" cy="972000"/>
                      <wp:effectExtent l="0" t="0" r="0" b="0"/>
                      <wp:docPr id="50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3"/>
                <w:tag w:val="$R_EMG_3"/>
                <w:id w:val="-967501572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51DB2C3" wp14:editId="3F5FC3CC">
                      <wp:extent cx="2700000" cy="972000"/>
                      <wp:effectExtent l="0" t="0" r="0" b="0"/>
                      <wp:docPr id="50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4"/>
                <w:tag w:val="$L_EMG_4"/>
                <w:id w:val="-1193223386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56A84A6" wp14:editId="226FB24E">
                      <wp:extent cx="2700000" cy="972000"/>
                      <wp:effectExtent l="0" t="0" r="0" b="0"/>
                      <wp:docPr id="51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4"/>
                <w:tag w:val="$R_EMG_4"/>
                <w:id w:val="-1688901227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2181BF9" wp14:editId="61F5FDCA">
                      <wp:extent cx="2700000" cy="972000"/>
                      <wp:effectExtent l="0" t="0" r="0" b="0"/>
                      <wp:docPr id="51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5"/>
                <w:tag w:val="$L_EMG_5"/>
                <w:id w:val="-1565556803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9468918" wp14:editId="12061B50">
                      <wp:extent cx="2700000" cy="972000"/>
                      <wp:effectExtent l="0" t="0" r="0" b="0"/>
                      <wp:docPr id="25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5"/>
                <w:tag w:val="$R_EMG_5"/>
                <w:id w:val="-967510950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F528B61" wp14:editId="6CB9CE5E">
                      <wp:extent cx="2700000" cy="972000"/>
                      <wp:effectExtent l="0" t="0" r="0" b="0"/>
                      <wp:docPr id="25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6"/>
                <w:tag w:val="$L_EMG_6"/>
                <w:id w:val="-1787191985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E4B7E55" wp14:editId="513A3455">
                      <wp:extent cx="2700000" cy="972000"/>
                      <wp:effectExtent l="0" t="0" r="0" b="0"/>
                      <wp:docPr id="25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6"/>
                <w:tag w:val="$R_EMG_6"/>
                <w:id w:val="1009709281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0F67639" wp14:editId="4A223E46">
                      <wp:extent cx="2700000" cy="972000"/>
                      <wp:effectExtent l="0" t="0" r="0" b="0"/>
                      <wp:docPr id="25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7"/>
                <w:tag w:val="$L_EMG_7"/>
                <w:id w:val="1220635886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FB99412" wp14:editId="2D724BE2">
                      <wp:extent cx="2700000" cy="972000"/>
                      <wp:effectExtent l="0" t="0" r="0" b="0"/>
                      <wp:docPr id="26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7"/>
                <w:tag w:val="$R_EMG_7"/>
                <w:id w:val="884218855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4D5F2AC" wp14:editId="6ECB7497">
                      <wp:extent cx="2700000" cy="972000"/>
                      <wp:effectExtent l="0" t="0" r="0" b="0"/>
                      <wp:docPr id="26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8"/>
                <w:tag w:val="$L_EMG_8"/>
                <w:id w:val="-1272710435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0A607DC" wp14:editId="2C88750A">
                      <wp:extent cx="2700000" cy="972000"/>
                      <wp:effectExtent l="0" t="0" r="0" b="0"/>
                      <wp:docPr id="264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8"/>
                <w:tag w:val="$R_EMG_8"/>
                <w:id w:val="1372804298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9FECCB0" wp14:editId="0EFF3D6E">
                      <wp:extent cx="2700000" cy="972000"/>
                      <wp:effectExtent l="0" t="0" r="0" b="0"/>
                      <wp:docPr id="26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C912F7" w:rsidRDefault="00C912F7">
      <w:pPr>
        <w:rPr>
          <w:b/>
          <w:sz w:val="28"/>
          <w:szCs w:val="28"/>
        </w:rPr>
      </w:pPr>
    </w:p>
    <w:p w:rsidR="00C912F7" w:rsidRDefault="00C912F7">
      <w:pPr>
        <w:rPr>
          <w:b/>
          <w:sz w:val="28"/>
          <w:szCs w:val="28"/>
        </w:rPr>
        <w:sectPr w:rsidR="00C912F7" w:rsidSect="00C912F7">
          <w:headerReference w:type="default" r:id="rId24"/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C912F7" w:rsidRDefault="00C912F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F20819" w:rsidRDefault="00F20819" w:rsidP="00F20819">
      <w:pPr>
        <w:jc w:val="center"/>
        <w:rPr>
          <w:b/>
          <w:sz w:val="28"/>
          <w:szCs w:val="28"/>
        </w:rPr>
      </w:pPr>
      <w:r w:rsidRPr="0099063C">
        <w:rPr>
          <w:b/>
          <w:sz w:val="28"/>
          <w:szCs w:val="28"/>
        </w:rPr>
        <w:lastRenderedPageBreak/>
        <w:t xml:space="preserve">EMG </w:t>
      </w:r>
      <w:r>
        <w:rPr>
          <w:b/>
          <w:sz w:val="28"/>
          <w:szCs w:val="28"/>
        </w:rPr>
        <w:t xml:space="preserve">Analysis – Raw </w:t>
      </w:r>
      <w:proofErr w:type="gramStart"/>
      <w:r>
        <w:rPr>
          <w:b/>
          <w:sz w:val="28"/>
          <w:szCs w:val="28"/>
        </w:rPr>
        <w:t>Data  (</w:t>
      </w:r>
      <w:proofErr w:type="gramEnd"/>
      <w:sdt>
        <w:sdtPr>
          <w:rPr>
            <w:b/>
            <w:color w:val="000000"/>
            <w:sz w:val="28"/>
            <w:szCs w:val="28"/>
          </w:rPr>
          <w:alias w:val="test_condition_pre"/>
          <w:tag w:val="test_condition_pre"/>
          <w:id w:val="-35190436"/>
          <w:dataBinding w:xpath="metrics/GLOBAL/Stride_Length_Mean/TEMPORAL_DISTANCE/X" w:storeItemID="{7E7DE756-8780-40D7-B2E2-A8B1C27C5786}"/>
          <w:text/>
        </w:sdtPr>
        <w:sdtEndPr/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p w:rsidR="00C912F7" w:rsidRDefault="00C912F7" w:rsidP="00C912F7">
      <w:pPr>
        <w:keepNext/>
        <w:spacing w:line="120" w:lineRule="exact"/>
        <w:rPr>
          <w:rFonts w:ascii="Franklin Gothic Demi Cond" w:hAnsi="Franklin Gothic Demi Cond"/>
          <w:spacing w:val="20"/>
          <w:kern w:val="24"/>
          <w:sz w:val="50"/>
          <w:szCs w:val="50"/>
          <w:lang w:val="en-US"/>
        </w:rPr>
      </w:pPr>
    </w:p>
    <w:tbl>
      <w:tblPr>
        <w:tblStyle w:val="Mkatabulky"/>
        <w:tblW w:w="92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9"/>
                <w:tag w:val="$L_EMG_9"/>
                <w:id w:val="1641622034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77877C5" wp14:editId="73978E57">
                      <wp:extent cx="2700000" cy="972000"/>
                      <wp:effectExtent l="0" t="0" r="0" b="0"/>
                      <wp:docPr id="273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9"/>
                <w:tag w:val="$R_EMG_9"/>
                <w:id w:val="941801990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83C8E47" wp14:editId="662AF835">
                      <wp:extent cx="2700000" cy="972000"/>
                      <wp:effectExtent l="0" t="0" r="0" b="0"/>
                      <wp:docPr id="27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0"/>
                <w:tag w:val="$L_EMG_10"/>
                <w:id w:val="-1196147877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980EEDC" wp14:editId="02582D17">
                      <wp:extent cx="2700000" cy="972000"/>
                      <wp:effectExtent l="0" t="0" r="0" b="0"/>
                      <wp:docPr id="28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0"/>
                <w:tag w:val="$R_EMG_10"/>
                <w:id w:val="1481967142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BC6838E" wp14:editId="59B19AE8">
                      <wp:extent cx="2700000" cy="972000"/>
                      <wp:effectExtent l="0" t="0" r="0" b="0"/>
                      <wp:docPr id="28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1"/>
                <w:tag w:val="$L_EMG_11"/>
                <w:id w:val="935640218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D908939" wp14:editId="7CECF6D1">
                      <wp:extent cx="2700000" cy="972000"/>
                      <wp:effectExtent l="0" t="0" r="0" b="0"/>
                      <wp:docPr id="28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1"/>
                <w:tag w:val="$R_EMG_11"/>
                <w:id w:val="-937593697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9C5A916" wp14:editId="1EF47FE5">
                      <wp:extent cx="2700000" cy="972000"/>
                      <wp:effectExtent l="0" t="0" r="0" b="0"/>
                      <wp:docPr id="283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2"/>
                <w:tag w:val="$L_EMG_12"/>
                <w:id w:val="1480576507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4DB31EF" wp14:editId="08176B14">
                      <wp:extent cx="2700000" cy="972000"/>
                      <wp:effectExtent l="0" t="0" r="0" b="0"/>
                      <wp:docPr id="294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2"/>
                <w:tag w:val="$R_EMG_12"/>
                <w:id w:val="2124409893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5739C29" wp14:editId="3F3A85B8">
                      <wp:extent cx="2700000" cy="972000"/>
                      <wp:effectExtent l="0" t="0" r="0" b="0"/>
                      <wp:docPr id="29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3"/>
                <w:tag w:val="$L_EMG_13"/>
                <w:id w:val="-1205632543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28BFDB" wp14:editId="0D551080">
                      <wp:extent cx="2700000" cy="972000"/>
                      <wp:effectExtent l="0" t="0" r="0" b="0"/>
                      <wp:docPr id="29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3"/>
                <w:tag w:val="$R_EMG_13"/>
                <w:id w:val="-145517755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366AD1C" wp14:editId="650BBDE5">
                      <wp:extent cx="2700000" cy="972000"/>
                      <wp:effectExtent l="0" t="0" r="0" b="0"/>
                      <wp:docPr id="29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4"/>
                <w:tag w:val="$L_EMG_14"/>
                <w:id w:val="181781985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E80F946" wp14:editId="04E7A84F">
                      <wp:extent cx="2700000" cy="972000"/>
                      <wp:effectExtent l="0" t="0" r="0" b="0"/>
                      <wp:docPr id="29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4"/>
                <w:tag w:val="$R_EMG_14"/>
                <w:id w:val="-1270542268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63082D1" wp14:editId="4E175488">
                      <wp:extent cx="2700000" cy="972000"/>
                      <wp:effectExtent l="0" t="0" r="0" b="0"/>
                      <wp:docPr id="29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5"/>
                <w:tag w:val="$L_EMG_15"/>
                <w:id w:val="1345972997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7012BF9E" wp14:editId="1A4E04EA">
                      <wp:extent cx="2700000" cy="972000"/>
                      <wp:effectExtent l="0" t="0" r="0" b="0"/>
                      <wp:docPr id="30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5"/>
                <w:tag w:val="$R_EMG_15"/>
                <w:id w:val="-1908222674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E1F49DE" wp14:editId="5161A0B7">
                      <wp:extent cx="2700000" cy="972000"/>
                      <wp:effectExtent l="0" t="0" r="0" b="0"/>
                      <wp:docPr id="30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C912F7" w:rsidTr="00197A29">
        <w:trPr>
          <w:trHeight w:val="1587"/>
          <w:jc w:val="center"/>
        </w:trPr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6"/>
                <w:tag w:val="$L_EMG_16"/>
                <w:id w:val="-1141883802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95F68DE" wp14:editId="4C46E510">
                      <wp:extent cx="2700000" cy="972000"/>
                      <wp:effectExtent l="0" t="0" r="0" b="0"/>
                      <wp:docPr id="30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C912F7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6"/>
                <w:tag w:val="$R_EMG_16"/>
                <w:id w:val="1963615033"/>
                <w:picture/>
              </w:sdtPr>
              <w:sdtEndPr/>
              <w:sdtContent>
                <w:r w:rsidR="00C912F7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6CE7D8A" wp14:editId="4AB2F218">
                      <wp:extent cx="2700000" cy="972000"/>
                      <wp:effectExtent l="0" t="0" r="0" b="0"/>
                      <wp:docPr id="303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C912F7" w:rsidRDefault="00C912F7">
      <w:pPr>
        <w:rPr>
          <w:b/>
          <w:sz w:val="28"/>
          <w:szCs w:val="28"/>
        </w:rPr>
      </w:pPr>
    </w:p>
    <w:p w:rsidR="00C912F7" w:rsidRDefault="00C912F7">
      <w:pPr>
        <w:rPr>
          <w:b/>
          <w:sz w:val="28"/>
          <w:szCs w:val="28"/>
        </w:rPr>
        <w:sectPr w:rsidR="00C912F7" w:rsidSect="00C912F7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C912F7" w:rsidRDefault="00C912F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F20819" w:rsidRDefault="00F20819" w:rsidP="00F20819">
      <w:pPr>
        <w:jc w:val="center"/>
        <w:rPr>
          <w:b/>
          <w:sz w:val="28"/>
          <w:szCs w:val="28"/>
        </w:rPr>
      </w:pPr>
      <w:r w:rsidRPr="0099063C">
        <w:rPr>
          <w:b/>
          <w:sz w:val="28"/>
          <w:szCs w:val="28"/>
        </w:rPr>
        <w:lastRenderedPageBreak/>
        <w:t xml:space="preserve">EMG </w:t>
      </w:r>
      <w:r>
        <w:rPr>
          <w:b/>
          <w:sz w:val="28"/>
          <w:szCs w:val="28"/>
        </w:rPr>
        <w:t xml:space="preserve">Analysis – Processed </w:t>
      </w:r>
      <w:proofErr w:type="gramStart"/>
      <w:r>
        <w:rPr>
          <w:b/>
          <w:sz w:val="28"/>
          <w:szCs w:val="28"/>
        </w:rPr>
        <w:t>Data  (</w:t>
      </w:r>
      <w:proofErr w:type="gramEnd"/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-1703162166"/>
          <w:dataBinding w:xpath="metrics/GLOBAL/Stride_Length_Mean/TEMPORAL_DISTANCE/X" w:storeItemID="{7E7DE756-8780-40D7-B2E2-A8B1C27C5786}"/>
          <w:text/>
        </w:sdtPr>
        <w:sdtEndPr/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tbl>
      <w:tblPr>
        <w:tblStyle w:val="Mkatabulky"/>
        <w:tblW w:w="92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_post"/>
                <w:tag w:val="$L_EMG_1_post"/>
                <w:id w:val="-1256278647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89AF950" wp14:editId="2C5B454F">
                      <wp:extent cx="2700000" cy="972000"/>
                      <wp:effectExtent l="0" t="0" r="0" b="0"/>
                      <wp:docPr id="1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_post"/>
                <w:tag w:val="$R_EMG_1_post"/>
                <w:id w:val="-1599706162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47EB9F8" wp14:editId="4CB149DE">
                      <wp:extent cx="2700000" cy="972000"/>
                      <wp:effectExtent l="0" t="0" r="0" b="0"/>
                      <wp:docPr id="1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2_post"/>
                <w:tag w:val="$L_EMG_2_post"/>
                <w:id w:val="693275141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FA3190A" wp14:editId="5F048CD1">
                      <wp:extent cx="2700000" cy="972000"/>
                      <wp:effectExtent l="0" t="0" r="0" b="0"/>
                      <wp:docPr id="1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2_post"/>
                <w:tag w:val="$R_EMG_2_post"/>
                <w:id w:val="950367446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C9B1540" wp14:editId="748B2498">
                      <wp:extent cx="2700000" cy="972000"/>
                      <wp:effectExtent l="0" t="0" r="0" b="0"/>
                      <wp:docPr id="46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3_post"/>
                <w:tag w:val="$L_EMG_3_post"/>
                <w:id w:val="-1795979663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3C65550" wp14:editId="0AC39FA1">
                      <wp:extent cx="2700000" cy="972000"/>
                      <wp:effectExtent l="0" t="0" r="0" b="0"/>
                      <wp:docPr id="46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3_post"/>
                <w:tag w:val="$R_EMG_3_post"/>
                <w:id w:val="-241112495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DCF947F" wp14:editId="6F8077AB">
                      <wp:extent cx="2700000" cy="972000"/>
                      <wp:effectExtent l="0" t="0" r="0" b="0"/>
                      <wp:docPr id="46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4_post"/>
                <w:tag w:val="$L_EMG_4_post"/>
                <w:id w:val="-2143109895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3A55798" wp14:editId="391E31F1">
                      <wp:extent cx="2700000" cy="972000"/>
                      <wp:effectExtent l="0" t="0" r="0" b="0"/>
                      <wp:docPr id="46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4_post"/>
                <w:tag w:val="$R_EMG_4_post"/>
                <w:id w:val="281699039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66ECE94" wp14:editId="73F7F069">
                      <wp:extent cx="2700000" cy="972000"/>
                      <wp:effectExtent l="0" t="0" r="0" b="0"/>
                      <wp:docPr id="46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5_post"/>
                <w:tag w:val="$L_EMG_5_post"/>
                <w:id w:val="1694575724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A81CE19" wp14:editId="30CC5A04">
                      <wp:extent cx="2700000" cy="972000"/>
                      <wp:effectExtent l="0" t="0" r="0" b="0"/>
                      <wp:docPr id="47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5_post"/>
                <w:tag w:val="$R_EMG_5_post"/>
                <w:id w:val="1960684432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AA6297D" wp14:editId="439278AD">
                      <wp:extent cx="2700000" cy="972000"/>
                      <wp:effectExtent l="0" t="0" r="0" b="0"/>
                      <wp:docPr id="47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6_post"/>
                <w:tag w:val="$L_EMG_6_post"/>
                <w:id w:val="536629262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B91A44A" wp14:editId="2D5882DA">
                      <wp:extent cx="2700000" cy="972000"/>
                      <wp:effectExtent l="0" t="0" r="0" b="0"/>
                      <wp:docPr id="47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6_post"/>
                <w:tag w:val="$R_EMG_6_post"/>
                <w:id w:val="1885294833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7A0A21D" wp14:editId="2877FFDD">
                      <wp:extent cx="2700000" cy="972000"/>
                      <wp:effectExtent l="0" t="0" r="0" b="0"/>
                      <wp:docPr id="47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7_post"/>
                <w:tag w:val="$L_EMG_7_post"/>
                <w:id w:val="-1826358805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6138105A" wp14:editId="3ED832BF">
                      <wp:extent cx="2700000" cy="972000"/>
                      <wp:effectExtent l="0" t="0" r="0" b="0"/>
                      <wp:docPr id="47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7_post"/>
                <w:tag w:val="$R_EMG_7_post"/>
                <w:id w:val="741688687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71FB25D" wp14:editId="660A5F9E">
                      <wp:extent cx="2700000" cy="972000"/>
                      <wp:effectExtent l="0" t="0" r="0" b="0"/>
                      <wp:docPr id="48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8_post"/>
                <w:tag w:val="$L_EMG_8_post"/>
                <w:id w:val="-21635971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42F39EC" wp14:editId="22CDD712">
                      <wp:extent cx="2700000" cy="972000"/>
                      <wp:effectExtent l="0" t="0" r="0" b="0"/>
                      <wp:docPr id="48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8_post"/>
                <w:tag w:val="$R_EMG_8_post"/>
                <w:id w:val="287237452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DC09A31" wp14:editId="70E81CAB">
                      <wp:extent cx="2700000" cy="972000"/>
                      <wp:effectExtent l="0" t="0" r="0" b="0"/>
                      <wp:docPr id="26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F20819" w:rsidRDefault="00F20819">
      <w:pPr>
        <w:rPr>
          <w:b/>
          <w:sz w:val="28"/>
          <w:szCs w:val="28"/>
        </w:rPr>
      </w:pPr>
    </w:p>
    <w:p w:rsidR="00F20819" w:rsidRDefault="00F20819">
      <w:pPr>
        <w:rPr>
          <w:b/>
          <w:sz w:val="28"/>
          <w:szCs w:val="28"/>
        </w:rPr>
        <w:sectPr w:rsidR="00F20819" w:rsidSect="00C912F7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F20819" w:rsidRDefault="00F208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F20819" w:rsidRDefault="00F20819" w:rsidP="00F20819">
      <w:pPr>
        <w:jc w:val="center"/>
        <w:rPr>
          <w:b/>
          <w:sz w:val="28"/>
          <w:szCs w:val="28"/>
        </w:rPr>
      </w:pPr>
      <w:r w:rsidRPr="0099063C">
        <w:rPr>
          <w:b/>
          <w:sz w:val="28"/>
          <w:szCs w:val="28"/>
        </w:rPr>
        <w:lastRenderedPageBreak/>
        <w:t xml:space="preserve">EMG </w:t>
      </w:r>
      <w:r>
        <w:rPr>
          <w:b/>
          <w:sz w:val="28"/>
          <w:szCs w:val="28"/>
        </w:rPr>
        <w:t xml:space="preserve">Analysis – Raw </w:t>
      </w:r>
      <w:proofErr w:type="gramStart"/>
      <w:r>
        <w:rPr>
          <w:b/>
          <w:sz w:val="28"/>
          <w:szCs w:val="28"/>
        </w:rPr>
        <w:t>Data  (</w:t>
      </w:r>
      <w:proofErr w:type="gramEnd"/>
      <w:sdt>
        <w:sdtPr>
          <w:rPr>
            <w:b/>
            <w:color w:val="000000"/>
            <w:sz w:val="28"/>
            <w:szCs w:val="28"/>
          </w:rPr>
          <w:alias w:val="test_condition_post"/>
          <w:tag w:val="test_condition_post"/>
          <w:id w:val="-1615361942"/>
          <w:dataBinding w:xpath="metrics/GLOBAL/Stride_Length_Mean/TEMPORAL_DISTANCE/X" w:storeItemID="{7E7DE756-8780-40D7-B2E2-A8B1C27C5786}"/>
          <w:text/>
        </w:sdtPr>
        <w:sdtEndPr/>
        <w:sdtContent>
          <w:r w:rsidRPr="00356C9A">
            <w:rPr>
              <w:b/>
              <w:color w:val="000000"/>
              <w:sz w:val="28"/>
              <w:szCs w:val="28"/>
            </w:rPr>
            <w:t>...</w:t>
          </w:r>
        </w:sdtContent>
      </w:sdt>
      <w:r>
        <w:rPr>
          <w:b/>
          <w:sz w:val="28"/>
          <w:szCs w:val="28"/>
        </w:rPr>
        <w:t>)</w:t>
      </w:r>
    </w:p>
    <w:tbl>
      <w:tblPr>
        <w:tblStyle w:val="Mkatabulky"/>
        <w:tblW w:w="92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9_post"/>
                <w:tag w:val="$L_EMG_9_post"/>
                <w:id w:val="-823204691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23AF68A" wp14:editId="6B10E7C5">
                      <wp:extent cx="2700000" cy="972000"/>
                      <wp:effectExtent l="0" t="0" r="0" b="0"/>
                      <wp:docPr id="263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9_post"/>
                <w:tag w:val="$R_EMG_9_post"/>
                <w:id w:val="711382457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2985007" wp14:editId="2842DFE8">
                      <wp:extent cx="2700000" cy="972000"/>
                      <wp:effectExtent l="0" t="0" r="0" b="0"/>
                      <wp:docPr id="26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0_post"/>
                <w:tag w:val="$L_EMG_10_post"/>
                <w:id w:val="-2003416180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3218C20" wp14:editId="4909934C">
                      <wp:extent cx="2700000" cy="972000"/>
                      <wp:effectExtent l="0" t="0" r="0" b="0"/>
                      <wp:docPr id="27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0_post"/>
                <w:tag w:val="$R_EMG_10_post"/>
                <w:id w:val="-1921091642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F64A520" wp14:editId="231F804A">
                      <wp:extent cx="2700000" cy="972000"/>
                      <wp:effectExtent l="0" t="0" r="0" b="0"/>
                      <wp:docPr id="271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1_post"/>
                <w:tag w:val="$L_EMG_11_post"/>
                <w:id w:val="1259954661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C1E6963" wp14:editId="75BDBF4C">
                      <wp:extent cx="2700000" cy="972000"/>
                      <wp:effectExtent l="0" t="0" r="0" b="0"/>
                      <wp:docPr id="27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1_post"/>
                <w:tag w:val="$R_EMG_11_post"/>
                <w:id w:val="-193232690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B60B9A1" wp14:editId="18BE0213">
                      <wp:extent cx="2700000" cy="972000"/>
                      <wp:effectExtent l="0" t="0" r="0" b="0"/>
                      <wp:docPr id="274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2_post"/>
                <w:tag w:val="$L_EMG_12_post"/>
                <w:id w:val="-1103099941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A9B3A5E" wp14:editId="501AE18B">
                      <wp:extent cx="2700000" cy="972000"/>
                      <wp:effectExtent l="0" t="0" r="0" b="0"/>
                      <wp:docPr id="27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2_post"/>
                <w:tag w:val="$R_EMG_12_post"/>
                <w:id w:val="-1681882370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324B7095" wp14:editId="132ACADD">
                      <wp:extent cx="2700000" cy="972000"/>
                      <wp:effectExtent l="0" t="0" r="0" b="0"/>
                      <wp:docPr id="27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3_post"/>
                <w:tag w:val="$L_EMG_13_post"/>
                <w:id w:val="-1298983421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D5DDD2B" wp14:editId="04FA7898">
                      <wp:extent cx="2700000" cy="972000"/>
                      <wp:effectExtent l="0" t="0" r="0" b="0"/>
                      <wp:docPr id="27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3_post"/>
                <w:tag w:val="$R_EMG_13_post"/>
                <w:id w:val="-931737295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7F1030A" wp14:editId="140E435E">
                      <wp:extent cx="2700000" cy="972000"/>
                      <wp:effectExtent l="0" t="0" r="0" b="0"/>
                      <wp:docPr id="1282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4_post"/>
                <w:tag w:val="$L_EMG_14_post"/>
                <w:id w:val="-1683343322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38A3C41" wp14:editId="093651A0">
                      <wp:extent cx="2700000" cy="972000"/>
                      <wp:effectExtent l="0" t="0" r="0" b="0"/>
                      <wp:docPr id="1315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4_post"/>
                <w:tag w:val="$R_EMG_14_post"/>
                <w:id w:val="1217319267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03E62099" wp14:editId="2E7D4D46">
                      <wp:extent cx="2700000" cy="972000"/>
                      <wp:effectExtent l="0" t="0" r="0" b="0"/>
                      <wp:docPr id="1316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5_post"/>
                <w:tag w:val="$L_EMG_15_post"/>
                <w:id w:val="466781480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4C12A7E7" wp14:editId="02C0327F">
                      <wp:extent cx="2700000" cy="972000"/>
                      <wp:effectExtent l="0" t="0" r="0" b="0"/>
                      <wp:docPr id="1317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5_post"/>
                <w:tag w:val="$R_EMG_15_post"/>
                <w:id w:val="-1283338084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225DE2FE" wp14:editId="06D9EE3D">
                      <wp:extent cx="2700000" cy="972000"/>
                      <wp:effectExtent l="0" t="0" r="0" b="0"/>
                      <wp:docPr id="1318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F20819" w:rsidTr="00197A29">
        <w:trPr>
          <w:trHeight w:val="1587"/>
          <w:jc w:val="center"/>
        </w:trPr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L_EMG_16_post"/>
                <w:tag w:val="$L_EMG_16_post"/>
                <w:id w:val="1322545953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5B8B1517" wp14:editId="01B4E7F4">
                      <wp:extent cx="2700000" cy="972000"/>
                      <wp:effectExtent l="0" t="0" r="0" b="0"/>
                      <wp:docPr id="1319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4649" w:type="dxa"/>
          </w:tcPr>
          <w:p w:rsidR="00F20819" w:rsidRDefault="00035BB9" w:rsidP="00197A29">
            <w:pPr>
              <w:keepNext/>
              <w:rPr>
                <w:rFonts w:ascii="Franklin Gothic Book" w:hAnsi="Franklin Gothic Book"/>
              </w:rPr>
            </w:pPr>
            <w:sdt>
              <w:sdtPr>
                <w:rPr>
                  <w:rFonts w:ascii="Franklin Gothic Book" w:hAnsi="Franklin Gothic Book"/>
                </w:rPr>
                <w:alias w:val="$R_EMG_16_post"/>
                <w:tag w:val="$R_EMG_16_post"/>
                <w:id w:val="256635213"/>
                <w:picture/>
              </w:sdtPr>
              <w:sdtEndPr/>
              <w:sdtContent>
                <w:r w:rsidR="00F20819">
                  <w:rPr>
                    <w:rFonts w:ascii="Franklin Gothic Book" w:hAnsi="Franklin Gothic Book"/>
                    <w:noProof/>
                    <w:lang w:val="en-US" w:eastAsia="en-US"/>
                  </w:rPr>
                  <w:drawing>
                    <wp:inline distT="0" distB="0" distL="0" distR="0" wp14:anchorId="143331E4" wp14:editId="0B0DBECB">
                      <wp:extent cx="2700000" cy="972000"/>
                      <wp:effectExtent l="0" t="0" r="0" b="0"/>
                      <wp:docPr id="1320" name="obrázek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00000" cy="97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:rsidR="00F20819" w:rsidRDefault="00F20819">
      <w:pPr>
        <w:rPr>
          <w:b/>
          <w:sz w:val="28"/>
          <w:szCs w:val="28"/>
        </w:rPr>
      </w:pPr>
    </w:p>
    <w:p w:rsidR="00F20819" w:rsidRDefault="00F20819">
      <w:pPr>
        <w:rPr>
          <w:b/>
          <w:sz w:val="28"/>
          <w:szCs w:val="28"/>
        </w:rPr>
        <w:sectPr w:rsidR="00F20819" w:rsidSect="00C912F7">
          <w:type w:val="continuous"/>
          <w:pgSz w:w="11907" w:h="16839" w:code="9"/>
          <w:pgMar w:top="1287" w:right="851" w:bottom="992" w:left="851" w:header="284" w:footer="397" w:gutter="0"/>
          <w:cols w:space="720"/>
          <w:docGrid w:linePitch="360"/>
        </w:sectPr>
      </w:pPr>
    </w:p>
    <w:p w:rsidR="00F20819" w:rsidRDefault="00F208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8013D8" w:rsidRPr="00A875FF" w:rsidRDefault="008013D8" w:rsidP="008013D8">
      <w:pPr>
        <w:ind w:left="440" w:right="457"/>
        <w:jc w:val="both"/>
        <w:rPr>
          <w:b/>
          <w:color w:val="A6A6A6" w:themeColor="background1" w:themeShade="A6"/>
          <w:sz w:val="28"/>
          <w:szCs w:val="28"/>
        </w:rPr>
      </w:pPr>
      <w:r w:rsidRPr="00A875FF">
        <w:rPr>
          <w:b/>
          <w:color w:val="A6A6A6" w:themeColor="background1" w:themeShade="A6"/>
          <w:sz w:val="28"/>
          <w:szCs w:val="28"/>
        </w:rPr>
        <w:lastRenderedPageBreak/>
        <w:t xml:space="preserve">Notes on reading this report: </w:t>
      </w:r>
    </w:p>
    <w:p w:rsidR="008013D8" w:rsidRPr="00A875FF" w:rsidRDefault="008013D8" w:rsidP="008013D8">
      <w:pPr>
        <w:ind w:left="442" w:right="459"/>
        <w:jc w:val="both"/>
        <w:rPr>
          <w:color w:val="A6A6A6" w:themeColor="background1" w:themeShade="A6"/>
          <w:sz w:val="24"/>
        </w:rPr>
      </w:pPr>
      <w:r w:rsidRPr="00A875FF">
        <w:rPr>
          <w:color w:val="A6A6A6" w:themeColor="background1" w:themeShade="A6"/>
          <w:sz w:val="24"/>
        </w:rPr>
        <w:t xml:space="preserve">The rest of this report outlines the evidence in support of the findings listed above. The </w:t>
      </w:r>
      <w:r w:rsidRPr="00A875FF">
        <w:rPr>
          <w:b/>
          <w:color w:val="A6A6A6" w:themeColor="background1" w:themeShade="A6"/>
          <w:sz w:val="24"/>
        </w:rPr>
        <w:t>Orientation</w:t>
      </w:r>
      <w:r w:rsidRPr="00A875FF">
        <w:rPr>
          <w:color w:val="A6A6A6" w:themeColor="background1" w:themeShade="A6"/>
          <w:sz w:val="24"/>
        </w:rPr>
        <w:t xml:space="preserve"> and </w:t>
      </w:r>
      <w:r w:rsidRPr="00A875FF">
        <w:rPr>
          <w:b/>
          <w:color w:val="A6A6A6" w:themeColor="background1" w:themeShade="A6"/>
          <w:sz w:val="24"/>
        </w:rPr>
        <w:t>Quality</w:t>
      </w:r>
      <w:r w:rsidRPr="00A875FF">
        <w:rPr>
          <w:color w:val="A6A6A6" w:themeColor="background1" w:themeShade="A6"/>
          <w:sz w:val="24"/>
        </w:rPr>
        <w:t xml:space="preserve"> sections should be read first as they may contain information that is pertinent to how the data is interpreted. For each of the impairments identified there is a box in the </w:t>
      </w:r>
      <w:r w:rsidRPr="00A875FF">
        <w:rPr>
          <w:b/>
          <w:color w:val="A6A6A6" w:themeColor="background1" w:themeShade="A6"/>
          <w:sz w:val="24"/>
        </w:rPr>
        <w:t>Evidence</w:t>
      </w:r>
      <w:r w:rsidRPr="00A875FF">
        <w:rPr>
          <w:color w:val="A6A6A6" w:themeColor="background1" w:themeShade="A6"/>
          <w:sz w:val="24"/>
        </w:rPr>
        <w:t xml:space="preserve"> section which lists gait features and elements of the clinical exam and other data that have been linked to that specific impairment. The final section outlines the symbols used to </w:t>
      </w:r>
      <w:proofErr w:type="spellStart"/>
      <w:r w:rsidRPr="00A875FF">
        <w:rPr>
          <w:color w:val="A6A6A6" w:themeColor="background1" w:themeShade="A6"/>
          <w:sz w:val="24"/>
        </w:rPr>
        <w:t>mark up</w:t>
      </w:r>
      <w:proofErr w:type="spellEnd"/>
      <w:r w:rsidRPr="00A875FF">
        <w:rPr>
          <w:color w:val="A6A6A6" w:themeColor="background1" w:themeShade="A6"/>
          <w:sz w:val="24"/>
        </w:rPr>
        <w:t xml:space="preserve"> specific features on the gait graphs. The report should be read alongside a version of the data on which the features have been marked.</w:t>
      </w:r>
    </w:p>
    <w:p w:rsidR="008013D8" w:rsidRDefault="008013D8">
      <w:pPr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28"/>
      </w:tblGrid>
      <w:tr w:rsidR="00D327AD" w:rsidRPr="00A875FF" w:rsidTr="008013D8">
        <w:trPr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rPr>
                <w:b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Quality</w:t>
            </w:r>
          </w:p>
        </w:tc>
      </w:tr>
      <w:tr w:rsidR="00D327AD" w:rsidRPr="00A875FF" w:rsidTr="008013D8">
        <w:trPr>
          <w:trHeight w:hRule="exact" w:val="936"/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Is the data likely to be representative of the subject’s usual walking pattern?</w:t>
            </w:r>
          </w:p>
          <w:p w:rsidR="00D327AD" w:rsidRPr="00A875FF" w:rsidRDefault="00D327AD" w:rsidP="008013D8">
            <w:pPr>
              <w:rPr>
                <w:b/>
                <w:color w:val="000000" w:themeColor="text1"/>
                <w:sz w:val="24"/>
              </w:rPr>
            </w:pPr>
          </w:p>
        </w:tc>
      </w:tr>
      <w:tr w:rsidR="00D327AD" w:rsidRPr="00A875FF" w:rsidTr="008013D8">
        <w:trPr>
          <w:trHeight w:hRule="exact" w:val="991"/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Are there any concerns regarding consistency of traces?</w:t>
            </w:r>
          </w:p>
          <w:p w:rsidR="00D327AD" w:rsidRPr="00A875FF" w:rsidRDefault="00D327AD" w:rsidP="008013D8">
            <w:pPr>
              <w:rPr>
                <w:b/>
                <w:color w:val="000000"/>
                <w:sz w:val="24"/>
              </w:rPr>
            </w:pPr>
          </w:p>
        </w:tc>
      </w:tr>
      <w:tr w:rsidR="00D327AD" w:rsidRPr="00A875FF" w:rsidTr="008013D8">
        <w:trPr>
          <w:trHeight w:hRule="exact" w:val="1133"/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rPr>
                <w:b/>
                <w:color w:val="A6A6A6" w:themeColor="background1" w:themeShade="A6"/>
                <w:sz w:val="24"/>
              </w:rPr>
            </w:pPr>
            <w:r w:rsidRPr="00A875FF">
              <w:rPr>
                <w:b/>
                <w:color w:val="A6A6A6" w:themeColor="background1" w:themeShade="A6"/>
                <w:sz w:val="24"/>
              </w:rPr>
              <w:t>Is there any evidence of measurement artefact in the data?</w:t>
            </w:r>
          </w:p>
          <w:p w:rsidR="00D327AD" w:rsidRPr="00A875FF" w:rsidRDefault="00D327AD" w:rsidP="00CE765A">
            <w:pPr>
              <w:rPr>
                <w:color w:val="FF0000"/>
                <w:sz w:val="24"/>
              </w:rPr>
            </w:pP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</w:r>
            <w:r w:rsidRPr="00A875FF">
              <w:rPr>
                <w:b/>
                <w:color w:val="FF0000"/>
                <w:sz w:val="24"/>
              </w:rPr>
              <w:tab/>
              <w:t xml:space="preserve"> </w:t>
            </w:r>
          </w:p>
        </w:tc>
      </w:tr>
    </w:tbl>
    <w:p w:rsidR="00D327AD" w:rsidRPr="00A875FF" w:rsidRDefault="00D327AD" w:rsidP="00D327AD">
      <w:pPr>
        <w:jc w:val="center"/>
        <w:rPr>
          <w:b/>
          <w:sz w:val="16"/>
          <w:szCs w:val="16"/>
        </w:rPr>
      </w:pPr>
    </w:p>
    <w:p w:rsidR="00D327AD" w:rsidRPr="00A875FF" w:rsidRDefault="00D327AD" w:rsidP="00D327AD">
      <w:r w:rsidRPr="00A875FF">
        <w:br w:type="page"/>
      </w: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r w:rsidRPr="00A875FF">
              <w:lastRenderedPageBreak/>
              <w:br w:type="page"/>
            </w:r>
            <w:r w:rsidRPr="00A875FF">
              <w:br w:type="page"/>
            </w:r>
            <w:r w:rsidRPr="00A875FF">
              <w:br w:type="page"/>
            </w:r>
            <w:r w:rsidRPr="00A875FF">
              <w:rPr>
                <w:b/>
                <w:sz w:val="28"/>
                <w:szCs w:val="28"/>
              </w:rPr>
              <w:t xml:space="preserve"> </w:t>
            </w: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t>Evidence &amp; interpretation</w:t>
            </w:r>
          </w:p>
        </w:tc>
      </w:tr>
    </w:tbl>
    <w:p w:rsidR="00D327AD" w:rsidRPr="00A875FF" w:rsidRDefault="00D327AD" w:rsidP="00D327AD">
      <w:pPr>
        <w:rPr>
          <w:sz w:val="6"/>
          <w:szCs w:val="6"/>
        </w:rPr>
      </w:pP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8"/>
              </w:tabs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 xml:space="preserve">Features:  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</w:p>
          <w:p w:rsidR="00D327AD" w:rsidRPr="00A875FF" w:rsidRDefault="00D327AD" w:rsidP="008013D8">
            <w:pPr>
              <w:tabs>
                <w:tab w:val="left" w:pos="318"/>
              </w:tabs>
              <w:spacing w:after="60"/>
              <w:ind w:left="5279" w:hanging="5279"/>
            </w:pPr>
            <w:r w:rsidRPr="00A875FF">
              <w:rPr>
                <w:sz w:val="24"/>
              </w:rPr>
              <w:t>a.</w:t>
            </w:r>
            <w:r w:rsidRPr="00A875FF">
              <w:rPr>
                <w:sz w:val="24"/>
              </w:rPr>
              <w:tab/>
            </w: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53"/>
                <w:tab w:val="left" w:pos="4003"/>
              </w:tabs>
              <w:spacing w:after="60"/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Supplementary data:</w:t>
            </w:r>
            <w:r w:rsidRPr="00A875FF">
              <w:rPr>
                <w:b/>
                <w:color w:val="A6A6A6" w:themeColor="background1" w:themeShade="A6"/>
              </w:rPr>
              <w:tab/>
              <w:t>left</w:t>
            </w:r>
            <w:r w:rsidRPr="00A875FF">
              <w:rPr>
                <w:b/>
                <w:color w:val="A6A6A6" w:themeColor="background1" w:themeShade="A6"/>
              </w:rPr>
              <w:tab/>
              <w:t>right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  <w:r w:rsidRPr="00A875FF">
              <w:rPr>
                <w:b/>
                <w:color w:val="A6A6A6" w:themeColor="background1" w:themeShade="A6"/>
              </w:rPr>
              <w:tab/>
            </w:r>
          </w:p>
          <w:p w:rsidR="00D327AD" w:rsidRPr="00A875FF" w:rsidRDefault="00D327AD" w:rsidP="008013D8">
            <w:pPr>
              <w:tabs>
                <w:tab w:val="left" w:pos="3153"/>
                <w:tab w:val="left" w:pos="4003"/>
                <w:tab w:val="left" w:pos="4032"/>
              </w:tabs>
              <w:spacing w:after="60"/>
              <w:ind w:left="5279" w:hanging="5279"/>
              <w:rPr>
                <w:color w:val="000000" w:themeColor="text1"/>
              </w:rPr>
            </w:pP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5279"/>
                <w:tab w:val="left" w:pos="7405"/>
              </w:tabs>
              <w:spacing w:before="60" w:after="60"/>
              <w:ind w:left="1310" w:hanging="1310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Impairment</w:t>
            </w:r>
            <w:r w:rsidRPr="00A875FF">
              <w:rPr>
                <w:b/>
                <w:color w:val="BFBFBF" w:themeColor="background1" w:themeShade="BF"/>
              </w:rPr>
              <w:t>:</w:t>
            </w:r>
            <w:r w:rsidRPr="00A875FF">
              <w:rPr>
                <w:b/>
                <w:color w:val="000000" w:themeColor="text1"/>
              </w:rPr>
              <w:tab/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Evidence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 xml:space="preserve">: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id w:val="23107047"/>
                <w:dropDownList>
                  <w:listItem w:displayText="clear" w:value="clear"/>
                  <w:listItem w:displayText="probable" w:value="probable"/>
                  <w:listItem w:displayText="possible" w:value="possible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  <w:r w:rsidRPr="00A875FF">
              <w:rPr>
                <w:b/>
                <w:color w:val="A6A6A6" w:themeColor="background1" w:themeShade="A6"/>
                <w:szCs w:val="22"/>
              </w:rPr>
              <w:t xml:space="preserve"> </w:t>
            </w:r>
            <w:r w:rsidRPr="00A875FF">
              <w:rPr>
                <w:b/>
                <w:color w:val="A6A6A6" w:themeColor="background1" w:themeShade="A6"/>
                <w:szCs w:val="22"/>
              </w:rPr>
              <w:tab/>
              <w:t>Effect on walking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>:</w:t>
            </w:r>
            <w:r w:rsidRPr="00A875FF">
              <w:rPr>
                <w:b/>
                <w:color w:val="000000" w:themeColor="text1"/>
                <w:szCs w:val="22"/>
              </w:rPr>
              <w:t xml:space="preserve">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alias w:val="Effect"/>
                <w:tag w:val="Effect"/>
                <w:id w:val="4205833"/>
                <w:dropDownList>
                  <w:listItem w:displayText="minor" w:value="minor"/>
                  <w:listItem w:displayText="moderate" w:value="moderate"/>
                  <w:listItem w:displayText="major" w:value="major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</w:p>
        </w:tc>
      </w:tr>
    </w:tbl>
    <w:p w:rsidR="00D327AD" w:rsidRPr="00A875FF" w:rsidRDefault="00D327AD" w:rsidP="00D327AD">
      <w:pPr>
        <w:jc w:val="center"/>
        <w:rPr>
          <w:sz w:val="6"/>
          <w:szCs w:val="6"/>
        </w:rPr>
      </w:pP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8"/>
              </w:tabs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 xml:space="preserve">Features:  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</w:p>
          <w:p w:rsidR="00D327AD" w:rsidRPr="00A875FF" w:rsidRDefault="00D327AD" w:rsidP="008013D8">
            <w:pPr>
              <w:tabs>
                <w:tab w:val="left" w:pos="318"/>
              </w:tabs>
              <w:spacing w:after="60"/>
              <w:ind w:left="5279" w:hanging="5279"/>
            </w:pPr>
            <w:r w:rsidRPr="00A875FF">
              <w:rPr>
                <w:sz w:val="24"/>
              </w:rPr>
              <w:t>a.</w:t>
            </w:r>
            <w:r w:rsidRPr="00A875FF">
              <w:rPr>
                <w:sz w:val="24"/>
              </w:rPr>
              <w:tab/>
            </w: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53"/>
                <w:tab w:val="left" w:pos="4003"/>
              </w:tabs>
              <w:spacing w:after="60"/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Supplementary data:</w:t>
            </w:r>
            <w:r w:rsidRPr="00A875FF">
              <w:rPr>
                <w:b/>
                <w:color w:val="A6A6A6" w:themeColor="background1" w:themeShade="A6"/>
              </w:rPr>
              <w:tab/>
              <w:t>left</w:t>
            </w:r>
            <w:r w:rsidRPr="00A875FF">
              <w:rPr>
                <w:b/>
                <w:color w:val="A6A6A6" w:themeColor="background1" w:themeShade="A6"/>
              </w:rPr>
              <w:tab/>
              <w:t>right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  <w:r w:rsidRPr="00A875FF">
              <w:rPr>
                <w:b/>
                <w:color w:val="A6A6A6" w:themeColor="background1" w:themeShade="A6"/>
              </w:rPr>
              <w:tab/>
            </w:r>
          </w:p>
          <w:p w:rsidR="00D327AD" w:rsidRPr="00A875FF" w:rsidRDefault="00D327AD" w:rsidP="008013D8">
            <w:pPr>
              <w:tabs>
                <w:tab w:val="left" w:pos="3153"/>
                <w:tab w:val="left" w:pos="4003"/>
                <w:tab w:val="left" w:pos="4032"/>
              </w:tabs>
              <w:spacing w:after="60"/>
              <w:ind w:left="5279" w:hanging="5279"/>
              <w:rPr>
                <w:color w:val="000000" w:themeColor="text1"/>
              </w:rPr>
            </w:pP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5279"/>
                <w:tab w:val="left" w:pos="7405"/>
              </w:tabs>
              <w:spacing w:before="60" w:after="60"/>
              <w:ind w:left="1310" w:hanging="1310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Impairment</w:t>
            </w:r>
            <w:r w:rsidRPr="00A875FF">
              <w:rPr>
                <w:b/>
                <w:color w:val="BFBFBF" w:themeColor="background1" w:themeShade="BF"/>
              </w:rPr>
              <w:t>:</w:t>
            </w:r>
            <w:r w:rsidRPr="00A875FF">
              <w:rPr>
                <w:b/>
                <w:color w:val="000000" w:themeColor="text1"/>
              </w:rPr>
              <w:tab/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Evidence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 xml:space="preserve">: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id w:val="4205862"/>
                <w:dropDownList>
                  <w:listItem w:displayText="clear" w:value="clear"/>
                  <w:listItem w:displayText="probable" w:value="probable"/>
                  <w:listItem w:displayText="possible" w:value="possible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  <w:r w:rsidRPr="00A875FF">
              <w:rPr>
                <w:b/>
                <w:color w:val="A6A6A6" w:themeColor="background1" w:themeShade="A6"/>
                <w:szCs w:val="22"/>
              </w:rPr>
              <w:t xml:space="preserve"> </w:t>
            </w:r>
            <w:r w:rsidRPr="00A875FF">
              <w:rPr>
                <w:b/>
                <w:color w:val="A6A6A6" w:themeColor="background1" w:themeShade="A6"/>
                <w:szCs w:val="22"/>
              </w:rPr>
              <w:tab/>
              <w:t>Effect on walking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>:</w:t>
            </w:r>
            <w:r w:rsidRPr="00A875FF">
              <w:rPr>
                <w:b/>
                <w:color w:val="000000" w:themeColor="text1"/>
                <w:szCs w:val="22"/>
              </w:rPr>
              <w:t xml:space="preserve">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alias w:val="Effect"/>
                <w:tag w:val="Effect"/>
                <w:id w:val="4205863"/>
                <w:dropDownList>
                  <w:listItem w:displayText="minor" w:value="minor"/>
                  <w:listItem w:displayText="moderate" w:value="moderate"/>
                  <w:listItem w:displayText="major" w:value="major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</w:p>
        </w:tc>
      </w:tr>
    </w:tbl>
    <w:p w:rsidR="00D327AD" w:rsidRPr="00A875FF" w:rsidRDefault="00D327AD" w:rsidP="00D327AD">
      <w:pPr>
        <w:jc w:val="center"/>
        <w:rPr>
          <w:sz w:val="6"/>
          <w:szCs w:val="6"/>
        </w:rPr>
      </w:pP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8"/>
              </w:tabs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 xml:space="preserve">Features:  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</w:p>
          <w:p w:rsidR="00D327AD" w:rsidRPr="00A875FF" w:rsidRDefault="00D327AD" w:rsidP="008013D8">
            <w:pPr>
              <w:tabs>
                <w:tab w:val="left" w:pos="318"/>
              </w:tabs>
              <w:spacing w:after="60"/>
              <w:ind w:left="5279" w:hanging="5279"/>
            </w:pPr>
            <w:r w:rsidRPr="00A875FF">
              <w:rPr>
                <w:sz w:val="24"/>
              </w:rPr>
              <w:t>a.</w:t>
            </w:r>
            <w:r w:rsidRPr="00A875FF">
              <w:rPr>
                <w:sz w:val="24"/>
              </w:rPr>
              <w:tab/>
            </w: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53"/>
                <w:tab w:val="left" w:pos="4003"/>
              </w:tabs>
              <w:spacing w:after="60"/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Supplementary data:</w:t>
            </w:r>
            <w:r w:rsidRPr="00A875FF">
              <w:rPr>
                <w:b/>
                <w:color w:val="A6A6A6" w:themeColor="background1" w:themeShade="A6"/>
              </w:rPr>
              <w:tab/>
              <w:t>left</w:t>
            </w:r>
            <w:r w:rsidRPr="00A875FF">
              <w:rPr>
                <w:b/>
                <w:color w:val="A6A6A6" w:themeColor="background1" w:themeShade="A6"/>
              </w:rPr>
              <w:tab/>
              <w:t>right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  <w:r w:rsidRPr="00A875FF">
              <w:rPr>
                <w:b/>
                <w:color w:val="A6A6A6" w:themeColor="background1" w:themeShade="A6"/>
              </w:rPr>
              <w:tab/>
            </w:r>
          </w:p>
          <w:p w:rsidR="00D327AD" w:rsidRPr="00A875FF" w:rsidRDefault="00D327AD" w:rsidP="008013D8">
            <w:pPr>
              <w:tabs>
                <w:tab w:val="left" w:pos="3153"/>
                <w:tab w:val="left" w:pos="4003"/>
                <w:tab w:val="left" w:pos="4032"/>
              </w:tabs>
              <w:spacing w:after="60"/>
              <w:ind w:left="5279" w:hanging="5279"/>
              <w:rPr>
                <w:color w:val="000000" w:themeColor="text1"/>
              </w:rPr>
            </w:pP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5279"/>
                <w:tab w:val="left" w:pos="7405"/>
              </w:tabs>
              <w:spacing w:before="60" w:after="60"/>
              <w:ind w:left="1310" w:hanging="1310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Impairment:</w:t>
            </w:r>
            <w:r w:rsidRPr="00A875FF">
              <w:rPr>
                <w:b/>
                <w:color w:val="000000" w:themeColor="text1"/>
              </w:rPr>
              <w:tab/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Evidence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 xml:space="preserve">: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id w:val="23107079"/>
                <w:dropDownList>
                  <w:listItem w:displayText="clear" w:value="clear"/>
                  <w:listItem w:displayText="probable" w:value="probable"/>
                  <w:listItem w:displayText="possible" w:value="possible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  <w:r w:rsidRPr="00A875FF">
              <w:rPr>
                <w:b/>
                <w:color w:val="000000" w:themeColor="text1"/>
                <w:szCs w:val="22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Effect on walking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>:</w:t>
            </w:r>
            <w:r w:rsidRPr="00A875FF">
              <w:rPr>
                <w:b/>
                <w:color w:val="000000" w:themeColor="text1"/>
                <w:szCs w:val="22"/>
              </w:rPr>
              <w:t xml:space="preserve">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alias w:val="Effect"/>
                <w:tag w:val="Effect"/>
                <w:id w:val="4205865"/>
                <w:dropDownList>
                  <w:listItem w:displayText="minor" w:value="minor"/>
                  <w:listItem w:displayText="moderate" w:value="moderate"/>
                  <w:listItem w:displayText="major" w:value="major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</w:p>
        </w:tc>
      </w:tr>
    </w:tbl>
    <w:p w:rsidR="00D327AD" w:rsidRPr="00A875FF" w:rsidRDefault="00D327AD" w:rsidP="00D327AD">
      <w:pPr>
        <w:jc w:val="center"/>
        <w:rPr>
          <w:sz w:val="6"/>
          <w:szCs w:val="6"/>
        </w:rPr>
      </w:pP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8"/>
              </w:tabs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 xml:space="preserve">Features:  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</w:p>
          <w:p w:rsidR="00D327AD" w:rsidRPr="00A875FF" w:rsidRDefault="00D327AD" w:rsidP="008013D8">
            <w:pPr>
              <w:tabs>
                <w:tab w:val="left" w:pos="318"/>
              </w:tabs>
              <w:spacing w:after="60"/>
              <w:ind w:left="5279" w:hanging="5279"/>
            </w:pPr>
            <w:r w:rsidRPr="00A875FF">
              <w:rPr>
                <w:sz w:val="24"/>
              </w:rPr>
              <w:t>a.</w:t>
            </w:r>
            <w:r w:rsidRPr="00A875FF">
              <w:rPr>
                <w:sz w:val="24"/>
              </w:rPr>
              <w:tab/>
            </w: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53"/>
                <w:tab w:val="left" w:pos="4003"/>
              </w:tabs>
              <w:spacing w:after="60"/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Supplementary data:</w:t>
            </w:r>
            <w:r w:rsidRPr="00A875FF">
              <w:rPr>
                <w:b/>
                <w:color w:val="A6A6A6" w:themeColor="background1" w:themeShade="A6"/>
              </w:rPr>
              <w:tab/>
              <w:t>left</w:t>
            </w:r>
            <w:r w:rsidRPr="00A875FF">
              <w:rPr>
                <w:b/>
                <w:color w:val="A6A6A6" w:themeColor="background1" w:themeShade="A6"/>
              </w:rPr>
              <w:tab/>
              <w:t>right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  <w:r w:rsidRPr="00A875FF">
              <w:rPr>
                <w:b/>
                <w:color w:val="A6A6A6" w:themeColor="background1" w:themeShade="A6"/>
              </w:rPr>
              <w:tab/>
            </w:r>
          </w:p>
          <w:p w:rsidR="00D327AD" w:rsidRPr="00A875FF" w:rsidRDefault="00D327AD" w:rsidP="008013D8">
            <w:pPr>
              <w:tabs>
                <w:tab w:val="left" w:pos="3153"/>
                <w:tab w:val="left" w:pos="4003"/>
                <w:tab w:val="left" w:pos="4032"/>
              </w:tabs>
              <w:spacing w:after="60"/>
              <w:ind w:left="5279" w:hanging="5279"/>
              <w:rPr>
                <w:color w:val="000000" w:themeColor="text1"/>
              </w:rPr>
            </w:pP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5279"/>
                <w:tab w:val="left" w:pos="7405"/>
              </w:tabs>
              <w:spacing w:before="60" w:after="60"/>
              <w:ind w:left="1310" w:hanging="1310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Impairment:</w:t>
            </w:r>
            <w:r w:rsidRPr="00A875FF">
              <w:rPr>
                <w:b/>
                <w:color w:val="000000" w:themeColor="text1"/>
              </w:rPr>
              <w:tab/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Evidence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 xml:space="preserve">: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id w:val="6566438"/>
                <w:dropDownList>
                  <w:listItem w:displayText="clear" w:value="clear"/>
                  <w:listItem w:displayText="probable" w:value="probable"/>
                  <w:listItem w:displayText="possible" w:value="possible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  <w:r w:rsidRPr="00A875FF">
              <w:rPr>
                <w:b/>
                <w:color w:val="000000" w:themeColor="text1"/>
                <w:szCs w:val="22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Effect on walking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>:</w:t>
            </w:r>
            <w:r w:rsidRPr="00A875FF">
              <w:rPr>
                <w:b/>
                <w:color w:val="000000" w:themeColor="text1"/>
                <w:szCs w:val="22"/>
              </w:rPr>
              <w:t xml:space="preserve">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alias w:val="Effect"/>
                <w:tag w:val="Effect"/>
                <w:id w:val="6566439"/>
                <w:dropDownList>
                  <w:listItem w:displayText="minor" w:value="minor"/>
                  <w:listItem w:displayText="moderate" w:value="moderate"/>
                  <w:listItem w:displayText="major" w:value="major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</w:p>
        </w:tc>
      </w:tr>
    </w:tbl>
    <w:p w:rsidR="00D327AD" w:rsidRPr="00A875FF" w:rsidRDefault="00D327AD" w:rsidP="00D327AD">
      <w:pPr>
        <w:jc w:val="center"/>
        <w:rPr>
          <w:sz w:val="6"/>
          <w:szCs w:val="6"/>
        </w:rPr>
      </w:pP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8"/>
              </w:tabs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 xml:space="preserve">Features:  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</w:p>
          <w:p w:rsidR="00D327AD" w:rsidRPr="00A875FF" w:rsidRDefault="00D327AD" w:rsidP="008013D8">
            <w:pPr>
              <w:tabs>
                <w:tab w:val="left" w:pos="318"/>
              </w:tabs>
              <w:spacing w:after="60"/>
              <w:ind w:left="5279" w:hanging="5279"/>
            </w:pPr>
            <w:r w:rsidRPr="00A875FF">
              <w:rPr>
                <w:sz w:val="24"/>
              </w:rPr>
              <w:t>a.</w:t>
            </w:r>
            <w:r w:rsidRPr="00A875FF">
              <w:rPr>
                <w:sz w:val="24"/>
              </w:rPr>
              <w:tab/>
            </w: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53"/>
                <w:tab w:val="left" w:pos="4003"/>
              </w:tabs>
              <w:spacing w:after="60"/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Supplementary data:</w:t>
            </w:r>
            <w:r w:rsidRPr="00A875FF">
              <w:rPr>
                <w:b/>
                <w:color w:val="A6A6A6" w:themeColor="background1" w:themeShade="A6"/>
              </w:rPr>
              <w:tab/>
              <w:t>left</w:t>
            </w:r>
            <w:r w:rsidRPr="00A875FF">
              <w:rPr>
                <w:b/>
                <w:color w:val="A6A6A6" w:themeColor="background1" w:themeShade="A6"/>
              </w:rPr>
              <w:tab/>
              <w:t>right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  <w:r w:rsidRPr="00A875FF">
              <w:rPr>
                <w:b/>
                <w:color w:val="A6A6A6" w:themeColor="background1" w:themeShade="A6"/>
              </w:rPr>
              <w:tab/>
            </w:r>
          </w:p>
          <w:p w:rsidR="00D327AD" w:rsidRPr="00A875FF" w:rsidRDefault="00D327AD" w:rsidP="008013D8">
            <w:pPr>
              <w:tabs>
                <w:tab w:val="left" w:pos="3153"/>
                <w:tab w:val="left" w:pos="4003"/>
                <w:tab w:val="left" w:pos="4032"/>
              </w:tabs>
              <w:spacing w:after="60"/>
              <w:ind w:left="5279" w:hanging="5279"/>
              <w:rPr>
                <w:color w:val="000000" w:themeColor="text1"/>
              </w:rPr>
            </w:pP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5279"/>
                <w:tab w:val="left" w:pos="7405"/>
              </w:tabs>
              <w:spacing w:before="60" w:after="60"/>
              <w:ind w:left="1310" w:hanging="1310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Impairment:</w:t>
            </w:r>
            <w:r w:rsidRPr="00A875FF">
              <w:rPr>
                <w:b/>
                <w:color w:val="000000" w:themeColor="text1"/>
              </w:rPr>
              <w:tab/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Evidence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 xml:space="preserve">: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id w:val="6566440"/>
                <w:dropDownList>
                  <w:listItem w:displayText="clear" w:value="clear"/>
                  <w:listItem w:displayText="probable" w:value="probable"/>
                  <w:listItem w:displayText="possible" w:value="possible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  <w:r w:rsidRPr="00A875FF">
              <w:rPr>
                <w:b/>
                <w:color w:val="000000" w:themeColor="text1"/>
                <w:szCs w:val="22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Effect on walking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>:</w:t>
            </w:r>
            <w:r w:rsidRPr="00A875FF">
              <w:rPr>
                <w:b/>
                <w:color w:val="000000" w:themeColor="text1"/>
                <w:szCs w:val="22"/>
              </w:rPr>
              <w:t xml:space="preserve">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alias w:val="Effect"/>
                <w:tag w:val="Effect"/>
                <w:id w:val="6566441"/>
                <w:dropDownList>
                  <w:listItem w:displayText="minor" w:value="minor"/>
                  <w:listItem w:displayText="moderate" w:value="moderate"/>
                  <w:listItem w:displayText="major" w:value="major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</w:p>
        </w:tc>
      </w:tr>
    </w:tbl>
    <w:p w:rsidR="00D327AD" w:rsidRPr="00A875FF" w:rsidRDefault="00D327AD" w:rsidP="00D327AD">
      <w:pPr>
        <w:jc w:val="center"/>
        <w:rPr>
          <w:sz w:val="6"/>
          <w:szCs w:val="6"/>
        </w:rPr>
      </w:pPr>
    </w:p>
    <w:tbl>
      <w:tblPr>
        <w:tblW w:w="10230" w:type="dxa"/>
        <w:tblInd w:w="108" w:type="dxa"/>
        <w:tblLook w:val="04A0" w:firstRow="1" w:lastRow="0" w:firstColumn="1" w:lastColumn="0" w:noHBand="0" w:noVBand="1"/>
      </w:tblPr>
      <w:tblGrid>
        <w:gridCol w:w="10230"/>
      </w:tblGrid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8"/>
              </w:tabs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 xml:space="preserve">Features:  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</w:p>
          <w:p w:rsidR="00D327AD" w:rsidRPr="00A875FF" w:rsidRDefault="00D327AD" w:rsidP="008013D8">
            <w:pPr>
              <w:tabs>
                <w:tab w:val="left" w:pos="318"/>
              </w:tabs>
              <w:spacing w:after="60"/>
              <w:ind w:left="5279" w:hanging="5279"/>
            </w:pPr>
            <w:r w:rsidRPr="00A875FF">
              <w:rPr>
                <w:sz w:val="24"/>
              </w:rPr>
              <w:t>a.</w:t>
            </w:r>
            <w:r w:rsidRPr="00A875FF">
              <w:rPr>
                <w:sz w:val="24"/>
              </w:rPr>
              <w:tab/>
            </w: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3153"/>
                <w:tab w:val="left" w:pos="4003"/>
              </w:tabs>
              <w:spacing w:after="60"/>
              <w:ind w:left="5279" w:hanging="5279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Supplementary data:</w:t>
            </w:r>
            <w:r w:rsidRPr="00A875FF">
              <w:rPr>
                <w:b/>
                <w:color w:val="A6A6A6" w:themeColor="background1" w:themeShade="A6"/>
              </w:rPr>
              <w:tab/>
              <w:t>left</w:t>
            </w:r>
            <w:r w:rsidRPr="00A875FF">
              <w:rPr>
                <w:b/>
                <w:color w:val="A6A6A6" w:themeColor="background1" w:themeShade="A6"/>
              </w:rPr>
              <w:tab/>
              <w:t>right</w:t>
            </w:r>
            <w:r w:rsidRPr="00A875FF">
              <w:rPr>
                <w:b/>
                <w:color w:val="A6A6A6" w:themeColor="background1" w:themeShade="A6"/>
              </w:rPr>
              <w:tab/>
              <w:t>Comments:</w:t>
            </w:r>
            <w:r w:rsidRPr="00A875FF">
              <w:rPr>
                <w:b/>
                <w:color w:val="A6A6A6" w:themeColor="background1" w:themeShade="A6"/>
              </w:rPr>
              <w:tab/>
            </w:r>
          </w:p>
          <w:p w:rsidR="00D327AD" w:rsidRPr="00A875FF" w:rsidRDefault="00D327AD" w:rsidP="008013D8">
            <w:pPr>
              <w:tabs>
                <w:tab w:val="left" w:pos="3153"/>
                <w:tab w:val="left" w:pos="4003"/>
                <w:tab w:val="left" w:pos="4032"/>
              </w:tabs>
              <w:spacing w:after="60"/>
              <w:ind w:left="5279" w:hanging="5279"/>
              <w:rPr>
                <w:color w:val="000000" w:themeColor="text1"/>
              </w:rPr>
            </w:pPr>
          </w:p>
        </w:tc>
      </w:tr>
      <w:tr w:rsidR="00D327AD" w:rsidRPr="00A875FF" w:rsidTr="008013D8">
        <w:tc>
          <w:tcPr>
            <w:tcW w:w="10230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D327AD" w:rsidRPr="00A875FF" w:rsidRDefault="00D327AD" w:rsidP="008013D8">
            <w:pPr>
              <w:tabs>
                <w:tab w:val="left" w:pos="5279"/>
                <w:tab w:val="left" w:pos="7405"/>
              </w:tabs>
              <w:spacing w:before="60" w:after="60"/>
              <w:ind w:left="1310" w:hanging="1310"/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Impairment:</w:t>
            </w:r>
            <w:r w:rsidRPr="00A875FF">
              <w:rPr>
                <w:b/>
                <w:color w:val="000000" w:themeColor="text1"/>
              </w:rPr>
              <w:tab/>
            </w: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Evidence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 xml:space="preserve">: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id w:val="6566442"/>
                <w:dropDownList>
                  <w:listItem w:displayText="clear" w:value="clear"/>
                  <w:listItem w:displayText="probable" w:value="probable"/>
                  <w:listItem w:displayText="possible" w:value="possible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  <w:r w:rsidRPr="00A875FF">
              <w:rPr>
                <w:b/>
                <w:color w:val="000000" w:themeColor="text1"/>
                <w:szCs w:val="22"/>
              </w:rPr>
              <w:tab/>
            </w:r>
            <w:r w:rsidRPr="00A875FF">
              <w:rPr>
                <w:b/>
                <w:color w:val="A6A6A6" w:themeColor="background1" w:themeShade="A6"/>
                <w:szCs w:val="22"/>
              </w:rPr>
              <w:t>Effect on walking</w:t>
            </w:r>
            <w:proofErr w:type="gramStart"/>
            <w:r w:rsidRPr="00A875FF">
              <w:rPr>
                <w:b/>
                <w:color w:val="A6A6A6" w:themeColor="background1" w:themeShade="A6"/>
                <w:szCs w:val="22"/>
              </w:rPr>
              <w:t>:</w:t>
            </w:r>
            <w:r w:rsidRPr="00A875FF">
              <w:rPr>
                <w:b/>
                <w:color w:val="000000" w:themeColor="text1"/>
                <w:szCs w:val="22"/>
              </w:rPr>
              <w:t xml:space="preserve"> </w:t>
            </w:r>
            <w:proofErr w:type="gramEnd"/>
            <w:sdt>
              <w:sdtPr>
                <w:rPr>
                  <w:b/>
                  <w:color w:val="000000" w:themeColor="text1"/>
                  <w:szCs w:val="22"/>
                </w:rPr>
                <w:alias w:val="Effect"/>
                <w:tag w:val="Effect"/>
                <w:id w:val="6566443"/>
                <w:dropDownList>
                  <w:listItem w:displayText="minor" w:value="minor"/>
                  <w:listItem w:displayText="moderate" w:value="moderate"/>
                  <w:listItem w:displayText="major" w:value="major"/>
                  <w:listItem w:displayText="." w:value="."/>
                </w:dropDownList>
              </w:sdtPr>
              <w:sdtEndPr/>
              <w:sdtContent>
                <w:r w:rsidRPr="00A875FF">
                  <w:rPr>
                    <w:b/>
                    <w:color w:val="000000" w:themeColor="text1"/>
                    <w:szCs w:val="22"/>
                  </w:rPr>
                  <w:t>.</w:t>
                </w:r>
              </w:sdtContent>
            </w:sdt>
          </w:p>
        </w:tc>
      </w:tr>
    </w:tbl>
    <w:p w:rsidR="00F20819" w:rsidRDefault="00F20819" w:rsidP="00F20819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28"/>
      </w:tblGrid>
      <w:tr w:rsidR="00E7140B" w:rsidRPr="00A875FF" w:rsidTr="008013D8">
        <w:trPr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E7140B" w:rsidRPr="00A875FF" w:rsidRDefault="00E7140B" w:rsidP="008013D8">
            <w:pPr>
              <w:rPr>
                <w:b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lastRenderedPageBreak/>
              <w:t>Findings</w:t>
            </w:r>
          </w:p>
        </w:tc>
      </w:tr>
      <w:tr w:rsidR="00E7140B" w:rsidRPr="00A875FF" w:rsidTr="008013D8">
        <w:trPr>
          <w:trHeight w:val="1470"/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E7140B" w:rsidRDefault="00E7140B" w:rsidP="008013D8">
            <w:pPr>
              <w:rPr>
                <w:b/>
                <w:color w:val="A6A6A6" w:themeColor="background1" w:themeShade="A6"/>
              </w:rPr>
            </w:pPr>
            <w:r w:rsidRPr="0085704D">
              <w:rPr>
                <w:b/>
                <w:color w:val="A6A6A6" w:themeColor="background1" w:themeShade="A6"/>
              </w:rPr>
              <w:t>It is our policy to present a biomechanical analysis of the data. Some of this may have clinical implications but should not be read as treatment recommendations.</w:t>
            </w:r>
          </w:p>
          <w:p w:rsidR="00E7140B" w:rsidRPr="0085704D" w:rsidRDefault="00E7140B" w:rsidP="008013D8">
            <w:pPr>
              <w:rPr>
                <w:b/>
                <w:color w:val="A6A6A6" w:themeColor="background1" w:themeShade="A6"/>
              </w:rPr>
            </w:pPr>
          </w:p>
          <w:p w:rsidR="00E7140B" w:rsidRPr="00A875FF" w:rsidRDefault="00E7140B" w:rsidP="008013D8">
            <w:pPr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The most likely impairments affecting the walking pattern are:</w:t>
            </w:r>
          </w:p>
          <w:p w:rsidR="00E7140B" w:rsidRPr="00A875FF" w:rsidRDefault="00E7140B" w:rsidP="008013D8">
            <w:pPr>
              <w:rPr>
                <w:color w:val="0000FF"/>
                <w:sz w:val="16"/>
                <w:szCs w:val="16"/>
              </w:rPr>
            </w:pPr>
          </w:p>
          <w:p w:rsidR="00E7140B" w:rsidRPr="00A875FF" w:rsidRDefault="00E7140B" w:rsidP="008013D8">
            <w:pPr>
              <w:pStyle w:val="Odstavecseseznamem"/>
              <w:numPr>
                <w:ilvl w:val="0"/>
                <w:numId w:val="25"/>
              </w:numPr>
              <w:tabs>
                <w:tab w:val="left" w:pos="4724"/>
                <w:tab w:val="left" w:pos="6850"/>
              </w:tabs>
              <w:ind w:left="330" w:hanging="284"/>
            </w:pPr>
            <w:r w:rsidRPr="00A875FF">
              <w:rPr>
                <w:b/>
                <w:color w:val="000000" w:themeColor="text1"/>
                <w:sz w:val="28"/>
                <w:szCs w:val="28"/>
              </w:rPr>
              <w:tab/>
            </w:r>
          </w:p>
          <w:p w:rsidR="00E7140B" w:rsidRPr="00A875FF" w:rsidRDefault="00E7140B" w:rsidP="008013D8"/>
        </w:tc>
      </w:tr>
      <w:tr w:rsidR="00E7140B" w:rsidRPr="00A875FF" w:rsidTr="008013D8">
        <w:trPr>
          <w:trHeight w:val="613"/>
          <w:jc w:val="center"/>
        </w:trPr>
        <w:tc>
          <w:tcPr>
            <w:tcW w:w="10228" w:type="dxa"/>
            <w:tcBorders>
              <w:top w:val="thinThickLargeGap" w:sz="24" w:space="0" w:color="A6A6A6" w:themeColor="background1" w:themeShade="A6"/>
              <w:left w:val="thinThickLargeGap" w:sz="24" w:space="0" w:color="A6A6A6" w:themeColor="background1" w:themeShade="A6"/>
              <w:bottom w:val="thinThickLargeGap" w:sz="24" w:space="0" w:color="A6A6A6" w:themeColor="background1" w:themeShade="A6"/>
              <w:right w:val="thinThickLargeGap" w:sz="24" w:space="0" w:color="A6A6A6" w:themeColor="background1" w:themeShade="A6"/>
            </w:tcBorders>
          </w:tcPr>
          <w:p w:rsidR="00E7140B" w:rsidRPr="00A875FF" w:rsidRDefault="00E7140B" w:rsidP="008013D8">
            <w:pPr>
              <w:rPr>
                <w:b/>
                <w:color w:val="A6A6A6" w:themeColor="background1" w:themeShade="A6"/>
              </w:rPr>
            </w:pPr>
            <w:r w:rsidRPr="00A875FF">
              <w:rPr>
                <w:b/>
                <w:color w:val="A6A6A6" w:themeColor="background1" w:themeShade="A6"/>
              </w:rPr>
              <w:t>Other comments:</w:t>
            </w:r>
          </w:p>
          <w:p w:rsidR="00E7140B" w:rsidRPr="00A875FF" w:rsidRDefault="00E7140B" w:rsidP="008013D8">
            <w:pPr>
              <w:rPr>
                <w:sz w:val="24"/>
              </w:rPr>
            </w:pPr>
          </w:p>
          <w:p w:rsidR="00E7140B" w:rsidRPr="00A875FF" w:rsidRDefault="00E7140B" w:rsidP="008013D8">
            <w:pPr>
              <w:rPr>
                <w:sz w:val="24"/>
              </w:rPr>
            </w:pPr>
          </w:p>
        </w:tc>
      </w:tr>
    </w:tbl>
    <w:p w:rsidR="00E7140B" w:rsidRDefault="00E7140B" w:rsidP="00F20819">
      <w:pPr>
        <w:jc w:val="center"/>
        <w:rPr>
          <w:b/>
          <w:sz w:val="28"/>
          <w:szCs w:val="28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632"/>
        <w:gridCol w:w="6749"/>
      </w:tblGrid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Final diagnosis: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Plan of management: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Physiotherapy goals: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Orthosis to be used: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Surgery or Botox required: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Medications: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Other referrals: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11194C" w:rsidRPr="00A875FF" w:rsidTr="008013D8">
        <w:trPr>
          <w:trHeight w:val="361"/>
          <w:jc w:val="center"/>
        </w:trPr>
        <w:tc>
          <w:tcPr>
            <w:tcW w:w="3632" w:type="dxa"/>
          </w:tcPr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Follow-up:</w:t>
            </w:r>
          </w:p>
          <w:p w:rsidR="0011194C" w:rsidRDefault="0011194C" w:rsidP="008013D8">
            <w:pPr>
              <w:rPr>
                <w:b/>
                <w:color w:val="A6A6A6" w:themeColor="background1" w:themeShade="A6"/>
                <w:sz w:val="28"/>
                <w:szCs w:val="28"/>
              </w:rPr>
            </w:pPr>
          </w:p>
        </w:tc>
        <w:tc>
          <w:tcPr>
            <w:tcW w:w="6749" w:type="dxa"/>
          </w:tcPr>
          <w:p w:rsidR="0011194C" w:rsidRPr="005D07E1" w:rsidRDefault="0011194C" w:rsidP="008013D8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:rsidR="00F20819" w:rsidRPr="008E5319" w:rsidRDefault="00F20819" w:rsidP="00F20819">
      <w:pPr>
        <w:rPr>
          <w:sz w:val="24"/>
        </w:rPr>
      </w:pPr>
    </w:p>
    <w:p w:rsidR="00F20819" w:rsidRPr="008E5319" w:rsidRDefault="00F20819" w:rsidP="00F20819">
      <w:pPr>
        <w:rPr>
          <w:sz w:val="24"/>
        </w:rPr>
      </w:pPr>
    </w:p>
    <w:p w:rsidR="00F20819" w:rsidRPr="008E5319" w:rsidRDefault="00F20819" w:rsidP="00F20819">
      <w:pPr>
        <w:rPr>
          <w:sz w:val="24"/>
        </w:rPr>
      </w:pPr>
    </w:p>
    <w:p w:rsidR="00F20819" w:rsidRPr="008E5319" w:rsidRDefault="00F20819" w:rsidP="00F20819">
      <w:pPr>
        <w:rPr>
          <w:sz w:val="24"/>
        </w:rPr>
      </w:pPr>
    </w:p>
    <w:p w:rsidR="00F20819" w:rsidRPr="008E5319" w:rsidRDefault="00F20819" w:rsidP="00F20819">
      <w:pPr>
        <w:rPr>
          <w:sz w:val="24"/>
        </w:rPr>
      </w:pPr>
    </w:p>
    <w:p w:rsidR="00F20819" w:rsidRPr="008E5319" w:rsidRDefault="00F20819" w:rsidP="00F20819">
      <w:pPr>
        <w:rPr>
          <w:sz w:val="24"/>
        </w:rPr>
      </w:pPr>
      <w:r w:rsidRPr="008E5319">
        <w:rPr>
          <w:sz w:val="24"/>
        </w:rPr>
        <w:br w:type="page"/>
      </w: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F20819" w:rsidRPr="00A875FF" w:rsidTr="00197A29">
        <w:trPr>
          <w:trHeight w:hRule="exact" w:val="454"/>
          <w:jc w:val="center"/>
        </w:trPr>
        <w:tc>
          <w:tcPr>
            <w:tcW w:w="10349" w:type="dxa"/>
          </w:tcPr>
          <w:p w:rsidR="00F20819" w:rsidRPr="00A875FF" w:rsidRDefault="00F20819" w:rsidP="00197A29">
            <w:pPr>
              <w:rPr>
                <w:b/>
                <w:sz w:val="28"/>
                <w:szCs w:val="28"/>
              </w:rPr>
            </w:pPr>
            <w:r w:rsidRPr="00A875FF">
              <w:rPr>
                <w:b/>
                <w:color w:val="A6A6A6" w:themeColor="background1" w:themeShade="A6"/>
                <w:sz w:val="28"/>
                <w:szCs w:val="28"/>
              </w:rPr>
              <w:lastRenderedPageBreak/>
              <w:t>Symbols for mark-up of graphs:</w:t>
            </w:r>
          </w:p>
        </w:tc>
      </w:tr>
      <w:tr w:rsidR="00F20819" w:rsidRPr="005953C3" w:rsidTr="00197A29">
        <w:trPr>
          <w:trHeight w:hRule="exact" w:val="4085"/>
          <w:jc w:val="center"/>
        </w:trPr>
        <w:tc>
          <w:tcPr>
            <w:tcW w:w="10349" w:type="dxa"/>
            <w:shd w:val="clear" w:color="auto" w:fill="auto"/>
          </w:tcPr>
          <w:p w:rsidR="00F20819" w:rsidRPr="00A875FF" w:rsidRDefault="00035BB9" w:rsidP="00197A29">
            <w:pPr>
              <w:tabs>
                <w:tab w:val="left" w:pos="1100"/>
                <w:tab w:val="left" w:pos="3119"/>
                <w:tab w:val="left" w:pos="3686"/>
              </w:tabs>
              <w:ind w:left="142"/>
            </w:pPr>
            <w:r>
              <w:rPr>
                <w:noProof/>
              </w:rPr>
              <w:pict>
                <v:shape id="_x0000_s7923" type="#_x0000_t32" style="position:absolute;left:0;text-align:left;margin-left:11.7pt;margin-top:12.45pt;width:.05pt;height:14.75pt;flip:y;z-index:253294080;mso-position-horizontal-relative:text;mso-position-vertical-relative:text" o:connectortype="straight" strokecolor="green" strokeweight="2.25pt">
                  <v:stroke endarrow="block"/>
                </v:shape>
              </w:pict>
            </w:r>
            <w:r>
              <w:rPr>
                <w:noProof/>
              </w:rPr>
              <w:pict>
                <v:shape id="_x0000_s7924" type="#_x0000_t32" style="position:absolute;left:0;text-align:left;margin-left:176.7pt;margin-top:12.45pt;width:.05pt;height:14.75pt;flip:y;z-index:253295104;mso-position-horizontal-relative:text;mso-position-vertical-relative:text" o:connectortype="straight" strokecolor="green" strokeweight="2.25pt">
                  <v:stroke startarrow="block"/>
                </v:shape>
              </w:pict>
            </w:r>
          </w:p>
          <w:p w:rsidR="00F20819" w:rsidRPr="00A875FF" w:rsidRDefault="00F2081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color w:val="A6A6A6" w:themeColor="background1" w:themeShade="A6"/>
              </w:rPr>
            </w:pPr>
            <w:r w:rsidRPr="00A875FF">
              <w:tab/>
            </w:r>
            <w:r w:rsidRPr="00A875FF">
              <w:rPr>
                <w:color w:val="A6A6A6" w:themeColor="background1" w:themeShade="A6"/>
              </w:rPr>
              <w:t xml:space="preserve">increased (throughout cycle) </w:t>
            </w:r>
            <w:r w:rsidRPr="00A875FF">
              <w:rPr>
                <w:color w:val="A6A6A6" w:themeColor="background1" w:themeShade="A6"/>
              </w:rPr>
              <w:tab/>
              <w:t xml:space="preserve">decreased (throughout cycle) </w:t>
            </w:r>
            <w:r w:rsidRPr="00A875FF">
              <w:rPr>
                <w:color w:val="A6A6A6" w:themeColor="background1" w:themeShade="A6"/>
              </w:rPr>
              <w:tab/>
            </w:r>
            <w:r w:rsidRPr="00A875FF">
              <w:rPr>
                <w:i/>
                <w:color w:val="A6A6A6" w:themeColor="background1" w:themeShade="A6"/>
              </w:rPr>
              <w:t>arrow ending on trace</w:t>
            </w:r>
          </w:p>
          <w:p w:rsidR="00F20819" w:rsidRPr="00A875FF" w:rsidRDefault="00035BB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i/>
                <w:color w:val="A6A6A6" w:themeColor="background1" w:themeShade="A6"/>
              </w:rPr>
            </w:pPr>
            <w:r>
              <w:rPr>
                <w:noProof/>
                <w:color w:val="A6A6A6" w:themeColor="background1" w:themeShade="A6"/>
              </w:rPr>
              <w:pict>
                <v:group id="_x0000_s7925" style="position:absolute;left:0;text-align:left;margin-left:6.2pt;margin-top:.15pt;width:14.75pt;height:14.75pt;z-index:253296128" coordorigin="11144,1403" coordsize="225,225">
                  <o:lock v:ext="edit" aspectratio="t"/>
                  <v:oval id="_x0000_s7926" style="position:absolute;left:11144;top:1403;width:225;height:225" strokecolor="green" strokeweight="1.5pt">
                    <o:lock v:ext="edit" aspectratio="t"/>
                  </v:oval>
                  <v:shape id="_x0000_s7927" type="#_x0000_t32" style="position:absolute;left:11180;top:1519;width:147;height:2;flip:y" o:connectortype="straight" strokecolor="green" strokeweight="1.5pt">
                    <o:lock v:ext="edit" aspectratio="t"/>
                  </v:shape>
                  <v:shape id="_x0000_s7928" type="#_x0000_t32" style="position:absolute;left:11254;top:1435;width:1;height:159;flip:x" o:connectortype="straight" strokecolor="green" strokeweight="1.5pt">
                    <o:lock v:ext="edit" aspectratio="t"/>
                  </v:shape>
                </v:group>
              </w:pict>
            </w:r>
            <w:r>
              <w:rPr>
                <w:noProof/>
                <w:color w:val="A6A6A6" w:themeColor="background1" w:themeShade="A6"/>
              </w:rPr>
              <w:pict>
                <v:group id="_x0000_s7929" style="position:absolute;left:0;text-align:left;margin-left:170.65pt;margin-top:.65pt;width:14.75pt;height:14.75pt;z-index:253297152" coordorigin="11137,1778" coordsize="225,225">
                  <o:lock v:ext="edit" aspectratio="t"/>
                  <v:oval id="_x0000_s7930" style="position:absolute;left:11137;top:1778;width:225;height:225" strokecolor="green" strokeweight="1.5pt">
                    <o:lock v:ext="edit" aspectratio="t"/>
                  </v:oval>
                  <v:shape id="_x0000_s7931" type="#_x0000_t32" style="position:absolute;left:11182;top:1888;width:135;height:2;flip:y" o:connectortype="straight" strokecolor="green" strokeweight="1.5pt">
                    <o:lock v:ext="edit" aspectratio="t"/>
                  </v:shape>
                </v:group>
              </w:pict>
            </w:r>
            <w:r w:rsidR="00F20819" w:rsidRPr="00A875FF">
              <w:rPr>
                <w:color w:val="A6A6A6" w:themeColor="background1" w:themeShade="A6"/>
              </w:rPr>
              <w:tab/>
              <w:t>too much (part of cycle)</w:t>
            </w:r>
            <w:r w:rsidR="00F20819" w:rsidRPr="00A875FF">
              <w:rPr>
                <w:color w:val="A6A6A6" w:themeColor="background1" w:themeShade="A6"/>
              </w:rPr>
              <w:tab/>
              <w:t>not enough (part of cycle)</w: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>on trace (or just above or below)</w:t>
            </w:r>
          </w:p>
          <w:p w:rsidR="00F20819" w:rsidRPr="00A875FF" w:rsidRDefault="00035BB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i/>
                <w:color w:val="A6A6A6" w:themeColor="background1" w:themeShade="A6"/>
              </w:rPr>
            </w:pPr>
            <w:r>
              <w:rPr>
                <w:noProof/>
                <w:color w:val="A6A6A6" w:themeColor="background1" w:themeShade="A6"/>
              </w:rPr>
              <w:pict>
                <v:shape id="_x0000_s7932" type="#_x0000_t32" style="position:absolute;left:0;text-align:left;margin-left:5.65pt;margin-top:8.5pt;width:14.75pt;height:.05pt;flip:x;z-index:253298176" o:connectortype="straight" strokecolor="green" strokeweight="2.25pt">
                  <v:stroke endarrow="block"/>
                </v:shape>
              </w:pict>
            </w:r>
            <w:r>
              <w:rPr>
                <w:noProof/>
                <w:color w:val="A6A6A6" w:themeColor="background1" w:themeShade="A6"/>
              </w:rPr>
              <w:pict>
                <v:shape id="_x0000_s7933" type="#_x0000_t32" style="position:absolute;left:0;text-align:left;margin-left:178.9pt;margin-top:-2.7pt;width:.05pt;height:16.5pt;rotation:-90;flip:y;z-index:253299200" o:connectortype="straight" strokecolor="green" strokeweight="2.25pt">
                  <v:stroke endarrow="block"/>
                </v:shape>
              </w:pict>
            </w:r>
            <w:r w:rsidR="00F20819" w:rsidRPr="00A875FF">
              <w:rPr>
                <w:color w:val="A6A6A6" w:themeColor="background1" w:themeShade="A6"/>
              </w:rPr>
              <w:tab/>
              <w:t>too early</w:t>
            </w:r>
            <w:r w:rsidR="00F20819" w:rsidRPr="00A875FF">
              <w:rPr>
                <w:color w:val="A6A6A6" w:themeColor="background1" w:themeShade="A6"/>
              </w:rPr>
              <w:tab/>
              <w:t>too late</w: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>arrow ending on feature</w:t>
            </w:r>
          </w:p>
          <w:p w:rsidR="00F20819" w:rsidRPr="00A875FF" w:rsidRDefault="00035BB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i/>
                <w:color w:val="A6A6A6" w:themeColor="background1" w:themeShade="A6"/>
              </w:rPr>
            </w:pPr>
            <w:r>
              <w:rPr>
                <w:noProof/>
                <w:lang w:val="en-GB" w:eastAsia="en-GB"/>
              </w:rPr>
              <w:pict>
                <v:group id="_x0000_s7947" style="position:absolute;left:0;text-align:left;margin-left:171.1pt;margin-top:16.4pt;width:14.3pt;height:22.6pt;z-index:253306368" coordorigin="1860,11974" coordsize="286,452">
                  <v:shape id="_x0000_s7948" type="#_x0000_t32" style="position:absolute;left:1860;top:12140;width:286;height:0" o:connectortype="straight" strokecolor="green" strokeweight="1.5pt"/>
                  <v:shape id="_x0000_s7949" type="#_x0000_t32" style="position:absolute;left:1860;top:12260;width:286;height:0" o:connectortype="straight" strokecolor="green" strokeweight="1.5pt"/>
                  <v:shape id="_x0000_s7950" type="#_x0000_t32" style="position:absolute;left:2003;top:11974;width:0;height:166" o:connectortype="straight" strokecolor="green" strokeweight="1.5pt">
                    <v:stroke endarrow="block"/>
                  </v:shape>
                  <v:shape id="_x0000_s7951" type="#_x0000_t32" style="position:absolute;left:2003;top:12260;width:0;height:166;flip:y" o:connectortype="straight" strokecolor="green" strokeweight="1.5pt">
                    <v:stroke endarrow="block"/>
                  </v:shape>
                </v:group>
              </w:pict>
            </w:r>
            <w:r>
              <w:rPr>
                <w:noProof/>
                <w:lang w:val="en-GB" w:eastAsia="en-GB"/>
              </w:rPr>
              <w:pict>
                <v:group id="_x0000_s7943" style="position:absolute;left:0;text-align:left;margin-left:6.2pt;margin-top:18.35pt;width:14.85pt;height:14.7pt;z-index:253305344" coordorigin="2230,12069" coordsize="297,294">
                  <v:shape id="_x0000_s7944" type="#_x0000_t32" style="position:absolute;left:2370;top:12074;width:1;height:289;flip:y" o:connectortype="straight" strokecolor="green" strokeweight="1.5pt">
                    <v:stroke startarrow="block" endarrow="block"/>
                  </v:shape>
                  <v:shape id="_x0000_s7945" type="#_x0000_t32" style="position:absolute;left:2230;top:12069;width:286;height:0" o:connectortype="straight" strokecolor="green" strokeweight="1.5pt"/>
                  <v:shape id="_x0000_s7946" type="#_x0000_t32" style="position:absolute;left:2241;top:12363;width:286;height:0" o:connectortype="straight" strokecolor="green" strokeweight="1.5pt"/>
                </v:group>
              </w:pict>
            </w:r>
            <w:r>
              <w:rPr>
                <w:noProof/>
                <w:color w:val="A6A6A6" w:themeColor="background1" w:themeShade="A6"/>
              </w:rPr>
              <w:pict>
                <v:shape id="_x0000_s7934" type="#_x0000_t32" style="position:absolute;left:0;text-align:left;margin-left:.7pt;margin-top:7.15pt;width:24.95pt;height:.05pt;flip:x;z-index:253300224" o:connectortype="straight" strokecolor="green" strokeweight="2.25pt">
                  <v:stroke startarrow="block" endarrow="block"/>
                </v:shape>
              </w:pict>
            </w:r>
            <w:r>
              <w:rPr>
                <w:noProof/>
                <w:color w:val="A6A6A6" w:themeColor="background1" w:themeShade="A6"/>
              </w:rPr>
              <w:pict>
                <v:group id="_x0000_s7935" style="position:absolute;left:0;text-align:left;margin-left:165.15pt;margin-top:7.15pt;width:24.95pt;height:.15pt;z-index:253301248" coordorigin="4261,12003" coordsize="444,3">
                  <v:shape id="_x0000_s7936" type="#_x0000_t32" style="position:absolute;left:4261;top:12005;width:171;height:1" o:connectortype="straight" strokecolor="green" strokeweight="2.25pt">
                    <v:stroke endarrow="block"/>
                  </v:shape>
                  <v:shape id="_x0000_s7937" type="#_x0000_t32" style="position:absolute;left:4540;top:12003;width:165;height:1;flip:x" o:connectortype="straight" strokecolor="green" strokeweight="2.25pt">
                    <v:stroke endarrow="block"/>
                  </v:shape>
                </v:group>
              </w:pict>
            </w:r>
            <w:r w:rsidR="00F20819" w:rsidRPr="00A875FF">
              <w:rPr>
                <w:i/>
                <w:color w:val="A6A6A6" w:themeColor="background1" w:themeShade="A6"/>
              </w:rPr>
              <w:tab/>
            </w:r>
            <w:r w:rsidR="00F20819" w:rsidRPr="00A875FF">
              <w:rPr>
                <w:color w:val="A6A6A6" w:themeColor="background1" w:themeShade="A6"/>
              </w:rPr>
              <w:t>too long</w:t>
            </w:r>
            <w:r w:rsidR="00F20819" w:rsidRPr="00A875FF">
              <w:rPr>
                <w:color w:val="A6A6A6" w:themeColor="background1" w:themeShade="A6"/>
              </w:rPr>
              <w:tab/>
              <w:t>too short</w: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>arrows spanning feature</w:t>
            </w:r>
          </w:p>
          <w:p w:rsidR="00F20819" w:rsidRPr="00A875FF" w:rsidRDefault="00F2081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color w:val="A6A6A6" w:themeColor="background1" w:themeShade="A6"/>
              </w:rPr>
            </w:pPr>
            <w:r w:rsidRPr="00A875FF">
              <w:rPr>
                <w:color w:val="A6A6A6" w:themeColor="background1" w:themeShade="A6"/>
              </w:rPr>
              <w:tab/>
              <w:t>increased range</w:t>
            </w:r>
            <w:r w:rsidRPr="00A875FF">
              <w:rPr>
                <w:color w:val="A6A6A6" w:themeColor="background1" w:themeShade="A6"/>
              </w:rPr>
              <w:tab/>
              <w:t>reduced range</w:t>
            </w:r>
            <w:r w:rsidRPr="00A875FF">
              <w:rPr>
                <w:color w:val="A6A6A6" w:themeColor="background1" w:themeShade="A6"/>
              </w:rPr>
              <w:tab/>
            </w:r>
            <w:r w:rsidRPr="00A875FF">
              <w:rPr>
                <w:i/>
                <w:color w:val="A6A6A6" w:themeColor="background1" w:themeShade="A6"/>
              </w:rPr>
              <w:t>adjust height and width to fit</w:t>
            </w:r>
          </w:p>
          <w:p w:rsidR="00F20819" w:rsidRPr="00A875FF" w:rsidRDefault="00035BB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i/>
                <w:color w:val="A6A6A6" w:themeColor="background1" w:themeShade="A6"/>
              </w:rPr>
            </w:pPr>
            <w:r>
              <w:rPr>
                <w:noProof/>
                <w:color w:val="A6A6A6" w:themeColor="background1" w:themeShade="A6"/>
              </w:rPr>
              <w:pict>
                <v:group id="_x0000_s7938" style="position:absolute;left:0;text-align:left;margin-left:44.2pt;margin-top:.1pt;width:60.35pt;height:14.85pt;z-index:253302272" coordorigin="898,12390" coordsize="1207,297">
                  <v:shape id="_x0000_s7939" type="#_x0000_t5" style="position:absolute;left:898;top:12402;width:285;height:285" adj="19933" strokecolor="green" strokeweight="1.5pt"/>
                  <v:shape id="_x0000_s7940" type="#_x0000_t5" style="position:absolute;left:1820;top:12390;width:285;height:285;rotation:-180" adj="19933" strokecolor="green" strokeweight="1.5pt"/>
                </v:group>
              </w:pict>
            </w:r>
            <w:r w:rsidR="00F20819" w:rsidRPr="00A875FF">
              <w:rPr>
                <w:color w:val="A6A6A6" w:themeColor="background1" w:themeShade="A6"/>
              </w:rPr>
              <w:tab/>
              <w:t xml:space="preserve">               or</w:t>
            </w:r>
            <w:r w:rsidR="00F20819" w:rsidRPr="00A875FF">
              <w:rPr>
                <w:color w:val="A6A6A6" w:themeColor="background1" w:themeShade="A6"/>
              </w:rPr>
              <w:tab/>
              <w:t xml:space="preserve">abnormal slope </w: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>sloping slide along over trace</w:t>
            </w:r>
          </w:p>
          <w:p w:rsidR="00F20819" w:rsidRPr="00A875FF" w:rsidRDefault="00035BB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color w:val="A6A6A6" w:themeColor="background1" w:themeShade="A6"/>
              </w:rPr>
            </w:pPr>
            <w:r>
              <w:rPr>
                <w:noProof/>
                <w:color w:val="A6A6A6" w:themeColor="background1" w:themeShade="A6"/>
              </w:rPr>
              <w:pict>
                <v:shape id="_x0000_s7941" style="position:absolute;left:0;text-align:left;margin-left:58.45pt;margin-top:4.35pt;width:15.85pt;height:14.75pt;z-index:253303296" coordsize="8792,8172" path="m230,4705v-230,77,-5,-67,90,30c415,4832,630,5055,800,5290v170,235,313,408,540,855c1567,6592,1840,7778,2165,7975v325,197,673,-98,1125,-645c3742,6783,4277,5508,4880,4690,5483,3872,6288,3097,6905,2425,7522,1753,8378,1032,8585,655,8792,278,8547,,8150,160,7753,320,6892,985,6200,1615,5508,2245,4563,3288,3995,3940,3427,4592,3055,5318,2795,5530v-260,212,-165,-90,-360,-315c2240,4990,1992,4265,1625,4180,1258,4095,521,4596,230,4705xe" fillcolor="green" strokecolor="green">
                  <v:path arrowok="t"/>
                  <o:lock v:ext="edit" aspectratio="t"/>
                </v:shape>
              </w:pict>
            </w:r>
            <w:r w:rsidR="00F20819" w:rsidRPr="00A875FF">
              <w:rPr>
                <w:i/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ab/>
            </w:r>
            <w:r w:rsidR="00F20819" w:rsidRPr="00A875FF">
              <w:rPr>
                <w:color w:val="A6A6A6" w:themeColor="background1" w:themeShade="A6"/>
              </w:rPr>
              <w:t>within normal limits</w: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>on trace (or just above or below)</w:t>
            </w:r>
          </w:p>
          <w:p w:rsidR="00F20819" w:rsidRPr="00AC157D" w:rsidRDefault="00035BB9" w:rsidP="00197A29">
            <w:pPr>
              <w:tabs>
                <w:tab w:val="left" w:pos="660"/>
                <w:tab w:val="left" w:pos="3853"/>
                <w:tab w:val="left" w:pos="6823"/>
              </w:tabs>
              <w:spacing w:after="120"/>
              <w:ind w:left="142"/>
              <w:rPr>
                <w:b/>
                <w:color w:val="A6A6A6" w:themeColor="background1" w:themeShade="A6"/>
                <w:sz w:val="24"/>
              </w:rPr>
            </w:pPr>
            <w:r>
              <w:rPr>
                <w:noProof/>
                <w:color w:val="A6A6A6" w:themeColor="background1" w:themeShade="A6"/>
              </w:rPr>
              <w:pict>
                <v:oval id="_x0000_s7942" style="position:absolute;left:0;text-align:left;margin-left:74.3pt;margin-top:-.3pt;width:38.75pt;height:14.75pt;z-index:253304320" strokecolor="green" strokeweight="1.5pt"/>
              </w:pic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color w:val="A6A6A6" w:themeColor="background1" w:themeShade="A6"/>
              </w:rPr>
              <w:tab/>
              <w:t>general feature</w:t>
            </w:r>
            <w:r w:rsidR="00F20819" w:rsidRPr="00A875FF">
              <w:rPr>
                <w:color w:val="A6A6A6" w:themeColor="background1" w:themeShade="A6"/>
              </w:rPr>
              <w:tab/>
            </w:r>
            <w:r w:rsidR="00F20819" w:rsidRPr="00A875FF">
              <w:rPr>
                <w:i/>
                <w:color w:val="A6A6A6" w:themeColor="background1" w:themeShade="A6"/>
              </w:rPr>
              <w:t>encircling feature</w:t>
            </w:r>
            <w:r w:rsidR="00F20819" w:rsidRPr="00AC157D">
              <w:rPr>
                <w:color w:val="A6A6A6" w:themeColor="background1" w:themeShade="A6"/>
              </w:rPr>
              <w:tab/>
            </w:r>
          </w:p>
          <w:p w:rsidR="00F20819" w:rsidRPr="005953C3" w:rsidRDefault="00F20819" w:rsidP="00197A29">
            <w:pPr>
              <w:tabs>
                <w:tab w:val="left" w:pos="1310"/>
                <w:tab w:val="left" w:pos="2728"/>
              </w:tabs>
              <w:spacing w:line="312" w:lineRule="auto"/>
              <w:jc w:val="right"/>
              <w:rPr>
                <w:rFonts w:ascii="Bradley Hand ITC" w:hAnsi="Bradley Hand ITC"/>
                <w:b/>
                <w:color w:val="0000FF"/>
                <w:sz w:val="28"/>
                <w:szCs w:val="28"/>
              </w:rPr>
            </w:pPr>
          </w:p>
        </w:tc>
      </w:tr>
    </w:tbl>
    <w:p w:rsidR="00F20819" w:rsidRDefault="00F20819" w:rsidP="00F20819">
      <w:pPr>
        <w:rPr>
          <w:rFonts w:cs="Times New Roman"/>
          <w:bCs/>
          <w:sz w:val="28"/>
          <w:szCs w:val="28"/>
          <w:lang w:val="en-US" w:eastAsia="en-US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F20819" w:rsidRPr="00A875FF" w:rsidTr="00197A29">
        <w:trPr>
          <w:trHeight w:hRule="exact" w:val="454"/>
          <w:jc w:val="center"/>
        </w:trPr>
        <w:tc>
          <w:tcPr>
            <w:tcW w:w="10349" w:type="dxa"/>
          </w:tcPr>
          <w:p w:rsidR="00F20819" w:rsidRPr="00A875FF" w:rsidRDefault="00F20819" w:rsidP="00197A29">
            <w:pPr>
              <w:rPr>
                <w:b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References:</w:t>
            </w:r>
          </w:p>
        </w:tc>
      </w:tr>
      <w:tr w:rsidR="00F20819" w:rsidRPr="005953C3" w:rsidTr="00197A29">
        <w:trPr>
          <w:trHeight w:hRule="exact" w:val="2680"/>
          <w:jc w:val="center"/>
        </w:trPr>
        <w:tc>
          <w:tcPr>
            <w:tcW w:w="10349" w:type="dxa"/>
            <w:shd w:val="clear" w:color="auto" w:fill="auto"/>
          </w:tcPr>
          <w:p w:rsidR="00F20819" w:rsidRDefault="00F20819" w:rsidP="00197A29">
            <w:pPr>
              <w:tabs>
                <w:tab w:val="left" w:pos="318"/>
              </w:tabs>
              <w:spacing w:after="120"/>
              <w:ind w:left="318" w:hanging="318"/>
              <w:rPr>
                <w:color w:val="989EAE"/>
                <w:lang w:val="en"/>
              </w:rPr>
            </w:pPr>
            <w:r>
              <w:rPr>
                <w:color w:val="989EAE"/>
                <w:lang w:val="en"/>
              </w:rPr>
              <w:t xml:space="preserve">Baker, R., McGinley, J. L., Schwartz, M. H., Beynon, S., </w:t>
            </w:r>
            <w:proofErr w:type="spellStart"/>
            <w:r>
              <w:rPr>
                <w:color w:val="989EAE"/>
                <w:lang w:val="en"/>
              </w:rPr>
              <w:t>Rozumalski</w:t>
            </w:r>
            <w:proofErr w:type="spellEnd"/>
            <w:r>
              <w:rPr>
                <w:color w:val="989EAE"/>
                <w:lang w:val="en"/>
              </w:rPr>
              <w:t xml:space="preserve">, A., Graham, H. K., &amp; </w:t>
            </w:r>
            <w:proofErr w:type="spellStart"/>
            <w:r>
              <w:rPr>
                <w:color w:val="989EAE"/>
                <w:lang w:val="en"/>
              </w:rPr>
              <w:t>Tirosh</w:t>
            </w:r>
            <w:proofErr w:type="spellEnd"/>
            <w:r>
              <w:rPr>
                <w:color w:val="989EAE"/>
                <w:lang w:val="en"/>
              </w:rPr>
              <w:t>, O. (2009). The gait profile score and movement analysis profile. Gait Posture, 30(3), 265-269.</w:t>
            </w:r>
          </w:p>
          <w:p w:rsidR="00F20819" w:rsidRPr="00AB1659" w:rsidRDefault="00F20819" w:rsidP="00197A29">
            <w:pPr>
              <w:tabs>
                <w:tab w:val="left" w:pos="318"/>
              </w:tabs>
              <w:spacing w:after="120"/>
              <w:ind w:left="318" w:hanging="318"/>
              <w:rPr>
                <w:color w:val="A6A6A6" w:themeColor="background1" w:themeShade="A6"/>
              </w:rPr>
            </w:pPr>
            <w:r w:rsidRPr="00AB1659">
              <w:rPr>
                <w:color w:val="A6A6A6" w:themeColor="background1" w:themeShade="A6"/>
              </w:rPr>
              <w:t xml:space="preserve">Graham, H. K., Harvey, A., </w:t>
            </w:r>
            <w:proofErr w:type="spellStart"/>
            <w:r w:rsidRPr="00AB1659">
              <w:rPr>
                <w:color w:val="A6A6A6" w:themeColor="background1" w:themeShade="A6"/>
              </w:rPr>
              <w:t>Rodda</w:t>
            </w:r>
            <w:proofErr w:type="spellEnd"/>
            <w:r w:rsidRPr="00AB1659">
              <w:rPr>
                <w:color w:val="A6A6A6" w:themeColor="background1" w:themeShade="A6"/>
              </w:rPr>
              <w:t xml:space="preserve">, J., </w:t>
            </w:r>
            <w:proofErr w:type="spellStart"/>
            <w:r w:rsidRPr="00AB1659">
              <w:rPr>
                <w:color w:val="A6A6A6" w:themeColor="background1" w:themeShade="A6"/>
              </w:rPr>
              <w:t>Nattrass</w:t>
            </w:r>
            <w:proofErr w:type="spellEnd"/>
            <w:r w:rsidRPr="00AB1659">
              <w:rPr>
                <w:color w:val="A6A6A6" w:themeColor="background1" w:themeShade="A6"/>
              </w:rPr>
              <w:t xml:space="preserve">, G. R., &amp; </w:t>
            </w:r>
            <w:proofErr w:type="spellStart"/>
            <w:r w:rsidRPr="00AB1659">
              <w:rPr>
                <w:color w:val="A6A6A6" w:themeColor="background1" w:themeShade="A6"/>
              </w:rPr>
              <w:t>Pirpiris</w:t>
            </w:r>
            <w:proofErr w:type="spellEnd"/>
            <w:r w:rsidRPr="00AB1659">
              <w:rPr>
                <w:color w:val="A6A6A6" w:themeColor="background1" w:themeShade="A6"/>
              </w:rPr>
              <w:t xml:space="preserve">, M. (2004). The Functional Mobility Scale (FMS). J </w:t>
            </w:r>
            <w:proofErr w:type="spellStart"/>
            <w:r w:rsidRPr="00AB1659">
              <w:rPr>
                <w:color w:val="A6A6A6" w:themeColor="background1" w:themeShade="A6"/>
              </w:rPr>
              <w:t>Pediatr</w:t>
            </w:r>
            <w:proofErr w:type="spellEnd"/>
            <w:r w:rsidRPr="00AB1659">
              <w:rPr>
                <w:color w:val="A6A6A6" w:themeColor="background1" w:themeShade="A6"/>
              </w:rPr>
              <w:t xml:space="preserve"> </w:t>
            </w:r>
            <w:proofErr w:type="spellStart"/>
            <w:r w:rsidRPr="00AB1659">
              <w:rPr>
                <w:color w:val="A6A6A6" w:themeColor="background1" w:themeShade="A6"/>
              </w:rPr>
              <w:t>Orthop</w:t>
            </w:r>
            <w:proofErr w:type="spellEnd"/>
            <w:r w:rsidRPr="00AB1659">
              <w:rPr>
                <w:color w:val="A6A6A6" w:themeColor="background1" w:themeShade="A6"/>
              </w:rPr>
              <w:t>, 24(5), 514-520.</w:t>
            </w:r>
          </w:p>
          <w:p w:rsidR="00F20819" w:rsidRPr="00AB1659" w:rsidRDefault="00F20819" w:rsidP="00197A29">
            <w:pPr>
              <w:tabs>
                <w:tab w:val="left" w:pos="318"/>
              </w:tabs>
              <w:spacing w:after="120"/>
              <w:ind w:left="318" w:hanging="318"/>
              <w:rPr>
                <w:color w:val="A6A6A6" w:themeColor="background1" w:themeShade="A6"/>
              </w:rPr>
            </w:pPr>
            <w:proofErr w:type="spellStart"/>
            <w:r w:rsidRPr="00AB1659">
              <w:rPr>
                <w:color w:val="A6A6A6" w:themeColor="background1" w:themeShade="A6"/>
              </w:rPr>
              <w:t>Palisano</w:t>
            </w:r>
            <w:proofErr w:type="spellEnd"/>
            <w:r w:rsidRPr="00AB1659">
              <w:rPr>
                <w:color w:val="A6A6A6" w:themeColor="background1" w:themeShade="A6"/>
              </w:rPr>
              <w:t xml:space="preserve">, R. J., Rosenbaum, P., Bartlett, D., &amp; Livingston, M. H. (2008). Content validity of the expanded and revised Gross Motor Function Classification System. Dev Med Child </w:t>
            </w:r>
            <w:proofErr w:type="spellStart"/>
            <w:r w:rsidRPr="00AB1659">
              <w:rPr>
                <w:color w:val="A6A6A6" w:themeColor="background1" w:themeShade="A6"/>
              </w:rPr>
              <w:t>Neurol</w:t>
            </w:r>
            <w:proofErr w:type="spellEnd"/>
            <w:r w:rsidRPr="00AB1659">
              <w:rPr>
                <w:color w:val="A6A6A6" w:themeColor="background1" w:themeShade="A6"/>
              </w:rPr>
              <w:t>, 50(10), 744-750</w:t>
            </w:r>
          </w:p>
          <w:p w:rsidR="00F20819" w:rsidRPr="005953C3" w:rsidRDefault="00F20819" w:rsidP="00197A29">
            <w:pPr>
              <w:tabs>
                <w:tab w:val="left" w:pos="318"/>
              </w:tabs>
              <w:spacing w:after="120"/>
              <w:ind w:left="318" w:hanging="318"/>
              <w:rPr>
                <w:rFonts w:ascii="Bradley Hand ITC" w:hAnsi="Bradley Hand ITC"/>
                <w:b/>
                <w:color w:val="0000FF"/>
                <w:sz w:val="28"/>
                <w:szCs w:val="28"/>
              </w:rPr>
            </w:pPr>
            <w:r w:rsidRPr="00AB1659">
              <w:rPr>
                <w:color w:val="A6A6A6" w:themeColor="background1" w:themeShade="A6"/>
              </w:rPr>
              <w:t xml:space="preserve">Wood, E., &amp; Rosenbaum, P. (2000). The gross motor function classification system for cerebral palsy: a study of reliability and stability over time. Dev Med Child </w:t>
            </w:r>
            <w:proofErr w:type="spellStart"/>
            <w:r w:rsidRPr="00AB1659">
              <w:rPr>
                <w:color w:val="A6A6A6" w:themeColor="background1" w:themeShade="A6"/>
              </w:rPr>
              <w:t>Neurol</w:t>
            </w:r>
            <w:proofErr w:type="spellEnd"/>
            <w:r w:rsidRPr="00AB1659">
              <w:rPr>
                <w:color w:val="A6A6A6" w:themeColor="background1" w:themeShade="A6"/>
              </w:rPr>
              <w:t>, 42(5), 292-296.</w:t>
            </w:r>
          </w:p>
        </w:tc>
      </w:tr>
    </w:tbl>
    <w:p w:rsidR="00F20819" w:rsidRDefault="00F20819" w:rsidP="00F20819">
      <w:pPr>
        <w:rPr>
          <w:rFonts w:cs="Times New Roman"/>
          <w:bCs/>
          <w:sz w:val="28"/>
          <w:szCs w:val="28"/>
          <w:lang w:val="en-US" w:eastAsia="en-US"/>
        </w:rPr>
      </w:pPr>
    </w:p>
    <w:tbl>
      <w:tblPr>
        <w:tblW w:w="0" w:type="auto"/>
        <w:jc w:val="center"/>
        <w:tblBorders>
          <w:top w:val="thinThickLargeGap" w:sz="24" w:space="0" w:color="A6A6A6" w:themeColor="background1" w:themeShade="A6"/>
          <w:left w:val="thinThickLargeGap" w:sz="24" w:space="0" w:color="A6A6A6" w:themeColor="background1" w:themeShade="A6"/>
          <w:bottom w:val="thinThickLargeGap" w:sz="24" w:space="0" w:color="A6A6A6" w:themeColor="background1" w:themeShade="A6"/>
          <w:right w:val="thinThickLargeGap" w:sz="24" w:space="0" w:color="A6A6A6" w:themeColor="background1" w:themeShade="A6"/>
          <w:insideH w:val="thinThickLargeGap" w:sz="24" w:space="0" w:color="A6A6A6" w:themeColor="background1" w:themeShade="A6"/>
          <w:insideV w:val="thinThickLargeGap" w:sz="2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F20819" w:rsidRPr="00A875FF" w:rsidTr="00197A29">
        <w:trPr>
          <w:trHeight w:hRule="exact" w:val="454"/>
          <w:jc w:val="center"/>
        </w:trPr>
        <w:tc>
          <w:tcPr>
            <w:tcW w:w="10349" w:type="dxa"/>
          </w:tcPr>
          <w:p w:rsidR="00F20819" w:rsidRPr="00A875FF" w:rsidRDefault="00F20819" w:rsidP="00197A29">
            <w:pPr>
              <w:rPr>
                <w:b/>
                <w:sz w:val="28"/>
                <w:szCs w:val="28"/>
              </w:rPr>
            </w:pPr>
            <w:r>
              <w:rPr>
                <w:b/>
                <w:color w:val="A6A6A6" w:themeColor="background1" w:themeShade="A6"/>
                <w:sz w:val="28"/>
                <w:szCs w:val="28"/>
              </w:rPr>
              <w:t>Normative data:</w:t>
            </w:r>
          </w:p>
        </w:tc>
      </w:tr>
      <w:tr w:rsidR="00F20819" w:rsidRPr="005953C3" w:rsidTr="00197A29">
        <w:trPr>
          <w:trHeight w:hRule="exact" w:val="799"/>
          <w:jc w:val="center"/>
        </w:trPr>
        <w:tc>
          <w:tcPr>
            <w:tcW w:w="10349" w:type="dxa"/>
            <w:shd w:val="clear" w:color="auto" w:fill="auto"/>
          </w:tcPr>
          <w:p w:rsidR="00F20819" w:rsidRPr="007F477A" w:rsidRDefault="00035BB9" w:rsidP="00197A29">
            <w:pPr>
              <w:tabs>
                <w:tab w:val="left" w:pos="318"/>
              </w:tabs>
              <w:spacing w:after="120"/>
              <w:rPr>
                <w:color w:val="A6A6A6" w:themeColor="background1" w:themeShade="A6"/>
              </w:rPr>
            </w:pPr>
            <w:sdt>
              <w:sdtPr>
                <w:rPr>
                  <w:color w:val="A6A6A6" w:themeColor="background1" w:themeShade="A6"/>
                  <w:szCs w:val="22"/>
                </w:rPr>
                <w:tag w:val="meta.xml:meta/normative_text"/>
                <w:id w:val="826101819"/>
                <w:text/>
              </w:sdtPr>
              <w:sdtEndPr/>
              <w:sdtContent>
                <w:r w:rsidR="00F20819" w:rsidRPr="00000DAC">
                  <w:rPr>
                    <w:color w:val="A6A6A6" w:themeColor="background1" w:themeShade="A6"/>
                    <w:szCs w:val="22"/>
                  </w:rPr>
                  <w:t>…</w:t>
                </w:r>
              </w:sdtContent>
            </w:sdt>
          </w:p>
        </w:tc>
      </w:tr>
    </w:tbl>
    <w:p w:rsidR="00F20819" w:rsidRDefault="00F20819">
      <w:pPr>
        <w:rPr>
          <w:b/>
          <w:sz w:val="28"/>
          <w:szCs w:val="28"/>
        </w:rPr>
      </w:pPr>
    </w:p>
    <w:sectPr w:rsidR="00F20819" w:rsidSect="00C912F7">
      <w:type w:val="continuous"/>
      <w:pgSz w:w="11907" w:h="16839" w:code="9"/>
      <w:pgMar w:top="1287" w:right="851" w:bottom="992" w:left="851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5BB9" w:rsidRDefault="00035BB9" w:rsidP="000C2C38">
      <w:r>
        <w:separator/>
      </w:r>
    </w:p>
  </w:endnote>
  <w:endnote w:type="continuationSeparator" w:id="0">
    <w:p w:rsidR="00035BB9" w:rsidRDefault="00035BB9" w:rsidP="000C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00000287" w:usb1="00000000" w:usb2="00000000" w:usb3="00000000" w:csb0="0000009F" w:csb1="00000000"/>
  </w:font>
  <w:font w:name="Franklin Gothic Demi Cond">
    <w:altName w:val="Haettenschweiler"/>
    <w:panose1 w:val="020B0706030402020204"/>
    <w:charset w:val="EE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Franklin Gothic Demi">
    <w:altName w:val="Franklin Gothic Medium"/>
    <w:panose1 w:val="020B0703020102020204"/>
    <w:charset w:val="EE"/>
    <w:family w:val="swiss"/>
    <w:pitch w:val="variable"/>
    <w:sig w:usb0="00000287" w:usb1="00000000" w:usb2="00000000" w:usb3="00000000" w:csb0="0000009F" w:csb1="00000000"/>
  </w:font>
  <w:font w:name="Bradley Hand ITC">
    <w:altName w:val="Viner Hand ITC"/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4889733"/>
      <w:docPartObj>
        <w:docPartGallery w:val="Page Numbers (Bottom of Page)"/>
        <w:docPartUnique/>
      </w:docPartObj>
    </w:sdtPr>
    <w:sdtEndPr/>
    <w:sdtContent>
      <w:p w:rsidR="007E5A7C" w:rsidRDefault="007E5A7C" w:rsidP="007A4532">
        <w:pPr>
          <w:pStyle w:val="Zpat"/>
          <w:tabs>
            <w:tab w:val="clear" w:pos="4680"/>
            <w:tab w:val="clear" w:pos="9360"/>
            <w:tab w:val="left" w:pos="142"/>
            <w:tab w:val="right" w:pos="10206"/>
          </w:tabs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4036">
          <w:rPr>
            <w:noProof/>
          </w:rPr>
          <w:t>1</w:t>
        </w:r>
        <w:r>
          <w:rPr>
            <w:noProof/>
          </w:rPr>
          <w:fldChar w:fldCharType="end"/>
        </w:r>
      </w:p>
      <w:p w:rsidR="007E5A7C" w:rsidRPr="00E0777B" w:rsidRDefault="007E5A7C" w:rsidP="00175F11">
        <w:pPr>
          <w:pStyle w:val="Zpat"/>
          <w:tabs>
            <w:tab w:val="clear" w:pos="4680"/>
            <w:tab w:val="clear" w:pos="9360"/>
            <w:tab w:val="left" w:pos="142"/>
            <w:tab w:val="right" w:pos="10348"/>
          </w:tabs>
          <w:rPr>
            <w:sz w:val="8"/>
            <w:szCs w:val="8"/>
          </w:rPr>
        </w:pPr>
      </w:p>
      <w:p w:rsidR="007E5A7C" w:rsidRDefault="007E5A7C" w:rsidP="007A4532">
        <w:pPr>
          <w:jc w:val="center"/>
        </w:pPr>
        <w:r w:rsidRPr="00E0777B">
          <w:rPr>
            <w:i/>
            <w:noProof/>
            <w:color w:val="A6A6A6" w:themeColor="background1" w:themeShade="A6"/>
            <w:sz w:val="16"/>
            <w:szCs w:val="16"/>
          </w:rPr>
          <w:t>Based on a template prepared by Baker, McGinley and Thomason</w:t>
        </w:r>
        <w:r>
          <w:rPr>
            <w:i/>
            <w:noProof/>
            <w:color w:val="A6A6A6" w:themeColor="background1" w:themeShade="A6"/>
            <w:sz w:val="16"/>
            <w:szCs w:val="16"/>
          </w:rPr>
          <w:t xml:space="preserve"> for a the workshop </w:t>
        </w:r>
        <w:r w:rsidRPr="007A4532">
          <w:rPr>
            <w:noProof/>
            <w:color w:val="A6A6A6" w:themeColor="background1" w:themeShade="A6"/>
            <w:sz w:val="16"/>
            <w:szCs w:val="16"/>
          </w:rPr>
          <w:t>Impairment focu</w:t>
        </w:r>
        <w:r>
          <w:rPr>
            <w:noProof/>
            <w:color w:val="A6A6A6" w:themeColor="background1" w:themeShade="A6"/>
            <w:sz w:val="16"/>
            <w:szCs w:val="16"/>
          </w:rPr>
          <w:t xml:space="preserve">sed interpretation </w:t>
        </w:r>
        <w:r w:rsidRPr="007A4532">
          <w:rPr>
            <w:i/>
            <w:noProof/>
            <w:color w:val="A6A6A6" w:themeColor="background1" w:themeShade="A6"/>
            <w:sz w:val="16"/>
            <w:szCs w:val="16"/>
          </w:rPr>
          <w:t>a</w:t>
        </w:r>
        <w:r w:rsidRPr="00E0777B">
          <w:rPr>
            <w:i/>
            <w:noProof/>
            <w:color w:val="A6A6A6" w:themeColor="background1" w:themeShade="A6"/>
            <w:sz w:val="16"/>
            <w:szCs w:val="16"/>
          </w:rPr>
          <w:t>t the JEGM meeting, Miami, 2010.</w:t>
        </w:r>
      </w:p>
      <w:bookmarkStart w:id="0" w:name="section6" w:displacedByCustomXml="next"/>
      <w:bookmarkEnd w:id="0" w:displacedByCustomXml="next"/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21693"/>
      <w:docPartObj>
        <w:docPartGallery w:val="Page Numbers (Bottom of Page)"/>
        <w:docPartUnique/>
      </w:docPartObj>
    </w:sdtPr>
    <w:sdtEndPr/>
    <w:sdtContent>
      <w:p w:rsidR="007E5A7C" w:rsidRDefault="007E5A7C" w:rsidP="007A4532">
        <w:pPr>
          <w:pStyle w:val="Zpat"/>
          <w:tabs>
            <w:tab w:val="clear" w:pos="4680"/>
            <w:tab w:val="clear" w:pos="9360"/>
            <w:tab w:val="left" w:pos="142"/>
            <w:tab w:val="right" w:pos="10206"/>
          </w:tabs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  <w:p w:rsidR="007E5A7C" w:rsidRPr="00E0777B" w:rsidRDefault="007E5A7C" w:rsidP="00175F11">
        <w:pPr>
          <w:pStyle w:val="Zpat"/>
          <w:tabs>
            <w:tab w:val="clear" w:pos="4680"/>
            <w:tab w:val="clear" w:pos="9360"/>
            <w:tab w:val="left" w:pos="142"/>
            <w:tab w:val="right" w:pos="10348"/>
          </w:tabs>
          <w:rPr>
            <w:sz w:val="8"/>
            <w:szCs w:val="8"/>
          </w:rPr>
        </w:pPr>
      </w:p>
      <w:p w:rsidR="007E5A7C" w:rsidRDefault="007E5A7C" w:rsidP="007A4532">
        <w:pPr>
          <w:jc w:val="center"/>
        </w:pPr>
        <w:r w:rsidRPr="00E0777B">
          <w:rPr>
            <w:i/>
            <w:noProof/>
            <w:color w:val="A6A6A6" w:themeColor="background1" w:themeShade="A6"/>
            <w:sz w:val="16"/>
            <w:szCs w:val="16"/>
          </w:rPr>
          <w:t>Based on a template prepared by Baker, McGinley and Thomason</w:t>
        </w:r>
        <w:r>
          <w:rPr>
            <w:i/>
            <w:noProof/>
            <w:color w:val="A6A6A6" w:themeColor="background1" w:themeShade="A6"/>
            <w:sz w:val="16"/>
            <w:szCs w:val="16"/>
          </w:rPr>
          <w:t xml:space="preserve"> for a the workshop </w:t>
        </w:r>
        <w:r w:rsidRPr="007A4532">
          <w:rPr>
            <w:noProof/>
            <w:color w:val="A6A6A6" w:themeColor="background1" w:themeShade="A6"/>
            <w:sz w:val="16"/>
            <w:szCs w:val="16"/>
          </w:rPr>
          <w:t>Impairment focu</w:t>
        </w:r>
        <w:r>
          <w:rPr>
            <w:noProof/>
            <w:color w:val="A6A6A6" w:themeColor="background1" w:themeShade="A6"/>
            <w:sz w:val="16"/>
            <w:szCs w:val="16"/>
          </w:rPr>
          <w:t xml:space="preserve">sed interpretation </w:t>
        </w:r>
        <w:r w:rsidRPr="007A4532">
          <w:rPr>
            <w:i/>
            <w:noProof/>
            <w:color w:val="A6A6A6" w:themeColor="background1" w:themeShade="A6"/>
            <w:sz w:val="16"/>
            <w:szCs w:val="16"/>
          </w:rPr>
          <w:t>a</w:t>
        </w:r>
        <w:r w:rsidRPr="00E0777B">
          <w:rPr>
            <w:i/>
            <w:noProof/>
            <w:color w:val="A6A6A6" w:themeColor="background1" w:themeShade="A6"/>
            <w:sz w:val="16"/>
            <w:szCs w:val="16"/>
          </w:rPr>
          <w:t>t the JEGM meeting, Miami, 2010.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92875748"/>
      <w:docPartObj>
        <w:docPartGallery w:val="Page Numbers (Bottom of Page)"/>
        <w:docPartUnique/>
      </w:docPartObj>
    </w:sdtPr>
    <w:sdtEndPr/>
    <w:sdtContent>
      <w:p w:rsidR="007E5A7C" w:rsidRDefault="007E5A7C" w:rsidP="007A4532">
        <w:pPr>
          <w:pStyle w:val="Zpat"/>
          <w:tabs>
            <w:tab w:val="clear" w:pos="4680"/>
            <w:tab w:val="clear" w:pos="9360"/>
            <w:tab w:val="left" w:pos="142"/>
            <w:tab w:val="right" w:pos="10206"/>
          </w:tabs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4036">
          <w:rPr>
            <w:noProof/>
          </w:rPr>
          <w:t>34</w:t>
        </w:r>
        <w:r>
          <w:rPr>
            <w:noProof/>
          </w:rPr>
          <w:fldChar w:fldCharType="end"/>
        </w:r>
      </w:p>
      <w:p w:rsidR="007E5A7C" w:rsidRPr="00E0777B" w:rsidRDefault="007E5A7C" w:rsidP="00175F11">
        <w:pPr>
          <w:pStyle w:val="Zpat"/>
          <w:tabs>
            <w:tab w:val="clear" w:pos="4680"/>
            <w:tab w:val="clear" w:pos="9360"/>
            <w:tab w:val="left" w:pos="142"/>
            <w:tab w:val="right" w:pos="10348"/>
          </w:tabs>
          <w:rPr>
            <w:sz w:val="8"/>
            <w:szCs w:val="8"/>
          </w:rPr>
        </w:pPr>
      </w:p>
      <w:p w:rsidR="007E5A7C" w:rsidRDefault="007E5A7C" w:rsidP="007A4532">
        <w:pPr>
          <w:jc w:val="center"/>
        </w:pPr>
        <w:r w:rsidRPr="00E0777B">
          <w:rPr>
            <w:i/>
            <w:noProof/>
            <w:color w:val="A6A6A6" w:themeColor="background1" w:themeShade="A6"/>
            <w:sz w:val="16"/>
            <w:szCs w:val="16"/>
          </w:rPr>
          <w:t>Based on a template prepared by Baker, McGinley and Thomason</w:t>
        </w:r>
        <w:r>
          <w:rPr>
            <w:i/>
            <w:noProof/>
            <w:color w:val="A6A6A6" w:themeColor="background1" w:themeShade="A6"/>
            <w:sz w:val="16"/>
            <w:szCs w:val="16"/>
          </w:rPr>
          <w:t xml:space="preserve"> for a the workshop </w:t>
        </w:r>
        <w:r w:rsidRPr="007A4532">
          <w:rPr>
            <w:noProof/>
            <w:color w:val="A6A6A6" w:themeColor="background1" w:themeShade="A6"/>
            <w:sz w:val="16"/>
            <w:szCs w:val="16"/>
          </w:rPr>
          <w:t>Impairment focu</w:t>
        </w:r>
        <w:r>
          <w:rPr>
            <w:noProof/>
            <w:color w:val="A6A6A6" w:themeColor="background1" w:themeShade="A6"/>
            <w:sz w:val="16"/>
            <w:szCs w:val="16"/>
          </w:rPr>
          <w:t xml:space="preserve">sed interpretation </w:t>
        </w:r>
        <w:r w:rsidRPr="007A4532">
          <w:rPr>
            <w:i/>
            <w:noProof/>
            <w:color w:val="A6A6A6" w:themeColor="background1" w:themeShade="A6"/>
            <w:sz w:val="16"/>
            <w:szCs w:val="16"/>
          </w:rPr>
          <w:t>a</w:t>
        </w:r>
        <w:r w:rsidRPr="00E0777B">
          <w:rPr>
            <w:i/>
            <w:noProof/>
            <w:color w:val="A6A6A6" w:themeColor="background1" w:themeShade="A6"/>
            <w:sz w:val="16"/>
            <w:szCs w:val="16"/>
          </w:rPr>
          <w:t>t the JEGM meeting, Miami, 2010.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5BB9" w:rsidRDefault="00035BB9" w:rsidP="000C2C38">
      <w:r>
        <w:separator/>
      </w:r>
    </w:p>
  </w:footnote>
  <w:footnote w:type="continuationSeparator" w:id="0">
    <w:p w:rsidR="00035BB9" w:rsidRDefault="00035BB9" w:rsidP="000C2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579D7858" wp14:editId="4F1EBAAF">
                <wp:extent cx="2562225" cy="798908"/>
                <wp:effectExtent l="0" t="0" r="0" b="127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1765408255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-2040499193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197A29">
                <w:r>
                  <w:t>Hospital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2096055684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590A49">
                <w:sdt>
                  <w:sdtPr>
                    <w:alias w:val="examination_date_pre"/>
                    <w:tag w:val="examination_date_pre"/>
                    <w:id w:val="1394623790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684018553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1E02446E" wp14:editId="5807EB27">
                <wp:extent cx="2562225" cy="798908"/>
                <wp:effectExtent l="0" t="0" r="0" b="1270"/>
                <wp:docPr id="7" name="Picture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239445997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-1747178277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499309320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783391962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-889641885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47BCF4D0" wp14:editId="3708B5B1">
                <wp:extent cx="2562225" cy="798908"/>
                <wp:effectExtent l="0" t="0" r="0" b="1270"/>
                <wp:docPr id="24" name="Picture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1463606893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1511023641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1722861895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318317200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737208833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42E5762C" wp14:editId="77F349AD">
                <wp:extent cx="2562225" cy="798908"/>
                <wp:effectExtent l="0" t="0" r="0" b="1270"/>
                <wp:docPr id="284" name="Picture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891004638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-8992199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1198209252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214083962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98992044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33C68B65" wp14:editId="62DE7802">
                <wp:extent cx="2562225" cy="798908"/>
                <wp:effectExtent l="0" t="0" r="0" b="1270"/>
                <wp:docPr id="285" name="Picture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1960531124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-674498388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1059518635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-1913076745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1170446772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7538BAE3" wp14:editId="1C668B35">
                <wp:extent cx="2562225" cy="798908"/>
                <wp:effectExtent l="0" t="0" r="0" b="1270"/>
                <wp:docPr id="287" name="Picture 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-1383856000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1519505601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-517391752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-434286601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492761258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330487">
          <w:r>
            <w:rPr>
              <w:noProof/>
              <w:lang w:val="en-US" w:eastAsia="en-US"/>
            </w:rPr>
            <w:drawing>
              <wp:inline distT="0" distB="0" distL="0" distR="0" wp14:anchorId="69932FC8" wp14:editId="4E9D0ACF">
                <wp:extent cx="2562225" cy="798908"/>
                <wp:effectExtent l="0" t="0" r="0" b="1270"/>
                <wp:docPr id="49" name="Picture 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-1751109722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1152723250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-1025714735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591051643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-815490260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330487">
          <w:r>
            <w:rPr>
              <w:noProof/>
              <w:lang w:val="en-US" w:eastAsia="en-US"/>
            </w:rPr>
            <w:drawing>
              <wp:inline distT="0" distB="0" distL="0" distR="0" wp14:anchorId="69932FC8" wp14:editId="4E9D0ACF">
                <wp:extent cx="2562225" cy="798908"/>
                <wp:effectExtent l="0" t="0" r="0" b="1270"/>
                <wp:docPr id="1344" name="Picture 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2085021635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-1836844338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533845079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8D4907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 w:rsidP="008D4907">
                <w:sdt>
                  <w:sdtPr>
                    <w:alias w:val="examination_date_pre"/>
                    <w:tag w:val="examination_date_pre"/>
                    <w:id w:val="-1558540500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  <w:r w:rsidR="007E5A7C">
                  <w:t xml:space="preserve">  </w:t>
                </w:r>
                <w:sdt>
                  <w:sdtPr>
                    <w:alias w:val="examination_date_post"/>
                    <w:tag w:val="examination_date_post"/>
                    <w:id w:val="-536361820"/>
                    <w:showingPlcHdr/>
                    <w:text/>
                  </w:sdtPr>
                  <w:sdtEndPr/>
                  <w:sdtContent>
                    <w:r w:rsidR="007E5A7C">
                      <w:t xml:space="preserve">     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5918"/>
    </w:tblGrid>
    <w:tr w:rsidR="007E5A7C" w:rsidTr="00CA060B">
      <w:tc>
        <w:tcPr>
          <w:tcW w:w="4503" w:type="dxa"/>
        </w:tcPr>
        <w:p w:rsidR="007E5A7C" w:rsidRDefault="007E5A7C">
          <w:r>
            <w:rPr>
              <w:noProof/>
              <w:lang w:val="en-US" w:eastAsia="en-US"/>
            </w:rPr>
            <w:drawing>
              <wp:inline distT="0" distB="0" distL="0" distR="0" wp14:anchorId="113A289A" wp14:editId="7F346825">
                <wp:extent cx="2562225" cy="798908"/>
                <wp:effectExtent l="0" t="0" r="0" b="1270"/>
                <wp:docPr id="290" name="Picture 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Jupiter-Gait Lab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048" cy="80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</w:tcPr>
        <w:tbl>
          <w:tblPr>
            <w:tblStyle w:val="Mkatabulky"/>
            <w:tblW w:w="5049" w:type="dxa"/>
            <w:jc w:val="right"/>
            <w:tbl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27"/>
            <w:gridCol w:w="2922"/>
          </w:tblGrid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>
                <w:r>
                  <w:t>Name:</w:t>
                </w:r>
              </w:p>
            </w:tc>
            <w:tc>
              <w:tcPr>
                <w:tcW w:w="2922" w:type="dxa"/>
              </w:tcPr>
              <w:p w:rsidR="007E5A7C" w:rsidRDefault="00035BB9" w:rsidP="00CA060B"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First_name"/>
                    <w:id w:val="-1896969023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  <w:r w:rsidR="007E5A7C">
                  <w:rPr>
                    <w:b/>
                    <w:color w:val="000000" w:themeColor="text1"/>
                    <w:sz w:val="28"/>
                    <w:szCs w:val="28"/>
                  </w:rPr>
                  <w:t xml:space="preserve">  </w:t>
                </w:r>
                <w:sdt>
                  <w:sdtPr>
                    <w:rPr>
                      <w:b/>
                      <w:color w:val="000000" w:themeColor="text1"/>
                      <w:sz w:val="28"/>
                      <w:szCs w:val="28"/>
                    </w:rPr>
                    <w:tag w:val="Subject/Fields/Last_name"/>
                    <w:id w:val="672525283"/>
                    <w:text/>
                  </w:sdtPr>
                  <w:sdtEndPr/>
                  <w:sdtContent>
                    <w:r w:rsidR="007E5A7C">
                      <w:rPr>
                        <w:b/>
                        <w:color w:val="000000" w:themeColor="text1"/>
                        <w:sz w:val="28"/>
                        <w:szCs w:val="28"/>
                      </w:rPr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Hospital/NHS Number: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Subject/Fields/Patient_ID"/>
                    <w:id w:val="-984315672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  <w:tr w:rsidR="007E5A7C" w:rsidTr="00B56AAD">
            <w:trPr>
              <w:jc w:val="right"/>
            </w:trPr>
            <w:tc>
              <w:tcPr>
                <w:tcW w:w="2127" w:type="dxa"/>
              </w:tcPr>
              <w:p w:rsidR="007E5A7C" w:rsidRDefault="007E5A7C" w:rsidP="00FE25BF">
                <w:r>
                  <w:t>Date of gait analysis:</w:t>
                </w:r>
              </w:p>
            </w:tc>
            <w:tc>
              <w:tcPr>
                <w:tcW w:w="2922" w:type="dxa"/>
              </w:tcPr>
              <w:p w:rsidR="007E5A7C" w:rsidRDefault="00035BB9">
                <w:sdt>
                  <w:sdtPr>
                    <w:tag w:val="meta.xml:meta/creation_date_formatted"/>
                    <w:id w:val="-2031014944"/>
                    <w:text/>
                  </w:sdtPr>
                  <w:sdtEndPr/>
                  <w:sdtContent>
                    <w:r w:rsidR="007E5A7C">
                      <w:t>…</w:t>
                    </w:r>
                  </w:sdtContent>
                </w:sdt>
              </w:p>
            </w:tc>
          </w:tr>
        </w:tbl>
        <w:p w:rsidR="007E5A7C" w:rsidRDefault="007E5A7C"/>
      </w:tc>
    </w:tr>
  </w:tbl>
  <w:p w:rsidR="007E5A7C" w:rsidRDefault="007E5A7C" w:rsidP="00FE25BF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232B9"/>
    <w:multiLevelType w:val="hybridMultilevel"/>
    <w:tmpl w:val="59D4A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F70E0"/>
    <w:multiLevelType w:val="hybridMultilevel"/>
    <w:tmpl w:val="FE5CA526"/>
    <w:lvl w:ilvl="0" w:tplc="6B725EB4">
      <w:start w:val="1"/>
      <w:numFmt w:val="lowerLetter"/>
      <w:lvlText w:val="%1."/>
      <w:lvlJc w:val="left"/>
      <w:pPr>
        <w:tabs>
          <w:tab w:val="num" w:pos="1077"/>
        </w:tabs>
        <w:ind w:left="107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  <w:rPr>
        <w:rFonts w:cs="Times New Roman"/>
      </w:rPr>
    </w:lvl>
  </w:abstractNum>
  <w:abstractNum w:abstractNumId="2">
    <w:nsid w:val="08EC6C2C"/>
    <w:multiLevelType w:val="hybridMultilevel"/>
    <w:tmpl w:val="8646CFDE"/>
    <w:lvl w:ilvl="0" w:tplc="11EA86BE">
      <w:start w:val="1"/>
      <w:numFmt w:val="lowerLetter"/>
      <w:lvlText w:val="(%1)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3">
    <w:nsid w:val="0BCC3AAD"/>
    <w:multiLevelType w:val="hybridMultilevel"/>
    <w:tmpl w:val="9ECA4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26808"/>
    <w:multiLevelType w:val="hybridMultilevel"/>
    <w:tmpl w:val="ADFC4C9E"/>
    <w:lvl w:ilvl="0" w:tplc="6E78718E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1BC92E6A"/>
    <w:multiLevelType w:val="hybridMultilevel"/>
    <w:tmpl w:val="9184F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374873"/>
    <w:multiLevelType w:val="hybridMultilevel"/>
    <w:tmpl w:val="721E418A"/>
    <w:lvl w:ilvl="0" w:tplc="0FEC50BE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30935DD"/>
    <w:multiLevelType w:val="hybridMultilevel"/>
    <w:tmpl w:val="573C2740"/>
    <w:lvl w:ilvl="0" w:tplc="32789A42"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0A10C0"/>
    <w:multiLevelType w:val="hybridMultilevel"/>
    <w:tmpl w:val="9FD05AEA"/>
    <w:lvl w:ilvl="0" w:tplc="DB62ED7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17930B9"/>
    <w:multiLevelType w:val="hybridMultilevel"/>
    <w:tmpl w:val="A8AE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4BF3E1C"/>
    <w:multiLevelType w:val="hybridMultilevel"/>
    <w:tmpl w:val="95542652"/>
    <w:lvl w:ilvl="0" w:tplc="04090017">
      <w:start w:val="1"/>
      <w:numFmt w:val="lowerLetter"/>
      <w:lvlText w:val="%1)"/>
      <w:lvlJc w:val="left"/>
      <w:pPr>
        <w:tabs>
          <w:tab w:val="num" w:pos="690"/>
        </w:tabs>
        <w:ind w:left="690" w:hanging="360"/>
      </w:pPr>
      <w:rPr>
        <w:rFonts w:cs="Times New Roman"/>
        <w:sz w:val="24"/>
        <w:szCs w:val="24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cs="Times New Roman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3C3627DA"/>
    <w:multiLevelType w:val="hybridMultilevel"/>
    <w:tmpl w:val="3C9CA91E"/>
    <w:lvl w:ilvl="0" w:tplc="BE462DA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4008314A"/>
    <w:multiLevelType w:val="hybridMultilevel"/>
    <w:tmpl w:val="675A6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46F2707D"/>
    <w:multiLevelType w:val="hybridMultilevel"/>
    <w:tmpl w:val="064E17CE"/>
    <w:lvl w:ilvl="0" w:tplc="B9AECF9A">
      <w:start w:val="1"/>
      <w:numFmt w:val="lowerLetter"/>
      <w:lvlText w:val="%1."/>
      <w:lvlJc w:val="left"/>
      <w:pPr>
        <w:ind w:left="746" w:hanging="57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4">
    <w:nsid w:val="4A806699"/>
    <w:multiLevelType w:val="hybridMultilevel"/>
    <w:tmpl w:val="6AEC5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AD62ED"/>
    <w:multiLevelType w:val="hybridMultilevel"/>
    <w:tmpl w:val="E7C6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980D7E"/>
    <w:multiLevelType w:val="hybridMultilevel"/>
    <w:tmpl w:val="B54CD9F4"/>
    <w:lvl w:ilvl="0" w:tplc="6B725E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5A832F4D"/>
    <w:multiLevelType w:val="hybridMultilevel"/>
    <w:tmpl w:val="9EEEA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FD3314"/>
    <w:multiLevelType w:val="hybridMultilevel"/>
    <w:tmpl w:val="AC500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232302"/>
    <w:multiLevelType w:val="hybridMultilevel"/>
    <w:tmpl w:val="99689034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>
    <w:nsid w:val="5F9058F7"/>
    <w:multiLevelType w:val="hybridMultilevel"/>
    <w:tmpl w:val="6F048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5E56C2"/>
    <w:multiLevelType w:val="hybridMultilevel"/>
    <w:tmpl w:val="5590F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AD35D9A"/>
    <w:multiLevelType w:val="hybridMultilevel"/>
    <w:tmpl w:val="4A8E7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C5744A"/>
    <w:multiLevelType w:val="hybridMultilevel"/>
    <w:tmpl w:val="F984C5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EB129F2"/>
    <w:multiLevelType w:val="hybridMultilevel"/>
    <w:tmpl w:val="F25E91AE"/>
    <w:lvl w:ilvl="0" w:tplc="41FA66D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>
    <w:nsid w:val="7F146FE1"/>
    <w:multiLevelType w:val="hybridMultilevel"/>
    <w:tmpl w:val="9F32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3"/>
  </w:num>
  <w:num w:numId="4">
    <w:abstractNumId w:val="5"/>
  </w:num>
  <w:num w:numId="5">
    <w:abstractNumId w:val="10"/>
  </w:num>
  <w:num w:numId="6">
    <w:abstractNumId w:val="12"/>
  </w:num>
  <w:num w:numId="7">
    <w:abstractNumId w:val="24"/>
  </w:num>
  <w:num w:numId="8">
    <w:abstractNumId w:val="3"/>
  </w:num>
  <w:num w:numId="9">
    <w:abstractNumId w:val="0"/>
  </w:num>
  <w:num w:numId="10">
    <w:abstractNumId w:val="1"/>
  </w:num>
  <w:num w:numId="11">
    <w:abstractNumId w:val="6"/>
  </w:num>
  <w:num w:numId="12">
    <w:abstractNumId w:val="4"/>
  </w:num>
  <w:num w:numId="13">
    <w:abstractNumId w:val="8"/>
  </w:num>
  <w:num w:numId="14">
    <w:abstractNumId w:val="16"/>
  </w:num>
  <w:num w:numId="15">
    <w:abstractNumId w:val="11"/>
  </w:num>
  <w:num w:numId="16">
    <w:abstractNumId w:val="22"/>
  </w:num>
  <w:num w:numId="17">
    <w:abstractNumId w:val="17"/>
  </w:num>
  <w:num w:numId="18">
    <w:abstractNumId w:val="18"/>
  </w:num>
  <w:num w:numId="19">
    <w:abstractNumId w:val="25"/>
  </w:num>
  <w:num w:numId="20">
    <w:abstractNumId w:val="15"/>
  </w:num>
  <w:num w:numId="21">
    <w:abstractNumId w:val="9"/>
  </w:num>
  <w:num w:numId="22">
    <w:abstractNumId w:val="2"/>
  </w:num>
  <w:num w:numId="23">
    <w:abstractNumId w:val="19"/>
  </w:num>
  <w:num w:numId="24">
    <w:abstractNumId w:val="13"/>
  </w:num>
  <w:num w:numId="25">
    <w:abstractNumId w:val="20"/>
  </w:num>
  <w:num w:numId="26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79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EN.InstantFormat" w:val="w:compa"/>
    <w:docVar w:name="EN.Libraries" w:val="Ā"/>
  </w:docVars>
  <w:rsids>
    <w:rsidRoot w:val="00D84AE2"/>
    <w:rsid w:val="00000DAC"/>
    <w:rsid w:val="0000192B"/>
    <w:rsid w:val="00001DEA"/>
    <w:rsid w:val="00002EA6"/>
    <w:rsid w:val="00003F3D"/>
    <w:rsid w:val="00005F04"/>
    <w:rsid w:val="00007A5C"/>
    <w:rsid w:val="00007DF8"/>
    <w:rsid w:val="00016524"/>
    <w:rsid w:val="00016BFF"/>
    <w:rsid w:val="0001722D"/>
    <w:rsid w:val="0002157A"/>
    <w:rsid w:val="00021F87"/>
    <w:rsid w:val="00024D93"/>
    <w:rsid w:val="000279D4"/>
    <w:rsid w:val="0003568A"/>
    <w:rsid w:val="00035BB9"/>
    <w:rsid w:val="000370D7"/>
    <w:rsid w:val="0003784E"/>
    <w:rsid w:val="00043498"/>
    <w:rsid w:val="00045A6D"/>
    <w:rsid w:val="00050BD9"/>
    <w:rsid w:val="0006012C"/>
    <w:rsid w:val="00060BFE"/>
    <w:rsid w:val="00067A59"/>
    <w:rsid w:val="000735BA"/>
    <w:rsid w:val="00076E16"/>
    <w:rsid w:val="00080421"/>
    <w:rsid w:val="00081CD0"/>
    <w:rsid w:val="00083ADF"/>
    <w:rsid w:val="000844FC"/>
    <w:rsid w:val="000857DF"/>
    <w:rsid w:val="000910A1"/>
    <w:rsid w:val="000911DD"/>
    <w:rsid w:val="00091A15"/>
    <w:rsid w:val="00095811"/>
    <w:rsid w:val="000A5324"/>
    <w:rsid w:val="000B5C07"/>
    <w:rsid w:val="000B7E6A"/>
    <w:rsid w:val="000C2A32"/>
    <w:rsid w:val="000C2C38"/>
    <w:rsid w:val="000C344A"/>
    <w:rsid w:val="000C4DBF"/>
    <w:rsid w:val="000C4F95"/>
    <w:rsid w:val="000D0A84"/>
    <w:rsid w:val="000D3440"/>
    <w:rsid w:val="000D40E0"/>
    <w:rsid w:val="000D5845"/>
    <w:rsid w:val="000E11CA"/>
    <w:rsid w:val="000E31E7"/>
    <w:rsid w:val="000E462A"/>
    <w:rsid w:val="000E546D"/>
    <w:rsid w:val="000E7636"/>
    <w:rsid w:val="000E7721"/>
    <w:rsid w:val="000F0897"/>
    <w:rsid w:val="000F16FC"/>
    <w:rsid w:val="000F2388"/>
    <w:rsid w:val="000F30F1"/>
    <w:rsid w:val="0010370F"/>
    <w:rsid w:val="0010557B"/>
    <w:rsid w:val="001063FF"/>
    <w:rsid w:val="00107223"/>
    <w:rsid w:val="0011194C"/>
    <w:rsid w:val="0011472C"/>
    <w:rsid w:val="00115FD5"/>
    <w:rsid w:val="0012343B"/>
    <w:rsid w:val="00125713"/>
    <w:rsid w:val="00125B3E"/>
    <w:rsid w:val="00126643"/>
    <w:rsid w:val="00127808"/>
    <w:rsid w:val="001312CF"/>
    <w:rsid w:val="00141F31"/>
    <w:rsid w:val="00164F30"/>
    <w:rsid w:val="00166088"/>
    <w:rsid w:val="001673A1"/>
    <w:rsid w:val="00172EAA"/>
    <w:rsid w:val="00175F11"/>
    <w:rsid w:val="0018299A"/>
    <w:rsid w:val="0018354E"/>
    <w:rsid w:val="0018443E"/>
    <w:rsid w:val="00184F2D"/>
    <w:rsid w:val="0018549C"/>
    <w:rsid w:val="001857D0"/>
    <w:rsid w:val="00186256"/>
    <w:rsid w:val="001913A7"/>
    <w:rsid w:val="001914F6"/>
    <w:rsid w:val="00192376"/>
    <w:rsid w:val="00197A29"/>
    <w:rsid w:val="001A0787"/>
    <w:rsid w:val="001A381D"/>
    <w:rsid w:val="001A6419"/>
    <w:rsid w:val="001B1BE9"/>
    <w:rsid w:val="001B443D"/>
    <w:rsid w:val="001C0AAD"/>
    <w:rsid w:val="001C36AE"/>
    <w:rsid w:val="001C524C"/>
    <w:rsid w:val="001C5C50"/>
    <w:rsid w:val="001C6230"/>
    <w:rsid w:val="001D038A"/>
    <w:rsid w:val="001D1B7E"/>
    <w:rsid w:val="001E016A"/>
    <w:rsid w:val="001E5B60"/>
    <w:rsid w:val="001E6681"/>
    <w:rsid w:val="001E6AF4"/>
    <w:rsid w:val="001F0769"/>
    <w:rsid w:val="001F2029"/>
    <w:rsid w:val="001F52E0"/>
    <w:rsid w:val="001F5E39"/>
    <w:rsid w:val="001F6D1A"/>
    <w:rsid w:val="001F6ED0"/>
    <w:rsid w:val="001F7EAF"/>
    <w:rsid w:val="0020041F"/>
    <w:rsid w:val="00200D41"/>
    <w:rsid w:val="00204794"/>
    <w:rsid w:val="00204A82"/>
    <w:rsid w:val="00206760"/>
    <w:rsid w:val="00211FB2"/>
    <w:rsid w:val="00212A1E"/>
    <w:rsid w:val="002158B0"/>
    <w:rsid w:val="002165D2"/>
    <w:rsid w:val="00221A58"/>
    <w:rsid w:val="002226EC"/>
    <w:rsid w:val="00222747"/>
    <w:rsid w:val="00224A25"/>
    <w:rsid w:val="00224E45"/>
    <w:rsid w:val="002312D1"/>
    <w:rsid w:val="00232E11"/>
    <w:rsid w:val="00234570"/>
    <w:rsid w:val="00235672"/>
    <w:rsid w:val="002374D1"/>
    <w:rsid w:val="00237A09"/>
    <w:rsid w:val="00237D65"/>
    <w:rsid w:val="0024011B"/>
    <w:rsid w:val="00241EF7"/>
    <w:rsid w:val="00244F40"/>
    <w:rsid w:val="002451D0"/>
    <w:rsid w:val="00245392"/>
    <w:rsid w:val="00247B43"/>
    <w:rsid w:val="00250E54"/>
    <w:rsid w:val="002538A4"/>
    <w:rsid w:val="002541BE"/>
    <w:rsid w:val="00257CCC"/>
    <w:rsid w:val="00263779"/>
    <w:rsid w:val="0026409E"/>
    <w:rsid w:val="00266C5A"/>
    <w:rsid w:val="0027152F"/>
    <w:rsid w:val="00277FCF"/>
    <w:rsid w:val="0028085D"/>
    <w:rsid w:val="00281C96"/>
    <w:rsid w:val="00281E25"/>
    <w:rsid w:val="0028301B"/>
    <w:rsid w:val="00284387"/>
    <w:rsid w:val="00287B73"/>
    <w:rsid w:val="0029115F"/>
    <w:rsid w:val="002928E9"/>
    <w:rsid w:val="00293BB8"/>
    <w:rsid w:val="00295351"/>
    <w:rsid w:val="002953B9"/>
    <w:rsid w:val="002A0664"/>
    <w:rsid w:val="002A0711"/>
    <w:rsid w:val="002A2019"/>
    <w:rsid w:val="002A5343"/>
    <w:rsid w:val="002A5491"/>
    <w:rsid w:val="002A5623"/>
    <w:rsid w:val="002A5EC3"/>
    <w:rsid w:val="002B3B3D"/>
    <w:rsid w:val="002B3EE0"/>
    <w:rsid w:val="002B55B3"/>
    <w:rsid w:val="002B6CA8"/>
    <w:rsid w:val="002B6F33"/>
    <w:rsid w:val="002C3094"/>
    <w:rsid w:val="002C4B4A"/>
    <w:rsid w:val="002D0F23"/>
    <w:rsid w:val="002D2C5F"/>
    <w:rsid w:val="002E00AC"/>
    <w:rsid w:val="002E161C"/>
    <w:rsid w:val="002E48D6"/>
    <w:rsid w:val="002E5C6A"/>
    <w:rsid w:val="002E789E"/>
    <w:rsid w:val="002F1FEE"/>
    <w:rsid w:val="002F23B6"/>
    <w:rsid w:val="002F347A"/>
    <w:rsid w:val="002F4B57"/>
    <w:rsid w:val="002F4D67"/>
    <w:rsid w:val="003052AA"/>
    <w:rsid w:val="003066CC"/>
    <w:rsid w:val="00311981"/>
    <w:rsid w:val="00312A71"/>
    <w:rsid w:val="003130B2"/>
    <w:rsid w:val="003139AF"/>
    <w:rsid w:val="00313ACB"/>
    <w:rsid w:val="00313D76"/>
    <w:rsid w:val="003152A7"/>
    <w:rsid w:val="00325D5A"/>
    <w:rsid w:val="00326FB1"/>
    <w:rsid w:val="00327E63"/>
    <w:rsid w:val="00330487"/>
    <w:rsid w:val="00331475"/>
    <w:rsid w:val="003415E7"/>
    <w:rsid w:val="0034177F"/>
    <w:rsid w:val="00344B5D"/>
    <w:rsid w:val="00350A5F"/>
    <w:rsid w:val="00354036"/>
    <w:rsid w:val="003600BB"/>
    <w:rsid w:val="00361344"/>
    <w:rsid w:val="00362CD6"/>
    <w:rsid w:val="003635FC"/>
    <w:rsid w:val="00374A21"/>
    <w:rsid w:val="003757B9"/>
    <w:rsid w:val="00375916"/>
    <w:rsid w:val="00375E42"/>
    <w:rsid w:val="00375F4A"/>
    <w:rsid w:val="00376BDA"/>
    <w:rsid w:val="00377332"/>
    <w:rsid w:val="00382683"/>
    <w:rsid w:val="00390020"/>
    <w:rsid w:val="00390CE5"/>
    <w:rsid w:val="00391725"/>
    <w:rsid w:val="00393F25"/>
    <w:rsid w:val="00394100"/>
    <w:rsid w:val="0039642A"/>
    <w:rsid w:val="003A0645"/>
    <w:rsid w:val="003A3B0D"/>
    <w:rsid w:val="003A6988"/>
    <w:rsid w:val="003B293F"/>
    <w:rsid w:val="003B2DB7"/>
    <w:rsid w:val="003C1517"/>
    <w:rsid w:val="003C569E"/>
    <w:rsid w:val="003C6D6D"/>
    <w:rsid w:val="003C76CB"/>
    <w:rsid w:val="003D04A2"/>
    <w:rsid w:val="003D12E0"/>
    <w:rsid w:val="003D3DB1"/>
    <w:rsid w:val="003E4D6C"/>
    <w:rsid w:val="003E7CBD"/>
    <w:rsid w:val="003F37B2"/>
    <w:rsid w:val="003F78A0"/>
    <w:rsid w:val="003F78FB"/>
    <w:rsid w:val="004017BF"/>
    <w:rsid w:val="00402257"/>
    <w:rsid w:val="00404D2A"/>
    <w:rsid w:val="004055C8"/>
    <w:rsid w:val="0040727A"/>
    <w:rsid w:val="004138C8"/>
    <w:rsid w:val="00413CD0"/>
    <w:rsid w:val="00415F2F"/>
    <w:rsid w:val="0042114D"/>
    <w:rsid w:val="00433016"/>
    <w:rsid w:val="004358B9"/>
    <w:rsid w:val="00440607"/>
    <w:rsid w:val="00440872"/>
    <w:rsid w:val="00441097"/>
    <w:rsid w:val="00441D40"/>
    <w:rsid w:val="004448AC"/>
    <w:rsid w:val="00444EB6"/>
    <w:rsid w:val="00450ED2"/>
    <w:rsid w:val="004534F9"/>
    <w:rsid w:val="00454AE8"/>
    <w:rsid w:val="00454D03"/>
    <w:rsid w:val="00454F9B"/>
    <w:rsid w:val="0046078D"/>
    <w:rsid w:val="00460DCD"/>
    <w:rsid w:val="00463D08"/>
    <w:rsid w:val="004647B6"/>
    <w:rsid w:val="0046737C"/>
    <w:rsid w:val="00467E5E"/>
    <w:rsid w:val="00474B25"/>
    <w:rsid w:val="0047673F"/>
    <w:rsid w:val="00476EAE"/>
    <w:rsid w:val="00481A70"/>
    <w:rsid w:val="004A1098"/>
    <w:rsid w:val="004A1799"/>
    <w:rsid w:val="004A2D06"/>
    <w:rsid w:val="004A3BA2"/>
    <w:rsid w:val="004A3FD6"/>
    <w:rsid w:val="004A447A"/>
    <w:rsid w:val="004B05A6"/>
    <w:rsid w:val="004B3FAE"/>
    <w:rsid w:val="004C1779"/>
    <w:rsid w:val="004C22EE"/>
    <w:rsid w:val="004C2A1E"/>
    <w:rsid w:val="004C79CB"/>
    <w:rsid w:val="004C7ACA"/>
    <w:rsid w:val="004D6DA8"/>
    <w:rsid w:val="004D7CE5"/>
    <w:rsid w:val="004E35E0"/>
    <w:rsid w:val="004E493B"/>
    <w:rsid w:val="004F0C6D"/>
    <w:rsid w:val="004F4EEB"/>
    <w:rsid w:val="005015CF"/>
    <w:rsid w:val="00502A15"/>
    <w:rsid w:val="00506998"/>
    <w:rsid w:val="00507D34"/>
    <w:rsid w:val="00511AF0"/>
    <w:rsid w:val="00512117"/>
    <w:rsid w:val="00512294"/>
    <w:rsid w:val="005151FD"/>
    <w:rsid w:val="005158F2"/>
    <w:rsid w:val="0051740F"/>
    <w:rsid w:val="0052382B"/>
    <w:rsid w:val="00531247"/>
    <w:rsid w:val="005327D1"/>
    <w:rsid w:val="00535D2F"/>
    <w:rsid w:val="005426FD"/>
    <w:rsid w:val="00542C5C"/>
    <w:rsid w:val="00544C92"/>
    <w:rsid w:val="005466B1"/>
    <w:rsid w:val="0055130C"/>
    <w:rsid w:val="00554393"/>
    <w:rsid w:val="00557D46"/>
    <w:rsid w:val="005619DD"/>
    <w:rsid w:val="005643A5"/>
    <w:rsid w:val="00565DD0"/>
    <w:rsid w:val="0056620A"/>
    <w:rsid w:val="00567216"/>
    <w:rsid w:val="0056721B"/>
    <w:rsid w:val="00571706"/>
    <w:rsid w:val="005734EB"/>
    <w:rsid w:val="00575F6F"/>
    <w:rsid w:val="0058085F"/>
    <w:rsid w:val="00580C2E"/>
    <w:rsid w:val="0058332E"/>
    <w:rsid w:val="005843F4"/>
    <w:rsid w:val="00584F78"/>
    <w:rsid w:val="00587F41"/>
    <w:rsid w:val="005903A2"/>
    <w:rsid w:val="005908A4"/>
    <w:rsid w:val="00590A49"/>
    <w:rsid w:val="00596E3B"/>
    <w:rsid w:val="005A1364"/>
    <w:rsid w:val="005A7D7F"/>
    <w:rsid w:val="005B1A7C"/>
    <w:rsid w:val="005B4D26"/>
    <w:rsid w:val="005B52A5"/>
    <w:rsid w:val="005B7A25"/>
    <w:rsid w:val="005C2961"/>
    <w:rsid w:val="005C3731"/>
    <w:rsid w:val="005C699E"/>
    <w:rsid w:val="005D07E1"/>
    <w:rsid w:val="005D0E5F"/>
    <w:rsid w:val="005D11C6"/>
    <w:rsid w:val="005D4BCE"/>
    <w:rsid w:val="005D68FA"/>
    <w:rsid w:val="005D6A1B"/>
    <w:rsid w:val="005D75CE"/>
    <w:rsid w:val="005E28B7"/>
    <w:rsid w:val="005F0C4B"/>
    <w:rsid w:val="005F35CC"/>
    <w:rsid w:val="005F539C"/>
    <w:rsid w:val="005F67F4"/>
    <w:rsid w:val="005F6987"/>
    <w:rsid w:val="005F69FF"/>
    <w:rsid w:val="00600909"/>
    <w:rsid w:val="0060196F"/>
    <w:rsid w:val="00603954"/>
    <w:rsid w:val="0060533C"/>
    <w:rsid w:val="006053E9"/>
    <w:rsid w:val="00605ADF"/>
    <w:rsid w:val="00612677"/>
    <w:rsid w:val="0061393E"/>
    <w:rsid w:val="006141B9"/>
    <w:rsid w:val="0061561A"/>
    <w:rsid w:val="00616E6E"/>
    <w:rsid w:val="00622EAA"/>
    <w:rsid w:val="00624F61"/>
    <w:rsid w:val="00625DA9"/>
    <w:rsid w:val="006263BD"/>
    <w:rsid w:val="006318C4"/>
    <w:rsid w:val="00635083"/>
    <w:rsid w:val="0063527F"/>
    <w:rsid w:val="00641AB9"/>
    <w:rsid w:val="006424CC"/>
    <w:rsid w:val="006467FF"/>
    <w:rsid w:val="006519B8"/>
    <w:rsid w:val="006551E2"/>
    <w:rsid w:val="006575DD"/>
    <w:rsid w:val="006602CE"/>
    <w:rsid w:val="00662491"/>
    <w:rsid w:val="0066612D"/>
    <w:rsid w:val="00667504"/>
    <w:rsid w:val="006709BF"/>
    <w:rsid w:val="00672DA8"/>
    <w:rsid w:val="00674112"/>
    <w:rsid w:val="0067431A"/>
    <w:rsid w:val="00674942"/>
    <w:rsid w:val="0067506B"/>
    <w:rsid w:val="00683B6C"/>
    <w:rsid w:val="00686F8D"/>
    <w:rsid w:val="0069093E"/>
    <w:rsid w:val="00690D5A"/>
    <w:rsid w:val="00693087"/>
    <w:rsid w:val="006932A9"/>
    <w:rsid w:val="006A5D8E"/>
    <w:rsid w:val="006A76C8"/>
    <w:rsid w:val="006B6962"/>
    <w:rsid w:val="006C1347"/>
    <w:rsid w:val="006C4228"/>
    <w:rsid w:val="006C5078"/>
    <w:rsid w:val="006C55E0"/>
    <w:rsid w:val="006D5080"/>
    <w:rsid w:val="006D78B9"/>
    <w:rsid w:val="006E161D"/>
    <w:rsid w:val="006E1D2C"/>
    <w:rsid w:val="006E28AB"/>
    <w:rsid w:val="006E3204"/>
    <w:rsid w:val="006E587D"/>
    <w:rsid w:val="006F18B8"/>
    <w:rsid w:val="006F63EA"/>
    <w:rsid w:val="006F75A2"/>
    <w:rsid w:val="006F7849"/>
    <w:rsid w:val="00703789"/>
    <w:rsid w:val="007060CB"/>
    <w:rsid w:val="00706FB5"/>
    <w:rsid w:val="00710EB1"/>
    <w:rsid w:val="00711BFD"/>
    <w:rsid w:val="00711FA3"/>
    <w:rsid w:val="0071731A"/>
    <w:rsid w:val="00721953"/>
    <w:rsid w:val="00726327"/>
    <w:rsid w:val="007314A8"/>
    <w:rsid w:val="00732E1E"/>
    <w:rsid w:val="007341C4"/>
    <w:rsid w:val="00734258"/>
    <w:rsid w:val="00734CA2"/>
    <w:rsid w:val="00734D1B"/>
    <w:rsid w:val="00735C73"/>
    <w:rsid w:val="007360C5"/>
    <w:rsid w:val="007372F9"/>
    <w:rsid w:val="00737425"/>
    <w:rsid w:val="00740745"/>
    <w:rsid w:val="007411FD"/>
    <w:rsid w:val="00741548"/>
    <w:rsid w:val="007445B8"/>
    <w:rsid w:val="00744B00"/>
    <w:rsid w:val="007460E1"/>
    <w:rsid w:val="00757ED9"/>
    <w:rsid w:val="007664C5"/>
    <w:rsid w:val="00770DC5"/>
    <w:rsid w:val="0077294C"/>
    <w:rsid w:val="00772C27"/>
    <w:rsid w:val="00773C0F"/>
    <w:rsid w:val="00777055"/>
    <w:rsid w:val="00780347"/>
    <w:rsid w:val="00781627"/>
    <w:rsid w:val="00782328"/>
    <w:rsid w:val="007828A7"/>
    <w:rsid w:val="00782996"/>
    <w:rsid w:val="007853E3"/>
    <w:rsid w:val="007923FE"/>
    <w:rsid w:val="0079394A"/>
    <w:rsid w:val="007946C5"/>
    <w:rsid w:val="007A11EA"/>
    <w:rsid w:val="007A2917"/>
    <w:rsid w:val="007A3DE7"/>
    <w:rsid w:val="007A4532"/>
    <w:rsid w:val="007A5475"/>
    <w:rsid w:val="007A62C1"/>
    <w:rsid w:val="007B20FD"/>
    <w:rsid w:val="007B2273"/>
    <w:rsid w:val="007B462C"/>
    <w:rsid w:val="007B46D8"/>
    <w:rsid w:val="007C0E23"/>
    <w:rsid w:val="007C111B"/>
    <w:rsid w:val="007C1C46"/>
    <w:rsid w:val="007C2E63"/>
    <w:rsid w:val="007C3A98"/>
    <w:rsid w:val="007C5931"/>
    <w:rsid w:val="007D14BF"/>
    <w:rsid w:val="007D22F9"/>
    <w:rsid w:val="007D59D8"/>
    <w:rsid w:val="007D78D3"/>
    <w:rsid w:val="007E03EC"/>
    <w:rsid w:val="007E0B7B"/>
    <w:rsid w:val="007E2775"/>
    <w:rsid w:val="007E36E7"/>
    <w:rsid w:val="007E5A7C"/>
    <w:rsid w:val="007F0B43"/>
    <w:rsid w:val="007F4280"/>
    <w:rsid w:val="007F477A"/>
    <w:rsid w:val="007F504E"/>
    <w:rsid w:val="007F743B"/>
    <w:rsid w:val="007F74EA"/>
    <w:rsid w:val="00800241"/>
    <w:rsid w:val="008013D8"/>
    <w:rsid w:val="00801757"/>
    <w:rsid w:val="008031AE"/>
    <w:rsid w:val="008040B3"/>
    <w:rsid w:val="00805520"/>
    <w:rsid w:val="00806C34"/>
    <w:rsid w:val="00810D7A"/>
    <w:rsid w:val="00811C93"/>
    <w:rsid w:val="0081551A"/>
    <w:rsid w:val="00816CD3"/>
    <w:rsid w:val="008173FE"/>
    <w:rsid w:val="0082113A"/>
    <w:rsid w:val="008219C4"/>
    <w:rsid w:val="00822BAF"/>
    <w:rsid w:val="00824A2F"/>
    <w:rsid w:val="00830F8C"/>
    <w:rsid w:val="0083300D"/>
    <w:rsid w:val="008335B9"/>
    <w:rsid w:val="00837EE7"/>
    <w:rsid w:val="00843BE6"/>
    <w:rsid w:val="0084542D"/>
    <w:rsid w:val="00845559"/>
    <w:rsid w:val="00850DB6"/>
    <w:rsid w:val="00851E93"/>
    <w:rsid w:val="00854686"/>
    <w:rsid w:val="00855C69"/>
    <w:rsid w:val="0085704D"/>
    <w:rsid w:val="0086179E"/>
    <w:rsid w:val="00861DC6"/>
    <w:rsid w:val="008644FA"/>
    <w:rsid w:val="00870364"/>
    <w:rsid w:val="008707CA"/>
    <w:rsid w:val="00870D7A"/>
    <w:rsid w:val="00870EAF"/>
    <w:rsid w:val="00871569"/>
    <w:rsid w:val="008740BA"/>
    <w:rsid w:val="0088047B"/>
    <w:rsid w:val="00880C6A"/>
    <w:rsid w:val="00880F79"/>
    <w:rsid w:val="00882013"/>
    <w:rsid w:val="00882CD5"/>
    <w:rsid w:val="008851AD"/>
    <w:rsid w:val="00891224"/>
    <w:rsid w:val="00891D5A"/>
    <w:rsid w:val="00894152"/>
    <w:rsid w:val="008A2DB0"/>
    <w:rsid w:val="008A3117"/>
    <w:rsid w:val="008A3B27"/>
    <w:rsid w:val="008A5607"/>
    <w:rsid w:val="008A70AD"/>
    <w:rsid w:val="008B0F31"/>
    <w:rsid w:val="008B32A3"/>
    <w:rsid w:val="008B611F"/>
    <w:rsid w:val="008B6E07"/>
    <w:rsid w:val="008C0126"/>
    <w:rsid w:val="008C06C2"/>
    <w:rsid w:val="008C0CFD"/>
    <w:rsid w:val="008C3733"/>
    <w:rsid w:val="008C469D"/>
    <w:rsid w:val="008D17BF"/>
    <w:rsid w:val="008D2D63"/>
    <w:rsid w:val="008D4907"/>
    <w:rsid w:val="008D6201"/>
    <w:rsid w:val="008D7A04"/>
    <w:rsid w:val="008E4EBD"/>
    <w:rsid w:val="008E5319"/>
    <w:rsid w:val="008F060D"/>
    <w:rsid w:val="008F1D2B"/>
    <w:rsid w:val="008F3BDB"/>
    <w:rsid w:val="008F7079"/>
    <w:rsid w:val="00901C70"/>
    <w:rsid w:val="00905ED7"/>
    <w:rsid w:val="00911007"/>
    <w:rsid w:val="009118D5"/>
    <w:rsid w:val="00911EBE"/>
    <w:rsid w:val="0092018C"/>
    <w:rsid w:val="00922BF5"/>
    <w:rsid w:val="009247D2"/>
    <w:rsid w:val="00925340"/>
    <w:rsid w:val="009260CE"/>
    <w:rsid w:val="00932550"/>
    <w:rsid w:val="00935321"/>
    <w:rsid w:val="009368C3"/>
    <w:rsid w:val="00937B9B"/>
    <w:rsid w:val="00941E27"/>
    <w:rsid w:val="00941E44"/>
    <w:rsid w:val="00941ECC"/>
    <w:rsid w:val="009439DC"/>
    <w:rsid w:val="00943F2C"/>
    <w:rsid w:val="009441EC"/>
    <w:rsid w:val="009518D3"/>
    <w:rsid w:val="00951BF4"/>
    <w:rsid w:val="00951CD0"/>
    <w:rsid w:val="0095512A"/>
    <w:rsid w:val="0096027A"/>
    <w:rsid w:val="009615E0"/>
    <w:rsid w:val="00961DD0"/>
    <w:rsid w:val="0096643D"/>
    <w:rsid w:val="009666AD"/>
    <w:rsid w:val="0096696D"/>
    <w:rsid w:val="00966FFB"/>
    <w:rsid w:val="00970542"/>
    <w:rsid w:val="009779D0"/>
    <w:rsid w:val="00984932"/>
    <w:rsid w:val="0098547C"/>
    <w:rsid w:val="00985961"/>
    <w:rsid w:val="00987274"/>
    <w:rsid w:val="0099063C"/>
    <w:rsid w:val="00992746"/>
    <w:rsid w:val="00993F16"/>
    <w:rsid w:val="009A35AE"/>
    <w:rsid w:val="009A3827"/>
    <w:rsid w:val="009A41F5"/>
    <w:rsid w:val="009A5E2C"/>
    <w:rsid w:val="009A7040"/>
    <w:rsid w:val="009A7D1E"/>
    <w:rsid w:val="009B0AC4"/>
    <w:rsid w:val="009B2272"/>
    <w:rsid w:val="009B447E"/>
    <w:rsid w:val="009B58C5"/>
    <w:rsid w:val="009C1CD9"/>
    <w:rsid w:val="009D440F"/>
    <w:rsid w:val="009D568B"/>
    <w:rsid w:val="009D574B"/>
    <w:rsid w:val="009E59C3"/>
    <w:rsid w:val="009E647A"/>
    <w:rsid w:val="009E6CA0"/>
    <w:rsid w:val="009E711D"/>
    <w:rsid w:val="009E7427"/>
    <w:rsid w:val="009F09C0"/>
    <w:rsid w:val="009F0CAA"/>
    <w:rsid w:val="009F30A4"/>
    <w:rsid w:val="009F3AA5"/>
    <w:rsid w:val="009F53B8"/>
    <w:rsid w:val="009F6D56"/>
    <w:rsid w:val="00A017C9"/>
    <w:rsid w:val="00A020D2"/>
    <w:rsid w:val="00A05A0B"/>
    <w:rsid w:val="00A07856"/>
    <w:rsid w:val="00A105D9"/>
    <w:rsid w:val="00A120C4"/>
    <w:rsid w:val="00A12E8D"/>
    <w:rsid w:val="00A141A4"/>
    <w:rsid w:val="00A1567D"/>
    <w:rsid w:val="00A16CBD"/>
    <w:rsid w:val="00A25B01"/>
    <w:rsid w:val="00A26DEC"/>
    <w:rsid w:val="00A31D0A"/>
    <w:rsid w:val="00A41E33"/>
    <w:rsid w:val="00A444ED"/>
    <w:rsid w:val="00A44CEF"/>
    <w:rsid w:val="00A64A23"/>
    <w:rsid w:val="00A65C14"/>
    <w:rsid w:val="00A70AF5"/>
    <w:rsid w:val="00A74AFC"/>
    <w:rsid w:val="00A75BBD"/>
    <w:rsid w:val="00A7669C"/>
    <w:rsid w:val="00A76701"/>
    <w:rsid w:val="00A837EA"/>
    <w:rsid w:val="00A84D5B"/>
    <w:rsid w:val="00A86D93"/>
    <w:rsid w:val="00A872E9"/>
    <w:rsid w:val="00A875FF"/>
    <w:rsid w:val="00A95E58"/>
    <w:rsid w:val="00A97139"/>
    <w:rsid w:val="00AA2209"/>
    <w:rsid w:val="00AA2270"/>
    <w:rsid w:val="00AA2CB4"/>
    <w:rsid w:val="00AA2D29"/>
    <w:rsid w:val="00AB0EF9"/>
    <w:rsid w:val="00AB1659"/>
    <w:rsid w:val="00AB4233"/>
    <w:rsid w:val="00AB6E9B"/>
    <w:rsid w:val="00AC157D"/>
    <w:rsid w:val="00AC63D0"/>
    <w:rsid w:val="00AD01EC"/>
    <w:rsid w:val="00AD098B"/>
    <w:rsid w:val="00AD1AB6"/>
    <w:rsid w:val="00AD4992"/>
    <w:rsid w:val="00AD551F"/>
    <w:rsid w:val="00AD72B6"/>
    <w:rsid w:val="00AE1240"/>
    <w:rsid w:val="00AE4EA8"/>
    <w:rsid w:val="00AE51C4"/>
    <w:rsid w:val="00AE532C"/>
    <w:rsid w:val="00AE5541"/>
    <w:rsid w:val="00AE57E3"/>
    <w:rsid w:val="00AE6AF6"/>
    <w:rsid w:val="00AE6CA3"/>
    <w:rsid w:val="00AF0642"/>
    <w:rsid w:val="00AF180D"/>
    <w:rsid w:val="00AF23C3"/>
    <w:rsid w:val="00AF4C9F"/>
    <w:rsid w:val="00B007B8"/>
    <w:rsid w:val="00B06719"/>
    <w:rsid w:val="00B06ACE"/>
    <w:rsid w:val="00B07755"/>
    <w:rsid w:val="00B1280B"/>
    <w:rsid w:val="00B160F9"/>
    <w:rsid w:val="00B20518"/>
    <w:rsid w:val="00B212A4"/>
    <w:rsid w:val="00B21BEF"/>
    <w:rsid w:val="00B258EE"/>
    <w:rsid w:val="00B26BA5"/>
    <w:rsid w:val="00B26F67"/>
    <w:rsid w:val="00B33CD9"/>
    <w:rsid w:val="00B4065E"/>
    <w:rsid w:val="00B4270A"/>
    <w:rsid w:val="00B50470"/>
    <w:rsid w:val="00B53C44"/>
    <w:rsid w:val="00B5657D"/>
    <w:rsid w:val="00B56AAD"/>
    <w:rsid w:val="00B57176"/>
    <w:rsid w:val="00B60CBC"/>
    <w:rsid w:val="00B60DFF"/>
    <w:rsid w:val="00B64B30"/>
    <w:rsid w:val="00B676EB"/>
    <w:rsid w:val="00B72A4E"/>
    <w:rsid w:val="00B7379F"/>
    <w:rsid w:val="00B74694"/>
    <w:rsid w:val="00B74898"/>
    <w:rsid w:val="00B757AD"/>
    <w:rsid w:val="00B8128B"/>
    <w:rsid w:val="00B85D7D"/>
    <w:rsid w:val="00B85F23"/>
    <w:rsid w:val="00B869A8"/>
    <w:rsid w:val="00B87C68"/>
    <w:rsid w:val="00B91426"/>
    <w:rsid w:val="00B92647"/>
    <w:rsid w:val="00BA4AFA"/>
    <w:rsid w:val="00BA5007"/>
    <w:rsid w:val="00BA5837"/>
    <w:rsid w:val="00BA79EF"/>
    <w:rsid w:val="00BB0D3C"/>
    <w:rsid w:val="00BB16CF"/>
    <w:rsid w:val="00BB219F"/>
    <w:rsid w:val="00BB4480"/>
    <w:rsid w:val="00BB4574"/>
    <w:rsid w:val="00BB621C"/>
    <w:rsid w:val="00BB7B33"/>
    <w:rsid w:val="00BC2C94"/>
    <w:rsid w:val="00BC30F7"/>
    <w:rsid w:val="00BC6E05"/>
    <w:rsid w:val="00BD1EA3"/>
    <w:rsid w:val="00BD2016"/>
    <w:rsid w:val="00BD2E05"/>
    <w:rsid w:val="00BD2F42"/>
    <w:rsid w:val="00BD6448"/>
    <w:rsid w:val="00BE1697"/>
    <w:rsid w:val="00BF0031"/>
    <w:rsid w:val="00BF2055"/>
    <w:rsid w:val="00BF2D36"/>
    <w:rsid w:val="00BF3CDB"/>
    <w:rsid w:val="00BF540A"/>
    <w:rsid w:val="00BF5B12"/>
    <w:rsid w:val="00BF6BA0"/>
    <w:rsid w:val="00C01CB3"/>
    <w:rsid w:val="00C120D3"/>
    <w:rsid w:val="00C12135"/>
    <w:rsid w:val="00C13D8B"/>
    <w:rsid w:val="00C1446C"/>
    <w:rsid w:val="00C172FA"/>
    <w:rsid w:val="00C22180"/>
    <w:rsid w:val="00C252AF"/>
    <w:rsid w:val="00C275FA"/>
    <w:rsid w:val="00C320FB"/>
    <w:rsid w:val="00C43C53"/>
    <w:rsid w:val="00C44474"/>
    <w:rsid w:val="00C44E32"/>
    <w:rsid w:val="00C46E41"/>
    <w:rsid w:val="00C4793F"/>
    <w:rsid w:val="00C51037"/>
    <w:rsid w:val="00C52CB3"/>
    <w:rsid w:val="00C531CD"/>
    <w:rsid w:val="00C55749"/>
    <w:rsid w:val="00C55897"/>
    <w:rsid w:val="00C572E7"/>
    <w:rsid w:val="00C638E6"/>
    <w:rsid w:val="00C664A4"/>
    <w:rsid w:val="00C67624"/>
    <w:rsid w:val="00C67FBA"/>
    <w:rsid w:val="00C75672"/>
    <w:rsid w:val="00C75A19"/>
    <w:rsid w:val="00C77776"/>
    <w:rsid w:val="00C85CF0"/>
    <w:rsid w:val="00C912F7"/>
    <w:rsid w:val="00C913D8"/>
    <w:rsid w:val="00C91677"/>
    <w:rsid w:val="00C93D18"/>
    <w:rsid w:val="00C93D1F"/>
    <w:rsid w:val="00C94C99"/>
    <w:rsid w:val="00C94DE5"/>
    <w:rsid w:val="00C97933"/>
    <w:rsid w:val="00CA060B"/>
    <w:rsid w:val="00CA111B"/>
    <w:rsid w:val="00CA275C"/>
    <w:rsid w:val="00CA486A"/>
    <w:rsid w:val="00CA4F7F"/>
    <w:rsid w:val="00CA6946"/>
    <w:rsid w:val="00CA6BC4"/>
    <w:rsid w:val="00CA70C8"/>
    <w:rsid w:val="00CA7CFC"/>
    <w:rsid w:val="00CB560D"/>
    <w:rsid w:val="00CB6417"/>
    <w:rsid w:val="00CC1367"/>
    <w:rsid w:val="00CC1960"/>
    <w:rsid w:val="00CC5E8E"/>
    <w:rsid w:val="00CC7F31"/>
    <w:rsid w:val="00CD092D"/>
    <w:rsid w:val="00CD128E"/>
    <w:rsid w:val="00CD1C2E"/>
    <w:rsid w:val="00CE0FDF"/>
    <w:rsid w:val="00CE4D57"/>
    <w:rsid w:val="00CE58EF"/>
    <w:rsid w:val="00CE7014"/>
    <w:rsid w:val="00CE73FC"/>
    <w:rsid w:val="00CE765A"/>
    <w:rsid w:val="00CF0891"/>
    <w:rsid w:val="00CF0905"/>
    <w:rsid w:val="00CF5A01"/>
    <w:rsid w:val="00D019D2"/>
    <w:rsid w:val="00D04E98"/>
    <w:rsid w:val="00D070E1"/>
    <w:rsid w:val="00D07AF0"/>
    <w:rsid w:val="00D1462A"/>
    <w:rsid w:val="00D14FED"/>
    <w:rsid w:val="00D21EF5"/>
    <w:rsid w:val="00D220A6"/>
    <w:rsid w:val="00D22BB3"/>
    <w:rsid w:val="00D2442A"/>
    <w:rsid w:val="00D27967"/>
    <w:rsid w:val="00D31529"/>
    <w:rsid w:val="00D327AD"/>
    <w:rsid w:val="00D34106"/>
    <w:rsid w:val="00D37019"/>
    <w:rsid w:val="00D37051"/>
    <w:rsid w:val="00D45FB3"/>
    <w:rsid w:val="00D501D2"/>
    <w:rsid w:val="00D551A5"/>
    <w:rsid w:val="00D565B6"/>
    <w:rsid w:val="00D579E3"/>
    <w:rsid w:val="00D607F7"/>
    <w:rsid w:val="00D63484"/>
    <w:rsid w:val="00D63D10"/>
    <w:rsid w:val="00D65835"/>
    <w:rsid w:val="00D738FA"/>
    <w:rsid w:val="00D758CC"/>
    <w:rsid w:val="00D75BB3"/>
    <w:rsid w:val="00D84AE2"/>
    <w:rsid w:val="00D85C23"/>
    <w:rsid w:val="00D86ACD"/>
    <w:rsid w:val="00D9182A"/>
    <w:rsid w:val="00D93BF9"/>
    <w:rsid w:val="00D97B0E"/>
    <w:rsid w:val="00DA086F"/>
    <w:rsid w:val="00DA3552"/>
    <w:rsid w:val="00DA5ADE"/>
    <w:rsid w:val="00DA6C56"/>
    <w:rsid w:val="00DA73CF"/>
    <w:rsid w:val="00DB1E11"/>
    <w:rsid w:val="00DB2503"/>
    <w:rsid w:val="00DB2C41"/>
    <w:rsid w:val="00DB3B45"/>
    <w:rsid w:val="00DB43D5"/>
    <w:rsid w:val="00DB5CD2"/>
    <w:rsid w:val="00DB6A19"/>
    <w:rsid w:val="00DB6FC9"/>
    <w:rsid w:val="00DB70BC"/>
    <w:rsid w:val="00DB7EDF"/>
    <w:rsid w:val="00DC5250"/>
    <w:rsid w:val="00DC528C"/>
    <w:rsid w:val="00DC7775"/>
    <w:rsid w:val="00DD48D3"/>
    <w:rsid w:val="00DD7B1D"/>
    <w:rsid w:val="00DE1FBB"/>
    <w:rsid w:val="00DE4804"/>
    <w:rsid w:val="00DF02AE"/>
    <w:rsid w:val="00DF097B"/>
    <w:rsid w:val="00DF4F3E"/>
    <w:rsid w:val="00DF790F"/>
    <w:rsid w:val="00DF7A79"/>
    <w:rsid w:val="00E04AF9"/>
    <w:rsid w:val="00E0777B"/>
    <w:rsid w:val="00E1037D"/>
    <w:rsid w:val="00E177A9"/>
    <w:rsid w:val="00E2083E"/>
    <w:rsid w:val="00E21F96"/>
    <w:rsid w:val="00E27451"/>
    <w:rsid w:val="00E309BB"/>
    <w:rsid w:val="00E31EA4"/>
    <w:rsid w:val="00E322EF"/>
    <w:rsid w:val="00E35DB7"/>
    <w:rsid w:val="00E37F65"/>
    <w:rsid w:val="00E40136"/>
    <w:rsid w:val="00E45C3B"/>
    <w:rsid w:val="00E4688D"/>
    <w:rsid w:val="00E5026E"/>
    <w:rsid w:val="00E576D1"/>
    <w:rsid w:val="00E6066F"/>
    <w:rsid w:val="00E64902"/>
    <w:rsid w:val="00E65173"/>
    <w:rsid w:val="00E7022F"/>
    <w:rsid w:val="00E7140B"/>
    <w:rsid w:val="00E73B9E"/>
    <w:rsid w:val="00E73ED0"/>
    <w:rsid w:val="00E800F2"/>
    <w:rsid w:val="00E80AA1"/>
    <w:rsid w:val="00E80E54"/>
    <w:rsid w:val="00E83624"/>
    <w:rsid w:val="00E9552D"/>
    <w:rsid w:val="00E96FBD"/>
    <w:rsid w:val="00EA056E"/>
    <w:rsid w:val="00EA1B38"/>
    <w:rsid w:val="00EA2964"/>
    <w:rsid w:val="00EA2D64"/>
    <w:rsid w:val="00EA36E5"/>
    <w:rsid w:val="00EB47B1"/>
    <w:rsid w:val="00EC2BD0"/>
    <w:rsid w:val="00EC5FCF"/>
    <w:rsid w:val="00EC7065"/>
    <w:rsid w:val="00ED291A"/>
    <w:rsid w:val="00ED4F74"/>
    <w:rsid w:val="00ED5425"/>
    <w:rsid w:val="00ED6C69"/>
    <w:rsid w:val="00ED77DD"/>
    <w:rsid w:val="00ED799A"/>
    <w:rsid w:val="00EE2DEF"/>
    <w:rsid w:val="00EE7DC5"/>
    <w:rsid w:val="00EF0997"/>
    <w:rsid w:val="00EF76F1"/>
    <w:rsid w:val="00F02889"/>
    <w:rsid w:val="00F0671A"/>
    <w:rsid w:val="00F07933"/>
    <w:rsid w:val="00F10F53"/>
    <w:rsid w:val="00F1235F"/>
    <w:rsid w:val="00F12C75"/>
    <w:rsid w:val="00F14534"/>
    <w:rsid w:val="00F155B3"/>
    <w:rsid w:val="00F20738"/>
    <w:rsid w:val="00F20819"/>
    <w:rsid w:val="00F21FB4"/>
    <w:rsid w:val="00F24CE8"/>
    <w:rsid w:val="00F31E86"/>
    <w:rsid w:val="00F32A53"/>
    <w:rsid w:val="00F33CD7"/>
    <w:rsid w:val="00F37100"/>
    <w:rsid w:val="00F41804"/>
    <w:rsid w:val="00F4329E"/>
    <w:rsid w:val="00F446AE"/>
    <w:rsid w:val="00F45305"/>
    <w:rsid w:val="00F454AB"/>
    <w:rsid w:val="00F46BCA"/>
    <w:rsid w:val="00F500D3"/>
    <w:rsid w:val="00F52088"/>
    <w:rsid w:val="00F53F6E"/>
    <w:rsid w:val="00F5546F"/>
    <w:rsid w:val="00F55C53"/>
    <w:rsid w:val="00F5764A"/>
    <w:rsid w:val="00F62E75"/>
    <w:rsid w:val="00F6418F"/>
    <w:rsid w:val="00F64C4D"/>
    <w:rsid w:val="00F655BF"/>
    <w:rsid w:val="00F722FC"/>
    <w:rsid w:val="00F7289D"/>
    <w:rsid w:val="00F76D81"/>
    <w:rsid w:val="00F77F6A"/>
    <w:rsid w:val="00F80430"/>
    <w:rsid w:val="00F817F6"/>
    <w:rsid w:val="00F83F79"/>
    <w:rsid w:val="00F85455"/>
    <w:rsid w:val="00F8578C"/>
    <w:rsid w:val="00F92CCD"/>
    <w:rsid w:val="00F92CEE"/>
    <w:rsid w:val="00F93364"/>
    <w:rsid w:val="00F946BF"/>
    <w:rsid w:val="00FA0AEF"/>
    <w:rsid w:val="00FA0B09"/>
    <w:rsid w:val="00FA4946"/>
    <w:rsid w:val="00FA4CC8"/>
    <w:rsid w:val="00FA7F60"/>
    <w:rsid w:val="00FA7FA5"/>
    <w:rsid w:val="00FB1076"/>
    <w:rsid w:val="00FB1334"/>
    <w:rsid w:val="00FB2C21"/>
    <w:rsid w:val="00FC06DA"/>
    <w:rsid w:val="00FC5878"/>
    <w:rsid w:val="00FD1773"/>
    <w:rsid w:val="00FD43E1"/>
    <w:rsid w:val="00FD5458"/>
    <w:rsid w:val="00FE25BF"/>
    <w:rsid w:val="00FE6231"/>
    <w:rsid w:val="00FE68DB"/>
    <w:rsid w:val="00FE7EA1"/>
    <w:rsid w:val="00FF0D57"/>
    <w:rsid w:val="00FF19A4"/>
    <w:rsid w:val="00FF4C24"/>
    <w:rsid w:val="00FF4EF3"/>
    <w:rsid w:val="00FF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953"/>
    <o:shapelayout v:ext="edit">
      <o:idmap v:ext="edit" data="1,3,4,5,6,7"/>
      <o:rules v:ext="edit">
        <o:r id="V:Rule1" type="connector" idref="#_x0000_s7375"/>
        <o:r id="V:Rule2" type="connector" idref="#_x0000_s6831"/>
        <o:r id="V:Rule3" type="connector" idref="#_x0000_s7332"/>
        <o:r id="V:Rule4" type="connector" idref="#_x0000_s7483"/>
        <o:r id="V:Rule5" type="connector" idref="#_x0000_s7596"/>
        <o:r id="V:Rule6" type="connector" idref="#_x0000_s7351"/>
        <o:r id="V:Rule7" type="connector" idref="#_x0000_s7310"/>
        <o:r id="V:Rule8" type="connector" idref="#_x0000_s7617"/>
        <o:r id="V:Rule9" type="connector" idref="#_x0000_s7264"/>
        <o:r id="V:Rule10" type="connector" idref="#_x0000_s7132"/>
        <o:r id="V:Rule11" type="connector" idref="#_x0000_s6928"/>
        <o:r id="V:Rule12" type="connector" idref="#_x0000_s7657"/>
        <o:r id="V:Rule13" type="connector" idref="#_x0000_s7216"/>
        <o:r id="V:Rule14" type="connector" idref="#_x0000_s7782"/>
        <o:r id="V:Rule15" type="connector" idref="#_x0000_s5244"/>
        <o:r id="V:Rule16" type="connector" idref="#_x0000_s7107"/>
        <o:r id="V:Rule17" type="connector" idref="#_x0000_s7110"/>
        <o:r id="V:Rule18" type="connector" idref="#_x0000_s7089"/>
        <o:r id="V:Rule19" type="connector" idref="#_x0000_s7946"/>
        <o:r id="V:Rule20" type="connector" idref="#_x0000_s7307"/>
        <o:r id="V:Rule21" type="connector" idref="#_x0000_s7237"/>
        <o:r id="V:Rule22" type="connector" idref="#_x0000_s7229"/>
        <o:r id="V:Rule23" type="connector" idref="#_x0000_s6787"/>
        <o:r id="V:Rule24" type="connector" idref="#_x0000_s7029"/>
        <o:r id="V:Rule25" type="connector" idref="#_x0000_s7701"/>
        <o:r id="V:Rule26" type="connector" idref="#_x0000_s7368"/>
        <o:r id="V:Rule27" type="connector" idref="#_x0000_s7766"/>
        <o:r id="V:Rule28" type="connector" idref="#_x0000_s7754"/>
        <o:r id="V:Rule29" type="connector" idref="#_x0000_s7609"/>
        <o:r id="V:Rule30" type="connector" idref="#_x0000_s7674"/>
        <o:r id="V:Rule31" type="connector" idref="#_x0000_s6981"/>
        <o:r id="V:Rule32" type="connector" idref="#_x0000_s7415"/>
        <o:r id="V:Rule33" type="connector" idref="#_x0000_s7092"/>
        <o:r id="V:Rule34" type="connector" idref="#_x0000_s6906"/>
        <o:r id="V:Rule35" type="connector" idref="#_x0000_s6305"/>
        <o:r id="V:Rule36" type="connector" idref="#_x0000_s7064"/>
        <o:r id="V:Rule37" type="connector" idref="#_x0000_s7635"/>
        <o:r id="V:Rule38" type="connector" idref="#_x0000_s7805"/>
        <o:r id="V:Rule39" type="connector" idref="#_x0000_s7655"/>
        <o:r id="V:Rule40" type="connector" idref="#_x0000_s7784"/>
        <o:r id="V:Rule41" type="connector" idref="#_x0000_s7187"/>
        <o:r id="V:Rule42" type="connector" idref="#_x0000_s7176"/>
        <o:r id="V:Rule43" type="connector" idref="#_x0000_s7378"/>
        <o:r id="V:Rule44" type="connector" idref="#_x0000_s7528"/>
        <o:r id="V:Rule45" type="connector" idref="#_x0000_s7218"/>
        <o:r id="V:Rule46" type="connector" idref="#_x0000_s7525"/>
        <o:r id="V:Rule47" type="connector" idref="#_x0000_s6846"/>
        <o:r id="V:Rule48" type="connector" idref="#_x0000_s7333"/>
        <o:r id="V:Rule49" type="connector" idref="#_x0000_s7162"/>
        <o:r id="V:Rule50" type="connector" idref="#_x0000_s6983"/>
        <o:r id="V:Rule51" type="connector" idref="#_x0000_s7380"/>
        <o:r id="V:Rule52" type="connector" idref="#_x0000_s7949"/>
        <o:r id="V:Rule53" type="connector" idref="#_x0000_s7273"/>
        <o:r id="V:Rule54" type="connector" idref="#_x0000_s6943"/>
        <o:r id="V:Rule55" type="connector" idref="#_x0000_s7505"/>
        <o:r id="V:Rule56" type="connector" idref="#_x0000_s7768"/>
        <o:r id="V:Rule57" type="connector" idref="#_x0000_s6286"/>
        <o:r id="V:Rule58" type="connector" idref="#_x0000_s7170"/>
        <o:r id="V:Rule59" type="connector" idref="#_x0000_s7551"/>
        <o:r id="V:Rule60" type="connector" idref="#_x0000_s7063"/>
        <o:r id="V:Rule61" type="connector" idref="#_x0000_s6824"/>
        <o:r id="V:Rule62" type="connector" idref="#_x0000_s7173"/>
        <o:r id="V:Rule63" type="connector" idref="#_x0000_s7138"/>
        <o:r id="V:Rule64" type="connector" idref="#_x0000_s7152"/>
        <o:r id="V:Rule65" type="connector" idref="#_x0000_s7548"/>
        <o:r id="V:Rule66" type="connector" idref="#_x0000_s7371"/>
        <o:r id="V:Rule67" type="connector" idref="#_x0000_s6213"/>
        <o:r id="V:Rule68" type="connector" idref="#_x0000_s7675"/>
        <o:r id="V:Rule69" type="connector" idref="#_x0000_s6915"/>
        <o:r id="V:Rule70" type="connector" idref="#_x0000_s7792"/>
        <o:r id="V:Rule71" type="connector" idref="#_x0000_s7774"/>
        <o:r id="V:Rule72" type="connector" idref="#_x0000_s6869"/>
        <o:r id="V:Rule73" type="connector" idref="#_x0000_s7728"/>
        <o:r id="V:Rule74" type="connector" idref="#_x0000_s6262"/>
        <o:r id="V:Rule75" type="connector" idref="#_x0000_s7773"/>
        <o:r id="V:Rule76" type="connector" idref="#_x0000_s7569"/>
        <o:r id="V:Rule77" type="connector" idref="#_x0000_s6793"/>
        <o:r id="V:Rule78" type="connector" idref="#_x0000_s6801"/>
        <o:r id="V:Rule79" type="connector" idref="#_x0000_s7423"/>
        <o:r id="V:Rule80" type="connector" idref="#_x0000_s7275"/>
        <o:r id="V:Rule81" type="connector" idref="#_x0000_s7128"/>
        <o:r id="V:Rule82" type="connector" idref="#_x0000_s7487"/>
        <o:r id="V:Rule83" type="connector" idref="#_x0000_s7449"/>
        <o:r id="V:Rule84" type="connector" idref="#_x0000_s7190"/>
        <o:r id="V:Rule85" type="connector" idref="#_x0000_s7638"/>
        <o:r id="V:Rule86" type="connector" idref="#_x0000_s7801"/>
        <o:r id="V:Rule87" type="connector" idref="#_x0000_s7214"/>
        <o:r id="V:Rule88" type="connector" idref="#_x0000_s7203"/>
        <o:r id="V:Rule89" type="connector" idref="#_x0000_s7124"/>
        <o:r id="V:Rule90" type="connector" idref="#_x0000_s7700"/>
        <o:r id="V:Rule91" type="connector" idref="#_x0000_s7328"/>
        <o:r id="V:Rule92" type="connector" idref="#_x0000_s6864"/>
        <o:r id="V:Rule93" type="connector" idref="#_x0000_s6812"/>
        <o:r id="V:Rule94" type="connector" idref="#_x0000_s7324"/>
        <o:r id="V:Rule95" type="connector" idref="#_x0000_s6807"/>
        <o:r id="V:Rule96" type="connector" idref="#_x0000_s7102"/>
        <o:r id="V:Rule97" type="connector" idref="#_x0000_s7595"/>
        <o:r id="V:Rule98" type="connector" idref="#_x0000_s6833"/>
        <o:r id="V:Rule99" type="connector" idref="#_x0000_s7260"/>
        <o:r id="V:Rule100" type="connector" idref="#_x0000_s7027"/>
        <o:r id="V:Rule101" type="connector" idref="#_x0000_s7239"/>
        <o:r id="V:Rule102" type="connector" idref="#_x0000_s7699"/>
        <o:r id="V:Rule103" type="connector" idref="#_x0000_s7363"/>
        <o:r id="V:Rule104" type="connector" idref="#_x0000_s7081"/>
        <o:r id="V:Rule105" type="connector" idref="#_x0000_s6909"/>
        <o:r id="V:Rule106" type="connector" idref="#_x0000_s7087"/>
        <o:r id="V:Rule107" type="connector" idref="#_x0000_s7149"/>
        <o:r id="V:Rule108" type="connector" idref="#_x0000_s6929"/>
        <o:r id="V:Rule109" type="connector" idref="#_x0000_s6934"/>
        <o:r id="V:Rule110" type="connector" idref="#_x0000_s7565"/>
        <o:r id="V:Rule111" type="connector" idref="#_x0000_s7513"/>
        <o:r id="V:Rule112" type="connector" idref="#_x0000_s7035"/>
        <o:r id="V:Rule113" type="connector" idref="#_x0000_s7137"/>
        <o:r id="V:Rule114" type="connector" idref="#_x0000_s6899"/>
        <o:r id="V:Rule115" type="connector" idref="#_x0000_s7764"/>
        <o:r id="V:Rule116" type="connector" idref="#_x0000_s7748"/>
        <o:r id="V:Rule117" type="connector" idref="#_x0000_s7660"/>
        <o:r id="V:Rule118" type="connector" idref="#_x0000_s7347"/>
        <o:r id="V:Rule119" type="connector" idref="#_x0000_s7622"/>
        <o:r id="V:Rule120" type="connector" idref="#_x0000_s6880"/>
        <o:r id="V:Rule121" type="connector" idref="#_x0000_s7329"/>
        <o:r id="V:Rule122" type="connector" idref="#_x0000_s7504"/>
        <o:r id="V:Rule123" type="connector" idref="#_x0000_s7028"/>
        <o:r id="V:Rule124" type="connector" idref="#_x0000_s7112"/>
        <o:r id="V:Rule125" type="connector" idref="#_x0000_s7034"/>
        <o:r id="V:Rule126" type="connector" idref="#_x0000_s6877"/>
        <o:r id="V:Rule127" type="connector" idref="#_x0000_s7682"/>
        <o:r id="V:Rule128" type="connector" idref="#_x0000_s7446"/>
        <o:r id="V:Rule129" type="connector" idref="#_x0000_s6825"/>
        <o:r id="V:Rule130" type="connector" idref="#_x0000_s7554"/>
        <o:r id="V:Rule131" type="connector" idref="#_x0000_s7626"/>
        <o:r id="V:Rule132" type="connector" idref="#_x0000_s7129"/>
        <o:r id="V:Rule133" type="connector" idref="#_x0000_s7109"/>
        <o:r id="V:Rule134" type="connector" idref="#_x0000_s7281"/>
        <o:r id="V:Rule135" type="connector" idref="#_x0000_s6860"/>
        <o:r id="V:Rule136" type="connector" idref="#_x0000_s7396"/>
        <o:r id="V:Rule137" type="connector" idref="#_x0000_s7045"/>
        <o:r id="V:Rule138" type="connector" idref="#_x0000_s7457"/>
        <o:r id="V:Rule139" type="connector" idref="#_x0000_s7151"/>
        <o:r id="V:Rule140" type="connector" idref="#_x0000_s6967"/>
        <o:r id="V:Rule141" type="connector" idref="#_x0000_s7589"/>
        <o:r id="V:Rule142" type="connector" idref="#_x0000_s7718"/>
        <o:r id="V:Rule143" type="connector" idref="#_x0000_s7043"/>
        <o:r id="V:Rule144" type="connector" idref="#_x0000_s7331"/>
        <o:r id="V:Rule145" type="connector" idref="#_x0000_s6218"/>
        <o:r id="V:Rule146" type="connector" idref="#_x0000_s7381"/>
        <o:r id="V:Rule147" type="connector" idref="#_x0000_s6911"/>
        <o:r id="V:Rule148" type="connector" idref="#_x0000_s7072"/>
        <o:r id="V:Rule149" type="connector" idref="#_x0000_s7023"/>
        <o:r id="V:Rule150" type="connector" idref="#_x0000_s6214"/>
        <o:r id="V:Rule151" type="connector" idref="#_x0000_s7440"/>
        <o:r id="V:Rule152" type="connector" idref="#_x0000_s7241"/>
        <o:r id="V:Rule153" type="connector" idref="#_x0000_s7726"/>
        <o:r id="V:Rule154" type="connector" idref="#_x0000_s7546"/>
        <o:r id="V:Rule155" type="connector" idref="#_x0000_s7578"/>
        <o:r id="V:Rule156" type="connector" idref="#_x0000_s6973"/>
        <o:r id="V:Rule157" type="connector" idref="#_x0000_s7498"/>
        <o:r id="V:Rule158" type="connector" idref="#_x0000_s7286"/>
        <o:r id="V:Rule159" type="connector" idref="#_x0000_s7658"/>
        <o:r id="V:Rule160" type="connector" idref="#_x0000_s6958"/>
        <o:r id="V:Rule161" type="connector" idref="#_x0000_s7392"/>
        <o:r id="V:Rule162" type="connector" idref="#_x0000_s6281"/>
        <o:r id="V:Rule163" type="connector" idref="#_x0000_s7570"/>
        <o:r id="V:Rule164" type="connector" idref="#_x0000_s6980"/>
        <o:r id="V:Rule165" type="connector" idref="#_x0000_s7186"/>
        <o:r id="V:Rule166" type="connector" idref="#_x0000_s7088"/>
        <o:r id="V:Rule167" type="connector" idref="#_x0000_s7725"/>
        <o:r id="V:Rule168" type="connector" idref="#_x0000_s7492"/>
        <o:r id="V:Rule169" type="connector" idref="#_x0000_s7478"/>
        <o:r id="V:Rule170" type="connector" idref="#_x0000_s6849"/>
        <o:r id="V:Rule171" type="connector" idref="#_x0000_s7693"/>
        <o:r id="V:Rule172" type="connector" idref="#_x0000_s7115"/>
        <o:r id="V:Rule173" type="connector" idref="#_x0000_s6798"/>
        <o:r id="V:Rule174" type="connector" idref="#_x0000_s6289"/>
        <o:r id="V:Rule175" type="connector" idref="#_x0000_s7543"/>
        <o:r id="V:Rule176" type="connector" idref="#_x0000_s7631"/>
        <o:r id="V:Rule177" type="connector" idref="#_x0000_s6904"/>
        <o:r id="V:Rule178" type="connector" idref="#_x0000_s7223"/>
        <o:r id="V:Rule179" type="connector" idref="#_x0000_s7758"/>
        <o:r id="V:Rule180" type="connector" idref="#_x0000_s7759"/>
        <o:r id="V:Rule181" type="connector" idref="#_x0000_s7538"/>
        <o:r id="V:Rule182" type="connector" idref="#_x0000_s6307"/>
        <o:r id="V:Rule183" type="connector" idref="#_x0000_s6304"/>
        <o:r id="V:Rule184" type="connector" idref="#_x0000_s7150"/>
        <o:r id="V:Rule185" type="connector" idref="#_x0000_s7393"/>
        <o:r id="V:Rule186" type="connector" idref="#_x0000_s7555"/>
        <o:r id="V:Rule187" type="connector" idref="#_x0000_s7050"/>
        <o:r id="V:Rule188" type="connector" idref="#_x0000_s7353"/>
        <o:r id="V:Rule189" type="connector" idref="#_x0000_s7687"/>
        <o:r id="V:Rule190" type="connector" idref="#_x0000_s7627"/>
        <o:r id="V:Rule191" type="connector" idref="#_x0000_s7265"/>
        <o:r id="V:Rule192" type="connector" idref="#_x0000_s7479"/>
        <o:r id="V:Rule193" type="connector" idref="#_x0000_s7376"/>
        <o:r id="V:Rule194" type="connector" idref="#_x0000_s7465"/>
        <o:r id="V:Rule195" type="connector" idref="#_x0000_s7785"/>
        <o:r id="V:Rule196" type="connector" idref="#_x0000_s7786"/>
        <o:r id="V:Rule197" type="connector" idref="#_x0000_s7553"/>
        <o:r id="V:Rule198" type="connector" idref="#_x0000_s6996"/>
        <o:r id="V:Rule199" type="connector" idref="#_x0000_s7778"/>
        <o:r id="V:Rule200" type="connector" idref="#_x0000_s7143"/>
        <o:r id="V:Rule201" type="connector" idref="#_x0000_s7688"/>
        <o:r id="V:Rule202" type="connector" idref="#_x0000_s7474"/>
        <o:r id="V:Rule203" type="connector" idref="#_x0000_s7466"/>
        <o:r id="V:Rule204" type="connector" idref="#_x0000_s6955"/>
        <o:r id="V:Rule205" type="connector" idref="#_x0000_s7252"/>
        <o:r id="V:Rule206" type="connector" idref="#_x0000_s7679"/>
        <o:r id="V:Rule207" type="connector" idref="#_x0000_s7114"/>
        <o:r id="V:Rule208" type="connector" idref="#_x0000_s7683"/>
        <o:r id="V:Rule209" type="connector" idref="#_x0000_s7153"/>
        <o:r id="V:Rule210" type="connector" idref="#_x0000_s7698"/>
        <o:r id="V:Rule211" type="connector" idref="#_x0000_s7640"/>
        <o:r id="V:Rule212" type="connector" idref="#_x0000_s5250"/>
        <o:r id="V:Rule213" type="connector" idref="#_x0000_s7737"/>
        <o:r id="V:Rule214" type="connector" idref="#_x0000_s5259"/>
        <o:r id="V:Rule215" type="connector" idref="#_x0000_s7379"/>
        <o:r id="V:Rule216" type="connector" idref="#_x0000_s5245"/>
        <o:r id="V:Rule217" type="connector" idref="#_x0000_s6280"/>
        <o:r id="V:Rule218" type="connector" idref="#_x0000_s7003"/>
        <o:r id="V:Rule219" type="connector" idref="#_x0000_s7303"/>
        <o:r id="V:Rule220" type="connector" idref="#_x0000_s7108"/>
        <o:r id="V:Rule221" type="connector" idref="#_x0000_s7753"/>
        <o:r id="V:Rule222" type="connector" idref="#_x0000_s7601"/>
        <o:r id="V:Rule223" type="connector" idref="#_x0000_s7530"/>
        <o:r id="V:Rule224" type="connector" idref="#_x0000_s7542"/>
        <o:r id="V:Rule225" type="connector" idref="#_x0000_s7198"/>
        <o:r id="V:Rule226" type="connector" idref="#_x0000_s7240"/>
        <o:r id="V:Rule227" type="connector" idref="#_x0000_s7461"/>
        <o:r id="V:Rule228" type="connector" idref="#_x0000_s6902"/>
        <o:r id="V:Rule229" type="connector" idref="#_x0000_s7283"/>
        <o:r id="V:Rule230" type="connector" idref="#_x0000_s7282"/>
        <o:r id="V:Rule231" type="connector" idref="#_x0000_s6942"/>
        <o:r id="V:Rule232" type="connector" idref="#_x0000_s7142"/>
        <o:r id="V:Rule233" type="connector" idref="#_x0000_s7362"/>
        <o:r id="V:Rule234" type="connector" idref="#_x0000_s7575"/>
        <o:r id="V:Rule235" type="connector" idref="#_x0000_s7236"/>
        <o:r id="V:Rule236" type="connector" idref="#_x0000_s6855"/>
        <o:r id="V:Rule237" type="connector" idref="#_x0000_s7482"/>
        <o:r id="V:Rule238" type="connector" idref="#_x0000_s7334"/>
        <o:r id="V:Rule239" type="connector" idref="#_x0000_s6924"/>
        <o:r id="V:Rule240" type="connector" idref="#_x0000_s7219"/>
        <o:r id="V:Rule241" type="connector" idref="#_x0000_s7451"/>
        <o:r id="V:Rule242" type="connector" idref="#_x0000_s7716"/>
        <o:r id="V:Rule243" type="connector" idref="#_x0000_s7280"/>
        <o:r id="V:Rule244" type="connector" idref="#_x0000_s7501"/>
        <o:r id="V:Rule245" type="connector" idref="#_x0000_s7101"/>
        <o:r id="V:Rule246" type="connector" idref="#_x0000_s7590"/>
        <o:r id="V:Rule247" type="connector" idref="#_x0000_s7387"/>
        <o:r id="V:Rule248" type="connector" idref="#_x0000_s6818"/>
        <o:r id="V:Rule249" type="connector" idref="#_x0000_s7802"/>
        <o:r id="V:Rule250" type="connector" idref="#_x0000_s7276"/>
        <o:r id="V:Rule251" type="connector" idref="#_x0000_s6806"/>
        <o:r id="V:Rule252" type="connector" idref="#_x0000_s7441"/>
        <o:r id="V:Rule253" type="connector" idref="#_x0000_s7923"/>
        <o:r id="V:Rule254" type="connector" idref="#_x0000_s6311"/>
        <o:r id="V:Rule255" type="connector" idref="#_x0000_s7398"/>
        <o:r id="V:Rule256" type="connector" idref="#_x0000_s6804"/>
        <o:r id="V:Rule257" type="connector" idref="#_x0000_s7410"/>
        <o:r id="V:Rule258" type="connector" idref="#_x0000_s7133"/>
        <o:r id="V:Rule259" type="connector" idref="#_x0000_s7924"/>
        <o:r id="V:Rule260" type="connector" idref="#_x0000_s7311"/>
        <o:r id="V:Rule261" type="connector" idref="#_x0000_s7243"/>
        <o:r id="V:Rule262" type="connector" idref="#_x0000_s7388"/>
        <o:r id="V:Rule263" type="connector" idref="#_x0000_s7051"/>
        <o:r id="V:Rule264" type="connector" idref="#_x0000_s7306"/>
        <o:r id="V:Rule265" type="connector" idref="#_x0000_s7269"/>
        <o:r id="V:Rule266" type="connector" idref="#_x0000_s6272"/>
        <o:r id="V:Rule267" type="connector" idref="#_x0000_s7374"/>
        <o:r id="V:Rule268" type="connector" idref="#_x0000_s7020"/>
        <o:r id="V:Rule269" type="connector" idref="#_x0000_s6298"/>
        <o:r id="V:Rule270" type="connector" idref="#_x0000_s7105"/>
        <o:r id="V:Rule271" type="connector" idref="#_x0000_s6284"/>
        <o:r id="V:Rule272" type="connector" idref="#_x0000_s6895"/>
        <o:r id="V:Rule273" type="connector" idref="#_x0000_s6962"/>
        <o:r id="V:Rule274" type="connector" idref="#_x0000_s6999"/>
        <o:r id="V:Rule275" type="connector" idref="#_x0000_s7460"/>
        <o:r id="V:Rule276" type="connector" idref="#_x0000_s7295"/>
        <o:r id="V:Rule277" type="connector" idref="#_x0000_s6947"/>
        <o:r id="V:Rule278" type="connector" idref="#_x0000_s7740"/>
        <o:r id="V:Rule279" type="connector" idref="#_x0000_s7401"/>
        <o:r id="V:Rule280" type="connector" idref="#_x0000_s7529"/>
        <o:r id="V:Rule281" type="connector" idref="#_x0000_s5249"/>
        <o:r id="V:Rule282" type="connector" idref="#_x0000_s7744"/>
        <o:r id="V:Rule283" type="connector" idref="#_x0000_s7071"/>
        <o:r id="V:Rule284" type="connector" idref="#_x0000_s6878"/>
        <o:r id="V:Rule285" type="connector" idref="#_x0000_s7454"/>
        <o:r id="V:Rule286" type="connector" idref="#_x0000_s7604"/>
        <o:r id="V:Rule287" type="connector" idref="#_x0000_s7158"/>
        <o:r id="V:Rule288" type="connector" idref="#_x0000_s7948"/>
        <o:r id="V:Rule289" type="connector" idref="#_x0000_s6903"/>
        <o:r id="V:Rule290" type="connector" idref="#_x0000_s7670"/>
        <o:r id="V:Rule291" type="connector" idref="#_x0000_s7550"/>
        <o:r id="V:Rule292" type="connector" idref="#_x0000_s7945"/>
        <o:r id="V:Rule293" type="connector" idref="#_x0000_s7576"/>
        <o:r id="V:Rule294" type="connector" idref="#_x0000_s6813"/>
        <o:r id="V:Rule295" type="connector" idref="#_x0000_s7193"/>
        <o:r id="V:Rule296" type="connector" idref="#_x0000_s7652"/>
        <o:r id="V:Rule297" type="connector" idref="#_x0000_s7251"/>
        <o:r id="V:Rule298" type="connector" idref="#_x0000_s7779"/>
        <o:r id="V:Rule299" type="connector" idref="#_x0000_s7458"/>
        <o:r id="V:Rule300" type="connector" idref="#_x0000_s7055"/>
        <o:r id="V:Rule301" type="connector" idref="#_x0000_s7433"/>
        <o:r id="V:Rule302" type="connector" idref="#_x0000_s7194"/>
        <o:r id="V:Rule303" type="connector" idref="#_x0000_s7488"/>
        <o:r id="V:Rule304" type="connector" idref="#_x0000_s6975"/>
        <o:r id="V:Rule305" type="connector" idref="#_x0000_s6312"/>
        <o:r id="V:Rule306" type="connector" idref="#_x0000_s7414"/>
        <o:r id="V:Rule307" type="connector" idref="#_x0000_s6842"/>
        <o:r id="V:Rule308" type="connector" idref="#_x0000_s7931"/>
        <o:r id="V:Rule309" type="connector" idref="#_x0000_s7632"/>
        <o:r id="V:Rule310" type="connector" idref="#_x0000_s7806"/>
        <o:r id="V:Rule311" type="connector" idref="#_x0000_s6979"/>
        <o:r id="V:Rule312" type="connector" idref="#_x0000_s6821"/>
        <o:r id="V:Rule313" type="connector" idref="#_x0000_s7603"/>
        <o:r id="V:Rule314" type="connector" idref="#_x0000_s7613"/>
        <o:r id="V:Rule315" type="connector" idref="#_x0000_s7470"/>
        <o:r id="V:Rule316" type="connector" idref="#_x0000_s6890"/>
        <o:r id="V:Rule317" type="connector" idref="#_x0000_s7000"/>
        <o:r id="V:Rule318" type="connector" idref="#_x0000_s7659"/>
        <o:r id="V:Rule319" type="connector" idref="#_x0000_s7343"/>
        <o:r id="V:Rule320" type="connector" idref="#_x0000_s7291"/>
        <o:r id="V:Rule321" type="connector" idref="#_x0000_s6865"/>
        <o:r id="V:Rule322" type="connector" idref="#_x0000_s6268"/>
        <o:r id="V:Rule323" type="connector" idref="#_x0000_s6856"/>
        <o:r id="V:Rule324" type="connector" idref="#_x0000_s7039"/>
        <o:r id="V:Rule325" type="connector" idref="#_x0000_s7059"/>
        <o:r id="V:Rule326" type="connector" idref="#_x0000_s7934"/>
        <o:r id="V:Rule327" type="connector" idref="#_x0000_s7665"/>
        <o:r id="V:Rule328" type="connector" idref="#_x0000_s7713"/>
        <o:r id="V:Rule329" type="connector" idref="#_x0000_s7512"/>
        <o:r id="V:Rule330" type="connector" idref="#_x0000_s6829"/>
        <o:r id="V:Rule331" type="connector" idref="#_x0000_s7523"/>
        <o:r id="V:Rule332" type="connector" idref="#_x0000_s6916"/>
        <o:r id="V:Rule333" type="connector" idref="#_x0000_s7456"/>
        <o:r id="V:Rule334" type="connector" idref="#_x0000_s6851"/>
        <o:r id="V:Rule335" type="connector" idref="#_x0000_s7951"/>
        <o:r id="V:Rule336" type="connector" idref="#_x0000_s7228"/>
        <o:r id="V:Rule337" type="connector" idref="#_x0000_s7732"/>
        <o:r id="V:Rule338" type="connector" idref="#_x0000_s7299"/>
        <o:r id="V:Rule339" type="connector" idref="#_x0000_s6817"/>
        <o:r id="V:Rule340" type="connector" idref="#_x0000_s7789"/>
        <o:r id="V:Rule341" type="connector" idref="#_x0000_s7549"/>
        <o:r id="V:Rule342" type="connector" idref="#_x0000_s7077"/>
        <o:r id="V:Rule343" type="connector" idref="#_x0000_s6873"/>
        <o:r id="V:Rule344" type="connector" idref="#_x0000_s7471"/>
        <o:r id="V:Rule345" type="connector" idref="#_x0000_s7146"/>
        <o:r id="V:Rule346" type="connector" idref="#_x0000_s7356"/>
        <o:r id="V:Rule347" type="connector" idref="#_x0000_s7559"/>
        <o:r id="V:Rule348" type="connector" idref="#_x0000_s6267"/>
        <o:r id="V:Rule349" type="connector" idref="#_x0000_s7765"/>
        <o:r id="V:Rule350" type="connector" idref="#_x0000_s6826"/>
        <o:r id="V:Rule351" type="connector" idref="#_x0000_s7453"/>
        <o:r id="V:Rule352" type="connector" idref="#_x0000_s7326"/>
        <o:r id="V:Rule353" type="connector" idref="#_x0000_s7664"/>
        <o:r id="V:Rule354" type="connector" idref="#_x0000_s7009"/>
        <o:r id="V:Rule355" type="connector" idref="#_x0000_s7321"/>
        <o:r id="V:Rule356" type="connector" idref="#_x0000_s7666"/>
        <o:r id="V:Rule357" type="connector" idref="#_x0000_s6283"/>
        <o:r id="V:Rule358" type="connector" idref="#_x0000_s5256"/>
        <o:r id="V:Rule359" type="connector" idref="#_x0000_s6885"/>
        <o:r id="V:Rule360" type="connector" idref="#_x0000_s7793"/>
        <o:r id="V:Rule361" type="connector" idref="#_x0000_s7259"/>
        <o:r id="V:Rule362" type="connector" idref="#_x0000_s7719"/>
        <o:r id="V:Rule363" type="connector" idref="#_x0000_s7208"/>
        <o:r id="V:Rule364" type="connector" idref="#_x0000_s7749"/>
        <o:r id="V:Rule365" type="connector" idref="#_x0000_s7708"/>
        <o:r id="V:Rule366" type="connector" idref="#_x0000_s7296"/>
        <o:r id="V:Rule367" type="connector" idref="#_x0000_s7076"/>
        <o:r id="V:Rule368" type="connector" idref="#_x0000_s7178"/>
        <o:r id="V:Rule369" type="connector" idref="#_x0000_s6219"/>
        <o:r id="V:Rule370" type="connector" idref="#_x0000_s7278"/>
        <o:r id="V:Rule371" type="connector" idref="#_x0000_s7342"/>
        <o:r id="V:Rule372" type="connector" idref="#_x0000_s7937"/>
        <o:r id="V:Rule373" type="connector" idref="#_x0000_s7120"/>
        <o:r id="V:Rule374" type="connector" idref="#_x0000_s7163"/>
        <o:r id="V:Rule375" type="connector" idref="#_x0000_s6963"/>
        <o:r id="V:Rule376" type="connector" idref="#_x0000_s6932"/>
        <o:r id="V:Rule377" type="connector" idref="#_x0000_s6931"/>
        <o:r id="V:Rule378" type="connector" idref="#_x0000_s7573"/>
        <o:r id="V:Rule379" type="connector" idref="#_x0000_s7405"/>
        <o:r id="V:Rule380" type="connector" idref="#_x0000_s7404"/>
        <o:r id="V:Rule381" type="connector" idref="#_x0000_s6215"/>
        <o:r id="V:Rule382" type="connector" idref="#_x0000_s6968"/>
        <o:r id="V:Rule383" type="connector" idref="#_x0000_s6832"/>
        <o:r id="V:Rule384" type="connector" idref="#_x0000_s6276"/>
        <o:r id="V:Rule385" type="connector" idref="#_x0000_s7721"/>
        <o:r id="V:Rule386" type="connector" idref="#_x0000_s6988"/>
        <o:r id="V:Rule387" type="connector" idref="#_x0000_s7476"/>
        <o:r id="V:Rule388" type="connector" idref="#_x0000_s7026"/>
        <o:r id="V:Rule389" type="connector" idref="#_x0000_s7301"/>
        <o:r id="V:Rule390" type="connector" idref="#_x0000_s7702"/>
        <o:r id="V:Rule391" type="connector" idref="#_x0000_s7579"/>
        <o:r id="V:Rule392" type="connector" idref="#_x0000_s7927"/>
        <o:r id="V:Rule393" type="connector" idref="#_x0000_s6875"/>
        <o:r id="V:Rule394" type="connector" idref="#_x0000_s6830"/>
        <o:r id="V:Rule395" type="connector" idref="#_x0000_s7302"/>
        <o:r id="V:Rule396" type="connector" idref="#_x0000_s7928"/>
        <o:r id="V:Rule397" type="connector" idref="#_x0000_s7315"/>
        <o:r id="V:Rule398" type="connector" idref="#_x0000_s7400"/>
        <o:r id="V:Rule399" type="connector" idref="#_x0000_s6792"/>
        <o:r id="V:Rule400" type="connector" idref="#_x0000_s6273"/>
        <o:r id="V:Rule401" type="connector" idref="#_x0000_s7532"/>
        <o:r id="V:Rule402" type="connector" idref="#_x0000_s7712"/>
        <o:r id="V:Rule403" type="connector" idref="#_x0000_s6886"/>
        <o:r id="V:Rule404" type="connector" idref="#_x0000_s7082"/>
        <o:r id="V:Rule405" type="connector" idref="#_x0000_s7662"/>
        <o:r id="V:Rule406" type="connector" idref="#_x0000_s7577"/>
        <o:r id="V:Rule407" type="connector" idref="#_x0000_s6828"/>
        <o:r id="V:Rule408" type="connector" idref="#_x0000_s6843"/>
        <o:r id="V:Rule409" type="connector" idref="#_x0000_s7580"/>
        <o:r id="V:Rule410" type="connector" idref="#_x0000_s7696"/>
        <o:r id="V:Rule411" type="connector" idref="#_x0000_s7409"/>
        <o:r id="V:Rule412" type="connector" idref="#_x0000_s7419"/>
        <o:r id="V:Rule413" type="connector" idref="#_x0000_s7224"/>
        <o:r id="V:Rule414" type="connector" idref="#_x0000_s7445"/>
        <o:r id="V:Rule415" type="connector" idref="#_x0000_s7068"/>
        <o:r id="V:Rule416" type="connector" idref="#_x0000_s6285"/>
        <o:r id="V:Rule417" type="connector" idref="#_x0000_s7769"/>
        <o:r id="V:Rule418" type="connector" idref="#_x0000_s7355"/>
        <o:r id="V:Rule419" type="connector" idref="#_x0000_s7338"/>
        <o:r id="V:Rule420" type="connector" idref="#_x0000_s7637"/>
        <o:r id="V:Rule421" type="connector" idref="#_x0000_s7743"/>
        <o:r id="V:Rule422" type="connector" idref="#_x0000_s6279"/>
        <o:r id="V:Rule423" type="connector" idref="#_x0000_s6926"/>
        <o:r id="V:Rule424" type="connector" idref="#_x0000_s7234"/>
        <o:r id="V:Rule425" type="connector" idref="#_x0000_s6837"/>
        <o:r id="V:Rule426" type="connector" idref="#_x0000_s6908"/>
        <o:r id="V:Rule427" type="connector" idref="#_x0000_s7232"/>
        <o:r id="V:Rule428" type="connector" idref="#_x0000_s7255"/>
        <o:r id="V:Rule429" type="connector" idref="#_x0000_s7406"/>
        <o:r id="V:Rule430" type="connector" idref="#_x0000_s7304"/>
        <o:r id="V:Rule431" type="connector" idref="#_x0000_s7639"/>
        <o:r id="V:Rule432" type="connector" idref="#_x0000_s6278"/>
        <o:r id="V:Rule433" type="connector" idref="#_x0000_s7097"/>
        <o:r id="V:Rule434" type="connector" idref="#_x0000_s7506"/>
        <o:r id="V:Rule435" type="connector" idref="#_x0000_s7560"/>
        <o:r id="V:Rule436" type="connector" idref="#_x0000_s6310"/>
        <o:r id="V:Rule437" type="connector" idref="#_x0000_s7723"/>
        <o:r id="V:Rule438" type="connector" idref="#_x0000_s7204"/>
        <o:r id="V:Rule439" type="connector" idref="#_x0000_s7797"/>
        <o:r id="V:Rule440" type="connector" idref="#_x0000_s7647"/>
        <o:r id="V:Rule441" type="connector" idref="#_x0000_s7584"/>
        <o:r id="V:Rule442" type="connector" idref="#_x0000_s7067"/>
        <o:r id="V:Rule443" type="connector" idref="#_x0000_s7005"/>
        <o:r id="V:Rule444" type="connector" idref="#_x0000_s6859"/>
        <o:r id="V:Rule445" type="connector" idref="#_x0000_s6216"/>
        <o:r id="V:Rule446" type="connector" idref="#_x0000_s6971"/>
        <o:r id="V:Rule447" type="connector" idref="#_x0000_s7642"/>
        <o:r id="V:Rule448" type="connector" idref="#_x0000_s7182"/>
        <o:r id="V:Rule449" type="connector" idref="#_x0000_s6937"/>
        <o:r id="V:Rule450" type="connector" idref="#_x0000_s7010"/>
        <o:r id="V:Rule451" type="connector" idref="#_x0000_s7001"/>
        <o:r id="V:Rule452" type="connector" idref="#_x0000_s7019"/>
        <o:r id="V:Rule453" type="connector" idref="#_x0000_s7357"/>
        <o:r id="V:Rule454" type="connector" idref="#_x0000_s7235"/>
        <o:r id="V:Rule455" type="connector" idref="#_x0000_s6891"/>
        <o:r id="V:Rule456" type="connector" idref="#_x0000_s7209"/>
        <o:r id="V:Rule457" type="connector" idref="#_x0000_s7168"/>
        <o:r id="V:Rule458" type="connector" idref="#_x0000_s7425"/>
        <o:r id="V:Rule459" type="connector" idref="#_x0000_s6954"/>
        <o:r id="V:Rule460" type="connector" idref="#_x0000_s7116"/>
        <o:r id="V:Rule461" type="connector" idref="#_x0000_s7242"/>
        <o:r id="V:Rule462" type="connector" idref="#_x0000_s6883"/>
        <o:r id="V:Rule463" type="connector" idref="#_x0000_s7382"/>
        <o:r id="V:Rule464" type="connector" idref="#_x0000_s7932"/>
        <o:r id="V:Rule465" type="connector" idref="#_x0000_s7517"/>
        <o:r id="V:Rule466" type="connector" idref="#_x0000_s7507"/>
        <o:r id="V:Rule467" type="connector" idref="#_x0000_s7564"/>
        <o:r id="V:Rule468" type="connector" idref="#_x0000_s7524"/>
        <o:r id="V:Rule469" type="connector" idref="#_x0000_s7736"/>
        <o:r id="V:Rule470" type="connector" idref="#_x0000_s6901"/>
        <o:r id="V:Rule471" type="connector" idref="#_x0000_s6263"/>
        <o:r id="V:Rule472" type="connector" idref="#_x0000_s7348"/>
        <o:r id="V:Rule473" type="connector" idref="#_x0000_s6848"/>
        <o:r id="V:Rule474" type="connector" idref="#_x0000_s7174"/>
        <o:r id="V:Rule475" type="connector" idref="#_x0000_s7091"/>
        <o:r id="V:Rule476" type="connector" idref="#_x0000_s7427"/>
        <o:r id="V:Rule477" type="connector" idref="#_x0000_s7944"/>
        <o:r id="V:Rule478" type="connector" idref="#_x0000_s6987"/>
        <o:r id="V:Rule479" type="connector" idref="#_x0000_s7646"/>
        <o:r id="V:Rule480" type="connector" idref="#_x0000_s6788"/>
        <o:r id="V:Rule481" type="connector" idref="#_x0000_s7215"/>
        <o:r id="V:Rule482" type="connector" idref="#_x0000_s7308"/>
        <o:r id="V:Rule483" type="connector" idref="#_x0000_s6850"/>
        <o:r id="V:Rule484" type="connector" idref="#_x0000_s7533"/>
        <o:r id="V:Rule485" type="connector" idref="#_x0000_s6288"/>
        <o:r id="V:Rule486" type="connector" idref="#_x0000_s7285"/>
        <o:r id="V:Rule487" type="connector" idref="#_x0000_s7199"/>
        <o:r id="V:Rule488" type="connector" idref="#_x0000_s7707"/>
        <o:r id="V:Rule489" type="connector" idref="#_x0000_s7337"/>
        <o:r id="V:Rule490" type="connector" idref="#_x0000_s7148"/>
        <o:r id="V:Rule491" type="connector" idref="#_x0000_s6306"/>
        <o:r id="V:Rule492" type="connector" idref="#_x0000_s6220"/>
        <o:r id="V:Rule493" type="connector" idref="#_x0000_s7692"/>
        <o:r id="V:Rule494" type="connector" idref="#_x0000_s7327"/>
        <o:r id="V:Rule495" type="connector" idref="#_x0000_s7053"/>
        <o:r id="V:Rule496" type="connector" idref="#_x0000_s7593"/>
        <o:r id="V:Rule497" type="connector" idref="#_x0000_s6293"/>
        <o:r id="V:Rule498" type="connector" idref="#_x0000_s7320"/>
        <o:r id="V:Rule499" type="connector" idref="#_x0000_s7047"/>
        <o:r id="V:Rule500" type="connector" idref="#_x0000_s6993"/>
        <o:r id="V:Rule501" type="connector" idref="#_x0000_s6808"/>
        <o:r id="V:Rule502" type="connector" idref="#_x0000_s6881"/>
        <o:r id="V:Rule503" type="connector" idref="#_x0000_s7508"/>
        <o:r id="V:Rule504" type="connector" idref="#_x0000_s6951"/>
        <o:r id="V:Rule505" type="connector" idref="#_x0000_s7477"/>
        <o:r id="V:Rule506" type="connector" idref="#_x0000_s7614"/>
        <o:r id="V:Rule507" type="connector" idref="#_x0000_s7724"/>
        <o:r id="V:Rule508" type="connector" idref="#_x0000_s7518"/>
        <o:r id="V:Rule509" type="connector" idref="#_x0000_s7166"/>
        <o:r id="V:Rule510" type="connector" idref="#_x0000_s7085"/>
        <o:r id="V:Rule511" type="connector" idref="#_x0000_s6910"/>
        <o:r id="V:Rule512" type="connector" idref="#_x0000_s7745"/>
        <o:r id="V:Rule513" type="connector" idref="#_x0000_s7367"/>
        <o:r id="V:Rule514" type="connector" idref="#_x0000_s7048"/>
        <o:r id="V:Rule515" type="connector" idref="#_x0000_s7432"/>
        <o:r id="V:Rule516" type="connector" idref="#_x0000_s6805"/>
        <o:r id="V:Rule517" type="connector" idref="#_x0000_s6992"/>
        <o:r id="V:Rule518" type="connector" idref="#_x0000_s6294"/>
        <o:r id="V:Rule519" type="connector" idref="#_x0000_s6823"/>
        <o:r id="V:Rule520" type="connector" idref="#_x0000_s6309"/>
        <o:r id="V:Rule521" type="connector" idref="#_x0000_s7270"/>
        <o:r id="V:Rule522" type="connector" idref="#_x0000_s7217"/>
        <o:r id="V:Rule523" type="connector" idref="#_x0000_s7790"/>
        <o:r id="V:Rule524" type="connector" idref="#_x0000_s7537"/>
        <o:r id="V:Rule525" type="connector" idref="#_x0000_s7430"/>
        <o:r id="V:Rule526" type="connector" idref="#_x0000_s6974"/>
        <o:r id="V:Rule527" type="connector" idref="#_x0000_s7177"/>
        <o:r id="V:Rule528" type="connector" idref="#_x0000_s7420"/>
        <o:r id="V:Rule529" type="connector" idref="#_x0000_s7503"/>
        <o:r id="V:Rule530" type="connector" idref="#_x0000_s7309"/>
        <o:r id="V:Rule531" type="connector" idref="#_x0000_s7157"/>
        <o:r id="V:Rule532" type="connector" idref="#_x0000_s7663"/>
        <o:r id="V:Rule533" type="connector" idref="#_x0000_s7602"/>
        <o:r id="V:Rule534" type="connector" idref="#_x0000_s7247"/>
        <o:r id="V:Rule535" type="connector" idref="#_x0000_s7195"/>
        <o:r id="V:Rule536" type="connector" idref="#_x0000_s6838"/>
        <o:r id="V:Rule537" type="connector" idref="#_x0000_s7600"/>
        <o:r id="V:Rule538" type="connector" idref="#_x0000_s7006"/>
        <o:r id="V:Rule539" type="connector" idref="#_x0000_s7383"/>
        <o:r id="V:Rule540" type="connector" idref="#_x0000_s7585"/>
        <o:r id="V:Rule541" type="connector" idref="#_x0000_s6870"/>
        <o:r id="V:Rule542" type="connector" idref="#_x0000_s7096"/>
        <o:r id="V:Rule543" type="connector" idref="#_x0000_s7015"/>
        <o:r id="V:Rule544" type="connector" idref="#_x0000_s6956"/>
        <o:r id="V:Rule545" type="connector" idref="#_x0000_s7030"/>
        <o:r id="V:Rule546" type="connector" idref="#_x0000_s7192"/>
        <o:r id="V:Rule547" type="connector" idref="#_x0000_s7787"/>
        <o:r id="V:Rule548" type="connector" idref="#_x0000_s6998"/>
        <o:r id="V:Rule549" type="connector" idref="#_x0000_s7762"/>
        <o:r id="V:Rule550" type="connector" idref="#_x0000_s7004"/>
        <o:r id="V:Rule551" type="connector" idref="#_x0000_s7605"/>
        <o:r id="V:Rule552" type="connector" idref="#_x0000_s6948"/>
        <o:r id="V:Rule553" type="connector" idref="#_x0000_s7125"/>
        <o:r id="V:Rule554" type="connector" idref="#_x0000_s7459"/>
        <o:r id="V:Rule555" type="connector" idref="#_x0000_s7727"/>
        <o:r id="V:Rule556" type="connector" idref="#_x0000_s6876"/>
        <o:r id="V:Rule557" type="connector" idref="#_x0000_s7358"/>
        <o:r id="V:Rule558" type="connector" idref="#_x0000_s7597"/>
        <o:r id="V:Rule559" type="connector" idref="#_x0000_s7641"/>
        <o:r id="V:Rule560" type="connector" idref="#_x0000_s7256"/>
        <o:r id="V:Rule561" type="connector" idref="#_x0000_s7651"/>
        <o:r id="V:Rule562" type="connector" idref="#_x0000_s7618"/>
        <o:r id="V:Rule563" type="connector" idref="#_x0000_s7316"/>
        <o:r id="V:Rule564" type="connector" idref="#_x0000_s7493"/>
        <o:r id="V:Rule565" type="connector" idref="#_x0000_s6976"/>
        <o:r id="V:Rule566" type="connector" idref="#_x0000_s7212"/>
        <o:r id="V:Rule567" type="connector" idref="#_x0000_s7521"/>
        <o:r id="V:Rule568" type="connector" idref="#_x0000_s6921"/>
        <o:r id="V:Rule569" type="connector" idref="#_x0000_s7054"/>
        <o:r id="V:Rule570" type="connector" idref="#_x0000_s7950"/>
        <o:r id="V:Rule571" type="connector" idref="#_x0000_s7452"/>
        <o:r id="V:Rule572" type="connector" idref="#_x0000_s7526"/>
        <o:r id="V:Rule573" type="connector" idref="#_x0000_s7791"/>
        <o:r id="V:Rule574" type="connector" idref="#_x0000_s7431"/>
        <o:r id="V:Rule575" type="connector" idref="#_x0000_s7742"/>
        <o:r id="V:Rule576" type="connector" idref="#_x0000_s6907"/>
        <o:r id="V:Rule577" type="connector" idref="#_x0000_s7767"/>
        <o:r id="V:Rule578" type="connector" idref="#_x0000_s7435"/>
        <o:r id="V:Rule579" type="connector" idref="#_x0000_s6938"/>
        <o:r id="V:Rule580" type="connector" idref="#_x0000_s7354"/>
        <o:r id="V:Rule581" type="connector" idref="#_x0000_s7426"/>
        <o:r id="V:Rule582" type="connector" idref="#_x0000_s6302"/>
        <o:r id="V:Rule583" type="connector" idref="#_x0000_s7436"/>
        <o:r id="V:Rule584" type="connector" idref="#_x0000_s7175"/>
        <o:r id="V:Rule585" type="connector" idref="#_x0000_s6920"/>
        <o:r id="V:Rule586" type="connector" idref="#_x0000_s7373"/>
        <o:r id="V:Rule587" type="connector" idref="#_x0000_s7484"/>
        <o:r id="V:Rule588" type="connector" idref="#_x0000_s7481"/>
        <o:r id="V:Rule589" type="connector" idref="#_x0000_s7556"/>
        <o:r id="V:Rule590" type="connector" idref="#_x0000_s7531"/>
        <o:r id="V:Rule591" type="connector" idref="#_x0000_s6982"/>
        <o:r id="V:Rule592" type="connector" idref="#_x0000_s6797"/>
        <o:r id="V:Rule593" type="connector" idref="#_x0000_s6299"/>
        <o:r id="V:Rule594" type="connector" idref="#_x0000_s7598"/>
        <o:r id="V:Rule595" type="connector" idref="#_x0000_s7933"/>
        <o:r id="V:Rule596" type="connector" idref="#_x0000_s6896"/>
        <o:r id="V:Rule597" type="connector" idref="#_x0000_s6978"/>
        <o:r id="V:Rule598" type="connector" idref="#_x0000_s5255"/>
        <o:r id="V:Rule599" type="connector" idref="#_x0000_s6803"/>
        <o:r id="V:Rule600" type="connector" idref="#_x0000_s7040"/>
        <o:r id="V:Rule601" type="connector" idref="#_x0000_s7046"/>
        <o:r id="V:Rule602" type="connector" idref="#_x0000_s6953"/>
        <o:r id="V:Rule603" type="connector" idref="#_x0000_s7090"/>
        <o:r id="V:Rule604" type="connector" idref="#_x0000_s7428"/>
        <o:r id="V:Rule605" type="connector" idref="#_x0000_s6854"/>
        <o:r id="V:Rule606" type="connector" idref="#_x0000_s7113"/>
        <o:r id="V:Rule607" type="connector" idref="#_x0000_s7720"/>
        <o:r id="V:Rule608" type="connector" idref="#_x0000_s7703"/>
        <o:r id="V:Rule609" type="connector" idref="#_x0000_s7621"/>
        <o:r id="V:Rule610" type="connector" idref="#_x0000_s6957"/>
        <o:r id="V:Rule611" type="connector" idref="#_x0000_s6882"/>
        <o:r id="V:Rule612" type="connector" idref="#_x0000_s7014"/>
        <o:r id="V:Rule613" type="connector" idref="#_x0000_s7169"/>
        <o:r id="V:Rule614" type="connector" idref="#_x0000_s6933"/>
        <o:r id="V:Rule615" type="connector" idref="#_x0000_s7678"/>
        <o:r id="V:Rule616" type="connector" idref="#_x0000_s7171"/>
        <o:r id="V:Rule617" type="connector" idref="#_x0000_s7497"/>
        <o:r id="V:Rule618" type="connector" idref="#_x0000_s6853"/>
        <o:r id="V:Rule619" type="connector" idref="#_x0000_s7277"/>
        <o:r id="V:Rule620" type="connector" idref="#_x0000_s7936"/>
        <o:r id="V:Rule621" type="connector" idref="#_x0000_s7290"/>
        <o:r id="V:Rule622" type="connector" idref="#_x0000_s7025"/>
        <o:r id="V:Rule623" type="connector" idref="#_x0000_s7052"/>
        <o:r id="V:Rule624" type="connector" idref="#_x0000_s7399"/>
        <o:r id="V:Rule625" type="connector" idref="#_x0000_s7403"/>
        <o:r id="V:Rule626" type="connector" idref="#_x0000_s6927"/>
      </o:rules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semiHidden="0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59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66FFB"/>
    <w:rPr>
      <w:rFonts w:ascii="Calibri" w:hAnsi="Calibri" w:cs="Arial"/>
      <w:szCs w:val="24"/>
      <w:lang w:val="en-AU" w:eastAsia="en-AU"/>
    </w:rPr>
  </w:style>
  <w:style w:type="paragraph" w:styleId="Nadpis1">
    <w:name w:val="heading 1"/>
    <w:basedOn w:val="Normln"/>
    <w:next w:val="Normln"/>
    <w:link w:val="Nadpis1Char"/>
    <w:uiPriority w:val="99"/>
    <w:qFormat/>
    <w:rsid w:val="0003784E"/>
    <w:pPr>
      <w:keepNext/>
      <w:spacing w:before="240" w:after="60"/>
      <w:outlineLvl w:val="0"/>
    </w:pPr>
    <w:rPr>
      <w:b/>
      <w:bCs/>
      <w:smallCap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9"/>
    <w:qFormat/>
    <w:rsid w:val="0003784E"/>
    <w:pPr>
      <w:keepNext/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Nadpis3">
    <w:name w:val="heading 3"/>
    <w:basedOn w:val="Normln"/>
    <w:next w:val="Normln"/>
    <w:link w:val="Nadpis3Char"/>
    <w:uiPriority w:val="99"/>
    <w:qFormat/>
    <w:rsid w:val="00B06ACE"/>
    <w:pPr>
      <w:keepNext/>
      <w:spacing w:before="240" w:after="60"/>
      <w:outlineLvl w:val="2"/>
    </w:pPr>
    <w:rPr>
      <w:b/>
      <w:bCs/>
      <w:sz w:val="28"/>
      <w:szCs w:val="26"/>
    </w:rPr>
  </w:style>
  <w:style w:type="paragraph" w:styleId="Nadpis4">
    <w:name w:val="heading 4"/>
    <w:basedOn w:val="Normln"/>
    <w:next w:val="Normln"/>
    <w:link w:val="Nadpis4Char"/>
    <w:uiPriority w:val="99"/>
    <w:qFormat/>
    <w:rsid w:val="0003784E"/>
    <w:pPr>
      <w:keepNext/>
      <w:spacing w:before="240" w:after="60"/>
      <w:outlineLvl w:val="3"/>
    </w:pPr>
    <w:rPr>
      <w:bCs/>
      <w:szCs w:val="28"/>
      <w:u w:val="single"/>
    </w:rPr>
  </w:style>
  <w:style w:type="paragraph" w:styleId="Nadpis5">
    <w:name w:val="heading 5"/>
    <w:basedOn w:val="Normln"/>
    <w:next w:val="Normln"/>
    <w:link w:val="Nadpis5Char"/>
    <w:uiPriority w:val="99"/>
    <w:qFormat/>
    <w:rsid w:val="00E6066F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9"/>
    <w:qFormat/>
    <w:rsid w:val="00E6066F"/>
    <w:pPr>
      <w:spacing w:before="240" w:after="60"/>
      <w:outlineLvl w:val="5"/>
    </w:pPr>
    <w:rPr>
      <w:rFonts w:eastAsia="Times New Roman" w:cs="Times New Roman"/>
      <w:b/>
      <w:bCs/>
    </w:rPr>
  </w:style>
  <w:style w:type="paragraph" w:styleId="Nadpis7">
    <w:name w:val="heading 7"/>
    <w:basedOn w:val="Normln"/>
    <w:next w:val="Normln"/>
    <w:link w:val="Nadpis7Char"/>
    <w:uiPriority w:val="99"/>
    <w:qFormat/>
    <w:rsid w:val="00E6066F"/>
    <w:pPr>
      <w:spacing w:before="240" w:after="60"/>
      <w:outlineLvl w:val="6"/>
    </w:pPr>
    <w:rPr>
      <w:rFonts w:eastAsia="Times New Roman" w:cs="Times New Roman"/>
    </w:rPr>
  </w:style>
  <w:style w:type="paragraph" w:styleId="Nadpis8">
    <w:name w:val="heading 8"/>
    <w:basedOn w:val="Normln"/>
    <w:next w:val="Normln"/>
    <w:link w:val="Nadpis8Char"/>
    <w:uiPriority w:val="99"/>
    <w:qFormat/>
    <w:rsid w:val="00E6066F"/>
    <w:pPr>
      <w:spacing w:before="240" w:after="60"/>
      <w:outlineLvl w:val="7"/>
    </w:pPr>
    <w:rPr>
      <w:rFonts w:eastAsia="Times New Roman" w:cs="Times New Roman"/>
      <w:i/>
      <w:iCs/>
    </w:rPr>
  </w:style>
  <w:style w:type="paragraph" w:styleId="Nadpis9">
    <w:name w:val="heading 9"/>
    <w:basedOn w:val="Normln"/>
    <w:next w:val="Normln"/>
    <w:link w:val="Nadpis9Char"/>
    <w:uiPriority w:val="99"/>
    <w:qFormat/>
    <w:rsid w:val="00E6066F"/>
    <w:pPr>
      <w:spacing w:before="240" w:after="60"/>
      <w:outlineLvl w:val="8"/>
    </w:pPr>
    <w:rPr>
      <w:rFonts w:ascii="Cambria" w:eastAsia="Times New Roman" w:hAnsi="Cambria" w:cs="Times New Roma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locked/>
    <w:rsid w:val="00E6066F"/>
    <w:rPr>
      <w:rFonts w:ascii="Arial" w:hAnsi="Arial" w:cs="Arial"/>
      <w:b/>
      <w:bCs/>
      <w:smallCaps/>
      <w:kern w:val="32"/>
      <w:sz w:val="32"/>
      <w:szCs w:val="32"/>
      <w:lang w:val="en-AU" w:eastAsia="en-AU"/>
    </w:rPr>
  </w:style>
  <w:style w:type="character" w:customStyle="1" w:styleId="Nadpis2Char">
    <w:name w:val="Nadpis 2 Char"/>
    <w:basedOn w:val="Standardnpsmoodstavce"/>
    <w:link w:val="Nadpis2"/>
    <w:uiPriority w:val="99"/>
    <w:locked/>
    <w:rsid w:val="00E6066F"/>
    <w:rPr>
      <w:rFonts w:ascii="Arial" w:hAnsi="Arial" w:cs="Arial"/>
      <w:b/>
      <w:bCs/>
      <w:i/>
      <w:iCs/>
      <w:sz w:val="28"/>
      <w:szCs w:val="28"/>
      <w:u w:val="single"/>
      <w:lang w:val="en-AU" w:eastAsia="en-AU"/>
    </w:rPr>
  </w:style>
  <w:style w:type="character" w:customStyle="1" w:styleId="Nadpis3Char">
    <w:name w:val="Nadpis 3 Char"/>
    <w:basedOn w:val="Standardnpsmoodstavce"/>
    <w:link w:val="Nadpis3"/>
    <w:uiPriority w:val="99"/>
    <w:locked/>
    <w:rsid w:val="00B06ACE"/>
    <w:rPr>
      <w:rFonts w:ascii="Calibri" w:hAnsi="Calibri" w:cs="Arial"/>
      <w:b/>
      <w:bCs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9"/>
    <w:locked/>
    <w:rsid w:val="00E6066F"/>
    <w:rPr>
      <w:rFonts w:ascii="Arial" w:hAnsi="Arial" w:cs="Arial"/>
      <w:bCs/>
      <w:sz w:val="28"/>
      <w:szCs w:val="28"/>
      <w:u w:val="single"/>
      <w:lang w:val="en-AU" w:eastAsia="en-AU"/>
    </w:rPr>
  </w:style>
  <w:style w:type="character" w:customStyle="1" w:styleId="Nadpis5Char">
    <w:name w:val="Nadpis 5 Char"/>
    <w:basedOn w:val="Standardnpsmoodstavce"/>
    <w:link w:val="Nadpis5"/>
    <w:uiPriority w:val="99"/>
    <w:semiHidden/>
    <w:locked/>
    <w:rsid w:val="00E6066F"/>
    <w:rPr>
      <w:rFonts w:ascii="Calibri" w:hAnsi="Calibri" w:cs="Times New Roman"/>
      <w:b/>
      <w:bCs/>
      <w:i/>
      <w:iCs/>
      <w:sz w:val="26"/>
      <w:szCs w:val="26"/>
      <w:lang w:val="en-AU" w:eastAsia="en-AU"/>
    </w:rPr>
  </w:style>
  <w:style w:type="character" w:customStyle="1" w:styleId="Nadpis6Char">
    <w:name w:val="Nadpis 6 Char"/>
    <w:basedOn w:val="Standardnpsmoodstavce"/>
    <w:link w:val="Nadpis6"/>
    <w:uiPriority w:val="99"/>
    <w:semiHidden/>
    <w:locked/>
    <w:rsid w:val="00E6066F"/>
    <w:rPr>
      <w:rFonts w:ascii="Calibri" w:hAnsi="Calibri" w:cs="Times New Roman"/>
      <w:b/>
      <w:bCs/>
      <w:sz w:val="22"/>
      <w:szCs w:val="22"/>
      <w:lang w:val="en-AU" w:eastAsia="en-AU"/>
    </w:rPr>
  </w:style>
  <w:style w:type="character" w:customStyle="1" w:styleId="Nadpis7Char">
    <w:name w:val="Nadpis 7 Char"/>
    <w:basedOn w:val="Standardnpsmoodstavce"/>
    <w:link w:val="Nadpis7"/>
    <w:uiPriority w:val="99"/>
    <w:semiHidden/>
    <w:locked/>
    <w:rsid w:val="00E6066F"/>
    <w:rPr>
      <w:rFonts w:ascii="Calibri" w:hAnsi="Calibri" w:cs="Times New Roman"/>
      <w:sz w:val="24"/>
      <w:szCs w:val="24"/>
      <w:lang w:val="en-AU" w:eastAsia="en-AU"/>
    </w:rPr>
  </w:style>
  <w:style w:type="character" w:customStyle="1" w:styleId="Nadpis8Char">
    <w:name w:val="Nadpis 8 Char"/>
    <w:basedOn w:val="Standardnpsmoodstavce"/>
    <w:link w:val="Nadpis8"/>
    <w:uiPriority w:val="99"/>
    <w:semiHidden/>
    <w:locked/>
    <w:rsid w:val="00E6066F"/>
    <w:rPr>
      <w:rFonts w:ascii="Calibri" w:hAnsi="Calibri" w:cs="Times New Roman"/>
      <w:i/>
      <w:iCs/>
      <w:sz w:val="24"/>
      <w:szCs w:val="24"/>
      <w:lang w:val="en-AU" w:eastAsia="en-AU"/>
    </w:rPr>
  </w:style>
  <w:style w:type="character" w:customStyle="1" w:styleId="Nadpis9Char">
    <w:name w:val="Nadpis 9 Char"/>
    <w:basedOn w:val="Standardnpsmoodstavce"/>
    <w:link w:val="Nadpis9"/>
    <w:uiPriority w:val="99"/>
    <w:semiHidden/>
    <w:locked/>
    <w:rsid w:val="00E6066F"/>
    <w:rPr>
      <w:rFonts w:ascii="Cambria" w:hAnsi="Cambria" w:cs="Times New Roman"/>
      <w:sz w:val="22"/>
      <w:szCs w:val="22"/>
      <w:lang w:val="en-AU" w:eastAsia="en-AU"/>
    </w:rPr>
  </w:style>
  <w:style w:type="paragraph" w:styleId="Nzev">
    <w:name w:val="Title"/>
    <w:basedOn w:val="Normln"/>
    <w:link w:val="NzevChar"/>
    <w:uiPriority w:val="99"/>
    <w:qFormat/>
    <w:rsid w:val="0003784E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99"/>
    <w:locked/>
    <w:rsid w:val="00E6066F"/>
    <w:rPr>
      <w:rFonts w:ascii="Arial" w:hAnsi="Arial" w:cs="Arial"/>
      <w:b/>
      <w:bCs/>
      <w:kern w:val="28"/>
      <w:sz w:val="32"/>
      <w:szCs w:val="32"/>
      <w:lang w:val="en-AU" w:eastAsia="en-AU"/>
    </w:rPr>
  </w:style>
  <w:style w:type="paragraph" w:styleId="Titulek">
    <w:name w:val="caption"/>
    <w:basedOn w:val="Normln"/>
    <w:next w:val="Normln"/>
    <w:uiPriority w:val="99"/>
    <w:qFormat/>
    <w:rsid w:val="0003784E"/>
    <w:pPr>
      <w:ind w:left="1134"/>
    </w:pPr>
    <w:rPr>
      <w:b/>
      <w:bCs/>
      <w:sz w:val="20"/>
    </w:rPr>
  </w:style>
  <w:style w:type="paragraph" w:styleId="Odstavecseseznamem">
    <w:name w:val="List Paragraph"/>
    <w:basedOn w:val="Normln"/>
    <w:uiPriority w:val="34"/>
    <w:qFormat/>
    <w:rsid w:val="00E6066F"/>
    <w:pPr>
      <w:ind w:left="720"/>
    </w:pPr>
  </w:style>
  <w:style w:type="table" w:styleId="Mkatabulky">
    <w:name w:val="Table Grid"/>
    <w:basedOn w:val="Normlntabulka"/>
    <w:uiPriority w:val="59"/>
    <w:rsid w:val="00A872E9"/>
    <w:rPr>
      <w:rFonts w:ascii="Calibri" w:hAnsi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bubliny">
    <w:name w:val="Balloon Text"/>
    <w:basedOn w:val="Normln"/>
    <w:link w:val="TextbublinyChar"/>
    <w:uiPriority w:val="99"/>
    <w:semiHidden/>
    <w:rsid w:val="00A872E9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locked/>
    <w:rsid w:val="00A872E9"/>
    <w:rPr>
      <w:rFonts w:ascii="Tahoma" w:hAnsi="Tahoma" w:cs="Tahoma"/>
      <w:sz w:val="16"/>
      <w:szCs w:val="16"/>
      <w:lang w:val="en-AU" w:eastAsia="en-AU"/>
    </w:rPr>
  </w:style>
  <w:style w:type="paragraph" w:styleId="Zhlav">
    <w:name w:val="header"/>
    <w:basedOn w:val="Normln"/>
    <w:link w:val="ZhlavChar"/>
    <w:uiPriority w:val="99"/>
    <w:rsid w:val="000C2C38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locked/>
    <w:rsid w:val="000C2C38"/>
    <w:rPr>
      <w:rFonts w:ascii="Calibri" w:hAnsi="Calibri" w:cs="Arial"/>
      <w:sz w:val="24"/>
      <w:szCs w:val="24"/>
      <w:lang w:val="en-AU" w:eastAsia="en-AU"/>
    </w:rPr>
  </w:style>
  <w:style w:type="paragraph" w:styleId="Zpat">
    <w:name w:val="footer"/>
    <w:basedOn w:val="Normln"/>
    <w:link w:val="ZpatChar"/>
    <w:uiPriority w:val="99"/>
    <w:rsid w:val="000C2C38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uiPriority w:val="99"/>
    <w:locked/>
    <w:rsid w:val="000C2C38"/>
    <w:rPr>
      <w:rFonts w:ascii="Calibri" w:hAnsi="Calibri" w:cs="Arial"/>
      <w:sz w:val="24"/>
      <w:szCs w:val="24"/>
      <w:lang w:val="en-AU" w:eastAsia="en-AU"/>
    </w:rPr>
  </w:style>
  <w:style w:type="character" w:styleId="Odkaznakoment">
    <w:name w:val="annotation reference"/>
    <w:basedOn w:val="Standardnpsmoodstavce"/>
    <w:uiPriority w:val="99"/>
    <w:semiHidden/>
    <w:rsid w:val="009D568B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9D568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locked/>
    <w:rsid w:val="00375F4A"/>
    <w:rPr>
      <w:rFonts w:ascii="Calibri" w:hAnsi="Calibri" w:cs="Arial"/>
      <w:sz w:val="20"/>
      <w:szCs w:val="20"/>
      <w:lang w:val="en-AU" w:eastAsia="en-AU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rsid w:val="009D568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locked/>
    <w:rsid w:val="00375F4A"/>
    <w:rPr>
      <w:rFonts w:ascii="Calibri" w:hAnsi="Calibri" w:cs="Arial"/>
      <w:b/>
      <w:bCs/>
      <w:sz w:val="20"/>
      <w:szCs w:val="20"/>
      <w:lang w:val="en-AU" w:eastAsia="en-AU"/>
    </w:rPr>
  </w:style>
  <w:style w:type="paragraph" w:customStyle="1" w:styleId="Default">
    <w:name w:val="Default"/>
    <w:uiPriority w:val="99"/>
    <w:rsid w:val="00BB448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Hypertextovodkaz">
    <w:name w:val="Hyperlink"/>
    <w:basedOn w:val="Standardnpsmoodstavce"/>
    <w:uiPriority w:val="99"/>
    <w:locked/>
    <w:rsid w:val="00EC2BD0"/>
    <w:rPr>
      <w:rFonts w:cs="Times New Roman"/>
      <w:color w:val="0000FF"/>
      <w:u w:val="single"/>
    </w:rPr>
  </w:style>
  <w:style w:type="character" w:styleId="Zstupntext">
    <w:name w:val="Placeholder Text"/>
    <w:basedOn w:val="Standardnpsmoodstavce"/>
    <w:uiPriority w:val="99"/>
    <w:semiHidden/>
    <w:rsid w:val="00B33CD9"/>
    <w:rPr>
      <w:color w:val="808080"/>
    </w:rPr>
  </w:style>
  <w:style w:type="paragraph" w:styleId="Prosttext">
    <w:name w:val="Plain Text"/>
    <w:basedOn w:val="Normln"/>
    <w:link w:val="ProsttextChar"/>
    <w:uiPriority w:val="99"/>
    <w:semiHidden/>
    <w:unhideWhenUsed/>
    <w:locked/>
    <w:rsid w:val="007C2E63"/>
    <w:rPr>
      <w:rFonts w:ascii="Consolas" w:eastAsiaTheme="minorHAnsi" w:hAnsi="Consolas" w:cstheme="minorBidi"/>
      <w:sz w:val="21"/>
      <w:szCs w:val="21"/>
      <w:lang w:val="en-GB" w:eastAsia="en-US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7C2E63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autogrow-textarea">
    <w:name w:val="autogrow-textarea"/>
    <w:basedOn w:val="Standardnpsmoodstavce"/>
    <w:rsid w:val="0085704D"/>
  </w:style>
  <w:style w:type="paragraph" w:customStyle="1" w:styleId="Standard">
    <w:name w:val="Standard"/>
    <w:rsid w:val="00EB47B1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val="en-US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86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9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59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oter" Target="footer2.xm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microsoft.com/office/2007/relationships/hdphoto" Target="media/hdphoto1.wdp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S302\My%20Documents\Templates\Salford%20report%20template%20v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0AE11E8AC754F07B77DC965EFF2B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357D4-2997-4B20-A0A0-89DD2050F378}"/>
      </w:docPartPr>
      <w:docPartBody>
        <w:p w:rsidR="001A6DB8" w:rsidRDefault="00511F5E" w:rsidP="00511F5E">
          <w:pPr>
            <w:pStyle w:val="D0AE11E8AC754F07B77DC965EFF2B536"/>
          </w:pPr>
          <w:r w:rsidRPr="00525843">
            <w:rPr>
              <w:rStyle w:val="Zstupntext"/>
            </w:rPr>
            <w:t>Klikněte sem a zadejte text.</w:t>
          </w:r>
        </w:p>
      </w:docPartBody>
    </w:docPart>
    <w:docPart>
      <w:docPartPr>
        <w:name w:val="299A17BFED56458985A7446DCDAC4E5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78BBBBF-7437-47B9-B281-6CE22422C367}"/>
      </w:docPartPr>
      <w:docPartBody>
        <w:p w:rsidR="00D12E86" w:rsidRDefault="00D12E86" w:rsidP="00D12E86">
          <w:pPr>
            <w:pStyle w:val="299A17BFED56458985A7446DCDAC4E56"/>
          </w:pPr>
          <w:r w:rsidRPr="00EE4514">
            <w:rPr>
              <w:rStyle w:val="Zstupntext"/>
            </w:rPr>
            <w:t>Klikněte sem a zadejte text.</w:t>
          </w:r>
        </w:p>
      </w:docPartBody>
    </w:docPart>
    <w:docPart>
      <w:docPartPr>
        <w:name w:val="54CB35E3E5884B9EB185B564851FC6B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16D5748-DD8C-47DD-985C-258109E6E301}"/>
      </w:docPartPr>
      <w:docPartBody>
        <w:p w:rsidR="00D12E86" w:rsidRDefault="00D12E86" w:rsidP="00D12E86">
          <w:pPr>
            <w:pStyle w:val="54CB35E3E5884B9EB185B564851FC6B7"/>
          </w:pPr>
          <w:r w:rsidRPr="00EE4514">
            <w:rPr>
              <w:rStyle w:val="Zstupntext"/>
            </w:rPr>
            <w:t>Klikněte sem a zadejte text.</w:t>
          </w:r>
        </w:p>
      </w:docPartBody>
    </w:docPart>
    <w:docPart>
      <w:docPartPr>
        <w:name w:val="F38946F2A3A24E589711B5C982EBE83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4D9AC7-397F-4C67-A6CA-76BC67365427}"/>
      </w:docPartPr>
      <w:docPartBody>
        <w:p w:rsidR="0027163F" w:rsidRDefault="00D12E86" w:rsidP="00D12E86">
          <w:pPr>
            <w:pStyle w:val="F38946F2A3A24E589711B5C982EBE83A"/>
          </w:pPr>
          <w:r w:rsidRPr="00525843">
            <w:rPr>
              <w:rStyle w:val="Zstupntext"/>
            </w:rPr>
            <w:t>Klikněte sem a zadejte text.</w:t>
          </w:r>
        </w:p>
      </w:docPartBody>
    </w:docPart>
    <w:docPart>
      <w:docPartPr>
        <w:name w:val="59E139555E124F6CBAB450A1A9E0708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8835E1B-9420-4FA7-9613-A04840D4F939}"/>
      </w:docPartPr>
      <w:docPartBody>
        <w:p w:rsidR="0027163F" w:rsidRDefault="00D12E86" w:rsidP="00D12E86">
          <w:pPr>
            <w:pStyle w:val="59E139555E124F6CBAB450A1A9E07084"/>
          </w:pPr>
          <w:r w:rsidRPr="00525843">
            <w:rPr>
              <w:rStyle w:val="Zstupntext"/>
            </w:rPr>
            <w:t>Klikněte sem a zadejte text.</w:t>
          </w:r>
        </w:p>
      </w:docPartBody>
    </w:docPart>
    <w:docPart>
      <w:docPartPr>
        <w:name w:val="C27EA4B5D3A24C47A9EA87609FE15F2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597D7BD-9E18-43B3-AC29-8AAC9D09C45B}"/>
      </w:docPartPr>
      <w:docPartBody>
        <w:p w:rsidR="0027163F" w:rsidRDefault="00D12E86" w:rsidP="00D12E86">
          <w:pPr>
            <w:pStyle w:val="C27EA4B5D3A24C47A9EA87609FE15F28"/>
          </w:pPr>
          <w:r w:rsidRPr="00525843">
            <w:rPr>
              <w:rStyle w:val="Zstupntext"/>
            </w:rPr>
            <w:t>Klikněte sem a zadejte text.</w:t>
          </w:r>
        </w:p>
      </w:docPartBody>
    </w:docPart>
    <w:docPart>
      <w:docPartPr>
        <w:name w:val="ACF2A2D1C251464C96FC814A4B1E008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977AC1D-FA4E-48E2-A438-6C65A9BC6605}"/>
      </w:docPartPr>
      <w:docPartBody>
        <w:p w:rsidR="0027163F" w:rsidRDefault="00D12E86" w:rsidP="00D12E86">
          <w:pPr>
            <w:pStyle w:val="ACF2A2D1C251464C96FC814A4B1E008D"/>
          </w:pPr>
          <w:r w:rsidRPr="00EE4514">
            <w:rPr>
              <w:rStyle w:val="Zstupntext"/>
            </w:rPr>
            <w:t>Klikněte sem a zadejte text.</w:t>
          </w:r>
        </w:p>
      </w:docPartBody>
    </w:docPart>
    <w:docPart>
      <w:docPartPr>
        <w:name w:val="207FC77C987A40F6911CF65D116A17F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CC6F488-07BE-47AF-BC9B-003CDE6C9EEE}"/>
      </w:docPartPr>
      <w:docPartBody>
        <w:p w:rsidR="0027163F" w:rsidRDefault="00D12E86" w:rsidP="00D12E86">
          <w:pPr>
            <w:pStyle w:val="207FC77C987A40F6911CF65D116A17F8"/>
          </w:pPr>
          <w:r w:rsidRPr="00EE4514">
            <w:rPr>
              <w:rStyle w:val="Zstupntext"/>
            </w:rPr>
            <w:t>Klikněte sem a zadejte text.</w:t>
          </w:r>
        </w:p>
      </w:docPartBody>
    </w:docPart>
    <w:docPart>
      <w:docPartPr>
        <w:name w:val="DDBD410B1E4E44159C3FE54C69ADBE6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F2DD3B4-6F78-4B2B-AB12-869E95679A08}"/>
      </w:docPartPr>
      <w:docPartBody>
        <w:p w:rsidR="0027163F" w:rsidRDefault="00D12E86" w:rsidP="00D12E86">
          <w:pPr>
            <w:pStyle w:val="DDBD410B1E4E44159C3FE54C69ADBE67"/>
          </w:pPr>
          <w:r w:rsidRPr="00525843">
            <w:rPr>
              <w:rStyle w:val="Zstupntext"/>
            </w:rPr>
            <w:t>Klikněte sem a zadejte text.</w:t>
          </w:r>
        </w:p>
      </w:docPartBody>
    </w:docPart>
    <w:docPart>
      <w:docPartPr>
        <w:name w:val="60F1FA0092664AD7B9BAD96636EFFB7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DAFAF05-5B1C-4A4B-80BF-B787287337BF}"/>
      </w:docPartPr>
      <w:docPartBody>
        <w:p w:rsidR="0027163F" w:rsidRDefault="00D12E86" w:rsidP="00D12E86">
          <w:pPr>
            <w:pStyle w:val="60F1FA0092664AD7B9BAD96636EFFB78"/>
          </w:pPr>
          <w:r w:rsidRPr="00525843">
            <w:rPr>
              <w:rStyle w:val="Zstupntext"/>
            </w:rPr>
            <w:t>Klikněte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00000287" w:usb1="00000000" w:usb2="00000000" w:usb3="00000000" w:csb0="0000009F" w:csb1="00000000"/>
  </w:font>
  <w:font w:name="Franklin Gothic Demi Cond">
    <w:altName w:val="Haettenschweiler"/>
    <w:panose1 w:val="020B0706030402020204"/>
    <w:charset w:val="EE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Franklin Gothic Demi">
    <w:altName w:val="Franklin Gothic Medium"/>
    <w:panose1 w:val="020B0703020102020204"/>
    <w:charset w:val="EE"/>
    <w:family w:val="swiss"/>
    <w:pitch w:val="variable"/>
    <w:sig w:usb0="00000287" w:usb1="00000000" w:usb2="00000000" w:usb3="00000000" w:csb0="0000009F" w:csb1="00000000"/>
  </w:font>
  <w:font w:name="Bradley Hand ITC">
    <w:altName w:val="Viner Hand ITC"/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17E1D"/>
    <w:rsid w:val="000002E5"/>
    <w:rsid w:val="000365BF"/>
    <w:rsid w:val="0009733D"/>
    <w:rsid w:val="000B2F8F"/>
    <w:rsid w:val="000C3951"/>
    <w:rsid w:val="000F4C0A"/>
    <w:rsid w:val="00111116"/>
    <w:rsid w:val="00115B2B"/>
    <w:rsid w:val="00115E22"/>
    <w:rsid w:val="00144FDE"/>
    <w:rsid w:val="00181037"/>
    <w:rsid w:val="0019605A"/>
    <w:rsid w:val="001A6DB8"/>
    <w:rsid w:val="001C3CFE"/>
    <w:rsid w:val="002017A0"/>
    <w:rsid w:val="00202A04"/>
    <w:rsid w:val="00216A5E"/>
    <w:rsid w:val="00243897"/>
    <w:rsid w:val="00246CB7"/>
    <w:rsid w:val="002649D9"/>
    <w:rsid w:val="0027163F"/>
    <w:rsid w:val="002838C6"/>
    <w:rsid w:val="00290B08"/>
    <w:rsid w:val="002D16A4"/>
    <w:rsid w:val="002D7E20"/>
    <w:rsid w:val="002D7FF7"/>
    <w:rsid w:val="00343D6E"/>
    <w:rsid w:val="003477B7"/>
    <w:rsid w:val="00353C8A"/>
    <w:rsid w:val="00356D20"/>
    <w:rsid w:val="00357254"/>
    <w:rsid w:val="00357EF8"/>
    <w:rsid w:val="003658E6"/>
    <w:rsid w:val="00370E83"/>
    <w:rsid w:val="003A5487"/>
    <w:rsid w:val="003B2C24"/>
    <w:rsid w:val="003E4983"/>
    <w:rsid w:val="003F6A68"/>
    <w:rsid w:val="003F77B8"/>
    <w:rsid w:val="0040276E"/>
    <w:rsid w:val="0042558A"/>
    <w:rsid w:val="004256E8"/>
    <w:rsid w:val="00477FA2"/>
    <w:rsid w:val="004B7AAB"/>
    <w:rsid w:val="004E68A7"/>
    <w:rsid w:val="00511F5E"/>
    <w:rsid w:val="00516596"/>
    <w:rsid w:val="005246E8"/>
    <w:rsid w:val="00531E9F"/>
    <w:rsid w:val="00547000"/>
    <w:rsid w:val="00593A73"/>
    <w:rsid w:val="005941AC"/>
    <w:rsid w:val="005B592E"/>
    <w:rsid w:val="005B6BBC"/>
    <w:rsid w:val="005D4A67"/>
    <w:rsid w:val="005E091C"/>
    <w:rsid w:val="005E6331"/>
    <w:rsid w:val="00617E1D"/>
    <w:rsid w:val="0062432A"/>
    <w:rsid w:val="006266E2"/>
    <w:rsid w:val="00630D5B"/>
    <w:rsid w:val="00634E0D"/>
    <w:rsid w:val="006407C9"/>
    <w:rsid w:val="006414E4"/>
    <w:rsid w:val="0064419F"/>
    <w:rsid w:val="006518CB"/>
    <w:rsid w:val="006648DB"/>
    <w:rsid w:val="00666520"/>
    <w:rsid w:val="00671F25"/>
    <w:rsid w:val="00686471"/>
    <w:rsid w:val="00692EDA"/>
    <w:rsid w:val="006B1EBA"/>
    <w:rsid w:val="006C6FEA"/>
    <w:rsid w:val="006E4B65"/>
    <w:rsid w:val="006F1F0A"/>
    <w:rsid w:val="0072507E"/>
    <w:rsid w:val="00732A12"/>
    <w:rsid w:val="00764B9E"/>
    <w:rsid w:val="007A6644"/>
    <w:rsid w:val="007C2A9F"/>
    <w:rsid w:val="007D72E3"/>
    <w:rsid w:val="00833DAA"/>
    <w:rsid w:val="00846362"/>
    <w:rsid w:val="008645DA"/>
    <w:rsid w:val="008856A8"/>
    <w:rsid w:val="008B658A"/>
    <w:rsid w:val="008F4289"/>
    <w:rsid w:val="00922866"/>
    <w:rsid w:val="00932844"/>
    <w:rsid w:val="00956E14"/>
    <w:rsid w:val="00964D1A"/>
    <w:rsid w:val="009655DD"/>
    <w:rsid w:val="009716ED"/>
    <w:rsid w:val="00975619"/>
    <w:rsid w:val="00985E80"/>
    <w:rsid w:val="00993111"/>
    <w:rsid w:val="009A605E"/>
    <w:rsid w:val="009B0923"/>
    <w:rsid w:val="009F784C"/>
    <w:rsid w:val="00A06070"/>
    <w:rsid w:val="00A3245B"/>
    <w:rsid w:val="00A5570A"/>
    <w:rsid w:val="00A61A1B"/>
    <w:rsid w:val="00A6744C"/>
    <w:rsid w:val="00A751E6"/>
    <w:rsid w:val="00A77858"/>
    <w:rsid w:val="00A8461B"/>
    <w:rsid w:val="00AB1201"/>
    <w:rsid w:val="00AC2C79"/>
    <w:rsid w:val="00AD1032"/>
    <w:rsid w:val="00AD6E76"/>
    <w:rsid w:val="00AF3000"/>
    <w:rsid w:val="00B10B93"/>
    <w:rsid w:val="00B124B1"/>
    <w:rsid w:val="00B25263"/>
    <w:rsid w:val="00B36210"/>
    <w:rsid w:val="00B558ED"/>
    <w:rsid w:val="00B629DD"/>
    <w:rsid w:val="00B67D67"/>
    <w:rsid w:val="00B72C2F"/>
    <w:rsid w:val="00B87F7B"/>
    <w:rsid w:val="00BA5C63"/>
    <w:rsid w:val="00BB26AE"/>
    <w:rsid w:val="00BE1D58"/>
    <w:rsid w:val="00BE456B"/>
    <w:rsid w:val="00C048A5"/>
    <w:rsid w:val="00C05B6B"/>
    <w:rsid w:val="00C167DA"/>
    <w:rsid w:val="00C42FAA"/>
    <w:rsid w:val="00C64191"/>
    <w:rsid w:val="00C96FB1"/>
    <w:rsid w:val="00CB3E17"/>
    <w:rsid w:val="00CB4F76"/>
    <w:rsid w:val="00CF092E"/>
    <w:rsid w:val="00D12E86"/>
    <w:rsid w:val="00D36936"/>
    <w:rsid w:val="00D57DF3"/>
    <w:rsid w:val="00D61CD4"/>
    <w:rsid w:val="00D73F0C"/>
    <w:rsid w:val="00D804A3"/>
    <w:rsid w:val="00D81AE6"/>
    <w:rsid w:val="00D96097"/>
    <w:rsid w:val="00DB2DEA"/>
    <w:rsid w:val="00DE0420"/>
    <w:rsid w:val="00DE3C1E"/>
    <w:rsid w:val="00DF1F92"/>
    <w:rsid w:val="00E14D43"/>
    <w:rsid w:val="00E24B14"/>
    <w:rsid w:val="00E63CF5"/>
    <w:rsid w:val="00E641A3"/>
    <w:rsid w:val="00E64E8C"/>
    <w:rsid w:val="00E714FD"/>
    <w:rsid w:val="00E7575E"/>
    <w:rsid w:val="00E91E68"/>
    <w:rsid w:val="00EA1AD0"/>
    <w:rsid w:val="00ED1D70"/>
    <w:rsid w:val="00EE6B9C"/>
    <w:rsid w:val="00F20F1C"/>
    <w:rsid w:val="00F42A6F"/>
    <w:rsid w:val="00F57516"/>
    <w:rsid w:val="00F725D7"/>
    <w:rsid w:val="00F9099A"/>
    <w:rsid w:val="00FC7EBE"/>
    <w:rsid w:val="00FD09C3"/>
    <w:rsid w:val="00FD5555"/>
    <w:rsid w:val="00FF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.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56E1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D12E86"/>
    <w:rPr>
      <w:color w:val="808080"/>
    </w:rPr>
  </w:style>
  <w:style w:type="paragraph" w:customStyle="1" w:styleId="708018C380FE4A26B724AE24B8770F40">
    <w:name w:val="708018C380FE4A26B724AE24B8770F40"/>
    <w:rsid w:val="00956E14"/>
  </w:style>
  <w:style w:type="paragraph" w:customStyle="1" w:styleId="D4C55B6E1F1B404FB39DBE9FD773DD4A">
    <w:name w:val="D4C55B6E1F1B404FB39DBE9FD773DD4A"/>
    <w:rsid w:val="00956E14"/>
  </w:style>
  <w:style w:type="paragraph" w:customStyle="1" w:styleId="939B864125BF4D9EBC3D7B8910FF5A52">
    <w:name w:val="939B864125BF4D9EBC3D7B8910FF5A52"/>
    <w:rsid w:val="00956E14"/>
  </w:style>
  <w:style w:type="paragraph" w:customStyle="1" w:styleId="731EE4750392490D927FF59FCFC8B068">
    <w:name w:val="731EE4750392490D927FF59FCFC8B068"/>
    <w:rsid w:val="00956E14"/>
  </w:style>
  <w:style w:type="paragraph" w:customStyle="1" w:styleId="EE60B01B7C2546FE9ADF18C4AFB5E1BB">
    <w:name w:val="EE60B01B7C2546FE9ADF18C4AFB5E1BB"/>
    <w:rsid w:val="00956E14"/>
  </w:style>
  <w:style w:type="paragraph" w:customStyle="1" w:styleId="7D4B17D474F84752BE421258730B167F">
    <w:name w:val="7D4B17D474F84752BE421258730B167F"/>
    <w:rsid w:val="00956E14"/>
  </w:style>
  <w:style w:type="paragraph" w:customStyle="1" w:styleId="EED08B8F3B264362A2BD19FFB9EF8AD5">
    <w:name w:val="EED08B8F3B264362A2BD19FFB9EF8AD5"/>
    <w:rsid w:val="00956E14"/>
  </w:style>
  <w:style w:type="paragraph" w:customStyle="1" w:styleId="EDDFD4AC2BAD4407BF34449FAD1AC851">
    <w:name w:val="EDDFD4AC2BAD4407BF34449FAD1AC851"/>
    <w:rsid w:val="00956E14"/>
  </w:style>
  <w:style w:type="paragraph" w:customStyle="1" w:styleId="ABA1FEEF3B3B4455B598999FCC5556AC">
    <w:name w:val="ABA1FEEF3B3B4455B598999FCC5556AC"/>
    <w:rsid w:val="00956E14"/>
  </w:style>
  <w:style w:type="paragraph" w:customStyle="1" w:styleId="4376F66A0A0D49FA93F1E077581FF064">
    <w:name w:val="4376F66A0A0D49FA93F1E077581FF064"/>
    <w:rsid w:val="00956E14"/>
  </w:style>
  <w:style w:type="paragraph" w:customStyle="1" w:styleId="785E637B792148B1B1B0F86BFFD5C2BE">
    <w:name w:val="785E637B792148B1B1B0F86BFFD5C2BE"/>
    <w:rsid w:val="00956E14"/>
  </w:style>
  <w:style w:type="paragraph" w:customStyle="1" w:styleId="08889B04585E468985604AC588063517">
    <w:name w:val="08889B04585E468985604AC588063517"/>
    <w:rsid w:val="00956E14"/>
  </w:style>
  <w:style w:type="paragraph" w:customStyle="1" w:styleId="ACACF3D4DE7846F895093D7DB8BF3B27">
    <w:name w:val="ACACF3D4DE7846F895093D7DB8BF3B27"/>
    <w:rsid w:val="00B558ED"/>
    <w:rPr>
      <w:lang w:val="cs-CZ" w:eastAsia="cs-CZ"/>
    </w:rPr>
  </w:style>
  <w:style w:type="paragraph" w:customStyle="1" w:styleId="3B5BA02C92E644FB803EEEBAAEA66205">
    <w:name w:val="3B5BA02C92E644FB803EEEBAAEA66205"/>
    <w:rsid w:val="00B558ED"/>
    <w:rPr>
      <w:lang w:val="cs-CZ" w:eastAsia="cs-CZ"/>
    </w:rPr>
  </w:style>
  <w:style w:type="paragraph" w:customStyle="1" w:styleId="AB48305525274F1496AFAD28179576DB">
    <w:name w:val="AB48305525274F1496AFAD28179576DB"/>
    <w:rsid w:val="00B558ED"/>
    <w:rPr>
      <w:lang w:val="cs-CZ" w:eastAsia="cs-CZ"/>
    </w:rPr>
  </w:style>
  <w:style w:type="paragraph" w:customStyle="1" w:styleId="9779E5E9E47A4A879E47C4479CFAA984">
    <w:name w:val="9779E5E9E47A4A879E47C4479CFAA984"/>
    <w:rsid w:val="00531E9F"/>
    <w:rPr>
      <w:lang w:val="de-DE" w:eastAsia="de-DE"/>
    </w:rPr>
  </w:style>
  <w:style w:type="paragraph" w:customStyle="1" w:styleId="0574BE8FDF2F4E64A343DBFF03DDE67E">
    <w:name w:val="0574BE8FDF2F4E64A343DBFF03DDE67E"/>
    <w:rsid w:val="00531E9F"/>
    <w:rPr>
      <w:lang w:val="de-DE" w:eastAsia="de-DE"/>
    </w:rPr>
  </w:style>
  <w:style w:type="paragraph" w:customStyle="1" w:styleId="8F6175344A2A49CC863426E10F477E59">
    <w:name w:val="8F6175344A2A49CC863426E10F477E59"/>
    <w:rsid w:val="00531E9F"/>
    <w:rPr>
      <w:lang w:val="de-DE" w:eastAsia="de-DE"/>
    </w:rPr>
  </w:style>
  <w:style w:type="paragraph" w:customStyle="1" w:styleId="3977B8864457418B8F1CE9A5EB19E424">
    <w:name w:val="3977B8864457418B8F1CE9A5EB19E424"/>
    <w:rsid w:val="00531E9F"/>
    <w:rPr>
      <w:lang w:val="de-DE" w:eastAsia="de-DE"/>
    </w:rPr>
  </w:style>
  <w:style w:type="paragraph" w:customStyle="1" w:styleId="0BA62E4E892742B08F99B925AFEEB7DA">
    <w:name w:val="0BA62E4E892742B08F99B925AFEEB7DA"/>
    <w:rsid w:val="00531E9F"/>
    <w:rPr>
      <w:lang w:val="de-DE" w:eastAsia="de-DE"/>
    </w:rPr>
  </w:style>
  <w:style w:type="paragraph" w:customStyle="1" w:styleId="211A748474AF48B2B836C33D8789217A">
    <w:name w:val="211A748474AF48B2B836C33D8789217A"/>
    <w:rsid w:val="009655DD"/>
    <w:rPr>
      <w:lang w:val="de-DE" w:eastAsia="de-DE"/>
    </w:rPr>
  </w:style>
  <w:style w:type="paragraph" w:customStyle="1" w:styleId="72719D2FC8764FD6BCBABBBD99AE7BDB">
    <w:name w:val="72719D2FC8764FD6BCBABBBD99AE7BDB"/>
    <w:rsid w:val="00922866"/>
    <w:rPr>
      <w:lang w:val="de-DE" w:eastAsia="de-DE"/>
    </w:rPr>
  </w:style>
  <w:style w:type="paragraph" w:customStyle="1" w:styleId="6E2AA565BC1F4ABE8BA2DB8B4154C80A">
    <w:name w:val="6E2AA565BC1F4ABE8BA2DB8B4154C80A"/>
    <w:rsid w:val="00922866"/>
    <w:rPr>
      <w:lang w:val="de-DE" w:eastAsia="de-DE"/>
    </w:rPr>
  </w:style>
  <w:style w:type="paragraph" w:customStyle="1" w:styleId="FDE8EE125A1D4359AE2A9A4C083DAE8D">
    <w:name w:val="FDE8EE125A1D4359AE2A9A4C083DAE8D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DD8B87DBCED49899903E4021219B79A">
    <w:name w:val="7DD8B87DBCED49899903E4021219B79A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6E81EE9B894452BA98D9BDB8C8B74F1">
    <w:name w:val="A6E81EE9B894452BA98D9BDB8C8B74F1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75959E983754D6CB31570FD58D583A9">
    <w:name w:val="F75959E983754D6CB31570FD58D583A9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36ACACE6720416FAB4221E5CC2EE9A0">
    <w:name w:val="D36ACACE6720416FAB4221E5CC2EE9A0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495CE8614584C9083A548580C6CD841">
    <w:name w:val="1495CE8614584C9083A548580C6CD841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F067FF623074AE6B2195B660198BC37">
    <w:name w:val="9F067FF623074AE6B2195B660198BC37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E27A06D16C14787867013585AE286A1">
    <w:name w:val="DE27A06D16C14787867013585AE286A1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57028E2BD534906BE37465258BD65AE">
    <w:name w:val="857028E2BD534906BE37465258BD65AE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3A4353FCA4248BB8B214BE43B7AE4F2">
    <w:name w:val="A3A4353FCA4248BB8B214BE43B7AE4F2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2793C8382EA40E798ADC9224DA41E2F">
    <w:name w:val="42793C8382EA40E798ADC9224DA41E2F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37BF8F8C36049168161E32464031DF8">
    <w:name w:val="337BF8F8C36049168161E32464031DF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63168733532468E9B946D6E73FEE114">
    <w:name w:val="963168733532468E9B946D6E73FEE114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E5517B1AB854DE297DBFB2B906BD323">
    <w:name w:val="FE5517B1AB854DE297DBFB2B906BD323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88481D015B946FC9CC6D024A83537F5">
    <w:name w:val="888481D015B946FC9CC6D024A83537F5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C94570351C04211AFA9CD67E921AEDF">
    <w:name w:val="8C94570351C04211AFA9CD67E921AEDF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D72D4500FBA4772A7DE54768E947CF8">
    <w:name w:val="2D72D4500FBA4772A7DE54768E947CF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B6D937FB0D24F8B8E02A68297B8EEB7">
    <w:name w:val="5B6D937FB0D24F8B8E02A68297B8EEB7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F21D1EC0A06457F8C56472053D57DA0">
    <w:name w:val="7F21D1EC0A06457F8C56472053D57DA0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6D4A0A9119140628305F386D46DE588">
    <w:name w:val="C6D4A0A9119140628305F386D46DE58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C7E73734CF247889EE622F1BD586882">
    <w:name w:val="DC7E73734CF247889EE622F1BD586882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E084F2FC7DD429882A0F221D7B38CCF">
    <w:name w:val="EE084F2FC7DD429882A0F221D7B38CCF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50ED14E5EF042E684732CC54B855489">
    <w:name w:val="650ED14E5EF042E684732CC54B855489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17464306A474D1089E636E9D73475F3">
    <w:name w:val="917464306A474D1089E636E9D73475F3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22E3B14D38D4E399E4AA29205557CB0">
    <w:name w:val="622E3B14D38D4E399E4AA29205557CB0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1173C2E6668457EB705BC7476E3724B">
    <w:name w:val="31173C2E6668457EB705BC7476E3724B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5C962B53DFD4481B61CEAF0D595ED9B">
    <w:name w:val="E5C962B53DFD4481B61CEAF0D595ED9B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D838282B6B441B6A66F05DBD0ADDEC4">
    <w:name w:val="3D838282B6B441B6A66F05DBD0ADDEC4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68C9DA2E55F47A48554D8AD57F5BC99">
    <w:name w:val="168C9DA2E55F47A48554D8AD57F5BC99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E08A4DE0CE141EDAB88E6962642BF68">
    <w:name w:val="4E08A4DE0CE141EDAB88E6962642BF6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56A9164D67B4943A8A5BEF579D9FAC7">
    <w:name w:val="B56A9164D67B4943A8A5BEF579D9FAC7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AEF948F778F43738470463E037E4428">
    <w:name w:val="AAEF948F778F43738470463E037E442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A2AFCAF5B324AFF8D8047D4E4D0F9B0">
    <w:name w:val="BA2AFCAF5B324AFF8D8047D4E4D0F9B0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707C19EED8141D181F914FDB18A3E3A">
    <w:name w:val="F707C19EED8141D181F914FDB18A3E3A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0ADC9A7DAFC470EA4084CD45BCAC0AB">
    <w:name w:val="C0ADC9A7DAFC470EA4084CD45BCAC0AB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85038948F4F4E01A2297DA260D32579">
    <w:name w:val="085038948F4F4E01A2297DA260D32579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EF2E0212F6C45D78298285B665016D6">
    <w:name w:val="2EF2E0212F6C45D78298285B665016D6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DD35DD775C94FAD84A656DA4D1B0672">
    <w:name w:val="9DD35DD775C94FAD84A656DA4D1B0672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53E8263C44F43229304697C3FE61910">
    <w:name w:val="353E8263C44F43229304697C3FE61910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1CE63837347419C87FCE5F996F1681A">
    <w:name w:val="41CE63837347419C87FCE5F996F1681A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809F9A42538428DBCB5ED534D489129">
    <w:name w:val="A809F9A42538428DBCB5ED534D489129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36D12A52B6A4A3490083D6B4B321F4C">
    <w:name w:val="336D12A52B6A4A3490083D6B4B321F4C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A285665FD53409899E80A5C23C7E2D1">
    <w:name w:val="EA285665FD53409899E80A5C23C7E2D1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09B23533A504E5197C3F78B0AFCCE68">
    <w:name w:val="309B23533A504E5197C3F78B0AFCCE6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DE3EFA9831E451AA6C8B8E640C11FD2">
    <w:name w:val="CDE3EFA9831E451AA6C8B8E640C11FD2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A5BE55816CB411DAEB0A2C9576038A3">
    <w:name w:val="5A5BE55816CB411DAEB0A2C9576038A3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0383977D710434A8888313A90CD4F8E">
    <w:name w:val="00383977D710434A8888313A90CD4F8E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5082339A93F4B5884A68EA092A97A1B">
    <w:name w:val="25082339A93F4B5884A68EA092A97A1B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C306CC1A062447EBD9CEE0BCAC6F6F2">
    <w:name w:val="AC306CC1A062447EBD9CEE0BCAC6F6F2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A42C8B1ADFD47B4BF1F5927CFA439A4">
    <w:name w:val="EA42C8B1ADFD47B4BF1F5927CFA439A4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6CA50588B834DCEBFE23082D35DA8C1">
    <w:name w:val="66CA50588B834DCEBFE23082D35DA8C1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0E21CF1B9EB4E118F95A28B50E2C2BE">
    <w:name w:val="90E21CF1B9EB4E118F95A28B50E2C2BE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5B353510B6A4B8C8F7DAF2F260D1AA3">
    <w:name w:val="B5B353510B6A4B8C8F7DAF2F260D1AA3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F9CA61FC2FD48F8AB03AE9BE9652DE8">
    <w:name w:val="BF9CA61FC2FD48F8AB03AE9BE9652DE8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5237E34C95547E1BBD783670B7D109D">
    <w:name w:val="F5237E34C95547E1BBD783670B7D109D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793A25E284E421092E647C2F58781A9">
    <w:name w:val="5793A25E284E421092E647C2F58781A9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E7C14ED5EF34883B640879C443B194E">
    <w:name w:val="EE7C14ED5EF34883B640879C443B194E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BE38FC61D894C95B888E4603BDEC86B">
    <w:name w:val="4BE38FC61D894C95B888E4603BDEC86B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715CF98BF1C4D9B8C7E0055182896F1">
    <w:name w:val="0715CF98BF1C4D9B8C7E0055182896F1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6BC404173BB4C158CA6B4EDFA580470">
    <w:name w:val="D6BC404173BB4C158CA6B4EDFA580470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65EA75C08F048E3BDBFA62505DA0AE7">
    <w:name w:val="865EA75C08F048E3BDBFA62505DA0AE7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2F4071848FC4082ACA76D94E5856784">
    <w:name w:val="B2F4071848FC4082ACA76D94E5856784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A4CB3D667864F8F941E279A49BADE83">
    <w:name w:val="9A4CB3D667864F8F941E279A49BADE83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47444D993344E918C44ACEF0EB6900C">
    <w:name w:val="547444D993344E918C44ACEF0EB6900C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E5C6597D5564E12BD9630FE5860800D">
    <w:name w:val="2E5C6597D5564E12BD9630FE5860800D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D08B68ECB5946E9B9BC7D432A102F2D">
    <w:name w:val="CD08B68ECB5946E9B9BC7D432A102F2D"/>
    <w:rsid w:val="00DE0420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D7119BD89814EFEAFD318E8E6DB9B8A">
    <w:name w:val="BD7119BD89814EFEAFD318E8E6DB9B8A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26A886DA39B4707B7DC3E460E905E9E">
    <w:name w:val="E26A886DA39B4707B7DC3E460E905E9E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F651646FB164062A6E46362A8CE8C3B">
    <w:name w:val="7F651646FB164062A6E46362A8CE8C3B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BC0AD417A004096938A43FD045066B5">
    <w:name w:val="0BC0AD417A004096938A43FD045066B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1F81FD0FA744489AF486D19AE348A97">
    <w:name w:val="41F81FD0FA744489AF486D19AE348A97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205E1295E8645978588D5F3C0728BE2">
    <w:name w:val="E205E1295E8645978588D5F3C0728BE2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41551B7FB8B4FAAB310040BEEA66DB5">
    <w:name w:val="641551B7FB8B4FAAB310040BEEA66DB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FB27D505BE044DA9BCA207193005C1D">
    <w:name w:val="FFB27D505BE044DA9BCA207193005C1D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048DFBD39A746D593232EB45A4A9985">
    <w:name w:val="B048DFBD39A746D593232EB45A4A998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654922979AF46EC99C1E844F17E49F0">
    <w:name w:val="F654922979AF46EC99C1E844F17E49F0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6E39B7A14584BAE84D988127004206C">
    <w:name w:val="36E39B7A14584BAE84D988127004206C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731B7D147F74F4BB4C82C596DCF715B">
    <w:name w:val="8731B7D147F74F4BB4C82C596DCF715B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84F8C8B58C34F668185544768667772">
    <w:name w:val="184F8C8B58C34F668185544768667772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B63AD8BA4A045FDB29AC706C7F91371">
    <w:name w:val="3B63AD8BA4A045FDB29AC706C7F91371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646B5AADF724B939E33A30BCE59DE94">
    <w:name w:val="7646B5AADF724B939E33A30BCE59DE94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8936A0C0F174653841629ECA019BFA4">
    <w:name w:val="98936A0C0F174653841629ECA019BFA4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7371E12DC234799B1FA733ADFCC934D">
    <w:name w:val="57371E12DC234799B1FA733ADFCC934D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F5382A4873C4A2D8713EFBED394CD1B">
    <w:name w:val="9F5382A4873C4A2D8713EFBED394CD1B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6F783424543490FA2C0B95C18E108CA">
    <w:name w:val="26F783424543490FA2C0B95C18E108CA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2456238E4BE4D38B44A2C8660470EE2">
    <w:name w:val="22456238E4BE4D38B44A2C8660470EE2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0945E1C8A504FE4B305BCB0FA7CD6F7">
    <w:name w:val="30945E1C8A504FE4B305BCB0FA7CD6F7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B3FF54101324C13A889F96A32D602CC">
    <w:name w:val="4B3FF54101324C13A889F96A32D602CC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EDB4BBFFCDE406AADE3B87D2BC36158">
    <w:name w:val="6EDB4BBFFCDE406AADE3B87D2BC36158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32398C853304FDDAC8899264867D7E1">
    <w:name w:val="E32398C853304FDDAC8899264867D7E1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1E7E28FFAE74EC6B485BED4428668A4">
    <w:name w:val="81E7E28FFAE74EC6B485BED4428668A4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08E7B0149934AAA9427DD643E7387EB">
    <w:name w:val="F08E7B0149934AAA9427DD643E7387EB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720BF433F03433B8248D7278EDD481C">
    <w:name w:val="C720BF433F03433B8248D7278EDD481C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C1B20EAD0EB4185B9716AC4A09BDC2F">
    <w:name w:val="2C1B20EAD0EB4185B9716AC4A09BDC2F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7DEF4A569524E869E0890847BE3FF9A">
    <w:name w:val="57DEF4A569524E869E0890847BE3FF9A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4D620CC613B40EC8B13CF25E17AD579">
    <w:name w:val="64D620CC613B40EC8B13CF25E17AD579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039566D9F6549D79AC7978F69972BE0">
    <w:name w:val="F039566D9F6549D79AC7978F69972BE0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1D44E2C9A7041CE8A69D0F81498AEFA">
    <w:name w:val="41D44E2C9A7041CE8A69D0F81498AEFA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DD6F65E1D4B431CBC9B9FE4A4BF2A46">
    <w:name w:val="0DD6F65E1D4B431CBC9B9FE4A4BF2A46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9285759C3A344B3843F455AF0C0301D">
    <w:name w:val="99285759C3A344B3843F455AF0C0301D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4252568AC534B648179A9BD7BB9DB9E">
    <w:name w:val="64252568AC534B648179A9BD7BB9DB9E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A58CA889BD24AB0BF718726CD2F906E">
    <w:name w:val="5A58CA889BD24AB0BF718726CD2F906E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B8D3EC190FF4F629FA7AFD10089C214">
    <w:name w:val="8B8D3EC190FF4F629FA7AFD10089C214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45497DE5EEE4522B369E23E9ABEF705">
    <w:name w:val="545497DE5EEE4522B369E23E9ABEF70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90631E0EEB647B1A2103D654BC033E3">
    <w:name w:val="390631E0EEB647B1A2103D654BC033E3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184AFD410814D159DAB6B9F1F888E48">
    <w:name w:val="0184AFD410814D159DAB6B9F1F888E48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61589DF240F4B8491748532A8EACBC6">
    <w:name w:val="E61589DF240F4B8491748532A8EACBC6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226DC47FD344F4B99DF1B0BCA9279C9">
    <w:name w:val="C226DC47FD344F4B99DF1B0BCA9279C9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2C4485B801F445EB2E9B64A7EBB7D5C">
    <w:name w:val="32C4485B801F445EB2E9B64A7EBB7D5C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F37A8C1ADAF42FA89B23006816990E0">
    <w:name w:val="2F37A8C1ADAF42FA89B23006816990E0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3B0F397FBFE47689181B479F36044C2">
    <w:name w:val="F3B0F397FBFE47689181B479F36044C2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06A1F9C271444BB9938C3EEC23E9FE5">
    <w:name w:val="206A1F9C271444BB9938C3EEC23E9FE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CA742035CFC4803AA5F24968DD49DBE">
    <w:name w:val="BCA742035CFC4803AA5F24968DD49DBE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56B768EAE1F483F8D8F9D7B6BC30B56">
    <w:name w:val="256B768EAE1F483F8D8F9D7B6BC30B56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3543C4855EE445F919872AE1E940255">
    <w:name w:val="33543C4855EE445F919872AE1E94025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B5CE3ECA6CA46F18B66932F39622EBE">
    <w:name w:val="CB5CE3ECA6CA46F18B66932F39622EBE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9FC07B0B11E46D0AE7A027F5403A385">
    <w:name w:val="A9FC07B0B11E46D0AE7A027F5403A385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3E36D7318D644C282384A0984D3C520">
    <w:name w:val="03E36D7318D644C282384A0984D3C520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1B889B1BDE34B688E4A022726C5DB02">
    <w:name w:val="01B889B1BDE34B688E4A022726C5DB02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128685CA46C4506AD1A7F684360FC4D">
    <w:name w:val="2128685CA46C4506AD1A7F684360FC4D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F91F57521404926B1AF5A2790C07BF9">
    <w:name w:val="4F91F57521404926B1AF5A2790C07BF9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BF741803B604B448A8A89071578DE54">
    <w:name w:val="9BF741803B604B448A8A89071578DE54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14F9D307A5E455D91AEB7D9527956C2">
    <w:name w:val="814F9D307A5E455D91AEB7D9527956C2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3263691EC5D487A8AD0205F08BEDB46">
    <w:name w:val="93263691EC5D487A8AD0205F08BEDB46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F5A1D9FE8BE4A5393266169D40CCD59">
    <w:name w:val="BF5A1D9FE8BE4A5393266169D40CCD59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0EECA3A290A44BA84FD47479B4B1AA8">
    <w:name w:val="40EECA3A290A44BA84FD47479B4B1AA8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679DC56BCD54D65962D198F808BA9AD">
    <w:name w:val="4679DC56BCD54D65962D198F808BA9AD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756093274DE431784717E16226A377C">
    <w:name w:val="E756093274DE431784717E16226A377C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BBC4E0CF9C549A2A98473D4DBD3448A">
    <w:name w:val="8BBC4E0CF9C549A2A98473D4DBD3448A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617DCF22C264C9B9E7A45BD358B058B">
    <w:name w:val="5617DCF22C264C9B9E7A45BD358B058B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D6697DC6D534B76AA74371CE673F6AB">
    <w:name w:val="6D6697DC6D534B76AA74371CE673F6AB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75EF608869B4514A5321FC684C72E03">
    <w:name w:val="D75EF608869B4514A5321FC684C72E03"/>
    <w:rsid w:val="005B592E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6DAD8D8CA4340D6A95EAD84DDA3C614">
    <w:name w:val="D6DAD8D8CA4340D6A95EAD84DDA3C614"/>
    <w:rsid w:val="00985E80"/>
    <w:rPr>
      <w:lang w:val="de-DE" w:eastAsia="de-DE"/>
    </w:rPr>
  </w:style>
  <w:style w:type="paragraph" w:customStyle="1" w:styleId="DE36941073964ECA8FA0CFD3AE5A229B">
    <w:name w:val="DE36941073964ECA8FA0CFD3AE5A229B"/>
    <w:rsid w:val="00985E80"/>
    <w:rPr>
      <w:lang w:val="de-DE" w:eastAsia="de-DE"/>
    </w:rPr>
  </w:style>
  <w:style w:type="paragraph" w:customStyle="1" w:styleId="543B422E46F34284AB48875BE6436973">
    <w:name w:val="543B422E46F34284AB48875BE6436973"/>
    <w:rsid w:val="0042558A"/>
    <w:rPr>
      <w:lang w:val="de-DE" w:eastAsia="de-DE"/>
    </w:rPr>
  </w:style>
  <w:style w:type="paragraph" w:customStyle="1" w:styleId="45FFDEE2FBBB4310B638C6AEB48BDEB5">
    <w:name w:val="45FFDEE2FBBB4310B638C6AEB48BDEB5"/>
    <w:rsid w:val="0042558A"/>
    <w:rPr>
      <w:lang w:val="de-DE" w:eastAsia="de-DE"/>
    </w:rPr>
  </w:style>
  <w:style w:type="paragraph" w:customStyle="1" w:styleId="8AE828D578D243929B22CD8BA4BC4B15">
    <w:name w:val="8AE828D578D243929B22CD8BA4BC4B15"/>
    <w:rsid w:val="00666520"/>
    <w:rPr>
      <w:lang w:val="en-US" w:eastAsia="en-US"/>
    </w:rPr>
  </w:style>
  <w:style w:type="paragraph" w:customStyle="1" w:styleId="99AC9D7526C0436ABC791F84971FEFA0">
    <w:name w:val="99AC9D7526C0436ABC791F84971FEFA0"/>
    <w:rsid w:val="00666520"/>
    <w:rPr>
      <w:lang w:val="en-US" w:eastAsia="en-US"/>
    </w:rPr>
  </w:style>
  <w:style w:type="paragraph" w:customStyle="1" w:styleId="EAD26674040C441DAD74D5E7CE3F1334">
    <w:name w:val="EAD26674040C441DAD74D5E7CE3F1334"/>
    <w:rsid w:val="00666520"/>
    <w:rPr>
      <w:lang w:val="en-US" w:eastAsia="en-US"/>
    </w:rPr>
  </w:style>
  <w:style w:type="paragraph" w:customStyle="1" w:styleId="EB743AC57434442AB3EE058C0D6166D7">
    <w:name w:val="EB743AC57434442AB3EE058C0D6166D7"/>
    <w:rsid w:val="00666520"/>
    <w:rPr>
      <w:lang w:val="en-US" w:eastAsia="en-US"/>
    </w:rPr>
  </w:style>
  <w:style w:type="paragraph" w:customStyle="1" w:styleId="A372F54AD85047A4AFDF56032B553185">
    <w:name w:val="A372F54AD85047A4AFDF56032B553185"/>
    <w:rsid w:val="00666520"/>
    <w:rPr>
      <w:lang w:val="en-US" w:eastAsia="en-US"/>
    </w:rPr>
  </w:style>
  <w:style w:type="paragraph" w:customStyle="1" w:styleId="5BFD41142B834FB78CC60579892FB87F">
    <w:name w:val="5BFD41142B834FB78CC60579892FB87F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C622567202A48859B23EC425899D228">
    <w:name w:val="2C622567202A48859B23EC425899D228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0EFE93F8B3846D890DE9CF45C1D6CEC">
    <w:name w:val="E0EFE93F8B3846D890DE9CF45C1D6CEC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55D193634E8481089F68473DC82F008">
    <w:name w:val="855D193634E8481089F68473DC82F008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867B02B00D949CE8DC9F911242F2F50">
    <w:name w:val="1867B02B00D949CE8DC9F911242F2F50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7C5259825DB4ED9B3523CA32FEC1555">
    <w:name w:val="57C5259825DB4ED9B3523CA32FEC1555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1830CCAE0024F7894A0A80BBD0B4E96">
    <w:name w:val="C1830CCAE0024F7894A0A80BBD0B4E96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BF04C2868714C2C8A612A2DD1A80C78">
    <w:name w:val="FBF04C2868714C2C8A612A2DD1A80C78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6F58A74349D4D909582E799EC0549CB">
    <w:name w:val="86F58A74349D4D909582E799EC0549CB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97E5A4CC0214D06B2A1B5326F4472E2">
    <w:name w:val="B97E5A4CC0214D06B2A1B5326F4472E2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2B9F79563A14C6B9AEC9B2E3C63FE59">
    <w:name w:val="12B9F79563A14C6B9AEC9B2E3C63FE59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B6D8EFDED154CAA96D8A27196FD901E">
    <w:name w:val="8B6D8EFDED154CAA96D8A27196FD901E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5D472C7726A4D1088009005ADA71023">
    <w:name w:val="85D472C7726A4D1088009005ADA71023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AA3A1457A21454B86D019BE1C48F06B">
    <w:name w:val="7AA3A1457A21454B86D019BE1C48F06B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25C504A681544CB86C8697EC0AD6491">
    <w:name w:val="825C504A681544CB86C8697EC0AD6491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33AAB2875F44ACBA9FCFCCDFB4ECA6F">
    <w:name w:val="233AAB2875F44ACBA9FCFCCDFB4ECA6F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F97E282C3D04DD094CC374EBFDAFD53">
    <w:name w:val="CF97E282C3D04DD094CC374EBFDAFD53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D662F1527AC475A9C2B59ADBE86D06C">
    <w:name w:val="3D662F1527AC475A9C2B59ADBE86D06C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A409D71377F488C85B0C4861D6B9048">
    <w:name w:val="EA409D71377F488C85B0C4861D6B9048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28FAEE951D049C48819B5BFB00511E7">
    <w:name w:val="E28FAEE951D049C48819B5BFB00511E7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16951E92A0B42E78B168D2C64541462">
    <w:name w:val="016951E92A0B42E78B168D2C64541462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714DE37ED8C4077B044B81E02FC9C76">
    <w:name w:val="B714DE37ED8C4077B044B81E02FC9C76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53B4CDB21BC455D95114B35BC557171">
    <w:name w:val="253B4CDB21BC455D95114B35BC557171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2BAB168E16B403991D259C9FF0A4ABD">
    <w:name w:val="D2BAB168E16B403991D259C9FF0A4ABD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B6632CA94AB440F8359DAA6E96EF1DD">
    <w:name w:val="2B6632CA94AB440F8359DAA6E96EF1DD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11E9814C4F848FAA5026B15F9FA1D7C">
    <w:name w:val="D11E9814C4F848FAA5026B15F9FA1D7C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33D57076D86435DB7829E82B430BB98">
    <w:name w:val="E33D57076D86435DB7829E82B430BB98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C69ABDE851B431690DC62533A23DE83">
    <w:name w:val="FC69ABDE851B431690DC62533A23DE83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D28BE7AF88D4AA6ADF565634CCA5FBF">
    <w:name w:val="FD28BE7AF88D4AA6ADF565634CCA5FBF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6DD69F7BFBF44DFBDE8975B3CA04755">
    <w:name w:val="96DD69F7BFBF44DFBDE8975B3CA04755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DF4C1040ABE409F95593BE746F22413">
    <w:name w:val="5DF4C1040ABE409F95593BE746F22413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2634A8F115E43C0B97C9D8348EAC347">
    <w:name w:val="D2634A8F115E43C0B97C9D8348EAC347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179C039EEF142AB98D54AAB257C4B66">
    <w:name w:val="F179C039EEF142AB98D54AAB257C4B66"/>
    <w:rsid w:val="007A6644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1FDC87E59094D1C9C589E231D37398E">
    <w:name w:val="71FDC87E59094D1C9C589E231D37398E"/>
    <w:rsid w:val="006407C9"/>
    <w:rPr>
      <w:lang w:val="en-US" w:eastAsia="en-US"/>
    </w:rPr>
  </w:style>
  <w:style w:type="paragraph" w:customStyle="1" w:styleId="5ED0265E9FD34950AE1FC050D0F05C5E">
    <w:name w:val="5ED0265E9FD34950AE1FC050D0F05C5E"/>
    <w:rsid w:val="006407C9"/>
    <w:rPr>
      <w:lang w:val="en-US" w:eastAsia="en-US"/>
    </w:rPr>
  </w:style>
  <w:style w:type="paragraph" w:customStyle="1" w:styleId="2FDA0B7E822B4B02BB00B47CF53B63D2">
    <w:name w:val="2FDA0B7E822B4B02BB00B47CF53B63D2"/>
    <w:rsid w:val="006407C9"/>
    <w:rPr>
      <w:lang w:val="en-US" w:eastAsia="en-US"/>
    </w:rPr>
  </w:style>
  <w:style w:type="paragraph" w:customStyle="1" w:styleId="A99E43973B384B23B148A294DC81339C">
    <w:name w:val="A99E43973B384B23B148A294DC81339C"/>
    <w:rsid w:val="006407C9"/>
    <w:rPr>
      <w:lang w:val="en-US" w:eastAsia="en-US"/>
    </w:rPr>
  </w:style>
  <w:style w:type="paragraph" w:customStyle="1" w:styleId="55722A711A464ADA8A757976AFBDFE7E">
    <w:name w:val="55722A711A464ADA8A757976AFBDFE7E"/>
    <w:rsid w:val="006407C9"/>
    <w:rPr>
      <w:lang w:val="en-US" w:eastAsia="en-US"/>
    </w:rPr>
  </w:style>
  <w:style w:type="paragraph" w:customStyle="1" w:styleId="658F67D91ACD4B428E9740559B2DE5B0">
    <w:name w:val="658F67D91ACD4B428E9740559B2DE5B0"/>
    <w:rsid w:val="006407C9"/>
    <w:rPr>
      <w:lang w:val="en-US" w:eastAsia="en-US"/>
    </w:rPr>
  </w:style>
  <w:style w:type="paragraph" w:customStyle="1" w:styleId="5AE945684E7646FD8880EB4786639681">
    <w:name w:val="5AE945684E7646FD8880EB4786639681"/>
    <w:rsid w:val="006407C9"/>
    <w:rPr>
      <w:lang w:val="en-US" w:eastAsia="en-US"/>
    </w:rPr>
  </w:style>
  <w:style w:type="paragraph" w:customStyle="1" w:styleId="EFED557C309F48B39CFA893F81F3FA67">
    <w:name w:val="EFED557C309F48B39CFA893F81F3FA67"/>
    <w:rsid w:val="006407C9"/>
    <w:rPr>
      <w:lang w:val="en-US" w:eastAsia="en-US"/>
    </w:rPr>
  </w:style>
  <w:style w:type="paragraph" w:customStyle="1" w:styleId="752C1400929C4C8281B5FCC541D05B45">
    <w:name w:val="752C1400929C4C8281B5FCC541D05B45"/>
    <w:rsid w:val="006407C9"/>
    <w:rPr>
      <w:lang w:val="en-US" w:eastAsia="en-US"/>
    </w:rPr>
  </w:style>
  <w:style w:type="paragraph" w:customStyle="1" w:styleId="2338749EA4854928BE76C3D5765A0C17">
    <w:name w:val="2338749EA4854928BE76C3D5765A0C17"/>
    <w:rsid w:val="006407C9"/>
    <w:rPr>
      <w:lang w:val="en-US" w:eastAsia="en-US"/>
    </w:rPr>
  </w:style>
  <w:style w:type="paragraph" w:customStyle="1" w:styleId="9F5ED42359C34EA9BFD5E7284EFCE9EA">
    <w:name w:val="9F5ED42359C34EA9BFD5E7284EFCE9EA"/>
    <w:rsid w:val="006407C9"/>
    <w:rPr>
      <w:lang w:val="en-US" w:eastAsia="en-US"/>
    </w:rPr>
  </w:style>
  <w:style w:type="paragraph" w:customStyle="1" w:styleId="46B655779229481E9A74525B1A2A3970">
    <w:name w:val="46B655779229481E9A74525B1A2A3970"/>
    <w:rsid w:val="006407C9"/>
    <w:rPr>
      <w:lang w:val="en-US" w:eastAsia="en-US"/>
    </w:rPr>
  </w:style>
  <w:style w:type="paragraph" w:customStyle="1" w:styleId="B1C32CAC7A554ECEB9093B14A18920FA">
    <w:name w:val="B1C32CAC7A554ECEB9093B14A18920FA"/>
    <w:rsid w:val="006407C9"/>
    <w:rPr>
      <w:lang w:val="en-US" w:eastAsia="en-US"/>
    </w:rPr>
  </w:style>
  <w:style w:type="paragraph" w:customStyle="1" w:styleId="F91A82133F87457A9DE96006425801B3">
    <w:name w:val="F91A82133F87457A9DE96006425801B3"/>
    <w:rsid w:val="006407C9"/>
    <w:rPr>
      <w:lang w:val="en-US" w:eastAsia="en-US"/>
    </w:rPr>
  </w:style>
  <w:style w:type="paragraph" w:customStyle="1" w:styleId="E156D5BDC2624DA29DE7BA888DA17022">
    <w:name w:val="E156D5BDC2624DA29DE7BA888DA17022"/>
    <w:rsid w:val="006407C9"/>
    <w:rPr>
      <w:lang w:val="en-US" w:eastAsia="en-US"/>
    </w:rPr>
  </w:style>
  <w:style w:type="paragraph" w:customStyle="1" w:styleId="329DCFF6FC16433D90C6833036A68C05">
    <w:name w:val="329DCFF6FC16433D90C6833036A68C05"/>
    <w:rsid w:val="006407C9"/>
    <w:rPr>
      <w:lang w:val="en-US" w:eastAsia="en-US"/>
    </w:rPr>
  </w:style>
  <w:style w:type="paragraph" w:customStyle="1" w:styleId="CD8EE2F963BA4792BFDA092AD668042B">
    <w:name w:val="CD8EE2F963BA4792BFDA092AD668042B"/>
    <w:rsid w:val="006407C9"/>
    <w:rPr>
      <w:lang w:val="en-US" w:eastAsia="en-US"/>
    </w:rPr>
  </w:style>
  <w:style w:type="paragraph" w:customStyle="1" w:styleId="454C0EF14CFA4219AB0F1F7ACB227924">
    <w:name w:val="454C0EF14CFA4219AB0F1F7ACB227924"/>
    <w:rsid w:val="006407C9"/>
    <w:rPr>
      <w:lang w:val="en-US" w:eastAsia="en-US"/>
    </w:rPr>
  </w:style>
  <w:style w:type="paragraph" w:customStyle="1" w:styleId="FE9BE882F8AF49009CA64B8502B3173A">
    <w:name w:val="FE9BE882F8AF49009CA64B8502B3173A"/>
    <w:rsid w:val="006407C9"/>
    <w:rPr>
      <w:lang w:val="en-US" w:eastAsia="en-US"/>
    </w:rPr>
  </w:style>
  <w:style w:type="paragraph" w:customStyle="1" w:styleId="E9116149E7CA4256ADC8E3AB8D407420">
    <w:name w:val="E9116149E7CA4256ADC8E3AB8D407420"/>
    <w:rsid w:val="006407C9"/>
    <w:rPr>
      <w:lang w:val="en-US" w:eastAsia="en-US"/>
    </w:rPr>
  </w:style>
  <w:style w:type="paragraph" w:customStyle="1" w:styleId="7E81677231AC4F19B6C01435EF4E1F13">
    <w:name w:val="7E81677231AC4F19B6C01435EF4E1F13"/>
    <w:rsid w:val="006407C9"/>
    <w:rPr>
      <w:lang w:val="en-US" w:eastAsia="en-US"/>
    </w:rPr>
  </w:style>
  <w:style w:type="paragraph" w:customStyle="1" w:styleId="FF40B619505B416491BF83E158305417">
    <w:name w:val="FF40B619505B416491BF83E158305417"/>
    <w:rsid w:val="006407C9"/>
    <w:rPr>
      <w:lang w:val="en-US" w:eastAsia="en-US"/>
    </w:rPr>
  </w:style>
  <w:style w:type="paragraph" w:customStyle="1" w:styleId="DDBE134B324B403DBC13D73BF682DC23">
    <w:name w:val="DDBE134B324B403DBC13D73BF682DC23"/>
    <w:rsid w:val="006407C9"/>
    <w:rPr>
      <w:lang w:val="en-US" w:eastAsia="en-US"/>
    </w:rPr>
  </w:style>
  <w:style w:type="paragraph" w:customStyle="1" w:styleId="56CE8A3F179344D887A804BFD57400AE">
    <w:name w:val="56CE8A3F179344D887A804BFD57400AE"/>
    <w:rsid w:val="006407C9"/>
    <w:rPr>
      <w:lang w:val="en-US" w:eastAsia="en-US"/>
    </w:rPr>
  </w:style>
  <w:style w:type="paragraph" w:customStyle="1" w:styleId="C559EE00E2BC4A9FA753BAC24FD70694">
    <w:name w:val="C559EE00E2BC4A9FA753BAC24FD70694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4BFBF2B97AC47C3B293EB0C347BE17B">
    <w:name w:val="D4BFBF2B97AC47C3B293EB0C347BE17B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05E1E4F54734D9D8111CEDCE92991B1">
    <w:name w:val="805E1E4F54734D9D8111CEDCE92991B1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8A314A526454024B077E1D0FB241ADF">
    <w:name w:val="C8A314A526454024B077E1D0FB241ADF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DABCF0CE84042BFA51E57BDA41418E6">
    <w:name w:val="1DABCF0CE84042BFA51E57BDA41418E6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52A362280E94C5CBA2B6D60027A00AF">
    <w:name w:val="452A362280E94C5CBA2B6D60027A00AF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7F6DA0689E144FE8C9D9D2040BC849B">
    <w:name w:val="57F6DA0689E144FE8C9D9D2040BC849B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ADF7020D90F49AFBDA5ED2A4DB0CB9D">
    <w:name w:val="2ADF7020D90F49AFBDA5ED2A4DB0CB9D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F3A4D40B1B84A6080C82530DCCEE3CB">
    <w:name w:val="8F3A4D40B1B84A6080C82530DCCEE3CB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DB22128ED664DB9B35438CA49DECBC6">
    <w:name w:val="CDB22128ED664DB9B35438CA49DECBC6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9F041E7E50C454DBD4A3BBF45D1F031">
    <w:name w:val="49F041E7E50C454DBD4A3BBF45D1F031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D9560FB6A634407B3B1CDEAA2569585">
    <w:name w:val="0D9560FB6A634407B3B1CDEAA256958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80553A96B824CCAABE57685F99C2618">
    <w:name w:val="780553A96B824CCAABE57685F99C2618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73E739655D3412686FDBC339FF8A010">
    <w:name w:val="373E739655D3412686FDBC339FF8A010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204ED90210C4B5EACE986909F96646A">
    <w:name w:val="0204ED90210C4B5EACE986909F96646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722BA25A91F46EE85583E770BFB4C78">
    <w:name w:val="F722BA25A91F46EE85583E770BFB4C78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4301DCD2DAC4F29B9FCF0B48FAF4AC9">
    <w:name w:val="44301DCD2DAC4F29B9FCF0B48FAF4AC9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79F574094E9490CA9091B17703AD59A">
    <w:name w:val="179F574094E9490CA9091B17703AD59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E810BE1F13743B6AFDEAE712506C648">
    <w:name w:val="BE810BE1F13743B6AFDEAE712506C648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CD789F8C04645FAA513832F0F47D7B9">
    <w:name w:val="6CD789F8C04645FAA513832F0F47D7B9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8ACAB65341B43B2BEBB51932D1A23CD">
    <w:name w:val="C8ACAB65341B43B2BEBB51932D1A23CD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4E88144B84344789731B84B16A2C1F7">
    <w:name w:val="44E88144B84344789731B84B16A2C1F7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A1898069BF14C828CE753280D58E1E4">
    <w:name w:val="7A1898069BF14C828CE753280D58E1E4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32C24F2B07C43508328158C276ADF37">
    <w:name w:val="F32C24F2B07C43508328158C276ADF37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6529DAB86F84674BFF6763E01CFCBF1">
    <w:name w:val="66529DAB86F84674BFF6763E01CFCBF1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B1926837BAF4947AE150F178418FE7A">
    <w:name w:val="2B1926837BAF4947AE150F178418FE7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2F190D63EE14FE98B688DA6BA2F99B1">
    <w:name w:val="32F190D63EE14FE98B688DA6BA2F99B1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5BEC92149DA46F997E04C9BFFBE9DF7">
    <w:name w:val="75BEC92149DA46F997E04C9BFFBE9DF7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E587A348A584E049605C6C6F2B111D4">
    <w:name w:val="2E587A348A584E049605C6C6F2B111D4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EF9DA3913F54C37BA96D684006E5DDB">
    <w:name w:val="AEF9DA3913F54C37BA96D684006E5DDB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7BEEF199626435BB024A65181FCD348">
    <w:name w:val="C7BEEF199626435BB024A65181FCD348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B73C9D0F50E41FAB31E486C1E3C722A">
    <w:name w:val="8B73C9D0F50E41FAB31E486C1E3C722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4C50F712F1942E3AA72BFB01C74D7CF">
    <w:name w:val="74C50F712F1942E3AA72BFB01C74D7CF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5DB7FD3B4ED494B9BC6CB3022802ECC">
    <w:name w:val="25DB7FD3B4ED494B9BC6CB3022802ECC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FC6DCD88C9047CE88E841B3652C6315">
    <w:name w:val="9FC6DCD88C9047CE88E841B3652C631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94B7E12F9BBF424EA88F770B916929D6">
    <w:name w:val="94B7E12F9BBF424EA88F770B916929D6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CD9327C9506142A59E5ABB93C311863E">
    <w:name w:val="CD9327C9506142A59E5ABB93C311863E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4B3CB372511479CBE063DA73378EA89">
    <w:name w:val="A4B3CB372511479CBE063DA73378EA89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96F806744624847B8833DE9D2B39569">
    <w:name w:val="596F806744624847B8833DE9D2B39569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E445AE590B04F1E85A4A047133CADF3">
    <w:name w:val="2E445AE590B04F1E85A4A047133CADF3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4DA5A13722E4C6B836EBD33C989375C">
    <w:name w:val="24DA5A13722E4C6B836EBD33C989375C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849BF6761D04C5F834F21EF3AF48E3C">
    <w:name w:val="2849BF6761D04C5F834F21EF3AF48E3C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22E8E16C1E34D8ABD12A0520EED4D15">
    <w:name w:val="422E8E16C1E34D8ABD12A0520EED4D1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55E4B830C974CDD8C08C6EAB12D36CE">
    <w:name w:val="355E4B830C974CDD8C08C6EAB12D36CE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24DC8C3D3144538AED70791E1D33183">
    <w:name w:val="024DC8C3D3144538AED70791E1D33183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7F849F3CE904C6FB5F26FE13825C717">
    <w:name w:val="E7F849F3CE904C6FB5F26FE13825C717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FCE1C363F084D099701891FBAF9DBDC">
    <w:name w:val="2FCE1C363F084D099701891FBAF9DBDC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E47DA54B9B940939DFE1999EA8E0DB4">
    <w:name w:val="DE47DA54B9B940939DFE1999EA8E0DB4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4FCA666391B4FF9BDE5337A799153F6">
    <w:name w:val="64FCA666391B4FF9BDE5337A799153F6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36B7312DF61744D6923DE0E4FF89ED93">
    <w:name w:val="36B7312DF61744D6923DE0E4FF89ED93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B3ED6D2BE0C429597444B8500DD3295">
    <w:name w:val="0B3ED6D2BE0C429597444B8500DD329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A8D9DB518300460A937AD08DF51CD128">
    <w:name w:val="A8D9DB518300460A937AD08DF51CD128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DA4DA15947F475D8C90A6AC26FCB2AC">
    <w:name w:val="2DA4DA15947F475D8C90A6AC26FCB2AC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035588F692E4F0A989485794FAD6CE2">
    <w:name w:val="0035588F692E4F0A989485794FAD6CE2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CFD6C24D9354178B1098438724EA7EC">
    <w:name w:val="5CFD6C24D9354178B1098438724EA7EC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00C7D8DA7C444F369C09421AB7CC29E5">
    <w:name w:val="00C7D8DA7C444F369C09421AB7CC29E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E7C2136DA294DCD9F38FE39A46BCA05">
    <w:name w:val="8E7C2136DA294DCD9F38FE39A46BCA0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325F41B63D544C58CD1A4782CA25273">
    <w:name w:val="2325F41B63D544C58CD1A4782CA25273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211CA7582B047A3896F9161B0AABC2F">
    <w:name w:val="D211CA7582B047A3896F9161B0AABC2F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2E62C906C6A4788A8F8EDED4450C83D">
    <w:name w:val="42E62C906C6A4788A8F8EDED4450C83D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5DC46FBFB5E40CBA5594D89A702FDDA">
    <w:name w:val="15DC46FBFB5E40CBA5594D89A702FDD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42ADF936515D4A6FB9B990638AC2E874">
    <w:name w:val="42ADF936515D4A6FB9B990638AC2E874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EFEAC6F70354C5BA2BF03C70E7559DF">
    <w:name w:val="5EFEAC6F70354C5BA2BF03C70E7559DF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115AD30A33F84DA2AF918F08FC9EB980">
    <w:name w:val="115AD30A33F84DA2AF918F08FC9EB980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CC0282C7630443EBBFC415063D8FA15">
    <w:name w:val="6CC0282C7630443EBBFC415063D8FA15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608E3F054C764553B294EC0051561D43">
    <w:name w:val="608E3F054C764553B294EC0051561D43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7489779F65445439A50A88A9F321297">
    <w:name w:val="77489779F65445439A50A88A9F321297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D7528B779C3C42199582388155FA1B4A">
    <w:name w:val="D7528B779C3C42199582388155FA1B4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FDDC0BC734454917A916338B083F331A">
    <w:name w:val="FDDC0BC734454917A916338B083F331A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714EBDEADADE4490B586186649A01EE8">
    <w:name w:val="714EBDEADADE4490B586186649A01EE8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8056CE65008D482D8C4239FEB8602610">
    <w:name w:val="8056CE65008D482D8C4239FEB8602610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E216DF2196884D4C90059194BC933C36">
    <w:name w:val="E216DF2196884D4C90059194BC933C36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5E1BE34EB9064BC9BC1B02723CF26083">
    <w:name w:val="5E1BE34EB9064BC9BC1B02723CF26083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BF95260ABAE34B70BFFD087B4F03A16F">
    <w:name w:val="BF95260ABAE34B70BFFD087B4F03A16F"/>
    <w:rsid w:val="00CB3E17"/>
    <w:pPr>
      <w:spacing w:after="0" w:line="240" w:lineRule="auto"/>
    </w:pPr>
    <w:rPr>
      <w:rFonts w:ascii="Calibri" w:eastAsia="Arial" w:hAnsi="Calibri" w:cs="Arial"/>
      <w:szCs w:val="24"/>
      <w:lang w:val="en-AU" w:eastAsia="en-AU"/>
    </w:rPr>
  </w:style>
  <w:style w:type="paragraph" w:customStyle="1" w:styleId="2C1BE724F57B41E3ADB1C8AE28E16648">
    <w:name w:val="2C1BE724F57B41E3ADB1C8AE28E16648"/>
    <w:rsid w:val="00511F5E"/>
    <w:pPr>
      <w:spacing w:after="160" w:line="259" w:lineRule="auto"/>
    </w:pPr>
  </w:style>
  <w:style w:type="paragraph" w:customStyle="1" w:styleId="D0AE11E8AC754F07B77DC965EFF2B536">
    <w:name w:val="D0AE11E8AC754F07B77DC965EFF2B536"/>
    <w:rsid w:val="00511F5E"/>
    <w:pPr>
      <w:spacing w:after="160" w:line="259" w:lineRule="auto"/>
    </w:pPr>
  </w:style>
  <w:style w:type="paragraph" w:customStyle="1" w:styleId="8AB33530E4B843588B8CEFA7971BA8F1">
    <w:name w:val="8AB33530E4B843588B8CEFA7971BA8F1"/>
    <w:rsid w:val="00511F5E"/>
    <w:pPr>
      <w:spacing w:after="160" w:line="259" w:lineRule="auto"/>
    </w:pPr>
  </w:style>
  <w:style w:type="paragraph" w:customStyle="1" w:styleId="91E6958116FE4C95B690105A72E4DE1A">
    <w:name w:val="91E6958116FE4C95B690105A72E4DE1A"/>
    <w:rsid w:val="00511F5E"/>
    <w:pPr>
      <w:spacing w:after="160" w:line="259" w:lineRule="auto"/>
    </w:pPr>
  </w:style>
  <w:style w:type="paragraph" w:customStyle="1" w:styleId="6A2A1B19601848499E3ECEA49713C791">
    <w:name w:val="6A2A1B19601848499E3ECEA49713C791"/>
    <w:rsid w:val="003477B7"/>
    <w:rPr>
      <w:lang w:val="en-US" w:eastAsia="en-US"/>
    </w:rPr>
  </w:style>
  <w:style w:type="paragraph" w:customStyle="1" w:styleId="BEF9BFDE0654472CB800F9DFAE56C943">
    <w:name w:val="BEF9BFDE0654472CB800F9DFAE56C943"/>
    <w:rsid w:val="003477B7"/>
    <w:rPr>
      <w:lang w:val="en-US" w:eastAsia="en-US"/>
    </w:rPr>
  </w:style>
  <w:style w:type="paragraph" w:customStyle="1" w:styleId="F6809A55810B432090F58D1053FD80C5">
    <w:name w:val="F6809A55810B432090F58D1053FD80C5"/>
    <w:rsid w:val="003477B7"/>
    <w:rPr>
      <w:lang w:val="en-US" w:eastAsia="en-US"/>
    </w:rPr>
  </w:style>
  <w:style w:type="paragraph" w:customStyle="1" w:styleId="299A17BFED56458985A7446DCDAC4E56">
    <w:name w:val="299A17BFED56458985A7446DCDAC4E56"/>
    <w:rsid w:val="00D12E86"/>
    <w:rPr>
      <w:lang w:val="en-US" w:eastAsia="en-US"/>
    </w:rPr>
  </w:style>
  <w:style w:type="paragraph" w:customStyle="1" w:styleId="54CB35E3E5884B9EB185B564851FC6B7">
    <w:name w:val="54CB35E3E5884B9EB185B564851FC6B7"/>
    <w:rsid w:val="00D12E86"/>
    <w:rPr>
      <w:lang w:val="en-US" w:eastAsia="en-US"/>
    </w:rPr>
  </w:style>
  <w:style w:type="paragraph" w:customStyle="1" w:styleId="3F10BE2C26374BC3BF23E01CA700FD77">
    <w:name w:val="3F10BE2C26374BC3BF23E01CA700FD77"/>
    <w:rsid w:val="00D12E86"/>
    <w:rPr>
      <w:lang w:val="en-US" w:eastAsia="en-US"/>
    </w:rPr>
  </w:style>
  <w:style w:type="paragraph" w:customStyle="1" w:styleId="F38946F2A3A24E589711B5C982EBE83A">
    <w:name w:val="F38946F2A3A24E589711B5C982EBE83A"/>
    <w:rsid w:val="00D12E86"/>
    <w:rPr>
      <w:lang w:val="en-US" w:eastAsia="en-US"/>
    </w:rPr>
  </w:style>
  <w:style w:type="paragraph" w:customStyle="1" w:styleId="59E139555E124F6CBAB450A1A9E07084">
    <w:name w:val="59E139555E124F6CBAB450A1A9E07084"/>
    <w:rsid w:val="00D12E86"/>
    <w:rPr>
      <w:lang w:val="en-US" w:eastAsia="en-US"/>
    </w:rPr>
  </w:style>
  <w:style w:type="paragraph" w:customStyle="1" w:styleId="C27EA4B5D3A24C47A9EA87609FE15F28">
    <w:name w:val="C27EA4B5D3A24C47A9EA87609FE15F28"/>
    <w:rsid w:val="00D12E86"/>
    <w:rPr>
      <w:lang w:val="en-US" w:eastAsia="en-US"/>
    </w:rPr>
  </w:style>
  <w:style w:type="paragraph" w:customStyle="1" w:styleId="ACF2A2D1C251464C96FC814A4B1E008D">
    <w:name w:val="ACF2A2D1C251464C96FC814A4B1E008D"/>
    <w:rsid w:val="00D12E86"/>
    <w:rPr>
      <w:lang w:val="en-US" w:eastAsia="en-US"/>
    </w:rPr>
  </w:style>
  <w:style w:type="paragraph" w:customStyle="1" w:styleId="207FC77C987A40F6911CF65D116A17F8">
    <w:name w:val="207FC77C987A40F6911CF65D116A17F8"/>
    <w:rsid w:val="00D12E86"/>
    <w:rPr>
      <w:lang w:val="en-US" w:eastAsia="en-US"/>
    </w:rPr>
  </w:style>
  <w:style w:type="paragraph" w:customStyle="1" w:styleId="DDBD410B1E4E44159C3FE54C69ADBE67">
    <w:name w:val="DDBD410B1E4E44159C3FE54C69ADBE67"/>
    <w:rsid w:val="00D12E86"/>
    <w:rPr>
      <w:lang w:val="en-US" w:eastAsia="en-US"/>
    </w:rPr>
  </w:style>
  <w:style w:type="paragraph" w:customStyle="1" w:styleId="60F1FA0092664AD7B9BAD96636EFFB78">
    <w:name w:val="60F1FA0092664AD7B9BAD96636EFFB78"/>
    <w:rsid w:val="00D12E86"/>
    <w:rPr>
      <w:lang w:val="en-US" w:eastAsia="en-US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EE2E6-AFAC-4DE1-9B30-D4F37B608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Salford report template v9.dotx</Template>
  <TotalTime>20</TotalTime>
  <Pages>34</Pages>
  <Words>2654</Words>
  <Characters>15134</Characters>
  <Application>Microsoft Office Word</Application>
  <DocSecurity>0</DocSecurity>
  <Lines>126</Lines>
  <Paragraphs>35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>Impairment Focused Interpretation</vt:lpstr>
      <vt:lpstr>Impairment Focused Interpretation</vt:lpstr>
      <vt:lpstr>Impairment Focused Interpretation </vt:lpstr>
    </vt:vector>
  </TitlesOfParts>
  <Company/>
  <LinksUpToDate>false</LinksUpToDate>
  <CharactersWithSpaces>17753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Impairment Focused Interpretation</dc:title>
  <dc:creator>Richard Baker</dc:creator>
  <cp:lastModifiedBy>Libor</cp:lastModifiedBy>
  <cp:revision>8</cp:revision>
  <cp:lastPrinted>2014-08-13T15:12:00Z</cp:lastPrinted>
  <dcterms:created xsi:type="dcterms:W3CDTF">2015-07-07T10:28:00Z</dcterms:created>
  <dcterms:modified xsi:type="dcterms:W3CDTF">2016-04-26T06:45:00Z</dcterms:modified>
</cp:coreProperties>
</file>