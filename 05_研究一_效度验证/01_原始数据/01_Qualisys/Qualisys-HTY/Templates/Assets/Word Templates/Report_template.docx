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446" w:rsidRPr="00A875FF" w:rsidRDefault="00284446" w:rsidP="00284446">
      <w:pPr>
        <w:pStyle w:val="Odstavecseseznamem"/>
        <w:ind w:left="0"/>
        <w:jc w:val="center"/>
        <w:rPr>
          <w:b/>
          <w:sz w:val="40"/>
          <w:szCs w:val="40"/>
        </w:rPr>
      </w:pPr>
      <w:r w:rsidRPr="00A875FF">
        <w:rPr>
          <w:b/>
          <w:sz w:val="40"/>
          <w:szCs w:val="40"/>
        </w:rPr>
        <w:t>Salford University Clinical Gait Analysis Service</w:t>
      </w:r>
    </w:p>
    <w:p w:rsidR="007B0027" w:rsidRPr="00A875FF" w:rsidRDefault="00284446" w:rsidP="00284446">
      <w:pPr>
        <w:pStyle w:val="Odstavecseseznamem"/>
        <w:ind w:left="0"/>
        <w:jc w:val="center"/>
        <w:rPr>
          <w:b/>
          <w:sz w:val="40"/>
          <w:szCs w:val="40"/>
        </w:rPr>
      </w:pPr>
      <w:r w:rsidRPr="00A875FF">
        <w:rPr>
          <w:b/>
          <w:sz w:val="40"/>
          <w:szCs w:val="40"/>
        </w:rPr>
        <w:t>Gait Analysis Report</w:t>
      </w:r>
    </w:p>
    <w:p w:rsidR="0000588F" w:rsidRDefault="0000588F" w:rsidP="0000588F">
      <w:pPr>
        <w:pStyle w:val="Odstavecseseznamem"/>
        <w:ind w:left="0"/>
        <w:rPr>
          <w:b/>
          <w:sz w:val="20"/>
          <w:szCs w:val="20"/>
        </w:rPr>
      </w:pPr>
    </w:p>
    <w:p w:rsidR="0000588F" w:rsidRDefault="0000588F" w:rsidP="0000588F">
      <w:pPr>
        <w:pStyle w:val="Odstavecseseznamem"/>
        <w:ind w:left="0"/>
        <w:rPr>
          <w:b/>
          <w:sz w:val="20"/>
          <w:szCs w:val="20"/>
        </w:rPr>
        <w:sectPr w:rsidR="0000588F" w:rsidSect="0028444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287" w:right="851" w:bottom="992" w:left="851" w:header="227" w:footer="227" w:gutter="0"/>
          <w:pgNumType w:start="1"/>
          <w:cols w:space="720"/>
          <w:docGrid w:linePitch="360"/>
        </w:sectPr>
      </w:pP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ook w:val="04A0" w:firstRow="1" w:lastRow="0" w:firstColumn="1" w:lastColumn="0" w:noHBand="0" w:noVBand="1"/>
      </w:tblPr>
      <w:tblGrid>
        <w:gridCol w:w="1418"/>
        <w:gridCol w:w="3685"/>
        <w:gridCol w:w="1276"/>
        <w:gridCol w:w="1276"/>
        <w:gridCol w:w="1276"/>
        <w:gridCol w:w="1346"/>
      </w:tblGrid>
      <w:tr w:rsidR="0018549C" w:rsidRPr="00A875FF" w:rsidTr="00DC528C">
        <w:trPr>
          <w:jc w:val="center"/>
        </w:trPr>
        <w:tc>
          <w:tcPr>
            <w:tcW w:w="10277" w:type="dxa"/>
            <w:gridSpan w:val="6"/>
          </w:tcPr>
          <w:p w:rsidR="0018549C" w:rsidRPr="00A875FF" w:rsidRDefault="00992746" w:rsidP="00F6418F">
            <w:pPr>
              <w:rPr>
                <w:b/>
                <w:color w:val="000000"/>
                <w:sz w:val="28"/>
                <w:szCs w:val="28"/>
              </w:rPr>
            </w:pPr>
            <w:r w:rsidRPr="00A875FF">
              <w:rPr>
                <w:b/>
                <w:color w:val="A6A6A6" w:themeColor="background1" w:themeShade="A6"/>
                <w:sz w:val="28"/>
                <w:szCs w:val="28"/>
              </w:rPr>
              <w:t>Patient and referral de</w:t>
            </w:r>
            <w:r w:rsidR="0018549C" w:rsidRPr="00A875FF">
              <w:rPr>
                <w:b/>
                <w:color w:val="A6A6A6" w:themeColor="background1" w:themeShade="A6"/>
                <w:sz w:val="28"/>
                <w:szCs w:val="28"/>
              </w:rPr>
              <w:t>tails</w:t>
            </w:r>
          </w:p>
        </w:tc>
      </w:tr>
      <w:tr w:rsidR="00F6418F" w:rsidRPr="00A875FF" w:rsidTr="00DC528C">
        <w:trPr>
          <w:trHeight w:val="426"/>
          <w:jc w:val="center"/>
        </w:trPr>
        <w:tc>
          <w:tcPr>
            <w:tcW w:w="5103" w:type="dxa"/>
            <w:gridSpan w:val="2"/>
            <w:vAlign w:val="center"/>
          </w:tcPr>
          <w:p w:rsidR="00F6418F" w:rsidRPr="00A875FF" w:rsidRDefault="00F6418F" w:rsidP="00BF540A">
            <w:pPr>
              <w:rPr>
                <w:b/>
                <w:color w:val="000000" w:themeColor="text1"/>
                <w:sz w:val="28"/>
                <w:szCs w:val="28"/>
              </w:rPr>
            </w:pPr>
            <w:r w:rsidRPr="00A875FF">
              <w:rPr>
                <w:b/>
                <w:color w:val="A6A6A6" w:themeColor="background1" w:themeShade="A6"/>
                <w:sz w:val="28"/>
                <w:szCs w:val="28"/>
              </w:rPr>
              <w:t>Name</w:t>
            </w:r>
            <w:r w:rsidRPr="00A875FF">
              <w:rPr>
                <w:b/>
                <w:color w:val="BFBFBF" w:themeColor="background1" w:themeShade="BF"/>
                <w:sz w:val="28"/>
                <w:szCs w:val="28"/>
              </w:rPr>
              <w:t>:</w:t>
            </w:r>
            <w:r w:rsidRPr="00A875FF">
              <w:rPr>
                <w:b/>
                <w:color w:val="000000" w:themeColor="text1"/>
                <w:sz w:val="28"/>
                <w:szCs w:val="28"/>
              </w:rPr>
              <w:t xml:space="preserve">  </w:t>
            </w:r>
            <w:sdt>
              <w:sdtPr>
                <w:rPr>
                  <w:b/>
                  <w:color w:val="000000" w:themeColor="text1"/>
                  <w:sz w:val="28"/>
                  <w:szCs w:val="28"/>
                </w:rPr>
                <w:tag w:val="Subject/Fields/First_name"/>
                <w:id w:val="-186215881"/>
                <w:placeholder>
                  <w:docPart w:val="DefaultPlaceholder_1082065158"/>
                </w:placeholder>
                <w:text/>
              </w:sdtPr>
              <w:sdtEndPr/>
              <w:sdtContent>
                <w:r w:rsidR="00BF540A" w:rsidRPr="00A875FF">
                  <w:rPr>
                    <w:b/>
                    <w:color w:val="000000" w:themeColor="text1"/>
                    <w:sz w:val="28"/>
                    <w:szCs w:val="28"/>
                  </w:rPr>
                  <w:t>…</w:t>
                </w:r>
              </w:sdtContent>
            </w:sdt>
            <w:r w:rsidR="00BF540A" w:rsidRPr="00A875FF">
              <w:rPr>
                <w:b/>
                <w:color w:val="000000" w:themeColor="text1"/>
                <w:sz w:val="28"/>
                <w:szCs w:val="28"/>
              </w:rPr>
              <w:t xml:space="preserve">  </w:t>
            </w:r>
            <w:sdt>
              <w:sdtPr>
                <w:rPr>
                  <w:b/>
                  <w:color w:val="000000" w:themeColor="text1"/>
                  <w:sz w:val="28"/>
                  <w:szCs w:val="28"/>
                </w:rPr>
                <w:tag w:val="Subject/Fields/Last_name"/>
                <w:id w:val="1152874130"/>
                <w:placeholder>
                  <w:docPart w:val="DefaultPlaceholder_1082065158"/>
                </w:placeholder>
                <w:text/>
              </w:sdtPr>
              <w:sdtEndPr/>
              <w:sdtContent>
                <w:r w:rsidR="00BF540A" w:rsidRPr="00A875FF">
                  <w:rPr>
                    <w:b/>
                    <w:color w:val="000000" w:themeColor="text1"/>
                    <w:sz w:val="28"/>
                    <w:szCs w:val="28"/>
                  </w:rPr>
                  <w:t>…</w:t>
                </w:r>
              </w:sdtContent>
            </w:sdt>
          </w:p>
        </w:tc>
        <w:tc>
          <w:tcPr>
            <w:tcW w:w="5174" w:type="dxa"/>
            <w:gridSpan w:val="4"/>
            <w:vAlign w:val="center"/>
          </w:tcPr>
          <w:p w:rsidR="00F6418F" w:rsidRPr="00A875FF" w:rsidRDefault="007D14BF" w:rsidP="00B1280B">
            <w:pPr>
              <w:rPr>
                <w:b/>
                <w:color w:val="A6A6A6" w:themeColor="background1" w:themeShade="A6"/>
                <w:sz w:val="28"/>
                <w:szCs w:val="28"/>
              </w:rPr>
            </w:pPr>
            <w:r w:rsidRPr="00A875FF">
              <w:rPr>
                <w:b/>
                <w:color w:val="A6A6A6" w:themeColor="background1" w:themeShade="A6"/>
                <w:sz w:val="28"/>
                <w:szCs w:val="28"/>
              </w:rPr>
              <w:t>DOB</w:t>
            </w:r>
            <w:r w:rsidR="00F6418F" w:rsidRPr="00A875FF">
              <w:rPr>
                <w:b/>
                <w:color w:val="A6A6A6" w:themeColor="background1" w:themeShade="A6"/>
                <w:sz w:val="28"/>
                <w:szCs w:val="28"/>
              </w:rPr>
              <w:t>:</w:t>
            </w:r>
            <w:r w:rsidR="00175F11" w:rsidRPr="00A875FF">
              <w:rPr>
                <w:b/>
                <w:color w:val="000000" w:themeColor="text1"/>
                <w:sz w:val="28"/>
                <w:szCs w:val="28"/>
              </w:rPr>
              <w:tab/>
            </w:r>
            <w:r w:rsidR="00F6418F" w:rsidRPr="00A875FF">
              <w:rPr>
                <w:b/>
                <w:color w:val="000000" w:themeColor="text1"/>
                <w:sz w:val="28"/>
                <w:szCs w:val="28"/>
              </w:rPr>
              <w:t xml:space="preserve"> </w:t>
            </w:r>
            <w:sdt>
              <w:sdtPr>
                <w:rPr>
                  <w:b/>
                  <w:color w:val="000000" w:themeColor="text1"/>
                  <w:sz w:val="28"/>
                  <w:szCs w:val="28"/>
                </w:rPr>
                <w:alias w:val="meta.xml:meta/date_of_birth_formatted"/>
                <w:tag w:val="meta.xml:meta/date_of_birth_formatted"/>
                <w:id w:val="885062316"/>
                <w:placeholder>
                  <w:docPart w:val="ACACF3D4DE7846F895093D7DB8BF3B27"/>
                </w:placeholder>
                <w:text/>
              </w:sdtPr>
              <w:sdtEndPr/>
              <w:sdtContent>
                <w:r w:rsidR="00BF540A" w:rsidRPr="00A875FF">
                  <w:rPr>
                    <w:b/>
                    <w:color w:val="000000" w:themeColor="text1"/>
                    <w:sz w:val="28"/>
                    <w:szCs w:val="28"/>
                  </w:rPr>
                  <w:t>…</w:t>
                </w:r>
              </w:sdtContent>
            </w:sdt>
            <w:r w:rsidR="005D0E5F" w:rsidRPr="00A875FF">
              <w:rPr>
                <w:b/>
                <w:color w:val="000000" w:themeColor="text1"/>
                <w:sz w:val="28"/>
                <w:szCs w:val="28"/>
              </w:rPr>
              <w:t xml:space="preserve"> (</w:t>
            </w:r>
            <w:sdt>
              <w:sdtPr>
                <w:rPr>
                  <w:b/>
                  <w:color w:val="000000" w:themeColor="text1"/>
                  <w:sz w:val="28"/>
                  <w:szCs w:val="28"/>
                </w:rPr>
                <w:tag w:val="meta.xml:meta/age"/>
                <w:id w:val="833502440"/>
                <w:placeholder>
                  <w:docPart w:val="0574BE8FDF2F4E64A343DBFF03DDE67E"/>
                </w:placeholder>
                <w:text/>
              </w:sdtPr>
              <w:sdtEndPr/>
              <w:sdtContent>
                <w:r w:rsidR="005D0E5F" w:rsidRPr="00A875FF">
                  <w:rPr>
                    <w:b/>
                    <w:color w:val="000000" w:themeColor="text1"/>
                    <w:sz w:val="28"/>
                    <w:szCs w:val="28"/>
                    <w:lang w:val="cs-CZ"/>
                  </w:rPr>
                  <w:t>…</w:t>
                </w:r>
              </w:sdtContent>
            </w:sdt>
            <w:r w:rsidR="005D0E5F" w:rsidRPr="00A875FF">
              <w:rPr>
                <w:b/>
                <w:color w:val="000000" w:themeColor="text1"/>
                <w:sz w:val="28"/>
                <w:szCs w:val="28"/>
              </w:rPr>
              <w:t xml:space="preserve"> years)</w:t>
            </w:r>
          </w:p>
        </w:tc>
      </w:tr>
      <w:tr w:rsidR="00816CD3" w:rsidRPr="00A875FF" w:rsidTr="00DC528C">
        <w:trPr>
          <w:trHeight w:hRule="exact" w:val="567"/>
          <w:jc w:val="center"/>
        </w:trPr>
        <w:tc>
          <w:tcPr>
            <w:tcW w:w="1418" w:type="dxa"/>
            <w:vMerge w:val="restart"/>
            <w:vAlign w:val="center"/>
          </w:tcPr>
          <w:p w:rsidR="00816CD3" w:rsidRPr="00A875FF" w:rsidRDefault="00816CD3" w:rsidP="00C52CB3">
            <w:pPr>
              <w:jc w:val="center"/>
              <w:rPr>
                <w:b/>
                <w:color w:val="A6A6A6" w:themeColor="background1" w:themeShade="A6"/>
                <w:sz w:val="24"/>
              </w:rPr>
            </w:pPr>
            <w:r w:rsidRPr="00A875FF">
              <w:rPr>
                <w:b/>
                <w:color w:val="A6A6A6" w:themeColor="background1" w:themeShade="A6"/>
                <w:sz w:val="24"/>
              </w:rPr>
              <w:t>Diagnosis</w:t>
            </w:r>
          </w:p>
        </w:tc>
        <w:tc>
          <w:tcPr>
            <w:tcW w:w="3685" w:type="dxa"/>
            <w:vMerge w:val="restart"/>
            <w:vAlign w:val="center"/>
          </w:tcPr>
          <w:p w:rsidR="00816CD3" w:rsidRPr="00A875FF" w:rsidRDefault="000E2420" w:rsidP="00C52CB3">
            <w:pPr>
              <w:jc w:val="center"/>
              <w:rPr>
                <w:b/>
                <w:color w:val="000000"/>
                <w:sz w:val="24"/>
              </w:rPr>
            </w:pPr>
            <w:sdt>
              <w:sdtPr>
                <w:tag w:val="Subject/Session/Fields/Diagnosis"/>
                <w:id w:val="-749893681"/>
                <w:placeholder>
                  <w:docPart w:val="DE36941073964ECA8FA0CFD3AE5A229B"/>
                </w:placeholder>
                <w:text/>
              </w:sdtPr>
              <w:sdtEndPr/>
              <w:sdtContent>
                <w:r w:rsidR="00816CD3" w:rsidRPr="00A875FF">
                  <w:rPr>
                    <w:lang w:val="cs-CZ"/>
                  </w:rPr>
                  <w:t>…</w:t>
                </w:r>
              </w:sdtContent>
            </w:sdt>
          </w:p>
        </w:tc>
        <w:tc>
          <w:tcPr>
            <w:tcW w:w="1276" w:type="dxa"/>
            <w:vAlign w:val="center"/>
          </w:tcPr>
          <w:p w:rsidR="00816CD3" w:rsidRPr="00A875FF" w:rsidRDefault="00816CD3" w:rsidP="00C52CB3">
            <w:pPr>
              <w:jc w:val="center"/>
              <w:rPr>
                <w:b/>
                <w:color w:val="A6A6A6" w:themeColor="background1" w:themeShade="A6"/>
                <w:sz w:val="24"/>
              </w:rPr>
            </w:pPr>
            <w:r w:rsidRPr="00A875FF">
              <w:rPr>
                <w:b/>
                <w:color w:val="A6A6A6" w:themeColor="background1" w:themeShade="A6"/>
                <w:sz w:val="24"/>
              </w:rPr>
              <w:t>GMFCS</w:t>
            </w:r>
          </w:p>
        </w:tc>
        <w:tc>
          <w:tcPr>
            <w:tcW w:w="1276" w:type="dxa"/>
            <w:vAlign w:val="center"/>
          </w:tcPr>
          <w:p w:rsidR="00816CD3" w:rsidRPr="00A875FF" w:rsidRDefault="000E2420" w:rsidP="00C52CB3">
            <w:pPr>
              <w:jc w:val="center"/>
              <w:rPr>
                <w:b/>
                <w:sz w:val="24"/>
              </w:rPr>
            </w:pPr>
            <w:sdt>
              <w:sdtPr>
                <w:tag w:val="Subject/Session/Fields/Gross_Motor_Function_Classification"/>
                <w:id w:val="-2038801979"/>
                <w:placeholder>
                  <w:docPart w:val="543B422E46F34284AB48875BE6436973"/>
                </w:placeholder>
                <w:text/>
              </w:sdtPr>
              <w:sdtEndPr/>
              <w:sdtContent>
                <w:r w:rsidR="009E647A" w:rsidRPr="00A875FF">
                  <w:rPr>
                    <w:lang w:val="cs-CZ"/>
                  </w:rPr>
                  <w:t>…</w:t>
                </w:r>
              </w:sdtContent>
            </w:sdt>
          </w:p>
        </w:tc>
        <w:tc>
          <w:tcPr>
            <w:tcW w:w="1276" w:type="dxa"/>
            <w:vAlign w:val="center"/>
          </w:tcPr>
          <w:p w:rsidR="00816CD3" w:rsidRPr="00A875FF" w:rsidRDefault="00816CD3" w:rsidP="00C52CB3">
            <w:pPr>
              <w:jc w:val="center"/>
              <w:rPr>
                <w:b/>
                <w:color w:val="A6A6A6" w:themeColor="background1" w:themeShade="A6"/>
                <w:sz w:val="24"/>
              </w:rPr>
            </w:pPr>
            <w:r w:rsidRPr="00A875FF">
              <w:rPr>
                <w:b/>
                <w:color w:val="A6A6A6" w:themeColor="background1" w:themeShade="A6"/>
                <w:sz w:val="24"/>
              </w:rPr>
              <w:t>FMS</w:t>
            </w:r>
          </w:p>
        </w:tc>
        <w:tc>
          <w:tcPr>
            <w:tcW w:w="1346" w:type="dxa"/>
            <w:vAlign w:val="center"/>
          </w:tcPr>
          <w:p w:rsidR="00816CD3" w:rsidRPr="00A875FF" w:rsidRDefault="000E2420" w:rsidP="00C52CB3">
            <w:pPr>
              <w:jc w:val="center"/>
              <w:rPr>
                <w:b/>
                <w:sz w:val="24"/>
              </w:rPr>
            </w:pPr>
            <w:sdt>
              <w:sdtPr>
                <w:tag w:val="Subject/Session/Fields/Functional_Mobility_Scale"/>
                <w:id w:val="-1882388771"/>
                <w:placeholder>
                  <w:docPart w:val="45FFDEE2FBBB4310B638C6AEB48BDEB5"/>
                </w:placeholder>
                <w:text/>
              </w:sdtPr>
              <w:sdtEndPr/>
              <w:sdtContent>
                <w:r w:rsidR="009E647A" w:rsidRPr="00A875FF">
                  <w:rPr>
                    <w:lang w:val="cs-CZ"/>
                  </w:rPr>
                  <w:t>…</w:t>
                </w:r>
              </w:sdtContent>
            </w:sdt>
          </w:p>
        </w:tc>
      </w:tr>
      <w:tr w:rsidR="00816CD3" w:rsidRPr="00A875FF" w:rsidTr="00DC528C">
        <w:trPr>
          <w:trHeight w:hRule="exact" w:val="567"/>
          <w:jc w:val="center"/>
        </w:trPr>
        <w:tc>
          <w:tcPr>
            <w:tcW w:w="1418" w:type="dxa"/>
            <w:vMerge/>
            <w:vAlign w:val="center"/>
          </w:tcPr>
          <w:p w:rsidR="00816CD3" w:rsidRPr="00A875FF" w:rsidRDefault="00816CD3" w:rsidP="00C52CB3">
            <w:pPr>
              <w:jc w:val="center"/>
              <w:rPr>
                <w:b/>
                <w:color w:val="A6A6A6" w:themeColor="background1" w:themeShade="A6"/>
                <w:sz w:val="24"/>
              </w:rPr>
            </w:pPr>
          </w:p>
        </w:tc>
        <w:tc>
          <w:tcPr>
            <w:tcW w:w="3685" w:type="dxa"/>
            <w:vMerge/>
            <w:vAlign w:val="center"/>
          </w:tcPr>
          <w:p w:rsidR="00816CD3" w:rsidRDefault="00816CD3" w:rsidP="00C52CB3">
            <w:pPr>
              <w:jc w:val="center"/>
            </w:pPr>
          </w:p>
        </w:tc>
        <w:tc>
          <w:tcPr>
            <w:tcW w:w="1276" w:type="dxa"/>
            <w:vMerge w:val="restart"/>
            <w:vAlign w:val="center"/>
          </w:tcPr>
          <w:p w:rsidR="00816CD3" w:rsidRPr="00A875FF" w:rsidRDefault="00816CD3" w:rsidP="00C52CB3">
            <w:pPr>
              <w:jc w:val="center"/>
              <w:rPr>
                <w:b/>
                <w:color w:val="A6A6A6" w:themeColor="background1" w:themeShade="A6"/>
                <w:sz w:val="24"/>
              </w:rPr>
            </w:pPr>
            <w:r>
              <w:rPr>
                <w:b/>
                <w:color w:val="A6A6A6" w:themeColor="background1" w:themeShade="A6"/>
                <w:sz w:val="24"/>
              </w:rPr>
              <w:t>GPS</w:t>
            </w:r>
          </w:p>
        </w:tc>
        <w:tc>
          <w:tcPr>
            <w:tcW w:w="1276" w:type="dxa"/>
            <w:vAlign w:val="center"/>
          </w:tcPr>
          <w:p w:rsidR="00816CD3" w:rsidRPr="00816CD3" w:rsidRDefault="00816CD3" w:rsidP="00C52CB3">
            <w:pPr>
              <w:jc w:val="center"/>
              <w:rPr>
                <w:b/>
                <w:color w:val="A6A6A6" w:themeColor="background1" w:themeShade="A6"/>
                <w:sz w:val="24"/>
              </w:rPr>
            </w:pPr>
            <w:r w:rsidRPr="00816CD3">
              <w:rPr>
                <w:b/>
                <w:color w:val="A6A6A6" w:themeColor="background1" w:themeShade="A6"/>
                <w:sz w:val="24"/>
              </w:rPr>
              <w:t>Left</w:t>
            </w:r>
          </w:p>
        </w:tc>
        <w:tc>
          <w:tcPr>
            <w:tcW w:w="1276" w:type="dxa"/>
            <w:vAlign w:val="center"/>
          </w:tcPr>
          <w:p w:rsidR="00816CD3" w:rsidRPr="00A875FF" w:rsidRDefault="00816CD3" w:rsidP="00C52CB3">
            <w:pPr>
              <w:jc w:val="center"/>
              <w:rPr>
                <w:b/>
                <w:color w:val="A6A6A6" w:themeColor="background1" w:themeShade="A6"/>
                <w:sz w:val="24"/>
              </w:rPr>
            </w:pPr>
            <w:r>
              <w:rPr>
                <w:b/>
                <w:color w:val="A6A6A6" w:themeColor="background1" w:themeShade="A6"/>
                <w:sz w:val="24"/>
              </w:rPr>
              <w:t>Right</w:t>
            </w:r>
          </w:p>
        </w:tc>
        <w:tc>
          <w:tcPr>
            <w:tcW w:w="1346" w:type="dxa"/>
            <w:vAlign w:val="center"/>
          </w:tcPr>
          <w:p w:rsidR="00816CD3" w:rsidRPr="00816CD3" w:rsidRDefault="00816CD3" w:rsidP="00C52CB3">
            <w:pPr>
              <w:jc w:val="center"/>
              <w:rPr>
                <w:b/>
                <w:color w:val="A6A6A6" w:themeColor="background1" w:themeShade="A6"/>
                <w:sz w:val="24"/>
              </w:rPr>
            </w:pPr>
            <w:r w:rsidRPr="00816CD3">
              <w:rPr>
                <w:b/>
                <w:color w:val="A6A6A6" w:themeColor="background1" w:themeShade="A6"/>
                <w:sz w:val="24"/>
              </w:rPr>
              <w:t>Overall</w:t>
            </w:r>
          </w:p>
        </w:tc>
      </w:tr>
      <w:tr w:rsidR="00816CD3" w:rsidRPr="00A875FF" w:rsidTr="00DC528C">
        <w:trPr>
          <w:trHeight w:hRule="exact" w:val="567"/>
          <w:jc w:val="center"/>
        </w:trPr>
        <w:tc>
          <w:tcPr>
            <w:tcW w:w="1418" w:type="dxa"/>
            <w:vMerge/>
            <w:vAlign w:val="center"/>
          </w:tcPr>
          <w:p w:rsidR="00816CD3" w:rsidRDefault="00816CD3" w:rsidP="00C52CB3">
            <w:pPr>
              <w:jc w:val="center"/>
              <w:rPr>
                <w:b/>
                <w:color w:val="A6A6A6" w:themeColor="background1" w:themeShade="A6"/>
                <w:sz w:val="24"/>
              </w:rPr>
            </w:pPr>
          </w:p>
        </w:tc>
        <w:tc>
          <w:tcPr>
            <w:tcW w:w="3685" w:type="dxa"/>
            <w:vMerge/>
            <w:vAlign w:val="center"/>
          </w:tcPr>
          <w:p w:rsidR="00816CD3" w:rsidRDefault="00816CD3" w:rsidP="00C52CB3">
            <w:pPr>
              <w:jc w:val="center"/>
            </w:pPr>
          </w:p>
        </w:tc>
        <w:tc>
          <w:tcPr>
            <w:tcW w:w="1276" w:type="dxa"/>
            <w:vMerge/>
            <w:vAlign w:val="center"/>
          </w:tcPr>
          <w:p w:rsidR="00816CD3" w:rsidRDefault="00816CD3" w:rsidP="00C52CB3">
            <w:pPr>
              <w:jc w:val="center"/>
              <w:rPr>
                <w:b/>
                <w:color w:val="A6A6A6" w:themeColor="background1" w:themeShade="A6"/>
                <w:sz w:val="24"/>
              </w:rPr>
            </w:pPr>
          </w:p>
        </w:tc>
        <w:tc>
          <w:tcPr>
            <w:tcW w:w="1276" w:type="dxa"/>
            <w:vAlign w:val="center"/>
          </w:tcPr>
          <w:p w:rsidR="00816CD3" w:rsidRPr="00816CD3" w:rsidRDefault="000E2420" w:rsidP="00816CD3">
            <w:pPr>
              <w:jc w:val="center"/>
              <w:rPr>
                <w:rFonts w:asciiTheme="minorHAnsi" w:hAnsiTheme="minorHAnsi"/>
                <w:b/>
                <w:sz w:val="28"/>
                <w:szCs w:val="28"/>
              </w:rPr>
            </w:pPr>
            <w:sdt>
              <w:sdtPr>
                <w:rPr>
                  <w:rFonts w:asciiTheme="minorHAnsi" w:hAnsiTheme="minorHAnsi"/>
                  <w:b/>
                  <w:kern w:val="24"/>
                  <w:sz w:val="28"/>
                  <w:szCs w:val="28"/>
                  <w:lang w:val="en-US"/>
                </w:rPr>
                <w:alias w:val="Left_GPS_MEDIAN_post"/>
                <w:tag w:val="Left_GPS_MEDIAN_post"/>
                <w:id w:val="-1336063093"/>
                <w:dataBinding w:xpath="metrics/GLOBAL/StrideMinMean/SHORT/X" w:storeItemID="{7E7DE756-8780-40D7-B2E2-A8B1C27C5786}"/>
                <w:text/>
              </w:sdtPr>
              <w:sdtEndPr/>
              <w:sdtContent>
                <w:r w:rsidR="00816CD3" w:rsidRPr="00816CD3">
                  <w:rPr>
                    <w:rFonts w:asciiTheme="minorHAnsi" w:hAnsiTheme="minorHAnsi"/>
                    <w:b/>
                    <w:kern w:val="24"/>
                    <w:sz w:val="28"/>
                    <w:szCs w:val="28"/>
                    <w:lang w:val="en-US"/>
                  </w:rPr>
                  <w:t>…</w:t>
                </w:r>
              </w:sdtContent>
            </w:sdt>
          </w:p>
        </w:tc>
        <w:tc>
          <w:tcPr>
            <w:tcW w:w="1276" w:type="dxa"/>
            <w:vAlign w:val="center"/>
          </w:tcPr>
          <w:p w:rsidR="00816CD3" w:rsidRPr="00816CD3" w:rsidRDefault="000E2420" w:rsidP="00816CD3">
            <w:pPr>
              <w:jc w:val="center"/>
              <w:rPr>
                <w:rFonts w:asciiTheme="minorHAnsi" w:hAnsiTheme="minorHAnsi"/>
                <w:b/>
                <w:sz w:val="28"/>
                <w:szCs w:val="28"/>
              </w:rPr>
            </w:pPr>
            <w:sdt>
              <w:sdtPr>
                <w:rPr>
                  <w:rFonts w:asciiTheme="minorHAnsi" w:hAnsiTheme="minorHAnsi"/>
                  <w:b/>
                  <w:kern w:val="24"/>
                  <w:sz w:val="28"/>
                  <w:szCs w:val="28"/>
                  <w:lang w:val="en-US"/>
                </w:rPr>
                <w:alias w:val="Right_GPS_MEDIAN_post"/>
                <w:tag w:val="Right_GPS_MEDIAN_post"/>
                <w:id w:val="-41686553"/>
                <w:dataBinding w:xpath="metrics/GLOBAL/StrideMinMean/SHORT/X" w:storeItemID="{7E7DE756-8780-40D7-B2E2-A8B1C27C5786}"/>
                <w:text/>
              </w:sdtPr>
              <w:sdtEndPr/>
              <w:sdtContent>
                <w:r w:rsidR="00816CD3" w:rsidRPr="00816CD3">
                  <w:rPr>
                    <w:rFonts w:asciiTheme="minorHAnsi" w:hAnsiTheme="minorHAnsi"/>
                    <w:b/>
                    <w:kern w:val="24"/>
                    <w:sz w:val="28"/>
                    <w:szCs w:val="28"/>
                    <w:lang w:val="en-US"/>
                  </w:rPr>
                  <w:t>…</w:t>
                </w:r>
              </w:sdtContent>
            </w:sdt>
          </w:p>
        </w:tc>
        <w:tc>
          <w:tcPr>
            <w:tcW w:w="1346" w:type="dxa"/>
            <w:vAlign w:val="center"/>
          </w:tcPr>
          <w:p w:rsidR="00816CD3" w:rsidRPr="00816CD3" w:rsidRDefault="000E2420" w:rsidP="00816CD3">
            <w:pPr>
              <w:jc w:val="center"/>
              <w:rPr>
                <w:rFonts w:asciiTheme="minorHAnsi" w:hAnsiTheme="minorHAnsi"/>
                <w:b/>
                <w:sz w:val="28"/>
                <w:szCs w:val="28"/>
              </w:rPr>
            </w:pPr>
            <w:sdt>
              <w:sdtPr>
                <w:rPr>
                  <w:rFonts w:asciiTheme="minorHAnsi" w:hAnsiTheme="minorHAnsi"/>
                  <w:b/>
                  <w:kern w:val="24"/>
                  <w:sz w:val="28"/>
                  <w:szCs w:val="28"/>
                  <w:lang w:val="en-US"/>
                </w:rPr>
                <w:alias w:val="Overall_GPS_MEDIAN_post"/>
                <w:tag w:val="Overall_GPS_MEDIAN_post"/>
                <w:id w:val="767346391"/>
                <w:dataBinding w:xpath="metrics/GLOBAL/StrideMinMean/SHORT/X" w:storeItemID="{7E7DE756-8780-40D7-B2E2-A8B1C27C5786}"/>
                <w:text/>
              </w:sdtPr>
              <w:sdtEndPr/>
              <w:sdtContent>
                <w:r w:rsidR="00816CD3" w:rsidRPr="00816CD3">
                  <w:rPr>
                    <w:rFonts w:asciiTheme="minorHAnsi" w:hAnsiTheme="minorHAnsi"/>
                    <w:b/>
                    <w:kern w:val="24"/>
                    <w:sz w:val="28"/>
                    <w:szCs w:val="28"/>
                    <w:lang w:val="en-US"/>
                  </w:rPr>
                  <w:t>…</w:t>
                </w:r>
              </w:sdtContent>
            </w:sdt>
          </w:p>
        </w:tc>
      </w:tr>
      <w:tr w:rsidR="0018549C" w:rsidRPr="00A875FF" w:rsidTr="00DC528C">
        <w:trPr>
          <w:trHeight w:val="567"/>
          <w:jc w:val="center"/>
        </w:trPr>
        <w:tc>
          <w:tcPr>
            <w:tcW w:w="10277" w:type="dxa"/>
            <w:gridSpan w:val="6"/>
            <w:vAlign w:val="center"/>
          </w:tcPr>
          <w:p w:rsidR="0018549C" w:rsidRPr="00A875FF" w:rsidRDefault="0018549C" w:rsidP="00C52CB3">
            <w:pPr>
              <w:rPr>
                <w:b/>
                <w:color w:val="A6A6A6" w:themeColor="background1" w:themeShade="A6"/>
                <w:sz w:val="24"/>
              </w:rPr>
            </w:pPr>
            <w:r w:rsidRPr="00A875FF">
              <w:rPr>
                <w:b/>
                <w:color w:val="A6A6A6" w:themeColor="background1" w:themeShade="A6"/>
                <w:sz w:val="24"/>
              </w:rPr>
              <w:t>Reason for referral:</w:t>
            </w:r>
          </w:p>
          <w:p w:rsidR="0018549C" w:rsidRPr="00A875FF" w:rsidRDefault="0018549C" w:rsidP="00C52CB3">
            <w:pPr>
              <w:rPr>
                <w:color w:val="000000"/>
                <w:sz w:val="24"/>
              </w:rPr>
            </w:pPr>
            <w:r w:rsidRPr="00A875FF">
              <w:rPr>
                <w:b/>
                <w:color w:val="000000"/>
                <w:sz w:val="24"/>
              </w:rPr>
              <w:tab/>
            </w:r>
          </w:p>
          <w:p w:rsidR="0018549C" w:rsidRPr="00A875FF" w:rsidRDefault="0018549C" w:rsidP="00C52CB3">
            <w:pPr>
              <w:jc w:val="right"/>
              <w:rPr>
                <w:b/>
                <w:color w:val="FF0000"/>
                <w:sz w:val="24"/>
              </w:rPr>
            </w:pPr>
          </w:p>
        </w:tc>
      </w:tr>
    </w:tbl>
    <w:p w:rsidR="00FA0AEF" w:rsidRDefault="00FA0AEF" w:rsidP="00FA0AEF">
      <w:pPr>
        <w:pStyle w:val="Odstavecseseznamem"/>
        <w:ind w:left="0"/>
        <w:rPr>
          <w:b/>
          <w:sz w:val="20"/>
          <w:szCs w:val="20"/>
        </w:rPr>
      </w:pPr>
    </w:p>
    <w:p w:rsidR="007060CB" w:rsidRDefault="007060CB" w:rsidP="00FA0AEF">
      <w:pPr>
        <w:pStyle w:val="Odstavecseseznamem"/>
        <w:ind w:left="0"/>
        <w:rPr>
          <w:b/>
          <w:sz w:val="20"/>
          <w:szCs w:val="20"/>
        </w:rPr>
        <w:sectPr w:rsidR="007060CB" w:rsidSect="00284446">
          <w:headerReference w:type="default" r:id="rId14"/>
          <w:type w:val="continuous"/>
          <w:pgSz w:w="11906" w:h="16838" w:code="9"/>
          <w:pgMar w:top="1287" w:right="851" w:bottom="992" w:left="851" w:header="284" w:footer="397" w:gutter="0"/>
          <w:cols w:space="720"/>
          <w:docGrid w:linePitch="360"/>
        </w:sectPr>
      </w:pPr>
    </w:p>
    <w:tbl>
      <w:tblPr>
        <w:tblW w:w="10268" w:type="dxa"/>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ook w:val="04A0" w:firstRow="1" w:lastRow="0" w:firstColumn="1" w:lastColumn="0" w:noHBand="0" w:noVBand="1"/>
      </w:tblPr>
      <w:tblGrid>
        <w:gridCol w:w="1336"/>
        <w:gridCol w:w="3602"/>
        <w:gridCol w:w="930"/>
        <w:gridCol w:w="653"/>
        <w:gridCol w:w="1259"/>
        <w:gridCol w:w="1263"/>
        <w:gridCol w:w="1225"/>
      </w:tblGrid>
      <w:tr w:rsidR="0047673F" w:rsidRPr="00A875FF" w:rsidTr="00DC528C">
        <w:trPr>
          <w:jc w:val="center"/>
        </w:trPr>
        <w:tc>
          <w:tcPr>
            <w:tcW w:w="10268" w:type="dxa"/>
            <w:gridSpan w:val="7"/>
          </w:tcPr>
          <w:p w:rsidR="0047673F" w:rsidRPr="00A875FF" w:rsidRDefault="0047673F" w:rsidP="0047673F">
            <w:pPr>
              <w:rPr>
                <w:b/>
                <w:color w:val="000000"/>
                <w:sz w:val="28"/>
                <w:szCs w:val="28"/>
              </w:rPr>
            </w:pPr>
            <w:r w:rsidRPr="00A875FF">
              <w:rPr>
                <w:b/>
                <w:color w:val="A6A6A6" w:themeColor="background1" w:themeShade="A6"/>
                <w:sz w:val="28"/>
                <w:szCs w:val="28"/>
              </w:rPr>
              <w:t>Patient and referral details</w:t>
            </w:r>
          </w:p>
        </w:tc>
      </w:tr>
      <w:tr w:rsidR="0047673F" w:rsidRPr="00A875FF" w:rsidTr="00DC528C">
        <w:trPr>
          <w:trHeight w:val="426"/>
          <w:jc w:val="center"/>
        </w:trPr>
        <w:tc>
          <w:tcPr>
            <w:tcW w:w="4938" w:type="dxa"/>
            <w:gridSpan w:val="2"/>
            <w:vAlign w:val="center"/>
          </w:tcPr>
          <w:p w:rsidR="0047673F" w:rsidRPr="00A875FF" w:rsidRDefault="0047673F" w:rsidP="0047673F">
            <w:pPr>
              <w:rPr>
                <w:b/>
                <w:color w:val="000000" w:themeColor="text1"/>
                <w:sz w:val="28"/>
                <w:szCs w:val="28"/>
              </w:rPr>
            </w:pPr>
            <w:r w:rsidRPr="00A875FF">
              <w:rPr>
                <w:b/>
                <w:color w:val="A6A6A6" w:themeColor="background1" w:themeShade="A6"/>
                <w:sz w:val="28"/>
                <w:szCs w:val="28"/>
              </w:rPr>
              <w:t>Name</w:t>
            </w:r>
            <w:r w:rsidRPr="00A875FF">
              <w:rPr>
                <w:b/>
                <w:color w:val="BFBFBF" w:themeColor="background1" w:themeShade="BF"/>
                <w:sz w:val="28"/>
                <w:szCs w:val="28"/>
              </w:rPr>
              <w:t>:</w:t>
            </w:r>
            <w:r w:rsidRPr="00A875FF">
              <w:rPr>
                <w:b/>
                <w:color w:val="000000" w:themeColor="text1"/>
                <w:sz w:val="28"/>
                <w:szCs w:val="28"/>
              </w:rPr>
              <w:t xml:space="preserve">  </w:t>
            </w:r>
            <w:sdt>
              <w:sdtPr>
                <w:rPr>
                  <w:b/>
                  <w:color w:val="000000" w:themeColor="text1"/>
                  <w:sz w:val="28"/>
                  <w:szCs w:val="28"/>
                </w:rPr>
                <w:tag w:val="Subject/Fields/First_name"/>
                <w:id w:val="2034772889"/>
                <w:text/>
              </w:sdtPr>
              <w:sdtEndPr/>
              <w:sdtContent>
                <w:r w:rsidRPr="00A875FF">
                  <w:rPr>
                    <w:b/>
                    <w:color w:val="000000" w:themeColor="text1"/>
                    <w:sz w:val="28"/>
                    <w:szCs w:val="28"/>
                  </w:rPr>
                  <w:t>…</w:t>
                </w:r>
              </w:sdtContent>
            </w:sdt>
            <w:r w:rsidRPr="00A875FF">
              <w:rPr>
                <w:b/>
                <w:color w:val="000000" w:themeColor="text1"/>
                <w:sz w:val="28"/>
                <w:szCs w:val="28"/>
              </w:rPr>
              <w:t xml:space="preserve">  </w:t>
            </w:r>
            <w:sdt>
              <w:sdtPr>
                <w:rPr>
                  <w:b/>
                  <w:color w:val="000000" w:themeColor="text1"/>
                  <w:sz w:val="28"/>
                  <w:szCs w:val="28"/>
                </w:rPr>
                <w:tag w:val="Subject/Fields/Last_name"/>
                <w:id w:val="-369457376"/>
                <w:text/>
              </w:sdtPr>
              <w:sdtEndPr/>
              <w:sdtContent>
                <w:r w:rsidRPr="00A875FF">
                  <w:rPr>
                    <w:b/>
                    <w:color w:val="000000" w:themeColor="text1"/>
                    <w:sz w:val="28"/>
                    <w:szCs w:val="28"/>
                  </w:rPr>
                  <w:t>…</w:t>
                </w:r>
              </w:sdtContent>
            </w:sdt>
          </w:p>
        </w:tc>
        <w:tc>
          <w:tcPr>
            <w:tcW w:w="5330" w:type="dxa"/>
            <w:gridSpan w:val="5"/>
            <w:vAlign w:val="center"/>
          </w:tcPr>
          <w:p w:rsidR="0047673F" w:rsidRPr="00A875FF" w:rsidRDefault="0047673F" w:rsidP="0047673F">
            <w:pPr>
              <w:rPr>
                <w:b/>
                <w:color w:val="A6A6A6" w:themeColor="background1" w:themeShade="A6"/>
                <w:sz w:val="28"/>
                <w:szCs w:val="28"/>
              </w:rPr>
            </w:pPr>
            <w:r w:rsidRPr="00A875FF">
              <w:rPr>
                <w:b/>
                <w:color w:val="A6A6A6" w:themeColor="background1" w:themeShade="A6"/>
                <w:sz w:val="28"/>
                <w:szCs w:val="28"/>
              </w:rPr>
              <w:t>DOB:</w:t>
            </w:r>
            <w:r w:rsidRPr="00A875FF">
              <w:rPr>
                <w:b/>
                <w:color w:val="000000" w:themeColor="text1"/>
                <w:sz w:val="28"/>
                <w:szCs w:val="28"/>
              </w:rPr>
              <w:tab/>
              <w:t xml:space="preserve"> </w:t>
            </w:r>
            <w:sdt>
              <w:sdtPr>
                <w:rPr>
                  <w:b/>
                  <w:color w:val="000000" w:themeColor="text1"/>
                  <w:sz w:val="28"/>
                  <w:szCs w:val="28"/>
                </w:rPr>
                <w:tag w:val="meta.xml:meta/date_of_birth_formatted"/>
                <w:id w:val="564381147"/>
                <w:text/>
              </w:sdtPr>
              <w:sdtEndPr/>
              <w:sdtContent>
                <w:r w:rsidRPr="00A875FF">
                  <w:rPr>
                    <w:b/>
                    <w:color w:val="000000" w:themeColor="text1"/>
                    <w:sz w:val="28"/>
                    <w:szCs w:val="28"/>
                  </w:rPr>
                  <w:t>…</w:t>
                </w:r>
              </w:sdtContent>
            </w:sdt>
            <w:r w:rsidRPr="00A875FF">
              <w:rPr>
                <w:b/>
                <w:color w:val="000000" w:themeColor="text1"/>
                <w:sz w:val="28"/>
                <w:szCs w:val="28"/>
              </w:rPr>
              <w:t xml:space="preserve"> (</w:t>
            </w:r>
            <w:sdt>
              <w:sdtPr>
                <w:rPr>
                  <w:b/>
                  <w:color w:val="000000" w:themeColor="text1"/>
                  <w:sz w:val="28"/>
                  <w:szCs w:val="28"/>
                </w:rPr>
                <w:tag w:val="meta.xml:meta/age"/>
                <w:id w:val="-907603851"/>
                <w:text/>
              </w:sdtPr>
              <w:sdtEndPr/>
              <w:sdtContent>
                <w:r w:rsidRPr="00A875FF">
                  <w:rPr>
                    <w:b/>
                    <w:color w:val="000000" w:themeColor="text1"/>
                    <w:sz w:val="28"/>
                    <w:szCs w:val="28"/>
                    <w:lang w:val="cs-CZ"/>
                  </w:rPr>
                  <w:t>…</w:t>
                </w:r>
              </w:sdtContent>
            </w:sdt>
            <w:r w:rsidRPr="00A875FF">
              <w:rPr>
                <w:b/>
                <w:color w:val="000000" w:themeColor="text1"/>
                <w:sz w:val="28"/>
                <w:szCs w:val="28"/>
              </w:rPr>
              <w:t xml:space="preserve"> years)</w:t>
            </w:r>
          </w:p>
        </w:tc>
      </w:tr>
      <w:tr w:rsidR="0047673F" w:rsidRPr="00A875FF" w:rsidTr="00DC528C">
        <w:trPr>
          <w:trHeight w:hRule="exact" w:val="567"/>
          <w:jc w:val="center"/>
        </w:trPr>
        <w:tc>
          <w:tcPr>
            <w:tcW w:w="1336" w:type="dxa"/>
            <w:vMerge w:val="restart"/>
            <w:vAlign w:val="center"/>
          </w:tcPr>
          <w:p w:rsidR="0047673F" w:rsidRPr="00A875FF" w:rsidRDefault="0047673F" w:rsidP="0047673F">
            <w:pPr>
              <w:jc w:val="center"/>
              <w:rPr>
                <w:b/>
                <w:color w:val="A6A6A6" w:themeColor="background1" w:themeShade="A6"/>
                <w:sz w:val="24"/>
              </w:rPr>
            </w:pPr>
            <w:r w:rsidRPr="00A875FF">
              <w:rPr>
                <w:b/>
                <w:color w:val="A6A6A6" w:themeColor="background1" w:themeShade="A6"/>
                <w:sz w:val="24"/>
              </w:rPr>
              <w:t>Diagnosis</w:t>
            </w:r>
          </w:p>
        </w:tc>
        <w:tc>
          <w:tcPr>
            <w:tcW w:w="3602" w:type="dxa"/>
            <w:vMerge w:val="restart"/>
            <w:vAlign w:val="center"/>
          </w:tcPr>
          <w:p w:rsidR="0047673F" w:rsidRPr="00A875FF" w:rsidRDefault="000E2420" w:rsidP="0047673F">
            <w:pPr>
              <w:jc w:val="center"/>
              <w:rPr>
                <w:b/>
                <w:color w:val="000000"/>
                <w:sz w:val="24"/>
              </w:rPr>
            </w:pPr>
            <w:sdt>
              <w:sdtPr>
                <w:tag w:val="Subject/Session/Fields/Diagnosis"/>
                <w:id w:val="-1687128335"/>
                <w:text/>
              </w:sdtPr>
              <w:sdtEndPr/>
              <w:sdtContent>
                <w:r w:rsidR="0047673F" w:rsidRPr="00A875FF">
                  <w:rPr>
                    <w:lang w:val="cs-CZ"/>
                  </w:rPr>
                  <w:t>…</w:t>
                </w:r>
              </w:sdtContent>
            </w:sdt>
          </w:p>
        </w:tc>
        <w:tc>
          <w:tcPr>
            <w:tcW w:w="930" w:type="dxa"/>
            <w:vMerge w:val="restart"/>
            <w:vAlign w:val="center"/>
          </w:tcPr>
          <w:p w:rsidR="0047673F" w:rsidRPr="00A875FF" w:rsidRDefault="0047673F" w:rsidP="00772C27">
            <w:pPr>
              <w:jc w:val="center"/>
              <w:rPr>
                <w:b/>
                <w:color w:val="A6A6A6" w:themeColor="background1" w:themeShade="A6"/>
                <w:sz w:val="24"/>
              </w:rPr>
            </w:pPr>
            <w:r w:rsidRPr="00A875FF">
              <w:rPr>
                <w:b/>
                <w:color w:val="A6A6A6" w:themeColor="background1" w:themeShade="A6"/>
                <w:sz w:val="24"/>
              </w:rPr>
              <w:t>GMFCS</w:t>
            </w:r>
            <w:r w:rsidR="00772C27">
              <w:t xml:space="preserve">  </w:t>
            </w:r>
            <w:r w:rsidR="00772C27">
              <w:rPr>
                <w:b/>
                <w:color w:val="000000"/>
                <w:sz w:val="28"/>
                <w:szCs w:val="28"/>
              </w:rPr>
              <w:t xml:space="preserve"> </w:t>
            </w:r>
          </w:p>
        </w:tc>
        <w:tc>
          <w:tcPr>
            <w:tcW w:w="653" w:type="dxa"/>
            <w:vAlign w:val="center"/>
          </w:tcPr>
          <w:p w:rsidR="0047673F" w:rsidRPr="00A875FF" w:rsidRDefault="000E2420" w:rsidP="0047673F">
            <w:pPr>
              <w:jc w:val="center"/>
              <w:rPr>
                <w:b/>
                <w:color w:val="A6A6A6" w:themeColor="background1" w:themeShade="A6"/>
                <w:sz w:val="24"/>
              </w:rPr>
            </w:pPr>
            <w:sdt>
              <w:sdtPr>
                <w:rPr>
                  <w:b/>
                  <w:color w:val="000000"/>
                  <w:sz w:val="28"/>
                  <w:szCs w:val="28"/>
                </w:rPr>
                <w:alias w:val="test_condition_pre"/>
                <w:tag w:val="test_condition_pre"/>
                <w:id w:val="-1407223736"/>
                <w:dataBinding w:xpath="metrics/GLOBAL/Stride_Length_Mean/TEMPORAL_DISTANCE/X" w:storeItemID="{7E7DE756-8780-40D7-B2E2-A8B1C27C5786}"/>
                <w:text/>
              </w:sdtPr>
              <w:sdtEndPr/>
              <w:sdtContent>
                <w:r w:rsidR="00772C27" w:rsidRPr="00356C9A">
                  <w:rPr>
                    <w:b/>
                    <w:color w:val="000000"/>
                    <w:sz w:val="28"/>
                    <w:szCs w:val="28"/>
                  </w:rPr>
                  <w:t>...</w:t>
                </w:r>
              </w:sdtContent>
            </w:sdt>
          </w:p>
        </w:tc>
        <w:tc>
          <w:tcPr>
            <w:tcW w:w="1259" w:type="dxa"/>
            <w:vAlign w:val="center"/>
          </w:tcPr>
          <w:p w:rsidR="0047673F" w:rsidRPr="00A875FF" w:rsidRDefault="000E2420" w:rsidP="0047673F">
            <w:pPr>
              <w:jc w:val="center"/>
              <w:rPr>
                <w:b/>
                <w:sz w:val="24"/>
              </w:rPr>
            </w:pPr>
            <w:sdt>
              <w:sdtPr>
                <w:alias w:val="GMFCS_pre"/>
                <w:tag w:val="GMFCS_pre"/>
                <w:id w:val="-1171793897"/>
                <w:text/>
              </w:sdtPr>
              <w:sdtEndPr/>
              <w:sdtContent>
                <w:r w:rsidR="00772C27" w:rsidRPr="00A875FF">
                  <w:rPr>
                    <w:lang w:val="cs-CZ"/>
                  </w:rPr>
                  <w:t>…</w:t>
                </w:r>
              </w:sdtContent>
            </w:sdt>
          </w:p>
        </w:tc>
        <w:tc>
          <w:tcPr>
            <w:tcW w:w="1263" w:type="dxa"/>
            <w:vMerge w:val="restart"/>
            <w:vAlign w:val="center"/>
          </w:tcPr>
          <w:p w:rsidR="0047673F" w:rsidRPr="00A875FF" w:rsidRDefault="0047673F" w:rsidP="0047673F">
            <w:pPr>
              <w:jc w:val="center"/>
              <w:rPr>
                <w:b/>
                <w:color w:val="A6A6A6" w:themeColor="background1" w:themeShade="A6"/>
                <w:sz w:val="24"/>
              </w:rPr>
            </w:pPr>
            <w:r w:rsidRPr="00A875FF">
              <w:rPr>
                <w:b/>
                <w:color w:val="A6A6A6" w:themeColor="background1" w:themeShade="A6"/>
                <w:sz w:val="24"/>
              </w:rPr>
              <w:t>FMS</w:t>
            </w:r>
          </w:p>
        </w:tc>
        <w:tc>
          <w:tcPr>
            <w:tcW w:w="1225" w:type="dxa"/>
            <w:vAlign w:val="center"/>
          </w:tcPr>
          <w:p w:rsidR="0047673F" w:rsidRPr="00A875FF" w:rsidRDefault="000E2420" w:rsidP="0047673F">
            <w:pPr>
              <w:jc w:val="center"/>
              <w:rPr>
                <w:b/>
                <w:sz w:val="24"/>
              </w:rPr>
            </w:pPr>
            <w:sdt>
              <w:sdtPr>
                <w:alias w:val="FMS_pre"/>
                <w:tag w:val="FMS_pre"/>
                <w:id w:val="1104160300"/>
                <w:text/>
              </w:sdtPr>
              <w:sdtEndPr/>
              <w:sdtContent>
                <w:r w:rsidR="00772C27" w:rsidRPr="00A875FF">
                  <w:rPr>
                    <w:lang w:val="cs-CZ"/>
                  </w:rPr>
                  <w:t>…</w:t>
                </w:r>
              </w:sdtContent>
            </w:sdt>
          </w:p>
        </w:tc>
      </w:tr>
      <w:tr w:rsidR="0047673F" w:rsidRPr="00A875FF" w:rsidTr="00DC528C">
        <w:trPr>
          <w:trHeight w:hRule="exact" w:val="567"/>
          <w:jc w:val="center"/>
        </w:trPr>
        <w:tc>
          <w:tcPr>
            <w:tcW w:w="1336" w:type="dxa"/>
            <w:vMerge/>
            <w:vAlign w:val="center"/>
          </w:tcPr>
          <w:p w:rsidR="0047673F" w:rsidRPr="00A875FF" w:rsidRDefault="0047673F" w:rsidP="0047673F">
            <w:pPr>
              <w:jc w:val="center"/>
              <w:rPr>
                <w:b/>
                <w:color w:val="A6A6A6" w:themeColor="background1" w:themeShade="A6"/>
                <w:sz w:val="24"/>
              </w:rPr>
            </w:pPr>
          </w:p>
        </w:tc>
        <w:tc>
          <w:tcPr>
            <w:tcW w:w="3602" w:type="dxa"/>
            <w:vMerge/>
            <w:vAlign w:val="center"/>
          </w:tcPr>
          <w:p w:rsidR="0047673F" w:rsidRDefault="0047673F" w:rsidP="0047673F">
            <w:pPr>
              <w:jc w:val="center"/>
            </w:pPr>
          </w:p>
        </w:tc>
        <w:tc>
          <w:tcPr>
            <w:tcW w:w="930" w:type="dxa"/>
            <w:vMerge/>
            <w:vAlign w:val="center"/>
          </w:tcPr>
          <w:p w:rsidR="0047673F" w:rsidRPr="00A875FF" w:rsidRDefault="0047673F" w:rsidP="0047673F">
            <w:pPr>
              <w:jc w:val="center"/>
              <w:rPr>
                <w:b/>
                <w:color w:val="A6A6A6" w:themeColor="background1" w:themeShade="A6"/>
                <w:sz w:val="24"/>
              </w:rPr>
            </w:pPr>
          </w:p>
        </w:tc>
        <w:tc>
          <w:tcPr>
            <w:tcW w:w="653" w:type="dxa"/>
            <w:vAlign w:val="center"/>
          </w:tcPr>
          <w:p w:rsidR="0047673F" w:rsidRPr="00A875FF" w:rsidRDefault="000E2420" w:rsidP="0047673F">
            <w:pPr>
              <w:jc w:val="center"/>
              <w:rPr>
                <w:b/>
                <w:color w:val="A6A6A6" w:themeColor="background1" w:themeShade="A6"/>
                <w:sz w:val="24"/>
              </w:rPr>
            </w:pPr>
            <w:sdt>
              <w:sdtPr>
                <w:rPr>
                  <w:b/>
                  <w:color w:val="000000"/>
                  <w:sz w:val="28"/>
                  <w:szCs w:val="28"/>
                </w:rPr>
                <w:alias w:val="Subject/Session/Subsession/Fields/Test_condition"/>
                <w:tag w:val="Subject/Session/Subsession/Fields/Test_condition"/>
                <w:id w:val="913818141"/>
                <w:dataBinding w:xpath="metrics/GLOBAL/Stride_Length_Mean/TEMPORAL_DISTANCE/X" w:storeItemID="{7E7DE756-8780-40D7-B2E2-A8B1C27C5786}"/>
                <w:text/>
              </w:sdtPr>
              <w:sdtEndPr/>
              <w:sdtContent>
                <w:r w:rsidR="00772C27" w:rsidRPr="00356C9A">
                  <w:rPr>
                    <w:b/>
                    <w:color w:val="000000"/>
                    <w:sz w:val="28"/>
                    <w:szCs w:val="28"/>
                  </w:rPr>
                  <w:t>...</w:t>
                </w:r>
              </w:sdtContent>
            </w:sdt>
          </w:p>
        </w:tc>
        <w:tc>
          <w:tcPr>
            <w:tcW w:w="1259" w:type="dxa"/>
            <w:vAlign w:val="center"/>
          </w:tcPr>
          <w:p w:rsidR="0047673F" w:rsidRDefault="000E2420" w:rsidP="0047673F">
            <w:pPr>
              <w:jc w:val="center"/>
            </w:pPr>
            <w:sdt>
              <w:sdtPr>
                <w:tag w:val="Subject/Session/Fields/Gross_Motor_Function_Classification"/>
                <w:id w:val="1141762007"/>
                <w:text/>
              </w:sdtPr>
              <w:sdtEndPr/>
              <w:sdtContent>
                <w:r w:rsidR="00772C27" w:rsidRPr="00A875FF">
                  <w:rPr>
                    <w:lang w:val="cs-CZ"/>
                  </w:rPr>
                  <w:t>…</w:t>
                </w:r>
              </w:sdtContent>
            </w:sdt>
          </w:p>
        </w:tc>
        <w:tc>
          <w:tcPr>
            <w:tcW w:w="1263" w:type="dxa"/>
            <w:vMerge/>
            <w:vAlign w:val="center"/>
          </w:tcPr>
          <w:p w:rsidR="0047673F" w:rsidRPr="00A875FF" w:rsidRDefault="0047673F" w:rsidP="0047673F">
            <w:pPr>
              <w:jc w:val="center"/>
              <w:rPr>
                <w:b/>
                <w:color w:val="A6A6A6" w:themeColor="background1" w:themeShade="A6"/>
                <w:sz w:val="24"/>
              </w:rPr>
            </w:pPr>
          </w:p>
        </w:tc>
        <w:tc>
          <w:tcPr>
            <w:tcW w:w="1225" w:type="dxa"/>
            <w:vAlign w:val="center"/>
          </w:tcPr>
          <w:p w:rsidR="0047673F" w:rsidRDefault="000E2420" w:rsidP="0047673F">
            <w:pPr>
              <w:jc w:val="center"/>
            </w:pPr>
            <w:sdt>
              <w:sdtPr>
                <w:tag w:val="Subject/Session/Fields/Functional_Mobility_Scale"/>
                <w:id w:val="-1645035654"/>
                <w:text/>
              </w:sdtPr>
              <w:sdtEndPr/>
              <w:sdtContent>
                <w:r w:rsidR="00772C27" w:rsidRPr="00A875FF">
                  <w:rPr>
                    <w:lang w:val="cs-CZ"/>
                  </w:rPr>
                  <w:t>…</w:t>
                </w:r>
              </w:sdtContent>
            </w:sdt>
          </w:p>
        </w:tc>
      </w:tr>
      <w:tr w:rsidR="0047673F" w:rsidRPr="00A875FF" w:rsidTr="00DC528C">
        <w:trPr>
          <w:trHeight w:hRule="exact" w:val="567"/>
          <w:jc w:val="center"/>
        </w:trPr>
        <w:tc>
          <w:tcPr>
            <w:tcW w:w="1336" w:type="dxa"/>
            <w:vMerge/>
            <w:vAlign w:val="center"/>
          </w:tcPr>
          <w:p w:rsidR="0047673F" w:rsidRPr="00A875FF" w:rsidRDefault="0047673F" w:rsidP="0047673F">
            <w:pPr>
              <w:jc w:val="center"/>
              <w:rPr>
                <w:b/>
                <w:color w:val="A6A6A6" w:themeColor="background1" w:themeShade="A6"/>
                <w:sz w:val="24"/>
              </w:rPr>
            </w:pPr>
          </w:p>
        </w:tc>
        <w:tc>
          <w:tcPr>
            <w:tcW w:w="3602" w:type="dxa"/>
            <w:vMerge/>
            <w:vAlign w:val="center"/>
          </w:tcPr>
          <w:p w:rsidR="0047673F" w:rsidRDefault="0047673F" w:rsidP="0047673F">
            <w:pPr>
              <w:jc w:val="center"/>
            </w:pPr>
          </w:p>
        </w:tc>
        <w:tc>
          <w:tcPr>
            <w:tcW w:w="930" w:type="dxa"/>
            <w:vMerge w:val="restart"/>
            <w:vAlign w:val="center"/>
          </w:tcPr>
          <w:p w:rsidR="0047673F" w:rsidRPr="00A875FF" w:rsidRDefault="0047673F" w:rsidP="00772C27">
            <w:pPr>
              <w:jc w:val="center"/>
              <w:rPr>
                <w:b/>
                <w:color w:val="A6A6A6" w:themeColor="background1" w:themeShade="A6"/>
                <w:sz w:val="24"/>
              </w:rPr>
            </w:pPr>
            <w:r>
              <w:rPr>
                <w:b/>
                <w:color w:val="A6A6A6" w:themeColor="background1" w:themeShade="A6"/>
                <w:sz w:val="24"/>
              </w:rPr>
              <w:t>GPS</w:t>
            </w:r>
            <w:r w:rsidR="00772C27">
              <w:rPr>
                <w:rFonts w:asciiTheme="minorHAnsi" w:hAnsiTheme="minorHAnsi"/>
                <w:b/>
                <w:kern w:val="24"/>
                <w:sz w:val="28"/>
                <w:szCs w:val="28"/>
                <w:lang w:val="en-US"/>
              </w:rPr>
              <w:t xml:space="preserve">  </w:t>
            </w:r>
            <w:r w:rsidR="00772C27">
              <w:rPr>
                <w:b/>
                <w:color w:val="000000"/>
                <w:sz w:val="28"/>
                <w:szCs w:val="28"/>
              </w:rPr>
              <w:t xml:space="preserve"> </w:t>
            </w:r>
          </w:p>
        </w:tc>
        <w:tc>
          <w:tcPr>
            <w:tcW w:w="653" w:type="dxa"/>
            <w:vAlign w:val="center"/>
          </w:tcPr>
          <w:p w:rsidR="0047673F" w:rsidRPr="00A875FF" w:rsidRDefault="0047673F" w:rsidP="0047673F">
            <w:pPr>
              <w:jc w:val="center"/>
              <w:rPr>
                <w:b/>
                <w:color w:val="A6A6A6" w:themeColor="background1" w:themeShade="A6"/>
                <w:sz w:val="24"/>
              </w:rPr>
            </w:pPr>
          </w:p>
        </w:tc>
        <w:tc>
          <w:tcPr>
            <w:tcW w:w="1259" w:type="dxa"/>
            <w:vAlign w:val="center"/>
          </w:tcPr>
          <w:p w:rsidR="0047673F" w:rsidRPr="00816CD3" w:rsidRDefault="0047673F" w:rsidP="0047673F">
            <w:pPr>
              <w:jc w:val="center"/>
              <w:rPr>
                <w:b/>
                <w:color w:val="A6A6A6" w:themeColor="background1" w:themeShade="A6"/>
                <w:sz w:val="24"/>
              </w:rPr>
            </w:pPr>
            <w:r w:rsidRPr="00816CD3">
              <w:rPr>
                <w:b/>
                <w:color w:val="A6A6A6" w:themeColor="background1" w:themeShade="A6"/>
                <w:sz w:val="24"/>
              </w:rPr>
              <w:t>Left</w:t>
            </w:r>
          </w:p>
        </w:tc>
        <w:tc>
          <w:tcPr>
            <w:tcW w:w="1263" w:type="dxa"/>
            <w:vAlign w:val="center"/>
          </w:tcPr>
          <w:p w:rsidR="0047673F" w:rsidRPr="00A875FF" w:rsidRDefault="0047673F" w:rsidP="0047673F">
            <w:pPr>
              <w:jc w:val="center"/>
              <w:rPr>
                <w:b/>
                <w:color w:val="A6A6A6" w:themeColor="background1" w:themeShade="A6"/>
                <w:sz w:val="24"/>
              </w:rPr>
            </w:pPr>
            <w:r>
              <w:rPr>
                <w:b/>
                <w:color w:val="A6A6A6" w:themeColor="background1" w:themeShade="A6"/>
                <w:sz w:val="24"/>
              </w:rPr>
              <w:t>Right</w:t>
            </w:r>
          </w:p>
        </w:tc>
        <w:tc>
          <w:tcPr>
            <w:tcW w:w="1225" w:type="dxa"/>
            <w:vAlign w:val="center"/>
          </w:tcPr>
          <w:p w:rsidR="0047673F" w:rsidRPr="00816CD3" w:rsidRDefault="0047673F" w:rsidP="0047673F">
            <w:pPr>
              <w:jc w:val="center"/>
              <w:rPr>
                <w:b/>
                <w:color w:val="A6A6A6" w:themeColor="background1" w:themeShade="A6"/>
                <w:sz w:val="24"/>
              </w:rPr>
            </w:pPr>
            <w:r w:rsidRPr="00816CD3">
              <w:rPr>
                <w:b/>
                <w:color w:val="A6A6A6" w:themeColor="background1" w:themeShade="A6"/>
                <w:sz w:val="24"/>
              </w:rPr>
              <w:t>Overall</w:t>
            </w:r>
          </w:p>
        </w:tc>
      </w:tr>
      <w:tr w:rsidR="0047673F" w:rsidRPr="00A875FF" w:rsidTr="00DC528C">
        <w:trPr>
          <w:trHeight w:hRule="exact" w:val="567"/>
          <w:jc w:val="center"/>
        </w:trPr>
        <w:tc>
          <w:tcPr>
            <w:tcW w:w="1336" w:type="dxa"/>
            <w:vMerge/>
            <w:vAlign w:val="center"/>
          </w:tcPr>
          <w:p w:rsidR="0047673F" w:rsidRPr="00A875FF" w:rsidRDefault="0047673F" w:rsidP="0047673F">
            <w:pPr>
              <w:jc w:val="center"/>
              <w:rPr>
                <w:b/>
                <w:color w:val="A6A6A6" w:themeColor="background1" w:themeShade="A6"/>
                <w:sz w:val="24"/>
              </w:rPr>
            </w:pPr>
          </w:p>
        </w:tc>
        <w:tc>
          <w:tcPr>
            <w:tcW w:w="3602" w:type="dxa"/>
            <w:vMerge/>
            <w:vAlign w:val="center"/>
          </w:tcPr>
          <w:p w:rsidR="0047673F" w:rsidRDefault="0047673F" w:rsidP="0047673F">
            <w:pPr>
              <w:jc w:val="center"/>
            </w:pPr>
          </w:p>
        </w:tc>
        <w:tc>
          <w:tcPr>
            <w:tcW w:w="930" w:type="dxa"/>
            <w:vMerge/>
            <w:vAlign w:val="center"/>
          </w:tcPr>
          <w:p w:rsidR="0047673F" w:rsidRDefault="0047673F" w:rsidP="0047673F">
            <w:pPr>
              <w:jc w:val="center"/>
              <w:rPr>
                <w:b/>
                <w:color w:val="A6A6A6" w:themeColor="background1" w:themeShade="A6"/>
                <w:sz w:val="24"/>
              </w:rPr>
            </w:pPr>
          </w:p>
        </w:tc>
        <w:tc>
          <w:tcPr>
            <w:tcW w:w="653" w:type="dxa"/>
            <w:vAlign w:val="center"/>
          </w:tcPr>
          <w:p w:rsidR="0047673F" w:rsidRDefault="000E2420" w:rsidP="0047673F">
            <w:pPr>
              <w:jc w:val="center"/>
              <w:rPr>
                <w:b/>
                <w:color w:val="A6A6A6" w:themeColor="background1" w:themeShade="A6"/>
                <w:sz w:val="24"/>
              </w:rPr>
            </w:pPr>
            <w:sdt>
              <w:sdtPr>
                <w:rPr>
                  <w:b/>
                  <w:color w:val="000000"/>
                  <w:sz w:val="28"/>
                  <w:szCs w:val="28"/>
                </w:rPr>
                <w:alias w:val="test_condition_pre"/>
                <w:tag w:val="test_condition_pre"/>
                <w:id w:val="-438294099"/>
                <w:dataBinding w:xpath="metrics/GLOBAL/Stride_Length_Mean/TEMPORAL_DISTANCE/X" w:storeItemID="{7E7DE756-8780-40D7-B2E2-A8B1C27C5786}"/>
                <w:text/>
              </w:sdtPr>
              <w:sdtEndPr/>
              <w:sdtContent>
                <w:r w:rsidR="00772C27" w:rsidRPr="00356C9A">
                  <w:rPr>
                    <w:b/>
                    <w:color w:val="000000"/>
                    <w:sz w:val="28"/>
                    <w:szCs w:val="28"/>
                  </w:rPr>
                  <w:t>...</w:t>
                </w:r>
              </w:sdtContent>
            </w:sdt>
          </w:p>
        </w:tc>
        <w:tc>
          <w:tcPr>
            <w:tcW w:w="1259" w:type="dxa"/>
            <w:vAlign w:val="center"/>
          </w:tcPr>
          <w:p w:rsidR="0047673F" w:rsidRPr="00816CD3" w:rsidRDefault="000E2420" w:rsidP="0047673F">
            <w:pPr>
              <w:jc w:val="center"/>
              <w:rPr>
                <w:b/>
                <w:color w:val="A6A6A6" w:themeColor="background1" w:themeShade="A6"/>
                <w:sz w:val="24"/>
              </w:rPr>
            </w:pPr>
            <w:sdt>
              <w:sdtPr>
                <w:rPr>
                  <w:rFonts w:asciiTheme="minorHAnsi" w:hAnsiTheme="minorHAnsi"/>
                  <w:b/>
                  <w:kern w:val="24"/>
                  <w:sz w:val="28"/>
                  <w:szCs w:val="28"/>
                  <w:lang w:val="en-US"/>
                </w:rPr>
                <w:alias w:val="Left_GPS_MEDIAN_pre"/>
                <w:tag w:val="Left_GPS_MEDIAN_pre"/>
                <w:id w:val="-1803063474"/>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c>
          <w:tcPr>
            <w:tcW w:w="1263" w:type="dxa"/>
            <w:vAlign w:val="center"/>
          </w:tcPr>
          <w:p w:rsidR="0047673F" w:rsidRDefault="000E2420" w:rsidP="0047673F">
            <w:pPr>
              <w:jc w:val="center"/>
              <w:rPr>
                <w:b/>
                <w:color w:val="A6A6A6" w:themeColor="background1" w:themeShade="A6"/>
                <w:sz w:val="24"/>
              </w:rPr>
            </w:pPr>
            <w:sdt>
              <w:sdtPr>
                <w:rPr>
                  <w:rFonts w:asciiTheme="minorHAnsi" w:hAnsiTheme="minorHAnsi"/>
                  <w:b/>
                  <w:kern w:val="24"/>
                  <w:sz w:val="28"/>
                  <w:szCs w:val="28"/>
                  <w:lang w:val="en-US"/>
                </w:rPr>
                <w:alias w:val="Right_GPS_MEDIAN_pre"/>
                <w:tag w:val="Right_GPS_MEDIAN_pre"/>
                <w:id w:val="1997836030"/>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c>
          <w:tcPr>
            <w:tcW w:w="1225" w:type="dxa"/>
            <w:vAlign w:val="center"/>
          </w:tcPr>
          <w:p w:rsidR="0047673F" w:rsidRPr="00816CD3" w:rsidRDefault="000E2420" w:rsidP="0047673F">
            <w:pPr>
              <w:jc w:val="center"/>
              <w:rPr>
                <w:b/>
                <w:color w:val="A6A6A6" w:themeColor="background1" w:themeShade="A6"/>
                <w:sz w:val="24"/>
              </w:rPr>
            </w:pPr>
            <w:sdt>
              <w:sdtPr>
                <w:rPr>
                  <w:rFonts w:asciiTheme="minorHAnsi" w:hAnsiTheme="minorHAnsi"/>
                  <w:b/>
                  <w:kern w:val="24"/>
                  <w:sz w:val="28"/>
                  <w:szCs w:val="28"/>
                  <w:lang w:val="en-US"/>
                </w:rPr>
                <w:alias w:val="Overall_GPS_MEDIAN_pre"/>
                <w:tag w:val="Overall_GPS_MEDIAN_pre"/>
                <w:id w:val="1534384017"/>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r>
      <w:tr w:rsidR="0047673F" w:rsidRPr="00A875FF" w:rsidTr="00DC528C">
        <w:trPr>
          <w:trHeight w:hRule="exact" w:val="567"/>
          <w:jc w:val="center"/>
        </w:trPr>
        <w:tc>
          <w:tcPr>
            <w:tcW w:w="1336" w:type="dxa"/>
            <w:vMerge/>
            <w:vAlign w:val="center"/>
          </w:tcPr>
          <w:p w:rsidR="0047673F" w:rsidRDefault="0047673F" w:rsidP="0047673F">
            <w:pPr>
              <w:jc w:val="center"/>
              <w:rPr>
                <w:b/>
                <w:color w:val="A6A6A6" w:themeColor="background1" w:themeShade="A6"/>
                <w:sz w:val="24"/>
              </w:rPr>
            </w:pPr>
          </w:p>
        </w:tc>
        <w:tc>
          <w:tcPr>
            <w:tcW w:w="3602" w:type="dxa"/>
            <w:vMerge/>
            <w:vAlign w:val="center"/>
          </w:tcPr>
          <w:p w:rsidR="0047673F" w:rsidRDefault="0047673F" w:rsidP="0047673F">
            <w:pPr>
              <w:jc w:val="center"/>
            </w:pPr>
          </w:p>
        </w:tc>
        <w:tc>
          <w:tcPr>
            <w:tcW w:w="930" w:type="dxa"/>
            <w:vMerge/>
            <w:vAlign w:val="center"/>
          </w:tcPr>
          <w:p w:rsidR="0047673F" w:rsidRDefault="0047673F" w:rsidP="0047673F">
            <w:pPr>
              <w:jc w:val="center"/>
              <w:rPr>
                <w:b/>
                <w:color w:val="A6A6A6" w:themeColor="background1" w:themeShade="A6"/>
                <w:sz w:val="24"/>
              </w:rPr>
            </w:pPr>
          </w:p>
        </w:tc>
        <w:tc>
          <w:tcPr>
            <w:tcW w:w="653" w:type="dxa"/>
            <w:vAlign w:val="center"/>
          </w:tcPr>
          <w:p w:rsidR="0047673F" w:rsidRDefault="000E2420" w:rsidP="0047673F">
            <w:pPr>
              <w:jc w:val="center"/>
              <w:rPr>
                <w:b/>
                <w:color w:val="A6A6A6" w:themeColor="background1" w:themeShade="A6"/>
                <w:sz w:val="24"/>
              </w:rPr>
            </w:pPr>
            <w:sdt>
              <w:sdtPr>
                <w:rPr>
                  <w:b/>
                  <w:color w:val="000000"/>
                  <w:sz w:val="28"/>
                  <w:szCs w:val="28"/>
                </w:rPr>
                <w:alias w:val="Subject/Session/Subsession/Fields/Test_condition"/>
                <w:tag w:val="Subject/Session/Subsession/Fields/Test_condition"/>
                <w:id w:val="-440224469"/>
                <w:dataBinding w:xpath="metrics/GLOBAL/Stride_Length_Mean/TEMPORAL_DISTANCE/X" w:storeItemID="{7E7DE756-8780-40D7-B2E2-A8B1C27C5786}"/>
                <w:text/>
              </w:sdtPr>
              <w:sdtEndPr/>
              <w:sdtContent>
                <w:r w:rsidR="00772C27" w:rsidRPr="00356C9A">
                  <w:rPr>
                    <w:b/>
                    <w:color w:val="000000"/>
                    <w:sz w:val="28"/>
                    <w:szCs w:val="28"/>
                  </w:rPr>
                  <w:t>...</w:t>
                </w:r>
              </w:sdtContent>
            </w:sdt>
          </w:p>
        </w:tc>
        <w:tc>
          <w:tcPr>
            <w:tcW w:w="1259" w:type="dxa"/>
            <w:vAlign w:val="center"/>
          </w:tcPr>
          <w:p w:rsidR="0047673F" w:rsidRPr="00816CD3" w:rsidRDefault="000E2420" w:rsidP="0047673F">
            <w:pPr>
              <w:jc w:val="center"/>
              <w:rPr>
                <w:rFonts w:asciiTheme="minorHAnsi" w:hAnsiTheme="minorHAnsi"/>
                <w:b/>
                <w:sz w:val="28"/>
                <w:szCs w:val="28"/>
              </w:rPr>
            </w:pPr>
            <w:sdt>
              <w:sdtPr>
                <w:rPr>
                  <w:rFonts w:asciiTheme="minorHAnsi" w:hAnsiTheme="minorHAnsi"/>
                  <w:b/>
                  <w:kern w:val="24"/>
                  <w:sz w:val="28"/>
                  <w:szCs w:val="28"/>
                  <w:lang w:val="en-US"/>
                </w:rPr>
                <w:alias w:val="Left_GPS_MEDIAN_post"/>
                <w:tag w:val="Left_GPS_MEDIAN_post"/>
                <w:id w:val="237750164"/>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c>
          <w:tcPr>
            <w:tcW w:w="1263" w:type="dxa"/>
            <w:vAlign w:val="center"/>
          </w:tcPr>
          <w:p w:rsidR="0047673F" w:rsidRPr="00816CD3" w:rsidRDefault="000E2420" w:rsidP="0047673F">
            <w:pPr>
              <w:jc w:val="center"/>
              <w:rPr>
                <w:rFonts w:asciiTheme="minorHAnsi" w:hAnsiTheme="minorHAnsi"/>
                <w:b/>
                <w:sz w:val="28"/>
                <w:szCs w:val="28"/>
              </w:rPr>
            </w:pPr>
            <w:sdt>
              <w:sdtPr>
                <w:rPr>
                  <w:rFonts w:asciiTheme="minorHAnsi" w:hAnsiTheme="minorHAnsi"/>
                  <w:b/>
                  <w:kern w:val="24"/>
                  <w:sz w:val="28"/>
                  <w:szCs w:val="28"/>
                  <w:lang w:val="en-US"/>
                </w:rPr>
                <w:alias w:val="Right_GPS_MEDIAN_post"/>
                <w:tag w:val="Right_GPS_MEDIAN_post"/>
                <w:id w:val="-231167192"/>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c>
          <w:tcPr>
            <w:tcW w:w="1225" w:type="dxa"/>
            <w:vAlign w:val="center"/>
          </w:tcPr>
          <w:p w:rsidR="0047673F" w:rsidRPr="00816CD3" w:rsidRDefault="000E2420" w:rsidP="0047673F">
            <w:pPr>
              <w:jc w:val="center"/>
              <w:rPr>
                <w:rFonts w:asciiTheme="minorHAnsi" w:hAnsiTheme="minorHAnsi"/>
                <w:b/>
                <w:sz w:val="28"/>
                <w:szCs w:val="28"/>
              </w:rPr>
            </w:pPr>
            <w:sdt>
              <w:sdtPr>
                <w:rPr>
                  <w:rFonts w:asciiTheme="minorHAnsi" w:hAnsiTheme="minorHAnsi"/>
                  <w:b/>
                  <w:kern w:val="24"/>
                  <w:sz w:val="28"/>
                  <w:szCs w:val="28"/>
                  <w:lang w:val="en-US"/>
                </w:rPr>
                <w:alias w:val="Overall_GPS_MEDIAN_post"/>
                <w:tag w:val="Overall_GPS_MEDIAN_post"/>
                <w:id w:val="-1847477762"/>
                <w:dataBinding w:xpath="metrics/GLOBAL/StrideMinMean/SHORT/X" w:storeItemID="{7E7DE756-8780-40D7-B2E2-A8B1C27C5786}"/>
                <w:text/>
              </w:sdtPr>
              <w:sdtEndPr/>
              <w:sdtContent>
                <w:r w:rsidR="00772C27" w:rsidRPr="00816CD3">
                  <w:rPr>
                    <w:rFonts w:asciiTheme="minorHAnsi" w:hAnsiTheme="minorHAnsi"/>
                    <w:b/>
                    <w:kern w:val="24"/>
                    <w:sz w:val="28"/>
                    <w:szCs w:val="28"/>
                    <w:lang w:val="en-US"/>
                  </w:rPr>
                  <w:t>…</w:t>
                </w:r>
              </w:sdtContent>
            </w:sdt>
          </w:p>
        </w:tc>
      </w:tr>
      <w:tr w:rsidR="0047673F" w:rsidRPr="00A875FF" w:rsidTr="00DC528C">
        <w:trPr>
          <w:trHeight w:val="567"/>
          <w:jc w:val="center"/>
        </w:trPr>
        <w:tc>
          <w:tcPr>
            <w:tcW w:w="10268" w:type="dxa"/>
            <w:gridSpan w:val="7"/>
            <w:vAlign w:val="center"/>
          </w:tcPr>
          <w:p w:rsidR="0047673F" w:rsidRPr="00A875FF" w:rsidRDefault="0047673F" w:rsidP="0047673F">
            <w:pPr>
              <w:rPr>
                <w:b/>
                <w:color w:val="A6A6A6" w:themeColor="background1" w:themeShade="A6"/>
                <w:sz w:val="24"/>
              </w:rPr>
            </w:pPr>
            <w:r w:rsidRPr="00A875FF">
              <w:rPr>
                <w:b/>
                <w:color w:val="A6A6A6" w:themeColor="background1" w:themeShade="A6"/>
                <w:sz w:val="24"/>
              </w:rPr>
              <w:t>Reason for referral:</w:t>
            </w:r>
          </w:p>
          <w:p w:rsidR="0047673F" w:rsidRPr="00A875FF" w:rsidRDefault="0047673F" w:rsidP="0047673F">
            <w:pPr>
              <w:rPr>
                <w:color w:val="000000"/>
                <w:sz w:val="24"/>
              </w:rPr>
            </w:pPr>
            <w:r w:rsidRPr="00A875FF">
              <w:rPr>
                <w:b/>
                <w:color w:val="000000"/>
                <w:sz w:val="24"/>
              </w:rPr>
              <w:tab/>
            </w:r>
          </w:p>
          <w:p w:rsidR="0047673F" w:rsidRPr="00A875FF" w:rsidRDefault="0047673F" w:rsidP="0047673F">
            <w:pPr>
              <w:jc w:val="right"/>
              <w:rPr>
                <w:b/>
                <w:color w:val="FF0000"/>
                <w:sz w:val="24"/>
              </w:rPr>
            </w:pPr>
          </w:p>
        </w:tc>
      </w:tr>
    </w:tbl>
    <w:p w:rsidR="00FA0AEF" w:rsidRDefault="00FA0AEF" w:rsidP="00FA0AEF">
      <w:pPr>
        <w:pStyle w:val="Odstavecseseznamem"/>
        <w:ind w:left="0"/>
        <w:rPr>
          <w:b/>
          <w:sz w:val="20"/>
          <w:szCs w:val="20"/>
        </w:rPr>
      </w:pPr>
    </w:p>
    <w:p w:rsidR="007060CB" w:rsidRDefault="007060CB" w:rsidP="00FA0AEF">
      <w:pPr>
        <w:pStyle w:val="Odstavecseseznamem"/>
        <w:ind w:left="0"/>
        <w:rPr>
          <w:b/>
          <w:sz w:val="20"/>
          <w:szCs w:val="20"/>
        </w:rPr>
        <w:sectPr w:rsidR="007060CB" w:rsidSect="00284446">
          <w:type w:val="continuous"/>
          <w:pgSz w:w="11906" w:h="16838" w:code="9"/>
          <w:pgMar w:top="1287" w:right="851" w:bottom="992" w:left="851" w:header="284" w:footer="397" w:gutter="0"/>
          <w:cols w:space="720"/>
          <w:docGrid w:linePitch="360"/>
        </w:sectPr>
      </w:pPr>
    </w:p>
    <w:tbl>
      <w:tblPr>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single" w:sz="4" w:space="0" w:color="000000"/>
        </w:tblBorders>
        <w:tblLook w:val="04A0" w:firstRow="1" w:lastRow="0" w:firstColumn="1" w:lastColumn="0" w:noHBand="0" w:noVBand="1"/>
      </w:tblPr>
      <w:tblGrid>
        <w:gridCol w:w="2557"/>
        <w:gridCol w:w="2557"/>
        <w:gridCol w:w="2557"/>
        <w:gridCol w:w="2557"/>
      </w:tblGrid>
      <w:tr w:rsidR="0018549C" w:rsidRPr="00A875FF" w:rsidTr="001914F6">
        <w:trPr>
          <w:jc w:val="center"/>
        </w:trPr>
        <w:tc>
          <w:tcPr>
            <w:tcW w:w="10228" w:type="dxa"/>
            <w:gridSpan w:val="4"/>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18549C" w:rsidRPr="00A875FF" w:rsidRDefault="0018549C" w:rsidP="00C52CB3">
            <w:pPr>
              <w:rPr>
                <w:b/>
                <w:sz w:val="28"/>
                <w:szCs w:val="28"/>
              </w:rPr>
            </w:pPr>
            <w:r w:rsidRPr="00A875FF">
              <w:rPr>
                <w:b/>
                <w:color w:val="A6A6A6" w:themeColor="background1" w:themeShade="A6"/>
                <w:sz w:val="28"/>
                <w:szCs w:val="28"/>
              </w:rPr>
              <w:t>Findings</w:t>
            </w:r>
          </w:p>
        </w:tc>
      </w:tr>
      <w:tr w:rsidR="0018549C" w:rsidRPr="00A875FF" w:rsidTr="007D14BF">
        <w:trPr>
          <w:trHeight w:val="1470"/>
          <w:jc w:val="center"/>
        </w:trPr>
        <w:tc>
          <w:tcPr>
            <w:tcW w:w="10228" w:type="dxa"/>
            <w:gridSpan w:val="4"/>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85704D" w:rsidRDefault="0085704D" w:rsidP="00C52CB3">
            <w:pPr>
              <w:rPr>
                <w:b/>
                <w:color w:val="A6A6A6" w:themeColor="background1" w:themeShade="A6"/>
              </w:rPr>
            </w:pPr>
            <w:r w:rsidRPr="0085704D">
              <w:rPr>
                <w:b/>
                <w:color w:val="A6A6A6" w:themeColor="background1" w:themeShade="A6"/>
              </w:rPr>
              <w:t>It is our policy to present a biomechanical analysis of the data. Some of this may have clinical implications but should not be read as treatment recommendations.</w:t>
            </w:r>
          </w:p>
          <w:p w:rsidR="0085704D" w:rsidRPr="0085704D" w:rsidRDefault="0085704D" w:rsidP="00C52CB3">
            <w:pPr>
              <w:rPr>
                <w:b/>
                <w:color w:val="A6A6A6" w:themeColor="background1" w:themeShade="A6"/>
              </w:rPr>
            </w:pPr>
          </w:p>
          <w:p w:rsidR="0018549C" w:rsidRPr="00A875FF" w:rsidRDefault="0018549C" w:rsidP="00C52CB3">
            <w:pPr>
              <w:rPr>
                <w:b/>
                <w:color w:val="A6A6A6" w:themeColor="background1" w:themeShade="A6"/>
              </w:rPr>
            </w:pPr>
            <w:r w:rsidRPr="00A875FF">
              <w:rPr>
                <w:b/>
                <w:color w:val="A6A6A6" w:themeColor="background1" w:themeShade="A6"/>
              </w:rPr>
              <w:t>The most likely impairments affecting the walking pattern are:</w:t>
            </w:r>
          </w:p>
          <w:p w:rsidR="0018549C" w:rsidRPr="00A875FF" w:rsidRDefault="0018549C" w:rsidP="00C52CB3">
            <w:pPr>
              <w:rPr>
                <w:color w:val="0000FF"/>
                <w:sz w:val="16"/>
                <w:szCs w:val="16"/>
              </w:rPr>
            </w:pPr>
          </w:p>
          <w:p w:rsidR="00F20738" w:rsidRPr="00A875FF" w:rsidRDefault="0046737C" w:rsidP="0046737C">
            <w:pPr>
              <w:pStyle w:val="Odstavecseseznamem"/>
              <w:numPr>
                <w:ilvl w:val="0"/>
                <w:numId w:val="25"/>
              </w:numPr>
              <w:tabs>
                <w:tab w:val="left" w:pos="4724"/>
                <w:tab w:val="left" w:pos="6850"/>
              </w:tabs>
              <w:ind w:left="330" w:hanging="284"/>
            </w:pPr>
            <w:r w:rsidRPr="00A875FF">
              <w:rPr>
                <w:b/>
                <w:color w:val="000000" w:themeColor="text1"/>
                <w:sz w:val="28"/>
                <w:szCs w:val="28"/>
              </w:rPr>
              <w:tab/>
            </w:r>
          </w:p>
          <w:p w:rsidR="00F20738" w:rsidRPr="00A875FF" w:rsidRDefault="00F20738" w:rsidP="00313D76"/>
        </w:tc>
      </w:tr>
      <w:tr w:rsidR="0018549C" w:rsidRPr="00A875FF" w:rsidTr="007D14BF">
        <w:trPr>
          <w:trHeight w:val="613"/>
          <w:jc w:val="center"/>
        </w:trPr>
        <w:tc>
          <w:tcPr>
            <w:tcW w:w="10228" w:type="dxa"/>
            <w:gridSpan w:val="4"/>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18549C" w:rsidRPr="00A875FF" w:rsidRDefault="0018549C" w:rsidP="00C52CB3">
            <w:pPr>
              <w:rPr>
                <w:b/>
                <w:color w:val="A6A6A6" w:themeColor="background1" w:themeShade="A6"/>
              </w:rPr>
            </w:pPr>
            <w:r w:rsidRPr="00A875FF">
              <w:rPr>
                <w:b/>
                <w:color w:val="A6A6A6" w:themeColor="background1" w:themeShade="A6"/>
              </w:rPr>
              <w:t>Other comments:</w:t>
            </w:r>
          </w:p>
          <w:p w:rsidR="0018549C" w:rsidRPr="00A875FF" w:rsidRDefault="0018549C" w:rsidP="00C52CB3">
            <w:pPr>
              <w:rPr>
                <w:sz w:val="24"/>
              </w:rPr>
            </w:pPr>
          </w:p>
          <w:p w:rsidR="00313D76" w:rsidRPr="00A875FF" w:rsidRDefault="00313D76" w:rsidP="00C52CB3">
            <w:pPr>
              <w:rPr>
                <w:sz w:val="24"/>
              </w:rPr>
            </w:pPr>
          </w:p>
        </w:tc>
      </w:tr>
      <w:tr w:rsidR="00D607F7" w:rsidRPr="00A875FF" w:rsidTr="005643A5">
        <w:trPr>
          <w:trHeight w:val="713"/>
          <w:jc w:val="center"/>
        </w:trPr>
        <w:tc>
          <w:tcPr>
            <w:tcW w:w="2557" w:type="dxa"/>
            <w:tcBorders>
              <w:top w:val="thinThickLargeGap" w:sz="24" w:space="0" w:color="A6A6A6" w:themeColor="background1" w:themeShade="A6"/>
              <w:left w:val="thinThickLargeGap" w:sz="24" w:space="0" w:color="A6A6A6" w:themeColor="background1" w:themeShade="A6"/>
              <w:bottom w:val="nil"/>
              <w:right w:val="nil"/>
            </w:tcBorders>
          </w:tcPr>
          <w:p w:rsidR="00D607F7" w:rsidRPr="00A875FF" w:rsidRDefault="000E2420" w:rsidP="006053E9">
            <w:pPr>
              <w:rPr>
                <w:b/>
                <w:color w:val="A6A6A6" w:themeColor="background1" w:themeShade="A6"/>
              </w:rPr>
            </w:pPr>
            <w:sdt>
              <w:sdtPr>
                <w:rPr>
                  <w:b/>
                  <w:bCs/>
                  <w:color w:val="000000"/>
                </w:rPr>
                <w:alias w:val="$signature1"/>
                <w:tag w:val="$signature1"/>
                <w:id w:val="-1498336491"/>
                <w:picture/>
              </w:sdtPr>
              <w:sdtEndPr/>
              <w:sdtContent>
                <w:r w:rsidR="00D607F7">
                  <w:rPr>
                    <w:b/>
                    <w:bCs/>
                    <w:noProof/>
                    <w:color w:val="000000"/>
                    <w:lang w:val="en-US" w:eastAsia="en-US"/>
                  </w:rPr>
                  <w:drawing>
                    <wp:inline distT="0" distB="0" distL="0" distR="0" wp14:anchorId="3A1A6255" wp14:editId="213B2149">
                      <wp:extent cx="1254735" cy="600926"/>
                      <wp:effectExtent l="0" t="0" r="0" b="0"/>
                      <wp:docPr id="2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54735" cy="600926"/>
                              </a:xfrm>
                              <a:prstGeom prst="rect">
                                <a:avLst/>
                              </a:prstGeom>
                              <a:noFill/>
                              <a:ln>
                                <a:noFill/>
                              </a:ln>
                            </pic:spPr>
                          </pic:pic>
                        </a:graphicData>
                      </a:graphic>
                    </wp:inline>
                  </w:drawing>
                </w:r>
              </w:sdtContent>
            </w:sdt>
          </w:p>
        </w:tc>
        <w:tc>
          <w:tcPr>
            <w:tcW w:w="2557" w:type="dxa"/>
            <w:tcBorders>
              <w:top w:val="thinThickLargeGap" w:sz="24" w:space="0" w:color="A6A6A6" w:themeColor="background1" w:themeShade="A6"/>
              <w:left w:val="nil"/>
              <w:bottom w:val="nil"/>
              <w:right w:val="nil"/>
            </w:tcBorders>
          </w:tcPr>
          <w:p w:rsidR="00D607F7" w:rsidRPr="00A875FF" w:rsidRDefault="000E2420" w:rsidP="006053E9">
            <w:pPr>
              <w:rPr>
                <w:b/>
                <w:color w:val="A6A6A6" w:themeColor="background1" w:themeShade="A6"/>
              </w:rPr>
            </w:pPr>
            <w:sdt>
              <w:sdtPr>
                <w:rPr>
                  <w:b/>
                  <w:bCs/>
                  <w:color w:val="000000"/>
                </w:rPr>
                <w:alias w:val="$signature2"/>
                <w:tag w:val="$signature2"/>
                <w:id w:val="-42905147"/>
                <w:picture/>
              </w:sdtPr>
              <w:sdtEndPr/>
              <w:sdtContent>
                <w:r w:rsidR="00D607F7">
                  <w:rPr>
                    <w:b/>
                    <w:bCs/>
                    <w:noProof/>
                    <w:color w:val="000000"/>
                    <w:lang w:val="en-US" w:eastAsia="en-US"/>
                  </w:rPr>
                  <w:drawing>
                    <wp:inline distT="0" distB="0" distL="0" distR="0" wp14:anchorId="7478AF27" wp14:editId="54E46FDD">
                      <wp:extent cx="1063428" cy="509305"/>
                      <wp:effectExtent l="0" t="0" r="0" b="0"/>
                      <wp:docPr id="2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063428" cy="509305"/>
                              </a:xfrm>
                              <a:prstGeom prst="rect">
                                <a:avLst/>
                              </a:prstGeom>
                              <a:noFill/>
                              <a:ln>
                                <a:noFill/>
                              </a:ln>
                            </pic:spPr>
                          </pic:pic>
                        </a:graphicData>
                      </a:graphic>
                    </wp:inline>
                  </w:drawing>
                </w:r>
              </w:sdtContent>
            </w:sdt>
          </w:p>
        </w:tc>
        <w:tc>
          <w:tcPr>
            <w:tcW w:w="2557" w:type="dxa"/>
            <w:tcBorders>
              <w:top w:val="thinThickLargeGap" w:sz="24" w:space="0" w:color="A6A6A6" w:themeColor="background1" w:themeShade="A6"/>
              <w:left w:val="nil"/>
              <w:bottom w:val="nil"/>
              <w:right w:val="nil"/>
            </w:tcBorders>
          </w:tcPr>
          <w:p w:rsidR="00D607F7" w:rsidRPr="00A875FF" w:rsidRDefault="000E2420" w:rsidP="006053E9">
            <w:pPr>
              <w:rPr>
                <w:b/>
                <w:color w:val="A6A6A6" w:themeColor="background1" w:themeShade="A6"/>
              </w:rPr>
            </w:pPr>
            <w:sdt>
              <w:sdtPr>
                <w:rPr>
                  <w:b/>
                  <w:bCs/>
                  <w:color w:val="000000"/>
                </w:rPr>
                <w:alias w:val="$signature3"/>
                <w:tag w:val="$signature3"/>
                <w:id w:val="121512603"/>
                <w:picture/>
              </w:sdtPr>
              <w:sdtEndPr/>
              <w:sdtContent>
                <w:r w:rsidR="00D607F7">
                  <w:rPr>
                    <w:b/>
                    <w:bCs/>
                    <w:noProof/>
                    <w:color w:val="000000"/>
                    <w:lang w:val="en-US" w:eastAsia="en-US"/>
                  </w:rPr>
                  <w:drawing>
                    <wp:inline distT="0" distB="0" distL="0" distR="0" wp14:anchorId="5AA4657F" wp14:editId="6FD6AEC6">
                      <wp:extent cx="1100864" cy="527234"/>
                      <wp:effectExtent l="0" t="0" r="0" b="0"/>
                      <wp:docPr id="2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100864" cy="527234"/>
                              </a:xfrm>
                              <a:prstGeom prst="rect">
                                <a:avLst/>
                              </a:prstGeom>
                              <a:noFill/>
                              <a:ln>
                                <a:noFill/>
                              </a:ln>
                            </pic:spPr>
                          </pic:pic>
                        </a:graphicData>
                      </a:graphic>
                    </wp:inline>
                  </w:drawing>
                </w:r>
              </w:sdtContent>
            </w:sdt>
          </w:p>
        </w:tc>
        <w:tc>
          <w:tcPr>
            <w:tcW w:w="2557" w:type="dxa"/>
            <w:tcBorders>
              <w:top w:val="thinThickLargeGap" w:sz="24" w:space="0" w:color="A6A6A6" w:themeColor="background1" w:themeShade="A6"/>
              <w:left w:val="nil"/>
              <w:bottom w:val="nil"/>
              <w:right w:val="thinThickLargeGap" w:sz="24" w:space="0" w:color="A6A6A6" w:themeColor="background1" w:themeShade="A6"/>
            </w:tcBorders>
          </w:tcPr>
          <w:p w:rsidR="00D607F7" w:rsidRPr="00A875FF" w:rsidRDefault="000E2420" w:rsidP="006053E9">
            <w:pPr>
              <w:rPr>
                <w:b/>
                <w:color w:val="A6A6A6" w:themeColor="background1" w:themeShade="A6"/>
              </w:rPr>
            </w:pPr>
            <w:sdt>
              <w:sdtPr>
                <w:rPr>
                  <w:b/>
                  <w:bCs/>
                  <w:color w:val="000000"/>
                </w:rPr>
                <w:alias w:val="$signature4"/>
                <w:tag w:val="$signature4"/>
                <w:id w:val="593746810"/>
                <w:picture/>
              </w:sdtPr>
              <w:sdtEndPr/>
              <w:sdtContent>
                <w:r w:rsidR="00D607F7">
                  <w:rPr>
                    <w:b/>
                    <w:bCs/>
                    <w:noProof/>
                    <w:color w:val="000000"/>
                    <w:lang w:val="en-US" w:eastAsia="en-US"/>
                  </w:rPr>
                  <w:drawing>
                    <wp:inline distT="0" distB="0" distL="0" distR="0" wp14:anchorId="19FBC284" wp14:editId="6A61FAAC">
                      <wp:extent cx="1013911" cy="485590"/>
                      <wp:effectExtent l="0" t="0" r="0" b="0"/>
                      <wp:docPr id="4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013911" cy="485590"/>
                              </a:xfrm>
                              <a:prstGeom prst="rect">
                                <a:avLst/>
                              </a:prstGeom>
                              <a:noFill/>
                              <a:ln>
                                <a:noFill/>
                              </a:ln>
                            </pic:spPr>
                          </pic:pic>
                        </a:graphicData>
                      </a:graphic>
                    </wp:inline>
                  </w:drawing>
                </w:r>
              </w:sdtContent>
            </w:sdt>
          </w:p>
        </w:tc>
      </w:tr>
      <w:tr w:rsidR="00D607F7" w:rsidRPr="00A875FF" w:rsidTr="005643A5">
        <w:trPr>
          <w:trHeight w:val="712"/>
          <w:jc w:val="center"/>
        </w:trPr>
        <w:tc>
          <w:tcPr>
            <w:tcW w:w="2557" w:type="dxa"/>
            <w:tcBorders>
              <w:top w:val="nil"/>
              <w:left w:val="thinThickLargeGap" w:sz="24" w:space="0" w:color="A6A6A6" w:themeColor="background1" w:themeShade="A6"/>
              <w:bottom w:val="nil"/>
              <w:right w:val="nil"/>
            </w:tcBorders>
          </w:tcPr>
          <w:p w:rsidR="00D607F7" w:rsidRDefault="000E2420" w:rsidP="00D607F7">
            <w:pPr>
              <w:jc w:val="center"/>
              <w:rPr>
                <w:b/>
                <w:bCs/>
                <w:color w:val="000000"/>
                <w:sz w:val="20"/>
                <w:szCs w:val="20"/>
              </w:rPr>
            </w:pPr>
            <w:sdt>
              <w:sdtPr>
                <w:rPr>
                  <w:b/>
                  <w:bCs/>
                  <w:color w:val="000000"/>
                  <w:sz w:val="20"/>
                  <w:szCs w:val="20"/>
                </w:rPr>
                <w:alias w:val="signed_by_1_name"/>
                <w:tag w:val="signed_by_1_name"/>
                <w:id w:val="101770670"/>
                <w:dataBinding w:xpath="metrics/GLOBAL/Stride_Length_Mean/TEMPORAL_DISTANCE/X" w:storeItemID="{7E7DE756-8780-40D7-B2E2-A8B1C27C5786}"/>
                <w:text/>
              </w:sdtPr>
              <w:sdtEndPr/>
              <w:sdtContent>
                <w:r w:rsidR="00D607F7" w:rsidRPr="00D607F7">
                  <w:rPr>
                    <w:b/>
                    <w:bCs/>
                    <w:color w:val="000000"/>
                    <w:sz w:val="20"/>
                    <w:szCs w:val="20"/>
                  </w:rPr>
                  <w:t>...</w:t>
                </w:r>
              </w:sdtContent>
            </w:sdt>
          </w:p>
          <w:p w:rsidR="00C67624" w:rsidRPr="005643A5" w:rsidRDefault="000E2420" w:rsidP="00D607F7">
            <w:pPr>
              <w:jc w:val="center"/>
              <w:rPr>
                <w:b/>
                <w:bCs/>
                <w:color w:val="000000"/>
                <w:sz w:val="20"/>
                <w:szCs w:val="20"/>
              </w:rPr>
            </w:pPr>
            <w:sdt>
              <w:sdtPr>
                <w:rPr>
                  <w:bCs/>
                  <w:color w:val="000000"/>
                  <w:sz w:val="20"/>
                  <w:szCs w:val="20"/>
                </w:rPr>
                <w:alias w:val="signed_by_1_position"/>
                <w:tag w:val="signed_by_1_position"/>
                <w:id w:val="-26955846"/>
                <w:dataBinding w:xpath="metrics/GLOBAL/Stride_Length_Mean/TEMPORAL_DISTANCE/X" w:storeItemID="{7E7DE756-8780-40D7-B2E2-A8B1C27C5786}"/>
                <w:text/>
              </w:sdtPr>
              <w:sdtEndPr/>
              <w:sdtContent>
                <w:r w:rsidR="005643A5" w:rsidRPr="005643A5">
                  <w:rPr>
                    <w:bCs/>
                    <w:color w:val="000000"/>
                    <w:sz w:val="20"/>
                    <w:szCs w:val="20"/>
                  </w:rPr>
                  <w:t>...</w:t>
                </w:r>
              </w:sdtContent>
            </w:sdt>
          </w:p>
          <w:p w:rsidR="00C67624" w:rsidRPr="00A875FF" w:rsidRDefault="00C67624" w:rsidP="00D607F7">
            <w:pPr>
              <w:jc w:val="center"/>
              <w:rPr>
                <w:b/>
                <w:color w:val="A6A6A6" w:themeColor="background1" w:themeShade="A6"/>
              </w:rPr>
            </w:pPr>
          </w:p>
        </w:tc>
        <w:tc>
          <w:tcPr>
            <w:tcW w:w="2557" w:type="dxa"/>
            <w:tcBorders>
              <w:top w:val="nil"/>
              <w:left w:val="nil"/>
              <w:bottom w:val="nil"/>
              <w:right w:val="nil"/>
            </w:tcBorders>
          </w:tcPr>
          <w:p w:rsidR="005643A5" w:rsidRDefault="000E2420" w:rsidP="005643A5">
            <w:pPr>
              <w:jc w:val="center"/>
              <w:rPr>
                <w:b/>
                <w:bCs/>
                <w:color w:val="000000"/>
                <w:sz w:val="20"/>
                <w:szCs w:val="20"/>
              </w:rPr>
            </w:pPr>
            <w:sdt>
              <w:sdtPr>
                <w:rPr>
                  <w:b/>
                  <w:bCs/>
                  <w:color w:val="000000"/>
                  <w:sz w:val="20"/>
                  <w:szCs w:val="20"/>
                </w:rPr>
                <w:alias w:val="signed_by_2_name"/>
                <w:tag w:val="signed_by_2_name"/>
                <w:id w:val="-1218499181"/>
                <w:dataBinding w:xpath="metrics/GLOBAL/Stride_Length_Mean/TEMPORAL_DISTANCE/X" w:storeItemID="{7E7DE756-8780-40D7-B2E2-A8B1C27C5786}"/>
                <w:text/>
              </w:sdtPr>
              <w:sdtEndPr/>
              <w:sdtContent>
                <w:r w:rsidR="005643A5" w:rsidRPr="00D607F7">
                  <w:rPr>
                    <w:b/>
                    <w:bCs/>
                    <w:color w:val="000000"/>
                    <w:sz w:val="20"/>
                    <w:szCs w:val="20"/>
                  </w:rPr>
                  <w:t>...</w:t>
                </w:r>
              </w:sdtContent>
            </w:sdt>
          </w:p>
          <w:p w:rsidR="00D607F7" w:rsidRPr="00A875FF" w:rsidRDefault="000E2420" w:rsidP="005643A5">
            <w:pPr>
              <w:jc w:val="center"/>
              <w:rPr>
                <w:b/>
                <w:color w:val="A6A6A6" w:themeColor="background1" w:themeShade="A6"/>
              </w:rPr>
            </w:pPr>
            <w:sdt>
              <w:sdtPr>
                <w:rPr>
                  <w:bCs/>
                  <w:color w:val="000000"/>
                  <w:sz w:val="20"/>
                  <w:szCs w:val="20"/>
                </w:rPr>
                <w:alias w:val="signed_by_2_position"/>
                <w:tag w:val="signed_by_2_position"/>
                <w:id w:val="-250050758"/>
                <w:dataBinding w:xpath="metrics/GLOBAL/Stride_Length_Mean/TEMPORAL_DISTANCE/X" w:storeItemID="{7E7DE756-8780-40D7-B2E2-A8B1C27C5786}"/>
                <w:text/>
              </w:sdtPr>
              <w:sdtEndPr/>
              <w:sdtContent>
                <w:r w:rsidR="005643A5" w:rsidRPr="005643A5">
                  <w:rPr>
                    <w:bCs/>
                    <w:color w:val="000000"/>
                    <w:sz w:val="20"/>
                    <w:szCs w:val="20"/>
                  </w:rPr>
                  <w:t>...</w:t>
                </w:r>
              </w:sdtContent>
            </w:sdt>
          </w:p>
        </w:tc>
        <w:tc>
          <w:tcPr>
            <w:tcW w:w="2557" w:type="dxa"/>
            <w:tcBorders>
              <w:top w:val="nil"/>
              <w:left w:val="nil"/>
              <w:bottom w:val="nil"/>
              <w:right w:val="nil"/>
            </w:tcBorders>
          </w:tcPr>
          <w:p w:rsidR="005643A5" w:rsidRDefault="000E2420" w:rsidP="005643A5">
            <w:pPr>
              <w:jc w:val="center"/>
              <w:rPr>
                <w:b/>
                <w:bCs/>
                <w:color w:val="000000"/>
                <w:sz w:val="20"/>
                <w:szCs w:val="20"/>
              </w:rPr>
            </w:pPr>
            <w:sdt>
              <w:sdtPr>
                <w:rPr>
                  <w:b/>
                  <w:bCs/>
                  <w:color w:val="000000"/>
                  <w:sz w:val="20"/>
                  <w:szCs w:val="20"/>
                </w:rPr>
                <w:alias w:val="signed_by_3_name"/>
                <w:tag w:val="signed_by_3_name"/>
                <w:id w:val="836271648"/>
                <w:dataBinding w:xpath="metrics/GLOBAL/Stride_Length_Mean/TEMPORAL_DISTANCE/X" w:storeItemID="{7E7DE756-8780-40D7-B2E2-A8B1C27C5786}"/>
                <w:text/>
              </w:sdtPr>
              <w:sdtEndPr/>
              <w:sdtContent>
                <w:r w:rsidR="005643A5" w:rsidRPr="00D607F7">
                  <w:rPr>
                    <w:b/>
                    <w:bCs/>
                    <w:color w:val="000000"/>
                    <w:sz w:val="20"/>
                    <w:szCs w:val="20"/>
                  </w:rPr>
                  <w:t>...</w:t>
                </w:r>
              </w:sdtContent>
            </w:sdt>
          </w:p>
          <w:p w:rsidR="00D607F7" w:rsidRPr="00A875FF" w:rsidRDefault="000E2420" w:rsidP="005643A5">
            <w:pPr>
              <w:jc w:val="center"/>
              <w:rPr>
                <w:b/>
                <w:color w:val="A6A6A6" w:themeColor="background1" w:themeShade="A6"/>
              </w:rPr>
            </w:pPr>
            <w:sdt>
              <w:sdtPr>
                <w:rPr>
                  <w:bCs/>
                  <w:color w:val="000000"/>
                  <w:sz w:val="20"/>
                  <w:szCs w:val="20"/>
                </w:rPr>
                <w:alias w:val="signed_by_3_position"/>
                <w:tag w:val="signed_by_3_position"/>
                <w:id w:val="501023780"/>
                <w:dataBinding w:xpath="metrics/GLOBAL/Stride_Length_Mean/TEMPORAL_DISTANCE/X" w:storeItemID="{7E7DE756-8780-40D7-B2E2-A8B1C27C5786}"/>
                <w:text/>
              </w:sdtPr>
              <w:sdtEndPr/>
              <w:sdtContent>
                <w:r w:rsidR="005643A5" w:rsidRPr="005643A5">
                  <w:rPr>
                    <w:bCs/>
                    <w:color w:val="000000"/>
                    <w:sz w:val="20"/>
                    <w:szCs w:val="20"/>
                  </w:rPr>
                  <w:t>...</w:t>
                </w:r>
              </w:sdtContent>
            </w:sdt>
          </w:p>
        </w:tc>
        <w:tc>
          <w:tcPr>
            <w:tcW w:w="2557" w:type="dxa"/>
            <w:tcBorders>
              <w:top w:val="nil"/>
              <w:left w:val="nil"/>
              <w:bottom w:val="nil"/>
              <w:right w:val="thinThickLargeGap" w:sz="24" w:space="0" w:color="A6A6A6" w:themeColor="background1" w:themeShade="A6"/>
            </w:tcBorders>
          </w:tcPr>
          <w:p w:rsidR="005643A5" w:rsidRDefault="000E2420" w:rsidP="005643A5">
            <w:pPr>
              <w:jc w:val="center"/>
              <w:rPr>
                <w:b/>
                <w:bCs/>
                <w:color w:val="000000"/>
                <w:sz w:val="20"/>
                <w:szCs w:val="20"/>
              </w:rPr>
            </w:pPr>
            <w:sdt>
              <w:sdtPr>
                <w:rPr>
                  <w:b/>
                  <w:bCs/>
                  <w:color w:val="000000"/>
                  <w:sz w:val="20"/>
                  <w:szCs w:val="20"/>
                </w:rPr>
                <w:alias w:val="signed_by_4_name"/>
                <w:tag w:val="signed_by_4_name"/>
                <w:id w:val="-2121516579"/>
                <w:dataBinding w:xpath="metrics/GLOBAL/Stride_Length_Mean/TEMPORAL_DISTANCE/X" w:storeItemID="{7E7DE756-8780-40D7-B2E2-A8B1C27C5786}"/>
                <w:text/>
              </w:sdtPr>
              <w:sdtEndPr/>
              <w:sdtContent>
                <w:r w:rsidR="005643A5" w:rsidRPr="00D607F7">
                  <w:rPr>
                    <w:b/>
                    <w:bCs/>
                    <w:color w:val="000000"/>
                    <w:sz w:val="20"/>
                    <w:szCs w:val="20"/>
                  </w:rPr>
                  <w:t>...</w:t>
                </w:r>
              </w:sdtContent>
            </w:sdt>
          </w:p>
          <w:p w:rsidR="00D607F7" w:rsidRPr="00A875FF" w:rsidRDefault="000E2420" w:rsidP="005643A5">
            <w:pPr>
              <w:jc w:val="center"/>
              <w:rPr>
                <w:b/>
                <w:color w:val="A6A6A6" w:themeColor="background1" w:themeShade="A6"/>
              </w:rPr>
            </w:pPr>
            <w:sdt>
              <w:sdtPr>
                <w:rPr>
                  <w:bCs/>
                  <w:color w:val="000000"/>
                  <w:sz w:val="20"/>
                  <w:szCs w:val="20"/>
                </w:rPr>
                <w:alias w:val="signed_by_4_position"/>
                <w:tag w:val="signed_by_4_position"/>
                <w:id w:val="-1742098397"/>
                <w:dataBinding w:xpath="metrics/GLOBAL/Stride_Length_Mean/TEMPORAL_DISTANCE/X" w:storeItemID="{7E7DE756-8780-40D7-B2E2-A8B1C27C5786}"/>
                <w:text/>
              </w:sdtPr>
              <w:sdtEndPr/>
              <w:sdtContent>
                <w:r w:rsidR="005643A5" w:rsidRPr="005643A5">
                  <w:rPr>
                    <w:bCs/>
                    <w:color w:val="000000"/>
                    <w:sz w:val="20"/>
                    <w:szCs w:val="20"/>
                  </w:rPr>
                  <w:t>...</w:t>
                </w:r>
              </w:sdtContent>
            </w:sdt>
          </w:p>
        </w:tc>
      </w:tr>
      <w:tr w:rsidR="005643A5" w:rsidRPr="00A875FF" w:rsidTr="00F80430">
        <w:trPr>
          <w:trHeight w:val="283"/>
          <w:jc w:val="center"/>
        </w:trPr>
        <w:tc>
          <w:tcPr>
            <w:tcW w:w="2557" w:type="dxa"/>
            <w:tcBorders>
              <w:top w:val="nil"/>
              <w:left w:val="thinThickLargeGap" w:sz="24" w:space="0" w:color="A6A6A6" w:themeColor="background1" w:themeShade="A6"/>
              <w:bottom w:val="thinThickLargeGap" w:sz="24" w:space="0" w:color="A6A6A6" w:themeColor="background1" w:themeShade="A6"/>
              <w:right w:val="nil"/>
            </w:tcBorders>
          </w:tcPr>
          <w:p w:rsidR="005643A5" w:rsidRPr="00D607F7" w:rsidRDefault="005643A5" w:rsidP="00D607F7">
            <w:pPr>
              <w:jc w:val="center"/>
              <w:rPr>
                <w:b/>
                <w:bCs/>
                <w:color w:val="000000"/>
                <w:sz w:val="20"/>
                <w:szCs w:val="20"/>
              </w:rPr>
            </w:pPr>
          </w:p>
        </w:tc>
        <w:tc>
          <w:tcPr>
            <w:tcW w:w="2557" w:type="dxa"/>
            <w:tcBorders>
              <w:top w:val="nil"/>
              <w:left w:val="nil"/>
              <w:bottom w:val="thinThickLargeGap" w:sz="24" w:space="0" w:color="A6A6A6" w:themeColor="background1" w:themeShade="A6"/>
              <w:right w:val="nil"/>
            </w:tcBorders>
          </w:tcPr>
          <w:p w:rsidR="005643A5" w:rsidRPr="00A875FF" w:rsidRDefault="005643A5" w:rsidP="006053E9">
            <w:pPr>
              <w:rPr>
                <w:b/>
                <w:color w:val="A6A6A6" w:themeColor="background1" w:themeShade="A6"/>
              </w:rPr>
            </w:pPr>
          </w:p>
        </w:tc>
        <w:tc>
          <w:tcPr>
            <w:tcW w:w="2557" w:type="dxa"/>
            <w:tcBorders>
              <w:top w:val="nil"/>
              <w:left w:val="nil"/>
              <w:bottom w:val="thinThickLargeGap" w:sz="24" w:space="0" w:color="A6A6A6" w:themeColor="background1" w:themeShade="A6"/>
              <w:right w:val="nil"/>
            </w:tcBorders>
          </w:tcPr>
          <w:p w:rsidR="005643A5" w:rsidRPr="00A875FF" w:rsidRDefault="005643A5" w:rsidP="006053E9">
            <w:pPr>
              <w:rPr>
                <w:b/>
                <w:color w:val="A6A6A6" w:themeColor="background1" w:themeShade="A6"/>
              </w:rPr>
            </w:pPr>
          </w:p>
        </w:tc>
        <w:tc>
          <w:tcPr>
            <w:tcW w:w="2557" w:type="dxa"/>
            <w:tcBorders>
              <w:top w:val="nil"/>
              <w:left w:val="nil"/>
              <w:bottom w:val="thinThickLargeGap" w:sz="24" w:space="0" w:color="A6A6A6" w:themeColor="background1" w:themeShade="A6"/>
              <w:right w:val="thinThickLargeGap" w:sz="24" w:space="0" w:color="A6A6A6" w:themeColor="background1" w:themeShade="A6"/>
            </w:tcBorders>
          </w:tcPr>
          <w:p w:rsidR="005643A5" w:rsidRPr="00A875FF" w:rsidRDefault="005643A5" w:rsidP="006053E9">
            <w:pPr>
              <w:rPr>
                <w:b/>
                <w:color w:val="A6A6A6" w:themeColor="background1" w:themeShade="A6"/>
              </w:rPr>
            </w:pPr>
            <w:r w:rsidRPr="00A875FF">
              <w:rPr>
                <w:b/>
                <w:sz w:val="24"/>
              </w:rPr>
              <w:t>Date:</w:t>
            </w:r>
          </w:p>
        </w:tc>
      </w:tr>
    </w:tbl>
    <w:p w:rsidR="00845559" w:rsidRPr="00A875FF" w:rsidRDefault="00845559">
      <w:pPr>
        <w:rPr>
          <w:b/>
          <w:sz w:val="28"/>
          <w:szCs w:val="28"/>
        </w:rPr>
      </w:pPr>
      <w:r w:rsidRPr="00A875FF">
        <w:rPr>
          <w:b/>
          <w:sz w:val="28"/>
          <w:szCs w:val="28"/>
        </w:rPr>
        <w:br w:type="page"/>
      </w:r>
    </w:p>
    <w:p w:rsidR="0018549C" w:rsidRPr="00A875FF" w:rsidRDefault="0018549C" w:rsidP="0018549C">
      <w:pPr>
        <w:ind w:left="440" w:right="457"/>
        <w:jc w:val="both"/>
        <w:rPr>
          <w:b/>
          <w:color w:val="A6A6A6" w:themeColor="background1" w:themeShade="A6"/>
          <w:sz w:val="28"/>
          <w:szCs w:val="28"/>
        </w:rPr>
      </w:pPr>
      <w:r w:rsidRPr="00A875FF">
        <w:rPr>
          <w:b/>
          <w:color w:val="A6A6A6" w:themeColor="background1" w:themeShade="A6"/>
          <w:sz w:val="28"/>
          <w:szCs w:val="28"/>
        </w:rPr>
        <w:lastRenderedPageBreak/>
        <w:t xml:space="preserve">Notes on reading this report: </w:t>
      </w:r>
    </w:p>
    <w:p w:rsidR="0018549C" w:rsidRPr="00A875FF" w:rsidRDefault="0018549C" w:rsidP="0018549C">
      <w:pPr>
        <w:ind w:left="442" w:right="459"/>
        <w:jc w:val="both"/>
        <w:rPr>
          <w:color w:val="A6A6A6" w:themeColor="background1" w:themeShade="A6"/>
          <w:sz w:val="24"/>
        </w:rPr>
      </w:pPr>
      <w:r w:rsidRPr="00A875FF">
        <w:rPr>
          <w:color w:val="A6A6A6" w:themeColor="background1" w:themeShade="A6"/>
          <w:sz w:val="24"/>
        </w:rPr>
        <w:t xml:space="preserve">The rest of this report outlines the evidence in support of the findings listed above. The </w:t>
      </w:r>
      <w:r w:rsidRPr="00A875FF">
        <w:rPr>
          <w:b/>
          <w:color w:val="A6A6A6" w:themeColor="background1" w:themeShade="A6"/>
          <w:sz w:val="24"/>
        </w:rPr>
        <w:t>Orientation</w:t>
      </w:r>
      <w:r w:rsidRPr="00A875FF">
        <w:rPr>
          <w:color w:val="A6A6A6" w:themeColor="background1" w:themeShade="A6"/>
          <w:sz w:val="24"/>
        </w:rPr>
        <w:t xml:space="preserve"> and </w:t>
      </w:r>
      <w:r w:rsidRPr="00A875FF">
        <w:rPr>
          <w:b/>
          <w:color w:val="A6A6A6" w:themeColor="background1" w:themeShade="A6"/>
          <w:sz w:val="24"/>
        </w:rPr>
        <w:t>Quality</w:t>
      </w:r>
      <w:r w:rsidRPr="00A875FF">
        <w:rPr>
          <w:color w:val="A6A6A6" w:themeColor="background1" w:themeShade="A6"/>
          <w:sz w:val="24"/>
        </w:rPr>
        <w:t xml:space="preserve"> sections should be read first as they may contain information that is pertinent to how the data is interpreted. For each of the impairments identified there is a box in the </w:t>
      </w:r>
      <w:r w:rsidRPr="00A875FF">
        <w:rPr>
          <w:b/>
          <w:color w:val="A6A6A6" w:themeColor="background1" w:themeShade="A6"/>
          <w:sz w:val="24"/>
        </w:rPr>
        <w:t>Evidence</w:t>
      </w:r>
      <w:r w:rsidRPr="00A875FF">
        <w:rPr>
          <w:color w:val="A6A6A6" w:themeColor="background1" w:themeShade="A6"/>
          <w:sz w:val="24"/>
        </w:rPr>
        <w:t xml:space="preserve"> section which lists gait features and elements of the clinical exam and other data that have been linked to that specific impairment. The final section outlines the symbols used to mark up specific features on the gait graphs. The report should be read alongside a version of the data on which the features have been marked.</w:t>
      </w:r>
    </w:p>
    <w:p w:rsidR="00FA0AEF" w:rsidRDefault="00FA0AEF" w:rsidP="00FA0AEF">
      <w:pPr>
        <w:pStyle w:val="Odstavecseseznamem"/>
        <w:ind w:left="0"/>
        <w:rPr>
          <w:b/>
          <w:sz w:val="20"/>
          <w:szCs w:val="20"/>
        </w:rPr>
      </w:pPr>
    </w:p>
    <w:p w:rsidR="007060CB" w:rsidRDefault="007060CB" w:rsidP="00FA0AEF">
      <w:pPr>
        <w:pStyle w:val="Odstavecseseznamem"/>
        <w:ind w:left="0"/>
        <w:rPr>
          <w:b/>
          <w:sz w:val="20"/>
          <w:szCs w:val="20"/>
        </w:rPr>
        <w:sectPr w:rsidR="007060CB" w:rsidSect="00284446">
          <w:type w:val="continuous"/>
          <w:pgSz w:w="11906" w:h="16838" w:code="9"/>
          <w:pgMar w:top="1287" w:right="851" w:bottom="992" w:left="851" w:header="227" w:footer="227" w:gutter="0"/>
          <w:cols w:space="720"/>
          <w:docGrid w:linePitch="360"/>
        </w:sectPr>
      </w:pP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ook w:val="04A0" w:firstRow="1" w:lastRow="0" w:firstColumn="1" w:lastColumn="0" w:noHBand="0" w:noVBand="1"/>
      </w:tblPr>
      <w:tblGrid>
        <w:gridCol w:w="1702"/>
        <w:gridCol w:w="1843"/>
        <w:gridCol w:w="3402"/>
        <w:gridCol w:w="1701"/>
        <w:gridCol w:w="1559"/>
      </w:tblGrid>
      <w:tr w:rsidR="009666AD" w:rsidRPr="00A875FF" w:rsidTr="00F33CD7">
        <w:trPr>
          <w:trHeight w:hRule="exact" w:val="567"/>
          <w:jc w:val="center"/>
        </w:trPr>
        <w:tc>
          <w:tcPr>
            <w:tcW w:w="10207" w:type="dxa"/>
            <w:gridSpan w:val="5"/>
            <w:vAlign w:val="center"/>
          </w:tcPr>
          <w:p w:rsidR="009666AD" w:rsidRPr="00A875FF" w:rsidRDefault="009666AD" w:rsidP="00F33CD7">
            <w:pPr>
              <w:rPr>
                <w:b/>
                <w:sz w:val="28"/>
                <w:szCs w:val="28"/>
              </w:rPr>
            </w:pPr>
            <w:r w:rsidRPr="00A875FF">
              <w:rPr>
                <w:b/>
                <w:color w:val="A6A6A6" w:themeColor="background1" w:themeShade="A6"/>
                <w:sz w:val="28"/>
                <w:szCs w:val="28"/>
              </w:rPr>
              <w:t>Orientation:</w:t>
            </w:r>
          </w:p>
        </w:tc>
      </w:tr>
      <w:tr w:rsidR="009666AD" w:rsidRPr="00A875FF" w:rsidTr="00F33CD7">
        <w:trPr>
          <w:trHeight w:val="1134"/>
          <w:jc w:val="center"/>
        </w:trPr>
        <w:tc>
          <w:tcPr>
            <w:tcW w:w="10207" w:type="dxa"/>
            <w:gridSpan w:val="5"/>
          </w:tcPr>
          <w:p w:rsidR="009666AD" w:rsidRPr="00A875FF" w:rsidRDefault="009666AD" w:rsidP="00F33CD7">
            <w:pPr>
              <w:rPr>
                <w:rFonts w:ascii="Bradley Hand ITC" w:hAnsi="Bradley Hand ITC"/>
                <w:b/>
                <w:color w:val="A6A6A6" w:themeColor="background1" w:themeShade="A6"/>
              </w:rPr>
            </w:pPr>
            <w:r w:rsidRPr="00A875FF">
              <w:rPr>
                <w:b/>
                <w:color w:val="A6A6A6" w:themeColor="background1" w:themeShade="A6"/>
              </w:rPr>
              <w:t>Relevant history:</w:t>
            </w:r>
          </w:p>
          <w:p w:rsidR="009666AD" w:rsidRPr="00A875FF" w:rsidRDefault="009666AD" w:rsidP="00F33CD7">
            <w:pPr>
              <w:rPr>
                <w:b/>
                <w:sz w:val="24"/>
              </w:rPr>
            </w:pPr>
          </w:p>
        </w:tc>
      </w:tr>
      <w:tr w:rsidR="009A3827" w:rsidRPr="00A875FF" w:rsidTr="009A3827">
        <w:trPr>
          <w:trHeight w:hRule="exact" w:val="567"/>
          <w:jc w:val="center"/>
        </w:trPr>
        <w:tc>
          <w:tcPr>
            <w:tcW w:w="3545" w:type="dxa"/>
            <w:gridSpan w:val="2"/>
            <w:vMerge w:val="restart"/>
            <w:vAlign w:val="center"/>
          </w:tcPr>
          <w:p w:rsidR="009A3827" w:rsidRPr="00A875FF" w:rsidRDefault="009A3827" w:rsidP="00F33CD7">
            <w:pPr>
              <w:spacing w:before="60"/>
              <w:rPr>
                <w:b/>
                <w:color w:val="000000"/>
                <w:sz w:val="28"/>
                <w:szCs w:val="28"/>
              </w:rPr>
            </w:pPr>
            <w:r w:rsidRPr="00A875FF">
              <w:rPr>
                <w:b/>
                <w:color w:val="A6A6A6" w:themeColor="background1" w:themeShade="A6"/>
                <w:sz w:val="20"/>
                <w:szCs w:val="20"/>
              </w:rPr>
              <w:t>All temporal-spatial parameters normalised to leg length and expressed as % of those for children with no neuromuscular pathology.</w:t>
            </w:r>
            <w:r w:rsidRPr="00A875FF">
              <w:rPr>
                <w:b/>
                <w:color w:val="000000"/>
                <w:sz w:val="28"/>
                <w:szCs w:val="28"/>
              </w:rPr>
              <w:t xml:space="preserve"> </w:t>
            </w:r>
          </w:p>
        </w:tc>
        <w:tc>
          <w:tcPr>
            <w:tcW w:w="3402" w:type="dxa"/>
            <w:vAlign w:val="center"/>
          </w:tcPr>
          <w:p w:rsidR="009A3827" w:rsidRPr="00A875FF" w:rsidRDefault="009A3827" w:rsidP="00F33CD7">
            <w:pPr>
              <w:jc w:val="center"/>
              <w:rPr>
                <w:b/>
                <w:color w:val="000000"/>
                <w:sz w:val="28"/>
                <w:szCs w:val="28"/>
              </w:rPr>
            </w:pPr>
          </w:p>
        </w:tc>
        <w:tc>
          <w:tcPr>
            <w:tcW w:w="3260" w:type="dxa"/>
            <w:gridSpan w:val="2"/>
            <w:vAlign w:val="center"/>
          </w:tcPr>
          <w:p w:rsidR="009A3827" w:rsidRPr="00A875FF" w:rsidRDefault="000E2420" w:rsidP="00F33CD7">
            <w:pPr>
              <w:jc w:val="center"/>
              <w:rPr>
                <w:b/>
                <w:sz w:val="28"/>
                <w:szCs w:val="28"/>
              </w:rPr>
            </w:pPr>
            <w:sdt>
              <w:sdtPr>
                <w:rPr>
                  <w:b/>
                  <w:color w:val="000000"/>
                  <w:sz w:val="28"/>
                  <w:szCs w:val="28"/>
                </w:rPr>
                <w:alias w:val="Subject/Session/Subsession/Fields/Test_condition"/>
                <w:tag w:val="Subject/Session/Subsession/Fields/Test_condition"/>
                <w:id w:val="593675568"/>
                <w:dataBinding w:xpath="metrics/GLOBAL/Stride_Length_Mean/TEMPORAL_DISTANCE/X" w:storeItemID="{7E7DE756-8780-40D7-B2E2-A8B1C27C5786}"/>
                <w:text/>
              </w:sdtPr>
              <w:sdtEndPr/>
              <w:sdtContent>
                <w:r w:rsidR="009A3827" w:rsidRPr="00356C9A">
                  <w:rPr>
                    <w:b/>
                    <w:color w:val="000000"/>
                    <w:sz w:val="28"/>
                    <w:szCs w:val="28"/>
                  </w:rPr>
                  <w:t>...</w:t>
                </w:r>
              </w:sdtContent>
            </w:sdt>
          </w:p>
        </w:tc>
      </w:tr>
      <w:tr w:rsidR="009A3827" w:rsidRPr="00A875FF" w:rsidTr="009A3827">
        <w:trPr>
          <w:trHeight w:hRule="exact" w:val="567"/>
          <w:jc w:val="center"/>
        </w:trPr>
        <w:tc>
          <w:tcPr>
            <w:tcW w:w="3545" w:type="dxa"/>
            <w:gridSpan w:val="2"/>
            <w:vMerge/>
            <w:vAlign w:val="center"/>
          </w:tcPr>
          <w:p w:rsidR="009A3827" w:rsidRPr="00A875FF" w:rsidRDefault="009A3827" w:rsidP="00F33CD7">
            <w:pPr>
              <w:jc w:val="center"/>
              <w:rPr>
                <w:b/>
                <w:color w:val="000000"/>
                <w:sz w:val="28"/>
                <w:szCs w:val="28"/>
              </w:rPr>
            </w:pPr>
          </w:p>
        </w:tc>
        <w:tc>
          <w:tcPr>
            <w:tcW w:w="34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Speed</w:t>
            </w:r>
          </w:p>
        </w:tc>
        <w:tc>
          <w:tcPr>
            <w:tcW w:w="3260" w:type="dxa"/>
            <w:gridSpan w:val="2"/>
            <w:vAlign w:val="center"/>
          </w:tcPr>
          <w:p w:rsidR="009A3827" w:rsidRPr="00A875FF" w:rsidRDefault="000E2420" w:rsidP="00F33CD7">
            <w:pPr>
              <w:jc w:val="center"/>
              <w:rPr>
                <w:b/>
                <w:color w:val="000000"/>
                <w:sz w:val="28"/>
                <w:szCs w:val="28"/>
              </w:rPr>
            </w:pPr>
            <w:sdt>
              <w:sdtPr>
                <w:rPr>
                  <w:b/>
                  <w:color w:val="000000"/>
                  <w:sz w:val="28"/>
                  <w:szCs w:val="28"/>
                </w:rPr>
                <w:alias w:val="SpeedNormPctDiff_post"/>
                <w:tag w:val="SpeedNormPctDiff_post"/>
                <w:id w:val="-834528196"/>
                <w:dataBinding w:xpath="metrics/GLOBAL/Stride_Length_Mean/TEMPORAL_DISTANCE/X" w:storeItemID="{7E7DE756-8780-40D7-B2E2-A8B1C27C5786}"/>
                <w:text/>
              </w:sdtPr>
              <w:sdtEndPr/>
              <w:sdtContent>
                <w:r w:rsidR="009A3827" w:rsidRPr="00356C9A">
                  <w:rPr>
                    <w:b/>
                    <w:color w:val="000000"/>
                    <w:sz w:val="28"/>
                    <w:szCs w:val="28"/>
                  </w:rPr>
                  <w:t>...</w:t>
                </w:r>
              </w:sdtContent>
            </w:sdt>
            <w:r w:rsidR="009A3827" w:rsidRPr="00A875FF">
              <w:rPr>
                <w:b/>
                <w:color w:val="000000"/>
                <w:sz w:val="28"/>
                <w:szCs w:val="28"/>
              </w:rPr>
              <w:t xml:space="preserve"> %</w:t>
            </w:r>
          </w:p>
        </w:tc>
      </w:tr>
      <w:tr w:rsidR="009A3827" w:rsidRPr="00A875FF" w:rsidTr="009A3827">
        <w:trPr>
          <w:trHeight w:hRule="exact" w:val="567"/>
          <w:jc w:val="center"/>
        </w:trPr>
        <w:tc>
          <w:tcPr>
            <w:tcW w:w="3545" w:type="dxa"/>
            <w:gridSpan w:val="2"/>
            <w:vMerge/>
            <w:vAlign w:val="center"/>
          </w:tcPr>
          <w:p w:rsidR="009A3827" w:rsidRPr="00A875FF" w:rsidRDefault="009A3827" w:rsidP="00F33CD7">
            <w:pPr>
              <w:jc w:val="center"/>
              <w:rPr>
                <w:b/>
                <w:color w:val="000000"/>
                <w:sz w:val="28"/>
                <w:szCs w:val="28"/>
              </w:rPr>
            </w:pPr>
          </w:p>
        </w:tc>
        <w:tc>
          <w:tcPr>
            <w:tcW w:w="34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Cadence</w:t>
            </w:r>
          </w:p>
        </w:tc>
        <w:tc>
          <w:tcPr>
            <w:tcW w:w="3260" w:type="dxa"/>
            <w:gridSpan w:val="2"/>
            <w:vAlign w:val="center"/>
          </w:tcPr>
          <w:p w:rsidR="009A3827" w:rsidRPr="00A875FF" w:rsidRDefault="000E2420" w:rsidP="00F33CD7">
            <w:pPr>
              <w:jc w:val="center"/>
              <w:rPr>
                <w:b/>
                <w:color w:val="000000"/>
                <w:sz w:val="28"/>
                <w:szCs w:val="28"/>
              </w:rPr>
            </w:pPr>
            <w:sdt>
              <w:sdtPr>
                <w:rPr>
                  <w:b/>
                  <w:color w:val="000000"/>
                  <w:sz w:val="28"/>
                  <w:szCs w:val="28"/>
                </w:rPr>
                <w:alias w:val="CadenceNormPctDiff_post"/>
                <w:tag w:val="CadenceNormPctDiff_post"/>
                <w:id w:val="-888957961"/>
                <w:dataBinding w:xpath="metrics/GLOBAL/Stride_Length_Mean/TEMPORAL_DISTANCE/X" w:storeItemID="{7E7DE756-8780-40D7-B2E2-A8B1C27C5786}"/>
                <w:text/>
              </w:sdtPr>
              <w:sdtEndPr/>
              <w:sdtContent>
                <w:r w:rsidR="009A3827" w:rsidRPr="00356C9A">
                  <w:rPr>
                    <w:b/>
                    <w:color w:val="000000"/>
                    <w:sz w:val="28"/>
                    <w:szCs w:val="28"/>
                  </w:rPr>
                  <w:t>...</w:t>
                </w:r>
              </w:sdtContent>
            </w:sdt>
            <w:r w:rsidR="009A3827" w:rsidRPr="00A875FF">
              <w:rPr>
                <w:b/>
                <w:color w:val="000000"/>
                <w:sz w:val="28"/>
                <w:szCs w:val="28"/>
              </w:rPr>
              <w:t xml:space="preserve"> %</w:t>
            </w:r>
          </w:p>
        </w:tc>
      </w:tr>
      <w:tr w:rsidR="009A3827" w:rsidRPr="00A875FF" w:rsidTr="009A3827">
        <w:trPr>
          <w:trHeight w:hRule="exact" w:val="567"/>
          <w:jc w:val="center"/>
        </w:trPr>
        <w:tc>
          <w:tcPr>
            <w:tcW w:w="17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Height</w:t>
            </w:r>
          </w:p>
        </w:tc>
        <w:tc>
          <w:tcPr>
            <w:tcW w:w="1843" w:type="dxa"/>
            <w:vAlign w:val="center"/>
          </w:tcPr>
          <w:p w:rsidR="009A3827" w:rsidRPr="00A875FF" w:rsidRDefault="000E2420" w:rsidP="00F33CD7">
            <w:pPr>
              <w:jc w:val="center"/>
              <w:rPr>
                <w:b/>
                <w:color w:val="000000"/>
                <w:sz w:val="28"/>
                <w:szCs w:val="28"/>
              </w:rPr>
            </w:pPr>
            <w:sdt>
              <w:sdtPr>
                <w:rPr>
                  <w:b/>
                  <w:color w:val="000000"/>
                  <w:sz w:val="28"/>
                  <w:szCs w:val="28"/>
                </w:rPr>
                <w:alias w:val="bodyHeight_post"/>
                <w:tag w:val="bodyHeight_post"/>
                <w:id w:val="-1211485107"/>
                <w:dataBinding w:xpath="Session/Fields/Height" w:storeItemID="{00000000-0000-0000-0000-000000000000}"/>
                <w:text/>
              </w:sdtPr>
              <w:sdtEndPr/>
              <w:sdtContent>
                <w:r w:rsidR="009A3827" w:rsidRPr="00A875FF">
                  <w:rPr>
                    <w:b/>
                    <w:color w:val="000000"/>
                    <w:sz w:val="28"/>
                    <w:szCs w:val="28"/>
                    <w:lang w:val="cs-CZ"/>
                  </w:rPr>
                  <w:t>…</w:t>
                </w:r>
              </w:sdtContent>
            </w:sdt>
            <w:r w:rsidR="009A3827" w:rsidRPr="00A875FF">
              <w:rPr>
                <w:b/>
                <w:color w:val="000000"/>
                <w:sz w:val="28"/>
                <w:szCs w:val="28"/>
              </w:rPr>
              <w:t xml:space="preserve">  m</w:t>
            </w:r>
          </w:p>
          <w:p w:rsidR="009A3827" w:rsidRPr="00A875FF" w:rsidRDefault="009A3827" w:rsidP="00F33CD7">
            <w:pPr>
              <w:jc w:val="center"/>
              <w:rPr>
                <w:b/>
                <w:color w:val="000000"/>
                <w:sz w:val="28"/>
                <w:szCs w:val="28"/>
              </w:rPr>
            </w:pPr>
          </w:p>
        </w:tc>
        <w:tc>
          <w:tcPr>
            <w:tcW w:w="34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Stride length</w:t>
            </w:r>
          </w:p>
        </w:tc>
        <w:tc>
          <w:tcPr>
            <w:tcW w:w="3260" w:type="dxa"/>
            <w:gridSpan w:val="2"/>
            <w:vAlign w:val="center"/>
          </w:tcPr>
          <w:p w:rsidR="009A3827" w:rsidRPr="00A875FF" w:rsidRDefault="000E2420" w:rsidP="00F33CD7">
            <w:pPr>
              <w:jc w:val="center"/>
              <w:rPr>
                <w:b/>
                <w:color w:val="000000"/>
                <w:sz w:val="28"/>
                <w:szCs w:val="28"/>
              </w:rPr>
            </w:pPr>
            <w:sdt>
              <w:sdtPr>
                <w:rPr>
                  <w:b/>
                  <w:color w:val="000000"/>
                  <w:sz w:val="28"/>
                  <w:szCs w:val="28"/>
                </w:rPr>
                <w:alias w:val="Stride_LengthNormPctDiff_post"/>
                <w:tag w:val="Stride_LengthNormPctDiff_post"/>
                <w:id w:val="-934748219"/>
                <w:dataBinding w:xpath="metrics/GLOBAL/Stride_Length_Mean/TEMPORAL_DISTANCE/X" w:storeItemID="{7E7DE756-8780-40D7-B2E2-A8B1C27C5786}"/>
                <w:text/>
              </w:sdtPr>
              <w:sdtEndPr/>
              <w:sdtContent>
                <w:r w:rsidR="009A3827" w:rsidRPr="00356C9A">
                  <w:rPr>
                    <w:b/>
                    <w:color w:val="000000"/>
                    <w:sz w:val="28"/>
                    <w:szCs w:val="28"/>
                  </w:rPr>
                  <w:t>...</w:t>
                </w:r>
              </w:sdtContent>
            </w:sdt>
            <w:r w:rsidR="009A3827" w:rsidRPr="00A875FF">
              <w:rPr>
                <w:b/>
                <w:color w:val="000000"/>
                <w:sz w:val="28"/>
                <w:szCs w:val="28"/>
              </w:rPr>
              <w:t xml:space="preserve"> %</w:t>
            </w:r>
          </w:p>
        </w:tc>
      </w:tr>
      <w:tr w:rsidR="009A3827" w:rsidRPr="00A875FF" w:rsidTr="009A3827">
        <w:trPr>
          <w:trHeight w:hRule="exact" w:val="567"/>
          <w:jc w:val="center"/>
        </w:trPr>
        <w:tc>
          <w:tcPr>
            <w:tcW w:w="17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Weight</w:t>
            </w:r>
          </w:p>
        </w:tc>
        <w:tc>
          <w:tcPr>
            <w:tcW w:w="1843" w:type="dxa"/>
            <w:vAlign w:val="center"/>
          </w:tcPr>
          <w:p w:rsidR="009A3827" w:rsidRPr="00A875FF" w:rsidRDefault="000E2420" w:rsidP="00F33CD7">
            <w:pPr>
              <w:jc w:val="center"/>
              <w:rPr>
                <w:b/>
                <w:color w:val="000000"/>
                <w:sz w:val="28"/>
                <w:szCs w:val="28"/>
              </w:rPr>
            </w:pPr>
            <w:sdt>
              <w:sdtPr>
                <w:rPr>
                  <w:b/>
                  <w:color w:val="000000"/>
                  <w:sz w:val="28"/>
                  <w:szCs w:val="28"/>
                </w:rPr>
                <w:alias w:val="bodyWeight_post"/>
                <w:tag w:val="bodyWeight_post"/>
                <w:id w:val="499551405"/>
                <w:dataBinding w:xpath="Session/Fields/Weight" w:storeItemID="{00000000-0000-0000-0000-000000000000}"/>
                <w:text/>
              </w:sdtPr>
              <w:sdtEndPr/>
              <w:sdtContent>
                <w:r w:rsidR="009A3827" w:rsidRPr="00A875FF">
                  <w:rPr>
                    <w:b/>
                    <w:color w:val="000000"/>
                    <w:sz w:val="28"/>
                    <w:szCs w:val="28"/>
                    <w:lang w:val="cs-CZ"/>
                  </w:rPr>
                  <w:t>…</w:t>
                </w:r>
              </w:sdtContent>
            </w:sdt>
            <w:r w:rsidR="009A3827" w:rsidRPr="00A875FF">
              <w:rPr>
                <w:b/>
                <w:color w:val="000000"/>
                <w:sz w:val="28"/>
                <w:szCs w:val="28"/>
              </w:rPr>
              <w:t xml:space="preserve">  kg</w:t>
            </w:r>
          </w:p>
        </w:tc>
        <w:tc>
          <w:tcPr>
            <w:tcW w:w="3402" w:type="dxa"/>
            <w:vAlign w:val="center"/>
          </w:tcPr>
          <w:p w:rsidR="009A3827" w:rsidRPr="00A875FF" w:rsidRDefault="009A3827" w:rsidP="00F33CD7">
            <w:pPr>
              <w:jc w:val="center"/>
              <w:rPr>
                <w:b/>
                <w:color w:val="A6A6A6" w:themeColor="background1" w:themeShade="A6"/>
                <w:sz w:val="28"/>
                <w:szCs w:val="28"/>
              </w:rPr>
            </w:pPr>
            <w:r w:rsidRPr="00A875FF">
              <w:rPr>
                <w:b/>
                <w:color w:val="A6A6A6" w:themeColor="background1" w:themeShade="A6"/>
                <w:sz w:val="28"/>
                <w:szCs w:val="28"/>
              </w:rPr>
              <w:t>Step length (</w:t>
            </w:r>
            <w:r w:rsidRPr="00A875FF">
              <w:rPr>
                <w:b/>
                <w:color w:val="FF8585"/>
                <w:sz w:val="28"/>
                <w:szCs w:val="28"/>
              </w:rPr>
              <w:t>L</w:t>
            </w:r>
            <w:r w:rsidRPr="00A875FF">
              <w:rPr>
                <w:b/>
                <w:color w:val="A6A6A6" w:themeColor="background1" w:themeShade="A6"/>
                <w:sz w:val="28"/>
                <w:szCs w:val="28"/>
              </w:rPr>
              <w:t>:</w:t>
            </w:r>
            <w:r w:rsidRPr="00A875FF">
              <w:rPr>
                <w:b/>
                <w:color w:val="7171FF"/>
                <w:sz w:val="28"/>
                <w:szCs w:val="28"/>
              </w:rPr>
              <w:t>R</w:t>
            </w:r>
            <w:r w:rsidRPr="00A875FF">
              <w:rPr>
                <w:b/>
                <w:color w:val="A6A6A6" w:themeColor="background1" w:themeShade="A6"/>
                <w:sz w:val="28"/>
                <w:szCs w:val="28"/>
              </w:rPr>
              <w:t>)</w:t>
            </w:r>
          </w:p>
        </w:tc>
        <w:tc>
          <w:tcPr>
            <w:tcW w:w="1701" w:type="dxa"/>
            <w:vAlign w:val="center"/>
          </w:tcPr>
          <w:p w:rsidR="009A3827" w:rsidRPr="00A875FF" w:rsidRDefault="000E2420" w:rsidP="00F33CD7">
            <w:pPr>
              <w:jc w:val="center"/>
              <w:rPr>
                <w:b/>
                <w:color w:val="FF0000"/>
                <w:sz w:val="28"/>
                <w:szCs w:val="28"/>
              </w:rPr>
            </w:pPr>
            <w:sdt>
              <w:sdtPr>
                <w:rPr>
                  <w:b/>
                  <w:color w:val="FF0000"/>
                  <w:sz w:val="28"/>
                  <w:szCs w:val="28"/>
                </w:rPr>
                <w:alias w:val="Left_Step_LengthNormPctDiff_post"/>
                <w:tag w:val="Left_Step_LengthNormPctDiff_post"/>
                <w:id w:val="-33349790"/>
                <w:dataBinding w:xpath="metrics/GLOBAL/Stride_Length_Mean/TEMPORAL_DISTANCE/X" w:storeItemID="{7E7DE756-8780-40D7-B2E2-A8B1C27C5786}"/>
                <w:text/>
              </w:sdtPr>
              <w:sdtEndPr/>
              <w:sdtContent>
                <w:r w:rsidR="009A3827" w:rsidRPr="00423942">
                  <w:rPr>
                    <w:b/>
                    <w:color w:val="FF0000"/>
                    <w:sz w:val="28"/>
                    <w:szCs w:val="28"/>
                  </w:rPr>
                  <w:t>...</w:t>
                </w:r>
              </w:sdtContent>
            </w:sdt>
            <w:r w:rsidR="009A3827" w:rsidRPr="00A875FF">
              <w:rPr>
                <w:b/>
                <w:color w:val="FF0000"/>
                <w:sz w:val="28"/>
                <w:szCs w:val="28"/>
              </w:rPr>
              <w:t xml:space="preserve"> %</w:t>
            </w:r>
          </w:p>
        </w:tc>
        <w:tc>
          <w:tcPr>
            <w:tcW w:w="1559" w:type="dxa"/>
            <w:vAlign w:val="center"/>
          </w:tcPr>
          <w:p w:rsidR="009A3827" w:rsidRPr="00A875FF" w:rsidRDefault="000E2420" w:rsidP="00F33CD7">
            <w:pPr>
              <w:jc w:val="center"/>
              <w:rPr>
                <w:b/>
                <w:color w:val="0000FF"/>
                <w:sz w:val="28"/>
                <w:szCs w:val="28"/>
              </w:rPr>
            </w:pPr>
            <w:sdt>
              <w:sdtPr>
                <w:rPr>
                  <w:b/>
                  <w:color w:val="0000FF"/>
                  <w:sz w:val="28"/>
                  <w:szCs w:val="28"/>
                </w:rPr>
                <w:alias w:val="Right_Step_LengthNormPctDiff_post"/>
                <w:tag w:val="Right_Step_LengthNormPctDiff_post"/>
                <w:id w:val="1048109959"/>
                <w:dataBinding w:xpath="metrics/GLOBAL/Stride_Length_Mean/TEMPORAL_DISTANCE/X" w:storeItemID="{7E7DE756-8780-40D7-B2E2-A8B1C27C5786}"/>
                <w:text/>
              </w:sdtPr>
              <w:sdtEndPr/>
              <w:sdtContent>
                <w:r w:rsidR="009A3827" w:rsidRPr="00423942">
                  <w:rPr>
                    <w:b/>
                    <w:color w:val="0000FF"/>
                    <w:sz w:val="28"/>
                    <w:szCs w:val="28"/>
                  </w:rPr>
                  <w:t>...</w:t>
                </w:r>
              </w:sdtContent>
            </w:sdt>
            <w:r w:rsidR="009A3827" w:rsidRPr="00A875FF">
              <w:rPr>
                <w:b/>
                <w:color w:val="0000FF"/>
                <w:sz w:val="28"/>
                <w:szCs w:val="28"/>
              </w:rPr>
              <w:t xml:space="preserve"> %</w:t>
            </w:r>
          </w:p>
        </w:tc>
      </w:tr>
      <w:tr w:rsidR="009666AD" w:rsidRPr="00A875FF" w:rsidTr="00F33CD7">
        <w:trPr>
          <w:trHeight w:val="1399"/>
          <w:jc w:val="center"/>
        </w:trPr>
        <w:tc>
          <w:tcPr>
            <w:tcW w:w="10207" w:type="dxa"/>
            <w:gridSpan w:val="5"/>
          </w:tcPr>
          <w:p w:rsidR="009666AD" w:rsidRPr="00A875FF" w:rsidRDefault="009666AD" w:rsidP="00F33CD7">
            <w:pPr>
              <w:rPr>
                <w:b/>
                <w:color w:val="A6A6A6" w:themeColor="background1" w:themeShade="A6"/>
              </w:rPr>
            </w:pPr>
            <w:r w:rsidRPr="00A875FF">
              <w:rPr>
                <w:b/>
                <w:color w:val="A6A6A6" w:themeColor="background1" w:themeShade="A6"/>
              </w:rPr>
              <w:t>Comments on video:</w:t>
            </w:r>
          </w:p>
          <w:p w:rsidR="009666AD" w:rsidRPr="00A875FF" w:rsidRDefault="009666AD" w:rsidP="00F33CD7">
            <w:pPr>
              <w:rPr>
                <w:b/>
                <w:color w:val="000000"/>
                <w:sz w:val="24"/>
              </w:rPr>
            </w:pPr>
          </w:p>
          <w:p w:rsidR="009666AD" w:rsidRPr="00A875FF" w:rsidRDefault="009666AD" w:rsidP="00F33CD7">
            <w:pPr>
              <w:rPr>
                <w:color w:val="000000"/>
                <w:sz w:val="24"/>
              </w:rPr>
            </w:pPr>
          </w:p>
          <w:p w:rsidR="009666AD" w:rsidRPr="00A875FF" w:rsidRDefault="009666AD" w:rsidP="00F33CD7">
            <w:pPr>
              <w:rPr>
                <w:color w:val="000000"/>
                <w:sz w:val="24"/>
              </w:rPr>
            </w:pPr>
          </w:p>
          <w:p w:rsidR="009666AD" w:rsidRPr="00A875FF" w:rsidRDefault="009666AD" w:rsidP="00F33CD7">
            <w:pPr>
              <w:jc w:val="right"/>
              <w:rPr>
                <w:b/>
                <w:sz w:val="28"/>
                <w:szCs w:val="28"/>
              </w:rPr>
            </w:pPr>
          </w:p>
        </w:tc>
      </w:tr>
    </w:tbl>
    <w:p w:rsidR="00FA0AEF" w:rsidRDefault="00FA0AEF" w:rsidP="00FA0AEF">
      <w:pPr>
        <w:pStyle w:val="Odstavecseseznamem"/>
        <w:ind w:left="0"/>
        <w:rPr>
          <w:b/>
          <w:sz w:val="20"/>
          <w:szCs w:val="20"/>
        </w:rPr>
      </w:pPr>
    </w:p>
    <w:p w:rsidR="007060CB" w:rsidRDefault="007060CB" w:rsidP="00FA0AEF">
      <w:pPr>
        <w:pStyle w:val="Odstavecseseznamem"/>
        <w:ind w:left="0"/>
        <w:rPr>
          <w:b/>
          <w:sz w:val="20"/>
          <w:szCs w:val="20"/>
        </w:rPr>
        <w:sectPr w:rsidR="007060CB" w:rsidSect="00284446">
          <w:type w:val="continuous"/>
          <w:pgSz w:w="11906" w:h="16838" w:code="9"/>
          <w:pgMar w:top="1287" w:right="851" w:bottom="992" w:left="851" w:header="284" w:footer="397" w:gutter="0"/>
          <w:cols w:space="720"/>
          <w:docGrid w:linePitch="360"/>
        </w:sectPr>
      </w:pP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ook w:val="04A0" w:firstRow="1" w:lastRow="0" w:firstColumn="1" w:lastColumn="0" w:noHBand="0" w:noVBand="1"/>
      </w:tblPr>
      <w:tblGrid>
        <w:gridCol w:w="1060"/>
        <w:gridCol w:w="1312"/>
        <w:gridCol w:w="1205"/>
        <w:gridCol w:w="3402"/>
        <w:gridCol w:w="850"/>
        <w:gridCol w:w="851"/>
        <w:gridCol w:w="779"/>
        <w:gridCol w:w="780"/>
      </w:tblGrid>
      <w:tr w:rsidR="00F1235F" w:rsidRPr="00A875FF" w:rsidTr="007060CB">
        <w:trPr>
          <w:trHeight w:hRule="exact" w:val="567"/>
          <w:jc w:val="center"/>
        </w:trPr>
        <w:tc>
          <w:tcPr>
            <w:tcW w:w="10239" w:type="dxa"/>
            <w:gridSpan w:val="8"/>
            <w:vAlign w:val="center"/>
          </w:tcPr>
          <w:p w:rsidR="00F1235F" w:rsidRPr="00A875FF" w:rsidRDefault="00F1235F" w:rsidP="00780347">
            <w:pPr>
              <w:rPr>
                <w:b/>
                <w:sz w:val="28"/>
                <w:szCs w:val="28"/>
              </w:rPr>
            </w:pPr>
            <w:r w:rsidRPr="00A875FF">
              <w:rPr>
                <w:b/>
                <w:color w:val="A6A6A6" w:themeColor="background1" w:themeShade="A6"/>
                <w:sz w:val="28"/>
                <w:szCs w:val="28"/>
              </w:rPr>
              <w:t>Orientation:</w:t>
            </w:r>
          </w:p>
        </w:tc>
      </w:tr>
      <w:tr w:rsidR="00F1235F" w:rsidRPr="00A875FF" w:rsidTr="007060CB">
        <w:trPr>
          <w:trHeight w:val="1134"/>
          <w:jc w:val="center"/>
        </w:trPr>
        <w:tc>
          <w:tcPr>
            <w:tcW w:w="10239" w:type="dxa"/>
            <w:gridSpan w:val="8"/>
          </w:tcPr>
          <w:p w:rsidR="00F1235F" w:rsidRPr="00A875FF" w:rsidRDefault="00F1235F" w:rsidP="00780347">
            <w:pPr>
              <w:rPr>
                <w:rFonts w:ascii="Bradley Hand ITC" w:hAnsi="Bradley Hand ITC"/>
                <w:b/>
                <w:color w:val="A6A6A6" w:themeColor="background1" w:themeShade="A6"/>
              </w:rPr>
            </w:pPr>
            <w:r w:rsidRPr="00A875FF">
              <w:rPr>
                <w:b/>
                <w:color w:val="A6A6A6" w:themeColor="background1" w:themeShade="A6"/>
              </w:rPr>
              <w:t>Relevant history:</w:t>
            </w:r>
          </w:p>
          <w:p w:rsidR="00F1235F" w:rsidRPr="00A875FF" w:rsidRDefault="00F1235F" w:rsidP="00780347">
            <w:pPr>
              <w:rPr>
                <w:b/>
                <w:sz w:val="24"/>
              </w:rPr>
            </w:pPr>
          </w:p>
        </w:tc>
      </w:tr>
      <w:tr w:rsidR="00F1235F" w:rsidRPr="00A875FF" w:rsidTr="007060CB">
        <w:trPr>
          <w:trHeight w:hRule="exact" w:val="567"/>
          <w:jc w:val="center"/>
        </w:trPr>
        <w:tc>
          <w:tcPr>
            <w:tcW w:w="3577" w:type="dxa"/>
            <w:gridSpan w:val="3"/>
            <w:vMerge w:val="restart"/>
            <w:vAlign w:val="center"/>
          </w:tcPr>
          <w:p w:rsidR="00F1235F" w:rsidRPr="00A875FF" w:rsidRDefault="00F1235F" w:rsidP="00780347">
            <w:pPr>
              <w:spacing w:before="60"/>
              <w:rPr>
                <w:b/>
                <w:color w:val="000000"/>
                <w:sz w:val="28"/>
                <w:szCs w:val="28"/>
              </w:rPr>
            </w:pPr>
            <w:r w:rsidRPr="00A875FF">
              <w:rPr>
                <w:b/>
                <w:color w:val="A6A6A6" w:themeColor="background1" w:themeShade="A6"/>
                <w:sz w:val="20"/>
                <w:szCs w:val="20"/>
              </w:rPr>
              <w:t>All temporal-spatial parameters normalised to leg length and expressed as % of those for children with no neuromuscular pathology.</w:t>
            </w:r>
            <w:r w:rsidRPr="00A875FF">
              <w:rPr>
                <w:b/>
                <w:color w:val="000000"/>
                <w:sz w:val="28"/>
                <w:szCs w:val="28"/>
              </w:rPr>
              <w:t xml:space="preserve"> </w:t>
            </w:r>
          </w:p>
        </w:tc>
        <w:tc>
          <w:tcPr>
            <w:tcW w:w="3402" w:type="dxa"/>
            <w:vAlign w:val="center"/>
          </w:tcPr>
          <w:p w:rsidR="00F1235F" w:rsidRPr="00A875FF" w:rsidRDefault="00F1235F" w:rsidP="00780347">
            <w:pPr>
              <w:jc w:val="center"/>
              <w:rPr>
                <w:b/>
                <w:color w:val="000000"/>
                <w:sz w:val="28"/>
                <w:szCs w:val="28"/>
              </w:rPr>
            </w:pPr>
          </w:p>
        </w:tc>
        <w:tc>
          <w:tcPr>
            <w:tcW w:w="1701" w:type="dxa"/>
            <w:gridSpan w:val="2"/>
            <w:vAlign w:val="center"/>
          </w:tcPr>
          <w:p w:rsidR="00F1235F" w:rsidRPr="00F1235F" w:rsidRDefault="000E2420" w:rsidP="003F78A0">
            <w:pPr>
              <w:jc w:val="center"/>
              <w:rPr>
                <w:b/>
                <w:sz w:val="28"/>
                <w:szCs w:val="28"/>
              </w:rPr>
            </w:pPr>
            <w:sdt>
              <w:sdtPr>
                <w:rPr>
                  <w:b/>
                  <w:color w:val="000000"/>
                  <w:sz w:val="28"/>
                  <w:szCs w:val="28"/>
                </w:rPr>
                <w:alias w:val="test_condition_pre"/>
                <w:tag w:val="test_condition_pre"/>
                <w:id w:val="941574482"/>
                <w:dataBinding w:xpath="metrics/GLOBAL/Stride_Length_Mean/TEMPORAL_DISTANCE/X" w:storeItemID="{7E7DE756-8780-40D7-B2E2-A8B1C27C5786}"/>
                <w:text/>
              </w:sdtPr>
              <w:sdtEndPr/>
              <w:sdtContent>
                <w:r w:rsidR="003F78A0" w:rsidRPr="00356C9A">
                  <w:rPr>
                    <w:b/>
                    <w:color w:val="000000"/>
                    <w:sz w:val="28"/>
                    <w:szCs w:val="28"/>
                  </w:rPr>
                  <w:t>...</w:t>
                </w:r>
              </w:sdtContent>
            </w:sdt>
          </w:p>
        </w:tc>
        <w:tc>
          <w:tcPr>
            <w:tcW w:w="1559" w:type="dxa"/>
            <w:gridSpan w:val="2"/>
            <w:vAlign w:val="center"/>
          </w:tcPr>
          <w:p w:rsidR="00F1235F" w:rsidRPr="00A875FF" w:rsidRDefault="000E2420" w:rsidP="00F1235F">
            <w:pPr>
              <w:jc w:val="center"/>
              <w:rPr>
                <w:b/>
                <w:sz w:val="28"/>
                <w:szCs w:val="28"/>
              </w:rPr>
            </w:pPr>
            <w:sdt>
              <w:sdtPr>
                <w:rPr>
                  <w:b/>
                  <w:color w:val="000000"/>
                  <w:sz w:val="28"/>
                  <w:szCs w:val="28"/>
                </w:rPr>
                <w:alias w:val="Subject/Session/Subsession/Fields/Test_condition"/>
                <w:tag w:val="Subject/Session/Subsession/Fields/Test_condition"/>
                <w:id w:val="-185145796"/>
                <w:dataBinding w:xpath="metrics/GLOBAL/Stride_Length_Mean/TEMPORAL_DISTANCE/X" w:storeItemID="{7E7DE756-8780-40D7-B2E2-A8B1C27C5786}"/>
                <w:text/>
              </w:sdtPr>
              <w:sdtEndPr/>
              <w:sdtContent>
                <w:r w:rsidR="003F78A0" w:rsidRPr="00356C9A">
                  <w:rPr>
                    <w:b/>
                    <w:color w:val="000000"/>
                    <w:sz w:val="28"/>
                    <w:szCs w:val="28"/>
                  </w:rPr>
                  <w:t>...</w:t>
                </w:r>
              </w:sdtContent>
            </w:sdt>
          </w:p>
        </w:tc>
      </w:tr>
      <w:tr w:rsidR="00F1235F" w:rsidRPr="00A875FF" w:rsidTr="007060CB">
        <w:trPr>
          <w:trHeight w:hRule="exact" w:val="567"/>
          <w:jc w:val="center"/>
        </w:trPr>
        <w:tc>
          <w:tcPr>
            <w:tcW w:w="3577" w:type="dxa"/>
            <w:gridSpan w:val="3"/>
            <w:vMerge/>
            <w:vAlign w:val="center"/>
          </w:tcPr>
          <w:p w:rsidR="00F1235F" w:rsidRPr="00A875FF" w:rsidRDefault="00F1235F" w:rsidP="00780347">
            <w:pPr>
              <w:jc w:val="center"/>
              <w:rPr>
                <w:b/>
                <w:color w:val="000000"/>
                <w:sz w:val="28"/>
                <w:szCs w:val="28"/>
              </w:rPr>
            </w:pPr>
          </w:p>
        </w:tc>
        <w:tc>
          <w:tcPr>
            <w:tcW w:w="3402"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Speed</w:t>
            </w:r>
          </w:p>
        </w:tc>
        <w:tc>
          <w:tcPr>
            <w:tcW w:w="1701" w:type="dxa"/>
            <w:gridSpan w:val="2"/>
            <w:vAlign w:val="center"/>
          </w:tcPr>
          <w:p w:rsidR="00F1235F" w:rsidRPr="00A875FF" w:rsidRDefault="000E2420" w:rsidP="00780347">
            <w:pPr>
              <w:jc w:val="center"/>
              <w:rPr>
                <w:b/>
                <w:color w:val="000000"/>
                <w:sz w:val="28"/>
                <w:szCs w:val="28"/>
              </w:rPr>
            </w:pPr>
            <w:sdt>
              <w:sdtPr>
                <w:rPr>
                  <w:b/>
                  <w:color w:val="000000"/>
                  <w:sz w:val="28"/>
                  <w:szCs w:val="28"/>
                </w:rPr>
                <w:alias w:val="SpeedNormPctDiff_pre"/>
                <w:tag w:val="SpeedNormPctDiff_pre"/>
                <w:id w:val="-282420650"/>
                <w:dataBinding w:xpath="metrics/GLOBAL/Stride_Length_Mean/TEMPORAL_DISTANCE/X" w:storeItemID="{7E7DE756-8780-40D7-B2E2-A8B1C27C5786}"/>
                <w:text/>
              </w:sdtPr>
              <w:sdtEndPr/>
              <w:sdtContent>
                <w:r w:rsidR="00F1235F" w:rsidRPr="00356C9A">
                  <w:rPr>
                    <w:b/>
                    <w:color w:val="000000"/>
                    <w:sz w:val="28"/>
                    <w:szCs w:val="28"/>
                  </w:rPr>
                  <w:t>...</w:t>
                </w:r>
              </w:sdtContent>
            </w:sdt>
            <w:r w:rsidR="00F1235F">
              <w:rPr>
                <w:b/>
                <w:color w:val="000000"/>
                <w:sz w:val="28"/>
                <w:szCs w:val="28"/>
              </w:rPr>
              <w:t xml:space="preserve"> %</w:t>
            </w:r>
          </w:p>
        </w:tc>
        <w:tc>
          <w:tcPr>
            <w:tcW w:w="1559" w:type="dxa"/>
            <w:gridSpan w:val="2"/>
            <w:vAlign w:val="center"/>
          </w:tcPr>
          <w:p w:rsidR="00F1235F" w:rsidRPr="00A875FF" w:rsidRDefault="000E2420" w:rsidP="00780347">
            <w:pPr>
              <w:jc w:val="center"/>
              <w:rPr>
                <w:b/>
                <w:color w:val="000000"/>
                <w:sz w:val="28"/>
                <w:szCs w:val="28"/>
              </w:rPr>
            </w:pPr>
            <w:sdt>
              <w:sdtPr>
                <w:rPr>
                  <w:b/>
                  <w:color w:val="000000"/>
                  <w:sz w:val="28"/>
                  <w:szCs w:val="28"/>
                </w:rPr>
                <w:alias w:val="SpeedNormPctDiff_post"/>
                <w:tag w:val="SpeedNormPctDiff_post"/>
                <w:id w:val="-1832819865"/>
                <w:dataBinding w:xpath="metrics/GLOBAL/Stride_Length_Mean/TEMPORAL_DISTANCE/X" w:storeItemID="{7E7DE756-8780-40D7-B2E2-A8B1C27C5786}"/>
                <w:text/>
              </w:sdtPr>
              <w:sdtEndPr/>
              <w:sdtContent>
                <w:r w:rsidR="00C664A4" w:rsidRPr="00356C9A">
                  <w:rPr>
                    <w:b/>
                    <w:color w:val="000000"/>
                    <w:sz w:val="28"/>
                    <w:szCs w:val="28"/>
                  </w:rPr>
                  <w:t>...</w:t>
                </w:r>
              </w:sdtContent>
            </w:sdt>
            <w:r w:rsidR="00C664A4">
              <w:rPr>
                <w:b/>
                <w:color w:val="000000"/>
                <w:sz w:val="28"/>
                <w:szCs w:val="28"/>
              </w:rPr>
              <w:t xml:space="preserve"> %</w:t>
            </w:r>
          </w:p>
        </w:tc>
      </w:tr>
      <w:tr w:rsidR="00F1235F" w:rsidRPr="00A875FF" w:rsidTr="007060CB">
        <w:trPr>
          <w:trHeight w:hRule="exact" w:val="567"/>
          <w:jc w:val="center"/>
        </w:trPr>
        <w:tc>
          <w:tcPr>
            <w:tcW w:w="1060" w:type="dxa"/>
            <w:vAlign w:val="center"/>
          </w:tcPr>
          <w:p w:rsidR="00F1235F" w:rsidRPr="00A875FF" w:rsidRDefault="00F1235F" w:rsidP="00780347">
            <w:pPr>
              <w:jc w:val="center"/>
              <w:rPr>
                <w:b/>
                <w:color w:val="000000"/>
                <w:sz w:val="28"/>
                <w:szCs w:val="28"/>
              </w:rPr>
            </w:pPr>
          </w:p>
        </w:tc>
        <w:tc>
          <w:tcPr>
            <w:tcW w:w="1312" w:type="dxa"/>
            <w:vAlign w:val="center"/>
          </w:tcPr>
          <w:p w:rsidR="00F1235F" w:rsidRPr="00A875FF" w:rsidRDefault="000E2420" w:rsidP="00780347">
            <w:pPr>
              <w:jc w:val="center"/>
              <w:rPr>
                <w:b/>
                <w:color w:val="000000"/>
                <w:sz w:val="28"/>
                <w:szCs w:val="28"/>
              </w:rPr>
            </w:pPr>
            <w:sdt>
              <w:sdtPr>
                <w:rPr>
                  <w:b/>
                  <w:color w:val="000000"/>
                  <w:sz w:val="28"/>
                  <w:szCs w:val="28"/>
                </w:rPr>
                <w:alias w:val="test_condition_pre"/>
                <w:tag w:val="test_condition_pre"/>
                <w:id w:val="-2101705430"/>
                <w:dataBinding w:xpath="metrics/GLOBAL/Stride_Length_Mean/TEMPORAL_DISTANCE/X" w:storeItemID="{7E7DE756-8780-40D7-B2E2-A8B1C27C5786}"/>
                <w:text/>
              </w:sdtPr>
              <w:sdtEndPr/>
              <w:sdtContent>
                <w:r w:rsidR="003F78A0" w:rsidRPr="00356C9A">
                  <w:rPr>
                    <w:b/>
                    <w:color w:val="000000"/>
                    <w:sz w:val="28"/>
                    <w:szCs w:val="28"/>
                  </w:rPr>
                  <w:t>...</w:t>
                </w:r>
              </w:sdtContent>
            </w:sdt>
          </w:p>
        </w:tc>
        <w:tc>
          <w:tcPr>
            <w:tcW w:w="1205" w:type="dxa"/>
            <w:vAlign w:val="center"/>
          </w:tcPr>
          <w:p w:rsidR="00F1235F" w:rsidRPr="00A875FF" w:rsidRDefault="000E2420" w:rsidP="00780347">
            <w:pPr>
              <w:jc w:val="center"/>
              <w:rPr>
                <w:b/>
                <w:color w:val="000000"/>
                <w:sz w:val="28"/>
                <w:szCs w:val="28"/>
              </w:rPr>
            </w:pPr>
            <w:sdt>
              <w:sdtPr>
                <w:rPr>
                  <w:b/>
                  <w:color w:val="000000"/>
                  <w:sz w:val="28"/>
                  <w:szCs w:val="28"/>
                </w:rPr>
                <w:alias w:val="Subject/Session/Subsession/Fields/Test_condition"/>
                <w:tag w:val="Subject/Session/Subsession/Fields/Test_condition"/>
                <w:id w:val="-1359505511"/>
                <w:dataBinding w:xpath="metrics/GLOBAL/Stride_Length_Mean/TEMPORAL_DISTANCE/X" w:storeItemID="{7E7DE756-8780-40D7-B2E2-A8B1C27C5786}"/>
                <w:text/>
              </w:sdtPr>
              <w:sdtEndPr/>
              <w:sdtContent>
                <w:r w:rsidR="003F78A0" w:rsidRPr="00356C9A">
                  <w:rPr>
                    <w:b/>
                    <w:color w:val="000000"/>
                    <w:sz w:val="28"/>
                    <w:szCs w:val="28"/>
                  </w:rPr>
                  <w:t>...</w:t>
                </w:r>
              </w:sdtContent>
            </w:sdt>
          </w:p>
        </w:tc>
        <w:tc>
          <w:tcPr>
            <w:tcW w:w="3402"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Cadence</w:t>
            </w:r>
          </w:p>
        </w:tc>
        <w:tc>
          <w:tcPr>
            <w:tcW w:w="1701" w:type="dxa"/>
            <w:gridSpan w:val="2"/>
            <w:vAlign w:val="center"/>
          </w:tcPr>
          <w:p w:rsidR="00F1235F" w:rsidRPr="00F1235F" w:rsidRDefault="000E2420" w:rsidP="00780347">
            <w:pPr>
              <w:jc w:val="center"/>
              <w:rPr>
                <w:b/>
                <w:color w:val="000000"/>
                <w:sz w:val="28"/>
                <w:szCs w:val="28"/>
                <w:lang w:val="en-US"/>
              </w:rPr>
            </w:pPr>
            <w:sdt>
              <w:sdtPr>
                <w:rPr>
                  <w:b/>
                  <w:color w:val="000000"/>
                  <w:sz w:val="28"/>
                  <w:szCs w:val="28"/>
                </w:rPr>
                <w:alias w:val="CadenceNormPctDiff_pre"/>
                <w:tag w:val="CadenceNormPctDiff_pre"/>
                <w:id w:val="991063709"/>
                <w:dataBinding w:xpath="metrics/GLOBAL/Stride_Length_Mean/TEMPORAL_DISTANCE/X" w:storeItemID="{7E7DE756-8780-40D7-B2E2-A8B1C27C5786}"/>
                <w:text/>
              </w:sdtPr>
              <w:sdtEndPr/>
              <w:sdtContent>
                <w:r w:rsidR="00F1235F" w:rsidRPr="00356C9A">
                  <w:rPr>
                    <w:b/>
                    <w:color w:val="000000"/>
                    <w:sz w:val="28"/>
                    <w:szCs w:val="28"/>
                  </w:rPr>
                  <w:t>...</w:t>
                </w:r>
              </w:sdtContent>
            </w:sdt>
            <w:r w:rsidR="00F1235F">
              <w:rPr>
                <w:b/>
                <w:color w:val="000000"/>
                <w:sz w:val="28"/>
                <w:szCs w:val="28"/>
              </w:rPr>
              <w:t xml:space="preserve"> </w:t>
            </w:r>
            <w:r w:rsidR="00F1235F">
              <w:rPr>
                <w:b/>
                <w:color w:val="000000"/>
                <w:sz w:val="28"/>
                <w:szCs w:val="28"/>
                <w:lang w:val="en-US"/>
              </w:rPr>
              <w:t>%</w:t>
            </w:r>
          </w:p>
        </w:tc>
        <w:tc>
          <w:tcPr>
            <w:tcW w:w="1559" w:type="dxa"/>
            <w:gridSpan w:val="2"/>
            <w:vAlign w:val="center"/>
          </w:tcPr>
          <w:p w:rsidR="00F1235F" w:rsidRPr="00A875FF" w:rsidRDefault="000E2420" w:rsidP="00780347">
            <w:pPr>
              <w:jc w:val="center"/>
              <w:rPr>
                <w:b/>
                <w:color w:val="000000"/>
                <w:sz w:val="28"/>
                <w:szCs w:val="28"/>
              </w:rPr>
            </w:pPr>
            <w:sdt>
              <w:sdtPr>
                <w:rPr>
                  <w:b/>
                  <w:color w:val="000000"/>
                  <w:sz w:val="28"/>
                  <w:szCs w:val="28"/>
                </w:rPr>
                <w:alias w:val="CadenceNormPctDiff_post"/>
                <w:tag w:val="CadenceNormPctDiff_post"/>
                <w:id w:val="1464238091"/>
                <w:dataBinding w:xpath="metrics/GLOBAL/Stride_Length_Mean/TEMPORAL_DISTANCE/X" w:storeItemID="{7E7DE756-8780-40D7-B2E2-A8B1C27C5786}"/>
                <w:text/>
              </w:sdtPr>
              <w:sdtEndPr/>
              <w:sdtContent>
                <w:r w:rsidR="00C664A4" w:rsidRPr="00356C9A">
                  <w:rPr>
                    <w:b/>
                    <w:color w:val="000000"/>
                    <w:sz w:val="28"/>
                    <w:szCs w:val="28"/>
                  </w:rPr>
                  <w:t>...</w:t>
                </w:r>
              </w:sdtContent>
            </w:sdt>
            <w:r w:rsidR="00C664A4">
              <w:rPr>
                <w:b/>
                <w:color w:val="000000"/>
                <w:sz w:val="28"/>
                <w:szCs w:val="28"/>
              </w:rPr>
              <w:t xml:space="preserve"> %</w:t>
            </w:r>
          </w:p>
        </w:tc>
      </w:tr>
      <w:tr w:rsidR="00F1235F" w:rsidRPr="00A875FF" w:rsidTr="007060CB">
        <w:trPr>
          <w:trHeight w:hRule="exact" w:val="567"/>
          <w:jc w:val="center"/>
        </w:trPr>
        <w:tc>
          <w:tcPr>
            <w:tcW w:w="1060"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Height</w:t>
            </w:r>
          </w:p>
        </w:tc>
        <w:tc>
          <w:tcPr>
            <w:tcW w:w="1312" w:type="dxa"/>
            <w:vAlign w:val="center"/>
          </w:tcPr>
          <w:p w:rsidR="00F1235F" w:rsidRPr="00A875FF" w:rsidRDefault="000E2420" w:rsidP="00780347">
            <w:pPr>
              <w:jc w:val="center"/>
              <w:rPr>
                <w:b/>
                <w:color w:val="000000"/>
                <w:sz w:val="28"/>
                <w:szCs w:val="28"/>
              </w:rPr>
            </w:pPr>
            <w:sdt>
              <w:sdtPr>
                <w:rPr>
                  <w:b/>
                  <w:color w:val="000000"/>
                  <w:sz w:val="28"/>
                  <w:szCs w:val="28"/>
                </w:rPr>
                <w:alias w:val="bodyHeight_pre"/>
                <w:tag w:val="bodyHeight_pre"/>
                <w:id w:val="963928182"/>
                <w:dataBinding w:xpath="Session/Fields/Height" w:storeItemID="{00000000-0000-0000-0000-000000000000}"/>
                <w:text/>
              </w:sdtPr>
              <w:sdtEndPr/>
              <w:sdtContent>
                <w:r w:rsidR="003F78A0" w:rsidRPr="00A875FF">
                  <w:rPr>
                    <w:b/>
                    <w:color w:val="000000"/>
                    <w:sz w:val="28"/>
                    <w:szCs w:val="28"/>
                    <w:lang w:val="cs-CZ"/>
                  </w:rPr>
                  <w:t>…</w:t>
                </w:r>
              </w:sdtContent>
            </w:sdt>
            <w:r w:rsidR="003F78A0" w:rsidRPr="00A875FF">
              <w:rPr>
                <w:b/>
                <w:color w:val="000000"/>
                <w:sz w:val="28"/>
                <w:szCs w:val="28"/>
              </w:rPr>
              <w:t xml:space="preserve"> </w:t>
            </w:r>
            <w:r w:rsidR="00F1235F" w:rsidRPr="00A875FF">
              <w:rPr>
                <w:b/>
                <w:color w:val="000000"/>
                <w:sz w:val="28"/>
                <w:szCs w:val="28"/>
              </w:rPr>
              <w:t>m</w:t>
            </w:r>
          </w:p>
        </w:tc>
        <w:tc>
          <w:tcPr>
            <w:tcW w:w="1205" w:type="dxa"/>
            <w:vAlign w:val="center"/>
          </w:tcPr>
          <w:p w:rsidR="00F1235F" w:rsidRPr="00A875FF" w:rsidRDefault="000E2420" w:rsidP="003152A7">
            <w:pPr>
              <w:jc w:val="center"/>
              <w:rPr>
                <w:b/>
                <w:color w:val="000000"/>
                <w:sz w:val="28"/>
                <w:szCs w:val="28"/>
              </w:rPr>
            </w:pPr>
            <w:sdt>
              <w:sdtPr>
                <w:rPr>
                  <w:b/>
                  <w:color w:val="000000"/>
                  <w:sz w:val="28"/>
                  <w:szCs w:val="28"/>
                </w:rPr>
                <w:alias w:val="bodyHeight_post"/>
                <w:tag w:val="bodyHeight_post"/>
                <w:id w:val="-658002287"/>
                <w:dataBinding w:xpath="Session/Fields/Height" w:storeItemID="{00000000-0000-0000-0000-000000000000}"/>
                <w:text/>
              </w:sdtPr>
              <w:sdtEndPr/>
              <w:sdtContent>
                <w:r w:rsidR="003152A7" w:rsidRPr="00A875FF">
                  <w:rPr>
                    <w:b/>
                    <w:color w:val="000000"/>
                    <w:sz w:val="28"/>
                    <w:szCs w:val="28"/>
                    <w:lang w:val="cs-CZ"/>
                  </w:rPr>
                  <w:t>…</w:t>
                </w:r>
              </w:sdtContent>
            </w:sdt>
            <w:r w:rsidR="003152A7">
              <w:rPr>
                <w:b/>
                <w:color w:val="000000"/>
                <w:sz w:val="28"/>
                <w:szCs w:val="28"/>
              </w:rPr>
              <w:t xml:space="preserve"> </w:t>
            </w:r>
            <w:r w:rsidR="00C664A4">
              <w:rPr>
                <w:b/>
                <w:color w:val="000000"/>
                <w:sz w:val="28"/>
                <w:szCs w:val="28"/>
              </w:rPr>
              <w:t>m</w:t>
            </w:r>
            <w:r w:rsidR="003152A7">
              <w:rPr>
                <w:b/>
                <w:color w:val="000000"/>
                <w:sz w:val="28"/>
                <w:szCs w:val="28"/>
              </w:rPr>
              <w:t xml:space="preserve"> </w:t>
            </w:r>
          </w:p>
        </w:tc>
        <w:tc>
          <w:tcPr>
            <w:tcW w:w="3402"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Stride length</w:t>
            </w:r>
          </w:p>
        </w:tc>
        <w:tc>
          <w:tcPr>
            <w:tcW w:w="1701" w:type="dxa"/>
            <w:gridSpan w:val="2"/>
            <w:vAlign w:val="center"/>
          </w:tcPr>
          <w:p w:rsidR="00F1235F" w:rsidRPr="00A875FF" w:rsidRDefault="000E2420" w:rsidP="00780347">
            <w:pPr>
              <w:jc w:val="center"/>
              <w:rPr>
                <w:b/>
                <w:color w:val="000000"/>
                <w:sz w:val="28"/>
                <w:szCs w:val="28"/>
              </w:rPr>
            </w:pPr>
            <w:sdt>
              <w:sdtPr>
                <w:rPr>
                  <w:b/>
                  <w:color w:val="000000"/>
                  <w:sz w:val="28"/>
                  <w:szCs w:val="28"/>
                </w:rPr>
                <w:alias w:val="Stride_LengthNormPctDiff_pre"/>
                <w:tag w:val="Stride_LengthNormPctDiff_pre"/>
                <w:id w:val="1266807442"/>
                <w:dataBinding w:xpath="metrics/GLOBAL/Stride_Length_Mean/TEMPORAL_DISTANCE/X" w:storeItemID="{7E7DE756-8780-40D7-B2E2-A8B1C27C5786}"/>
                <w:text/>
              </w:sdtPr>
              <w:sdtEndPr/>
              <w:sdtContent>
                <w:r w:rsidR="00F1235F" w:rsidRPr="00356C9A">
                  <w:rPr>
                    <w:b/>
                    <w:color w:val="000000"/>
                    <w:sz w:val="28"/>
                    <w:szCs w:val="28"/>
                  </w:rPr>
                  <w:t>...</w:t>
                </w:r>
              </w:sdtContent>
            </w:sdt>
            <w:r w:rsidR="00F1235F">
              <w:rPr>
                <w:b/>
                <w:color w:val="000000"/>
                <w:sz w:val="28"/>
                <w:szCs w:val="28"/>
              </w:rPr>
              <w:t xml:space="preserve"> %</w:t>
            </w:r>
          </w:p>
        </w:tc>
        <w:tc>
          <w:tcPr>
            <w:tcW w:w="1559" w:type="dxa"/>
            <w:gridSpan w:val="2"/>
            <w:vAlign w:val="center"/>
          </w:tcPr>
          <w:p w:rsidR="00F1235F" w:rsidRPr="00A875FF" w:rsidRDefault="000E2420" w:rsidP="00780347">
            <w:pPr>
              <w:jc w:val="center"/>
              <w:rPr>
                <w:b/>
                <w:color w:val="000000"/>
                <w:sz w:val="28"/>
                <w:szCs w:val="28"/>
              </w:rPr>
            </w:pPr>
            <w:sdt>
              <w:sdtPr>
                <w:rPr>
                  <w:b/>
                  <w:color w:val="000000"/>
                  <w:sz w:val="28"/>
                  <w:szCs w:val="28"/>
                </w:rPr>
                <w:alias w:val="Stride_LengthNormPctDiff_post"/>
                <w:tag w:val="Stride_LengthNormPctDiff_post"/>
                <w:id w:val="-1524782515"/>
                <w:dataBinding w:xpath="metrics/GLOBAL/Stride_Length_Mean/TEMPORAL_DISTANCE/X" w:storeItemID="{7E7DE756-8780-40D7-B2E2-A8B1C27C5786}"/>
                <w:text/>
              </w:sdtPr>
              <w:sdtEndPr/>
              <w:sdtContent>
                <w:r w:rsidR="00C664A4" w:rsidRPr="00356C9A">
                  <w:rPr>
                    <w:b/>
                    <w:color w:val="000000"/>
                    <w:sz w:val="28"/>
                    <w:szCs w:val="28"/>
                  </w:rPr>
                  <w:t>...</w:t>
                </w:r>
              </w:sdtContent>
            </w:sdt>
            <w:r w:rsidR="00C664A4">
              <w:rPr>
                <w:b/>
                <w:color w:val="000000"/>
                <w:sz w:val="28"/>
                <w:szCs w:val="28"/>
              </w:rPr>
              <w:t xml:space="preserve"> %</w:t>
            </w:r>
          </w:p>
        </w:tc>
      </w:tr>
      <w:tr w:rsidR="00F1235F" w:rsidRPr="00A875FF" w:rsidTr="007060CB">
        <w:trPr>
          <w:trHeight w:hRule="exact" w:val="567"/>
          <w:jc w:val="center"/>
        </w:trPr>
        <w:tc>
          <w:tcPr>
            <w:tcW w:w="1060"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Weight</w:t>
            </w:r>
          </w:p>
        </w:tc>
        <w:tc>
          <w:tcPr>
            <w:tcW w:w="1312" w:type="dxa"/>
            <w:vAlign w:val="center"/>
          </w:tcPr>
          <w:p w:rsidR="00F1235F" w:rsidRPr="00A875FF" w:rsidRDefault="000E2420" w:rsidP="00780347">
            <w:pPr>
              <w:jc w:val="center"/>
              <w:rPr>
                <w:b/>
                <w:color w:val="000000"/>
                <w:sz w:val="28"/>
                <w:szCs w:val="28"/>
              </w:rPr>
            </w:pPr>
            <w:sdt>
              <w:sdtPr>
                <w:rPr>
                  <w:b/>
                  <w:color w:val="000000"/>
                  <w:sz w:val="28"/>
                  <w:szCs w:val="28"/>
                </w:rPr>
                <w:alias w:val="bodyWeight_pre"/>
                <w:tag w:val="bodyWeight_pre"/>
                <w:id w:val="1042876340"/>
                <w:dataBinding w:xpath="Session/Fields/Weight" w:storeItemID="{00000000-0000-0000-0000-000000000000}"/>
                <w:text/>
              </w:sdtPr>
              <w:sdtEndPr/>
              <w:sdtContent>
                <w:r w:rsidR="00F1235F" w:rsidRPr="00A875FF">
                  <w:rPr>
                    <w:b/>
                    <w:color w:val="000000"/>
                    <w:sz w:val="28"/>
                    <w:szCs w:val="28"/>
                    <w:lang w:val="cs-CZ"/>
                  </w:rPr>
                  <w:t>…</w:t>
                </w:r>
              </w:sdtContent>
            </w:sdt>
            <w:r w:rsidR="00F1235F" w:rsidRPr="00A875FF">
              <w:rPr>
                <w:b/>
                <w:color w:val="000000"/>
                <w:sz w:val="28"/>
                <w:szCs w:val="28"/>
              </w:rPr>
              <w:t xml:space="preserve">  kg</w:t>
            </w:r>
          </w:p>
        </w:tc>
        <w:tc>
          <w:tcPr>
            <w:tcW w:w="1205" w:type="dxa"/>
            <w:vAlign w:val="center"/>
          </w:tcPr>
          <w:p w:rsidR="00F1235F" w:rsidRPr="00A875FF" w:rsidRDefault="000E2420" w:rsidP="00780347">
            <w:pPr>
              <w:jc w:val="center"/>
              <w:rPr>
                <w:b/>
                <w:color w:val="000000"/>
                <w:sz w:val="28"/>
                <w:szCs w:val="28"/>
              </w:rPr>
            </w:pPr>
            <w:sdt>
              <w:sdtPr>
                <w:rPr>
                  <w:b/>
                  <w:color w:val="000000"/>
                  <w:sz w:val="28"/>
                  <w:szCs w:val="28"/>
                </w:rPr>
                <w:alias w:val="bodyWeight_post"/>
                <w:tag w:val="bodyWeight_post"/>
                <w:id w:val="776375353"/>
                <w:dataBinding w:xpath="Session/Fields/Weight" w:storeItemID="{00000000-0000-0000-0000-000000000000}"/>
                <w:text/>
              </w:sdtPr>
              <w:sdtEndPr/>
              <w:sdtContent>
                <w:r w:rsidR="00C664A4" w:rsidRPr="00A875FF">
                  <w:rPr>
                    <w:b/>
                    <w:color w:val="000000"/>
                    <w:sz w:val="28"/>
                    <w:szCs w:val="28"/>
                    <w:lang w:val="cs-CZ"/>
                  </w:rPr>
                  <w:t>…</w:t>
                </w:r>
              </w:sdtContent>
            </w:sdt>
            <w:r w:rsidR="00C664A4">
              <w:rPr>
                <w:b/>
                <w:color w:val="000000"/>
                <w:sz w:val="28"/>
                <w:szCs w:val="28"/>
              </w:rPr>
              <w:t xml:space="preserve"> kg</w:t>
            </w:r>
          </w:p>
        </w:tc>
        <w:tc>
          <w:tcPr>
            <w:tcW w:w="3402" w:type="dxa"/>
            <w:vAlign w:val="center"/>
          </w:tcPr>
          <w:p w:rsidR="00F1235F" w:rsidRPr="00A875FF" w:rsidRDefault="00F1235F" w:rsidP="00780347">
            <w:pPr>
              <w:jc w:val="center"/>
              <w:rPr>
                <w:b/>
                <w:color w:val="A6A6A6" w:themeColor="background1" w:themeShade="A6"/>
                <w:sz w:val="28"/>
                <w:szCs w:val="28"/>
              </w:rPr>
            </w:pPr>
            <w:r w:rsidRPr="00A875FF">
              <w:rPr>
                <w:b/>
                <w:color w:val="A6A6A6" w:themeColor="background1" w:themeShade="A6"/>
                <w:sz w:val="28"/>
                <w:szCs w:val="28"/>
              </w:rPr>
              <w:t>Step length (</w:t>
            </w:r>
            <w:r w:rsidRPr="00A875FF">
              <w:rPr>
                <w:b/>
                <w:color w:val="FF8585"/>
                <w:sz w:val="28"/>
                <w:szCs w:val="28"/>
              </w:rPr>
              <w:t>L</w:t>
            </w:r>
            <w:r w:rsidRPr="00A875FF">
              <w:rPr>
                <w:b/>
                <w:color w:val="A6A6A6" w:themeColor="background1" w:themeShade="A6"/>
                <w:sz w:val="28"/>
                <w:szCs w:val="28"/>
              </w:rPr>
              <w:t>:</w:t>
            </w:r>
            <w:r w:rsidRPr="00A875FF">
              <w:rPr>
                <w:b/>
                <w:color w:val="7171FF"/>
                <w:sz w:val="28"/>
                <w:szCs w:val="28"/>
              </w:rPr>
              <w:t>R</w:t>
            </w:r>
            <w:r w:rsidRPr="00A875FF">
              <w:rPr>
                <w:b/>
                <w:color w:val="A6A6A6" w:themeColor="background1" w:themeShade="A6"/>
                <w:sz w:val="28"/>
                <w:szCs w:val="28"/>
              </w:rPr>
              <w:t>)</w:t>
            </w:r>
          </w:p>
        </w:tc>
        <w:tc>
          <w:tcPr>
            <w:tcW w:w="850" w:type="dxa"/>
            <w:vAlign w:val="center"/>
          </w:tcPr>
          <w:p w:rsidR="00F1235F" w:rsidRPr="00A875FF" w:rsidRDefault="000E2420" w:rsidP="00780347">
            <w:pPr>
              <w:jc w:val="center"/>
              <w:rPr>
                <w:b/>
                <w:color w:val="FF0000"/>
                <w:sz w:val="28"/>
                <w:szCs w:val="28"/>
              </w:rPr>
            </w:pPr>
            <w:sdt>
              <w:sdtPr>
                <w:rPr>
                  <w:b/>
                  <w:color w:val="FF0000"/>
                  <w:sz w:val="28"/>
                  <w:szCs w:val="28"/>
                </w:rPr>
                <w:alias w:val="Left_Step_LengthNormPctDiff_pre"/>
                <w:tag w:val="Left_Step_LengthNormPctDiff_pre"/>
                <w:id w:val="-1029718954"/>
                <w:dataBinding w:xpath="metrics/GLOBAL/Stride_Length_Mean/TEMPORAL_DISTANCE/X" w:storeItemID="{7E7DE756-8780-40D7-B2E2-A8B1C27C5786}"/>
                <w:text/>
              </w:sdtPr>
              <w:sdtEndPr/>
              <w:sdtContent>
                <w:r w:rsidR="00F1235F" w:rsidRPr="00423942">
                  <w:rPr>
                    <w:b/>
                    <w:color w:val="FF0000"/>
                    <w:sz w:val="28"/>
                    <w:szCs w:val="28"/>
                  </w:rPr>
                  <w:t>...</w:t>
                </w:r>
              </w:sdtContent>
            </w:sdt>
            <w:r w:rsidR="00F1235F" w:rsidRPr="00A875FF">
              <w:rPr>
                <w:b/>
                <w:color w:val="FF0000"/>
                <w:sz w:val="28"/>
                <w:szCs w:val="28"/>
              </w:rPr>
              <w:t xml:space="preserve"> %</w:t>
            </w:r>
          </w:p>
        </w:tc>
        <w:tc>
          <w:tcPr>
            <w:tcW w:w="851" w:type="dxa"/>
            <w:vAlign w:val="center"/>
          </w:tcPr>
          <w:p w:rsidR="00F1235F" w:rsidRPr="00A875FF" w:rsidRDefault="000E2420" w:rsidP="00780347">
            <w:pPr>
              <w:jc w:val="center"/>
              <w:rPr>
                <w:b/>
                <w:color w:val="FF0000"/>
                <w:sz w:val="28"/>
                <w:szCs w:val="28"/>
              </w:rPr>
            </w:pPr>
            <w:sdt>
              <w:sdtPr>
                <w:rPr>
                  <w:b/>
                  <w:color w:val="0000FF"/>
                  <w:sz w:val="28"/>
                  <w:szCs w:val="28"/>
                </w:rPr>
                <w:alias w:val="Right_Step_LengthNormPctDiff_pre"/>
                <w:tag w:val="Right_Step_LengthNormPctDiff_pre"/>
                <w:id w:val="-1540126504"/>
                <w:dataBinding w:xpath="metrics/GLOBAL/Stride_Length_Mean/TEMPORAL_DISTANCE/X" w:storeItemID="{7E7DE756-8780-40D7-B2E2-A8B1C27C5786}"/>
                <w:text/>
              </w:sdtPr>
              <w:sdtEndPr/>
              <w:sdtContent>
                <w:r w:rsidR="00F1235F" w:rsidRPr="00423942">
                  <w:rPr>
                    <w:b/>
                    <w:color w:val="0000FF"/>
                    <w:sz w:val="28"/>
                    <w:szCs w:val="28"/>
                  </w:rPr>
                  <w:t>...</w:t>
                </w:r>
              </w:sdtContent>
            </w:sdt>
            <w:r w:rsidR="00F1235F">
              <w:rPr>
                <w:b/>
                <w:color w:val="0000FF"/>
                <w:sz w:val="28"/>
                <w:szCs w:val="28"/>
              </w:rPr>
              <w:t xml:space="preserve"> </w:t>
            </w:r>
            <w:r w:rsidR="00F1235F" w:rsidRPr="00A875FF">
              <w:rPr>
                <w:b/>
                <w:color w:val="0000FF"/>
                <w:sz w:val="28"/>
                <w:szCs w:val="28"/>
              </w:rPr>
              <w:t>%</w:t>
            </w:r>
          </w:p>
        </w:tc>
        <w:tc>
          <w:tcPr>
            <w:tcW w:w="779" w:type="dxa"/>
            <w:vAlign w:val="center"/>
          </w:tcPr>
          <w:p w:rsidR="00F1235F" w:rsidRPr="00A875FF" w:rsidRDefault="000E2420" w:rsidP="00780347">
            <w:pPr>
              <w:jc w:val="center"/>
              <w:rPr>
                <w:b/>
                <w:color w:val="0000FF"/>
                <w:sz w:val="28"/>
                <w:szCs w:val="28"/>
              </w:rPr>
            </w:pPr>
            <w:sdt>
              <w:sdtPr>
                <w:rPr>
                  <w:b/>
                  <w:color w:val="FF0000"/>
                  <w:sz w:val="28"/>
                  <w:szCs w:val="28"/>
                </w:rPr>
                <w:alias w:val="Left_Step_LengthNormPctDiff_post"/>
                <w:tag w:val="Left_Step_LengthNormPctDiff_post"/>
                <w:id w:val="400484786"/>
                <w:dataBinding w:xpath="metrics/GLOBAL/Stride_Length_Mean/TEMPORAL_DISTANCE/X" w:storeItemID="{7E7DE756-8780-40D7-B2E2-A8B1C27C5786}"/>
                <w:text/>
              </w:sdtPr>
              <w:sdtEndPr/>
              <w:sdtContent>
                <w:r w:rsidR="00C664A4" w:rsidRPr="00423942">
                  <w:rPr>
                    <w:b/>
                    <w:color w:val="FF0000"/>
                    <w:sz w:val="28"/>
                    <w:szCs w:val="28"/>
                  </w:rPr>
                  <w:t>...</w:t>
                </w:r>
              </w:sdtContent>
            </w:sdt>
            <w:r w:rsidR="00C664A4">
              <w:rPr>
                <w:b/>
                <w:color w:val="FF0000"/>
                <w:sz w:val="28"/>
                <w:szCs w:val="28"/>
              </w:rPr>
              <w:t xml:space="preserve"> </w:t>
            </w:r>
            <w:r w:rsidR="00C664A4" w:rsidRPr="00A875FF">
              <w:rPr>
                <w:b/>
                <w:color w:val="FF0000"/>
                <w:sz w:val="28"/>
                <w:szCs w:val="28"/>
              </w:rPr>
              <w:t>%</w:t>
            </w:r>
          </w:p>
        </w:tc>
        <w:tc>
          <w:tcPr>
            <w:tcW w:w="780" w:type="dxa"/>
            <w:vAlign w:val="center"/>
          </w:tcPr>
          <w:p w:rsidR="00F1235F" w:rsidRPr="00A875FF" w:rsidRDefault="000E2420" w:rsidP="00780347">
            <w:pPr>
              <w:jc w:val="center"/>
              <w:rPr>
                <w:b/>
                <w:color w:val="0000FF"/>
                <w:sz w:val="28"/>
                <w:szCs w:val="28"/>
              </w:rPr>
            </w:pPr>
            <w:sdt>
              <w:sdtPr>
                <w:rPr>
                  <w:b/>
                  <w:color w:val="0000FF"/>
                  <w:sz w:val="28"/>
                  <w:szCs w:val="28"/>
                </w:rPr>
                <w:alias w:val="Right_Step_LengthNormPctDiff_post"/>
                <w:tag w:val="Right_Step_LengthNormPctDiff_post"/>
                <w:id w:val="228273462"/>
                <w:dataBinding w:xpath="metrics/GLOBAL/Stride_Length_Mean/TEMPORAL_DISTANCE/X" w:storeItemID="{7E7DE756-8780-40D7-B2E2-A8B1C27C5786}"/>
                <w:text/>
              </w:sdtPr>
              <w:sdtEndPr/>
              <w:sdtContent>
                <w:r w:rsidR="00C664A4" w:rsidRPr="00423942">
                  <w:rPr>
                    <w:b/>
                    <w:color w:val="0000FF"/>
                    <w:sz w:val="28"/>
                    <w:szCs w:val="28"/>
                  </w:rPr>
                  <w:t>...</w:t>
                </w:r>
              </w:sdtContent>
            </w:sdt>
            <w:r w:rsidR="00C664A4">
              <w:rPr>
                <w:b/>
                <w:color w:val="0000FF"/>
                <w:sz w:val="28"/>
                <w:szCs w:val="28"/>
              </w:rPr>
              <w:t xml:space="preserve"> </w:t>
            </w:r>
            <w:r w:rsidR="00C664A4" w:rsidRPr="00A875FF">
              <w:rPr>
                <w:b/>
                <w:color w:val="0000FF"/>
                <w:sz w:val="28"/>
                <w:szCs w:val="28"/>
              </w:rPr>
              <w:t>%</w:t>
            </w:r>
          </w:p>
        </w:tc>
      </w:tr>
      <w:tr w:rsidR="00F1235F" w:rsidRPr="00A875FF" w:rsidTr="007060CB">
        <w:trPr>
          <w:trHeight w:val="1399"/>
          <w:jc w:val="center"/>
        </w:trPr>
        <w:tc>
          <w:tcPr>
            <w:tcW w:w="10239" w:type="dxa"/>
            <w:gridSpan w:val="8"/>
          </w:tcPr>
          <w:p w:rsidR="00F1235F" w:rsidRPr="00A875FF" w:rsidRDefault="00F1235F" w:rsidP="00780347">
            <w:pPr>
              <w:rPr>
                <w:b/>
                <w:color w:val="A6A6A6" w:themeColor="background1" w:themeShade="A6"/>
              </w:rPr>
            </w:pPr>
            <w:r w:rsidRPr="00A875FF">
              <w:rPr>
                <w:b/>
                <w:color w:val="A6A6A6" w:themeColor="background1" w:themeShade="A6"/>
              </w:rPr>
              <w:lastRenderedPageBreak/>
              <w:t>Comments on video:</w:t>
            </w:r>
          </w:p>
          <w:p w:rsidR="00F1235F" w:rsidRPr="00A875FF" w:rsidRDefault="00F1235F" w:rsidP="00780347">
            <w:pPr>
              <w:rPr>
                <w:b/>
                <w:color w:val="000000"/>
                <w:sz w:val="24"/>
              </w:rPr>
            </w:pPr>
          </w:p>
          <w:p w:rsidR="00F1235F" w:rsidRPr="00A875FF" w:rsidRDefault="00F1235F" w:rsidP="00780347">
            <w:pPr>
              <w:rPr>
                <w:color w:val="000000"/>
                <w:sz w:val="24"/>
              </w:rPr>
            </w:pPr>
          </w:p>
          <w:p w:rsidR="00F1235F" w:rsidRPr="00A875FF" w:rsidRDefault="00F1235F" w:rsidP="00780347">
            <w:pPr>
              <w:rPr>
                <w:color w:val="000000"/>
                <w:sz w:val="24"/>
              </w:rPr>
            </w:pPr>
          </w:p>
          <w:p w:rsidR="00F1235F" w:rsidRPr="00A875FF" w:rsidRDefault="00F1235F" w:rsidP="00780347">
            <w:pPr>
              <w:jc w:val="right"/>
              <w:rPr>
                <w:b/>
                <w:sz w:val="28"/>
                <w:szCs w:val="28"/>
              </w:rPr>
            </w:pPr>
          </w:p>
        </w:tc>
      </w:tr>
    </w:tbl>
    <w:p w:rsidR="007060CB" w:rsidRDefault="007060CB" w:rsidP="00FA0AEF">
      <w:pPr>
        <w:pStyle w:val="Odstavecseseznamem"/>
        <w:ind w:left="0"/>
        <w:rPr>
          <w:b/>
          <w:sz w:val="20"/>
          <w:szCs w:val="20"/>
        </w:rPr>
      </w:pPr>
    </w:p>
    <w:p w:rsidR="0000588F" w:rsidRDefault="0000588F" w:rsidP="00FA0AEF">
      <w:pPr>
        <w:pStyle w:val="Odstavecseseznamem"/>
        <w:ind w:left="0"/>
        <w:rPr>
          <w:b/>
          <w:sz w:val="20"/>
          <w:szCs w:val="20"/>
        </w:rPr>
        <w:sectPr w:rsidR="0000588F" w:rsidSect="00284446">
          <w:type w:val="continuous"/>
          <w:pgSz w:w="11906" w:h="16838" w:code="9"/>
          <w:pgMar w:top="1287" w:right="851" w:bottom="992" w:left="851" w:header="227" w:footer="227" w:gutter="0"/>
          <w:cols w:space="720"/>
          <w:docGrid w:linePitch="360"/>
        </w:sectPr>
      </w:pPr>
    </w:p>
    <w:tbl>
      <w:tblPr>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single" w:sz="4" w:space="0" w:color="000000"/>
        </w:tblBorders>
        <w:tblLook w:val="04A0" w:firstRow="1" w:lastRow="0" w:firstColumn="1" w:lastColumn="0" w:noHBand="0" w:noVBand="1"/>
      </w:tblPr>
      <w:tblGrid>
        <w:gridCol w:w="10228"/>
      </w:tblGrid>
      <w:tr w:rsidR="0000588F" w:rsidRPr="00A875FF" w:rsidTr="001C684C">
        <w:trPr>
          <w:jc w:val="center"/>
        </w:trPr>
        <w:tc>
          <w:tcPr>
            <w:tcW w:w="10228"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00588F" w:rsidRPr="00A875FF" w:rsidRDefault="0000588F" w:rsidP="001C684C">
            <w:pPr>
              <w:rPr>
                <w:b/>
                <w:sz w:val="28"/>
                <w:szCs w:val="28"/>
              </w:rPr>
            </w:pPr>
            <w:r w:rsidRPr="00A875FF">
              <w:rPr>
                <w:b/>
                <w:color w:val="A6A6A6" w:themeColor="background1" w:themeShade="A6"/>
                <w:sz w:val="28"/>
                <w:szCs w:val="28"/>
              </w:rPr>
              <w:t>Quality</w:t>
            </w:r>
          </w:p>
        </w:tc>
      </w:tr>
      <w:tr w:rsidR="0000588F" w:rsidRPr="00A875FF" w:rsidTr="001C684C">
        <w:trPr>
          <w:trHeight w:hRule="exact" w:val="936"/>
          <w:jc w:val="center"/>
        </w:trPr>
        <w:tc>
          <w:tcPr>
            <w:tcW w:w="10228"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00588F" w:rsidRPr="00A875FF" w:rsidRDefault="0000588F" w:rsidP="001C684C">
            <w:pPr>
              <w:rPr>
                <w:b/>
                <w:color w:val="A6A6A6" w:themeColor="background1" w:themeShade="A6"/>
                <w:sz w:val="24"/>
              </w:rPr>
            </w:pPr>
            <w:r w:rsidRPr="00A875FF">
              <w:rPr>
                <w:b/>
                <w:color w:val="A6A6A6" w:themeColor="background1" w:themeShade="A6"/>
                <w:sz w:val="24"/>
              </w:rPr>
              <w:t>Is the data likely to be representative of the subject’s usual walking pattern?</w:t>
            </w:r>
          </w:p>
          <w:p w:rsidR="0000588F" w:rsidRPr="00A875FF" w:rsidRDefault="0000588F" w:rsidP="001C684C">
            <w:pPr>
              <w:rPr>
                <w:b/>
                <w:color w:val="000000" w:themeColor="text1"/>
                <w:sz w:val="24"/>
              </w:rPr>
            </w:pPr>
          </w:p>
        </w:tc>
      </w:tr>
      <w:tr w:rsidR="0000588F" w:rsidRPr="00A875FF" w:rsidTr="001C684C">
        <w:trPr>
          <w:trHeight w:hRule="exact" w:val="991"/>
          <w:jc w:val="center"/>
        </w:trPr>
        <w:tc>
          <w:tcPr>
            <w:tcW w:w="10228"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00588F" w:rsidRPr="00A875FF" w:rsidRDefault="0000588F" w:rsidP="001C684C">
            <w:pPr>
              <w:rPr>
                <w:b/>
                <w:color w:val="A6A6A6" w:themeColor="background1" w:themeShade="A6"/>
                <w:sz w:val="24"/>
              </w:rPr>
            </w:pPr>
            <w:r w:rsidRPr="00A875FF">
              <w:rPr>
                <w:b/>
                <w:color w:val="A6A6A6" w:themeColor="background1" w:themeShade="A6"/>
                <w:sz w:val="24"/>
              </w:rPr>
              <w:t>Are there any concerns regarding consistency of traces?</w:t>
            </w:r>
          </w:p>
          <w:p w:rsidR="0000588F" w:rsidRPr="00A875FF" w:rsidRDefault="0000588F" w:rsidP="001C684C">
            <w:pPr>
              <w:rPr>
                <w:b/>
                <w:color w:val="000000"/>
                <w:sz w:val="24"/>
              </w:rPr>
            </w:pPr>
          </w:p>
        </w:tc>
      </w:tr>
      <w:tr w:rsidR="0000588F" w:rsidRPr="00A875FF" w:rsidTr="001C684C">
        <w:trPr>
          <w:trHeight w:hRule="exact" w:val="1133"/>
          <w:jc w:val="center"/>
        </w:trPr>
        <w:tc>
          <w:tcPr>
            <w:tcW w:w="10228"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00588F" w:rsidRPr="00A875FF" w:rsidRDefault="0000588F" w:rsidP="001C684C">
            <w:pPr>
              <w:rPr>
                <w:b/>
                <w:color w:val="A6A6A6" w:themeColor="background1" w:themeShade="A6"/>
                <w:sz w:val="24"/>
              </w:rPr>
            </w:pPr>
            <w:r w:rsidRPr="00A875FF">
              <w:rPr>
                <w:b/>
                <w:color w:val="A6A6A6" w:themeColor="background1" w:themeShade="A6"/>
                <w:sz w:val="24"/>
              </w:rPr>
              <w:t>Is there any evidence of measurement artefact in the data?</w:t>
            </w:r>
          </w:p>
          <w:p w:rsidR="0000588F" w:rsidRPr="00A875FF" w:rsidRDefault="0000588F" w:rsidP="001C684C">
            <w:pPr>
              <w:rPr>
                <w:color w:val="FF0000"/>
                <w:sz w:val="24"/>
              </w:rPr>
            </w:pP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r w:rsidRPr="00A875FF">
              <w:rPr>
                <w:b/>
                <w:color w:val="FF0000"/>
                <w:sz w:val="24"/>
              </w:rPr>
              <w:tab/>
            </w:r>
          </w:p>
        </w:tc>
      </w:tr>
    </w:tbl>
    <w:p w:rsidR="0000588F" w:rsidRDefault="0000588F">
      <w:pPr>
        <w:rPr>
          <w:b/>
          <w:sz w:val="20"/>
          <w:szCs w:val="20"/>
        </w:rPr>
      </w:pPr>
      <w:r>
        <w:rPr>
          <w:b/>
          <w:sz w:val="20"/>
          <w:szCs w:val="20"/>
        </w:rPr>
        <w:br w:type="page"/>
      </w:r>
    </w:p>
    <w:p w:rsidR="00115FD5" w:rsidRPr="00A875FF" w:rsidRDefault="00115FD5">
      <w:pPr>
        <w:rPr>
          <w:sz w:val="6"/>
          <w:szCs w:val="6"/>
        </w:rPr>
      </w:pPr>
    </w:p>
    <w:tbl>
      <w:tblPr>
        <w:tblW w:w="10230" w:type="dxa"/>
        <w:tblInd w:w="108" w:type="dxa"/>
        <w:tblLook w:val="04A0" w:firstRow="1" w:lastRow="0" w:firstColumn="1" w:lastColumn="0" w:noHBand="0" w:noVBand="1"/>
      </w:tblPr>
      <w:tblGrid>
        <w:gridCol w:w="10230"/>
      </w:tblGrid>
      <w:tr w:rsidR="00882013" w:rsidRPr="00A875FF" w:rsidTr="003C76CB">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3C76CB" w:rsidRPr="00A875FF" w:rsidRDefault="00882013" w:rsidP="003C76CB">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r>
            <w:r w:rsidR="003C76CB" w:rsidRPr="00A875FF">
              <w:rPr>
                <w:b/>
                <w:color w:val="A6A6A6" w:themeColor="background1" w:themeShade="A6"/>
              </w:rPr>
              <w:t>Comments:</w:t>
            </w:r>
          </w:p>
          <w:p w:rsidR="00115FD5" w:rsidRPr="00A875FF" w:rsidRDefault="00DA086F" w:rsidP="00DA086F">
            <w:pPr>
              <w:tabs>
                <w:tab w:val="left" w:pos="318"/>
              </w:tabs>
              <w:spacing w:after="60"/>
              <w:ind w:left="5279" w:hanging="5279"/>
            </w:pPr>
            <w:r w:rsidRPr="00A875FF">
              <w:rPr>
                <w:sz w:val="24"/>
              </w:rPr>
              <w:t>a</w:t>
            </w:r>
            <w:r w:rsidR="00882013" w:rsidRPr="00A875FF">
              <w:rPr>
                <w:sz w:val="24"/>
              </w:rPr>
              <w:t>.</w:t>
            </w:r>
            <w:r w:rsidR="00882013" w:rsidRPr="00A875FF">
              <w:rPr>
                <w:sz w:val="24"/>
              </w:rPr>
              <w:tab/>
            </w:r>
          </w:p>
        </w:tc>
      </w:tr>
      <w:tr w:rsidR="00882013" w:rsidRPr="00A875FF" w:rsidTr="003C76CB">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882013" w:rsidRPr="00A875FF" w:rsidRDefault="003C76CB" w:rsidP="00DA086F">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r>
            <w:r w:rsidR="00DA086F" w:rsidRPr="00A875FF">
              <w:rPr>
                <w:b/>
                <w:color w:val="A6A6A6" w:themeColor="background1" w:themeShade="A6"/>
              </w:rPr>
              <w:t>left</w:t>
            </w:r>
            <w:r w:rsidRPr="00A875FF">
              <w:rPr>
                <w:b/>
                <w:color w:val="A6A6A6" w:themeColor="background1" w:themeShade="A6"/>
              </w:rPr>
              <w:tab/>
            </w:r>
            <w:r w:rsidR="00DA086F" w:rsidRPr="00A875FF">
              <w:rPr>
                <w:b/>
                <w:color w:val="A6A6A6" w:themeColor="background1" w:themeShade="A6"/>
              </w:rPr>
              <w:t>right</w:t>
            </w:r>
            <w:r w:rsidRPr="00A875FF">
              <w:rPr>
                <w:b/>
                <w:color w:val="A6A6A6" w:themeColor="background1" w:themeShade="A6"/>
              </w:rPr>
              <w:tab/>
              <w:t>Comments:</w:t>
            </w:r>
            <w:r w:rsidRPr="00A875FF">
              <w:rPr>
                <w:b/>
                <w:color w:val="A6A6A6" w:themeColor="background1" w:themeShade="A6"/>
              </w:rPr>
              <w:tab/>
            </w:r>
          </w:p>
          <w:p w:rsidR="00115FD5" w:rsidRPr="00A875FF" w:rsidRDefault="00115FD5" w:rsidP="00115FD5">
            <w:pPr>
              <w:tabs>
                <w:tab w:val="left" w:pos="3153"/>
                <w:tab w:val="left" w:pos="4003"/>
                <w:tab w:val="left" w:pos="4032"/>
              </w:tabs>
              <w:spacing w:after="60"/>
              <w:ind w:left="5279" w:hanging="5279"/>
              <w:rPr>
                <w:color w:val="000000" w:themeColor="text1"/>
              </w:rPr>
            </w:pPr>
          </w:p>
        </w:tc>
      </w:tr>
      <w:tr w:rsidR="003C76CB" w:rsidRPr="00A875FF" w:rsidTr="003C76CB">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3C76CB" w:rsidRPr="00A875FF" w:rsidRDefault="003C76CB" w:rsidP="007C5931">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BFBFBF" w:themeColor="background1" w:themeShade="BF"/>
              </w:rPr>
              <w:t>:</w:t>
            </w:r>
            <w:r w:rsidRPr="00A875FF">
              <w:rPr>
                <w:b/>
                <w:color w:val="000000" w:themeColor="text1"/>
              </w:rPr>
              <w:tab/>
            </w:r>
            <w:r w:rsidR="00115FD5" w:rsidRPr="00A875FF">
              <w:rPr>
                <w:b/>
                <w:color w:val="000000" w:themeColor="text1"/>
                <w:sz w:val="28"/>
                <w:szCs w:val="28"/>
              </w:rPr>
              <w:tab/>
            </w:r>
            <w:r w:rsidR="00115FD5" w:rsidRPr="00A875FF">
              <w:rPr>
                <w:b/>
                <w:color w:val="A6A6A6" w:themeColor="background1" w:themeShade="A6"/>
                <w:szCs w:val="22"/>
              </w:rPr>
              <w:t xml:space="preserve">Evidence: </w:t>
            </w:r>
            <w:sdt>
              <w:sdtPr>
                <w:rPr>
                  <w:b/>
                  <w:color w:val="000000" w:themeColor="text1"/>
                  <w:szCs w:val="22"/>
                </w:rPr>
                <w:id w:val="23107047"/>
                <w:dropDownList>
                  <w:listItem w:displayText="clear" w:value="clear"/>
                  <w:listItem w:displayText="probable" w:value="probable"/>
                  <w:listItem w:displayText="possible" w:value="possible"/>
                  <w:listItem w:displayText="." w:value="."/>
                </w:dropDownList>
              </w:sdtPr>
              <w:sdtEndPr/>
              <w:sdtContent>
                <w:r w:rsidR="00DA086F" w:rsidRPr="00A875FF">
                  <w:rPr>
                    <w:b/>
                    <w:color w:val="000000" w:themeColor="text1"/>
                    <w:szCs w:val="22"/>
                  </w:rPr>
                  <w:t>.</w:t>
                </w:r>
              </w:sdtContent>
            </w:sdt>
            <w:r w:rsidR="002B6CA8" w:rsidRPr="00A875FF">
              <w:rPr>
                <w:b/>
                <w:color w:val="A6A6A6" w:themeColor="background1" w:themeShade="A6"/>
                <w:szCs w:val="22"/>
              </w:rPr>
              <w:t xml:space="preserve"> </w:t>
            </w:r>
            <w:r w:rsidR="002B6CA8" w:rsidRPr="00A875FF">
              <w:rPr>
                <w:b/>
                <w:color w:val="A6A6A6" w:themeColor="background1" w:themeShade="A6"/>
                <w:szCs w:val="22"/>
              </w:rPr>
              <w:tab/>
              <w:t>Effect on walking:</w:t>
            </w:r>
            <w:r w:rsidR="002B6CA8" w:rsidRPr="00A875FF">
              <w:rPr>
                <w:b/>
                <w:color w:val="000000" w:themeColor="text1"/>
                <w:szCs w:val="22"/>
              </w:rPr>
              <w:t xml:space="preserve"> </w:t>
            </w:r>
            <w:sdt>
              <w:sdtPr>
                <w:rPr>
                  <w:b/>
                  <w:color w:val="000000" w:themeColor="text1"/>
                  <w:szCs w:val="22"/>
                </w:rPr>
                <w:alias w:val="Effect"/>
                <w:tag w:val="Effect"/>
                <w:id w:val="4205833"/>
                <w:dropDownList>
                  <w:listItem w:displayText="minor" w:value="minor"/>
                  <w:listItem w:displayText="moderate" w:value="moderate"/>
                  <w:listItem w:displayText="major" w:value="major"/>
                  <w:listItem w:displayText="." w:value="."/>
                </w:dropDownList>
              </w:sdtPr>
              <w:sdtEndPr/>
              <w:sdtContent>
                <w:r w:rsidR="002B6CA8" w:rsidRPr="00A875FF">
                  <w:rPr>
                    <w:b/>
                    <w:color w:val="000000" w:themeColor="text1"/>
                    <w:szCs w:val="22"/>
                  </w:rPr>
                  <w:t>.</w:t>
                </w:r>
              </w:sdtContent>
            </w:sdt>
          </w:p>
        </w:tc>
      </w:tr>
    </w:tbl>
    <w:p w:rsidR="0018549C" w:rsidRPr="00A875FF" w:rsidRDefault="0018549C" w:rsidP="0018549C">
      <w:pPr>
        <w:jc w:val="center"/>
        <w:rPr>
          <w:sz w:val="6"/>
          <w:szCs w:val="6"/>
        </w:rPr>
      </w:pPr>
    </w:p>
    <w:tbl>
      <w:tblPr>
        <w:tblW w:w="10230" w:type="dxa"/>
        <w:tblInd w:w="108" w:type="dxa"/>
        <w:tblLook w:val="04A0" w:firstRow="1" w:lastRow="0" w:firstColumn="1" w:lastColumn="0" w:noHBand="0" w:noVBand="1"/>
      </w:tblPr>
      <w:tblGrid>
        <w:gridCol w:w="10230"/>
      </w:tblGrid>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DA086F" w:rsidP="006551E2">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t>Comments:</w:t>
            </w:r>
          </w:p>
          <w:p w:rsidR="00DA086F" w:rsidRPr="00A875FF" w:rsidRDefault="00DA086F" w:rsidP="006551E2">
            <w:pPr>
              <w:tabs>
                <w:tab w:val="left" w:pos="318"/>
              </w:tabs>
              <w:spacing w:after="60"/>
              <w:ind w:left="5279" w:hanging="5279"/>
            </w:pPr>
            <w:r w:rsidRPr="00A875FF">
              <w:rPr>
                <w:sz w:val="24"/>
              </w:rPr>
              <w:t>a.</w:t>
            </w:r>
            <w:r w:rsidRPr="00A875FF">
              <w:rPr>
                <w:sz w:val="24"/>
              </w:rPr>
              <w:tab/>
            </w:r>
          </w:p>
        </w:tc>
      </w:tr>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DA086F" w:rsidP="006551E2">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t>left</w:t>
            </w:r>
            <w:r w:rsidRPr="00A875FF">
              <w:rPr>
                <w:b/>
                <w:color w:val="A6A6A6" w:themeColor="background1" w:themeShade="A6"/>
              </w:rPr>
              <w:tab/>
              <w:t>right</w:t>
            </w:r>
            <w:r w:rsidRPr="00A875FF">
              <w:rPr>
                <w:b/>
                <w:color w:val="A6A6A6" w:themeColor="background1" w:themeShade="A6"/>
              </w:rPr>
              <w:tab/>
              <w:t>Comments:</w:t>
            </w:r>
            <w:r w:rsidRPr="00A875FF">
              <w:rPr>
                <w:b/>
                <w:color w:val="A6A6A6" w:themeColor="background1" w:themeShade="A6"/>
              </w:rPr>
              <w:tab/>
            </w:r>
          </w:p>
          <w:p w:rsidR="00DA086F" w:rsidRPr="00A875FF" w:rsidRDefault="00DA086F" w:rsidP="006551E2">
            <w:pPr>
              <w:tabs>
                <w:tab w:val="left" w:pos="3153"/>
                <w:tab w:val="left" w:pos="4003"/>
                <w:tab w:val="left" w:pos="4032"/>
              </w:tabs>
              <w:spacing w:after="60"/>
              <w:ind w:left="5279" w:hanging="5279"/>
              <w:rPr>
                <w:color w:val="000000" w:themeColor="text1"/>
              </w:rPr>
            </w:pPr>
          </w:p>
        </w:tc>
      </w:tr>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2B6CA8" w:rsidP="007C5931">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BFBFBF" w:themeColor="background1" w:themeShade="BF"/>
              </w:rPr>
              <w:t>:</w:t>
            </w:r>
            <w:r w:rsidRPr="00A875FF">
              <w:rPr>
                <w:b/>
                <w:color w:val="000000" w:themeColor="text1"/>
              </w:rPr>
              <w:tab/>
            </w:r>
            <w:r w:rsidRPr="00A875FF">
              <w:rPr>
                <w:b/>
                <w:color w:val="000000" w:themeColor="text1"/>
                <w:sz w:val="28"/>
                <w:szCs w:val="28"/>
              </w:rPr>
              <w:tab/>
            </w:r>
            <w:r w:rsidRPr="00A875FF">
              <w:rPr>
                <w:b/>
                <w:color w:val="A6A6A6" w:themeColor="background1" w:themeShade="A6"/>
                <w:szCs w:val="22"/>
              </w:rPr>
              <w:t xml:space="preserve">Evidence: </w:t>
            </w:r>
            <w:sdt>
              <w:sdtPr>
                <w:rPr>
                  <w:b/>
                  <w:color w:val="000000" w:themeColor="text1"/>
                  <w:szCs w:val="22"/>
                </w:rPr>
                <w:id w:val="4205862"/>
                <w:dropDownList>
                  <w:listItem w:displayText="clear" w:value="clear"/>
                  <w:listItem w:displayText="probable" w:value="probable"/>
                  <w:listItem w:displayText="possible" w:value="possible"/>
                  <w:listItem w:displayText="." w:value="."/>
                </w:dropDownList>
              </w:sdtPr>
              <w:sdtEndPr/>
              <w:sdtContent>
                <w:r w:rsidRPr="00A875FF">
                  <w:rPr>
                    <w:b/>
                    <w:color w:val="000000" w:themeColor="text1"/>
                    <w:szCs w:val="22"/>
                  </w:rPr>
                  <w:t>.</w:t>
                </w:r>
              </w:sdtContent>
            </w:sdt>
            <w:r w:rsidRPr="00A875FF">
              <w:rPr>
                <w:b/>
                <w:color w:val="A6A6A6" w:themeColor="background1" w:themeShade="A6"/>
                <w:szCs w:val="22"/>
              </w:rPr>
              <w:t xml:space="preserve"> </w:t>
            </w:r>
            <w:r w:rsidRPr="00A875FF">
              <w:rPr>
                <w:b/>
                <w:color w:val="A6A6A6" w:themeColor="background1" w:themeShade="A6"/>
                <w:szCs w:val="22"/>
              </w:rPr>
              <w:tab/>
              <w:t>Effect on walking:</w:t>
            </w:r>
            <w:r w:rsidRPr="00A875FF">
              <w:rPr>
                <w:b/>
                <w:color w:val="000000" w:themeColor="text1"/>
                <w:szCs w:val="22"/>
              </w:rPr>
              <w:t xml:space="preserve"> </w:t>
            </w:r>
            <w:sdt>
              <w:sdtPr>
                <w:rPr>
                  <w:b/>
                  <w:color w:val="000000" w:themeColor="text1"/>
                  <w:szCs w:val="22"/>
                </w:rPr>
                <w:alias w:val="Effect"/>
                <w:tag w:val="Effect"/>
                <w:id w:val="4205863"/>
                <w:dropDownList>
                  <w:listItem w:displayText="minor" w:value="minor"/>
                  <w:listItem w:displayText="moderate" w:value="moderate"/>
                  <w:listItem w:displayText="major" w:value="major"/>
                  <w:listItem w:displayText="." w:value="."/>
                </w:dropDownList>
              </w:sdtPr>
              <w:sdtEndPr/>
              <w:sdtContent>
                <w:r w:rsidRPr="00A875FF">
                  <w:rPr>
                    <w:b/>
                    <w:color w:val="000000" w:themeColor="text1"/>
                    <w:szCs w:val="22"/>
                  </w:rPr>
                  <w:t>.</w:t>
                </w:r>
              </w:sdtContent>
            </w:sdt>
          </w:p>
        </w:tc>
      </w:tr>
    </w:tbl>
    <w:p w:rsidR="00DA086F" w:rsidRPr="00A875FF" w:rsidRDefault="00DA086F" w:rsidP="0018549C">
      <w:pPr>
        <w:jc w:val="center"/>
        <w:rPr>
          <w:sz w:val="6"/>
          <w:szCs w:val="6"/>
        </w:rPr>
      </w:pPr>
    </w:p>
    <w:tbl>
      <w:tblPr>
        <w:tblW w:w="10230" w:type="dxa"/>
        <w:tblInd w:w="108" w:type="dxa"/>
        <w:tblLook w:val="04A0" w:firstRow="1" w:lastRow="0" w:firstColumn="1" w:lastColumn="0" w:noHBand="0" w:noVBand="1"/>
      </w:tblPr>
      <w:tblGrid>
        <w:gridCol w:w="10230"/>
      </w:tblGrid>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DA086F" w:rsidP="006551E2">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t>Comments:</w:t>
            </w:r>
          </w:p>
          <w:p w:rsidR="00DA086F" w:rsidRPr="00A875FF" w:rsidRDefault="00DA086F" w:rsidP="006551E2">
            <w:pPr>
              <w:tabs>
                <w:tab w:val="left" w:pos="318"/>
              </w:tabs>
              <w:spacing w:after="60"/>
              <w:ind w:left="5279" w:hanging="5279"/>
            </w:pPr>
            <w:r w:rsidRPr="00A875FF">
              <w:rPr>
                <w:sz w:val="24"/>
              </w:rPr>
              <w:t>a.</w:t>
            </w:r>
            <w:r w:rsidRPr="00A875FF">
              <w:rPr>
                <w:sz w:val="24"/>
              </w:rPr>
              <w:tab/>
            </w:r>
          </w:p>
        </w:tc>
      </w:tr>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DA086F" w:rsidP="006551E2">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t>left</w:t>
            </w:r>
            <w:r w:rsidRPr="00A875FF">
              <w:rPr>
                <w:b/>
                <w:color w:val="A6A6A6" w:themeColor="background1" w:themeShade="A6"/>
              </w:rPr>
              <w:tab/>
              <w:t>right</w:t>
            </w:r>
            <w:r w:rsidRPr="00A875FF">
              <w:rPr>
                <w:b/>
                <w:color w:val="A6A6A6" w:themeColor="background1" w:themeShade="A6"/>
              </w:rPr>
              <w:tab/>
              <w:t>Comments:</w:t>
            </w:r>
            <w:r w:rsidRPr="00A875FF">
              <w:rPr>
                <w:b/>
                <w:color w:val="A6A6A6" w:themeColor="background1" w:themeShade="A6"/>
              </w:rPr>
              <w:tab/>
            </w:r>
          </w:p>
          <w:p w:rsidR="00DA086F" w:rsidRPr="00A875FF" w:rsidRDefault="00DA086F" w:rsidP="006551E2">
            <w:pPr>
              <w:tabs>
                <w:tab w:val="left" w:pos="3153"/>
                <w:tab w:val="left" w:pos="4003"/>
                <w:tab w:val="left" w:pos="4032"/>
              </w:tabs>
              <w:spacing w:after="60"/>
              <w:ind w:left="5279" w:hanging="5279"/>
              <w:rPr>
                <w:color w:val="000000" w:themeColor="text1"/>
              </w:rPr>
            </w:pPr>
          </w:p>
        </w:tc>
      </w:tr>
      <w:tr w:rsidR="00DA086F" w:rsidRPr="00A875FF" w:rsidTr="006551E2">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DA086F" w:rsidRPr="00A875FF" w:rsidRDefault="00DA086F" w:rsidP="007C5931">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000000" w:themeColor="text1"/>
              </w:rPr>
              <w:tab/>
            </w:r>
            <w:r w:rsidRPr="00A875FF">
              <w:rPr>
                <w:b/>
                <w:color w:val="000000" w:themeColor="text1"/>
                <w:sz w:val="28"/>
                <w:szCs w:val="28"/>
              </w:rPr>
              <w:tab/>
            </w:r>
            <w:r w:rsidRPr="00A875FF">
              <w:rPr>
                <w:b/>
                <w:color w:val="A6A6A6" w:themeColor="background1" w:themeShade="A6"/>
                <w:szCs w:val="22"/>
              </w:rPr>
              <w:t xml:space="preserve">Evidence: </w:t>
            </w:r>
            <w:sdt>
              <w:sdtPr>
                <w:rPr>
                  <w:b/>
                  <w:color w:val="000000" w:themeColor="text1"/>
                  <w:szCs w:val="22"/>
                </w:rPr>
                <w:id w:val="23107079"/>
                <w:dropDownList>
                  <w:listItem w:displayText="clear" w:value="clear"/>
                  <w:listItem w:displayText="probable" w:value="probable"/>
                  <w:listItem w:displayText="possible" w:value="possible"/>
                  <w:listItem w:displayText="." w:value="."/>
                </w:dropDownList>
              </w:sdtPr>
              <w:sdtEndPr/>
              <w:sdtContent>
                <w:r w:rsidRPr="00A875FF">
                  <w:rPr>
                    <w:b/>
                    <w:color w:val="000000" w:themeColor="text1"/>
                    <w:szCs w:val="22"/>
                  </w:rPr>
                  <w:t>.</w:t>
                </w:r>
              </w:sdtContent>
            </w:sdt>
            <w:r w:rsidR="002B6CA8" w:rsidRPr="00A875FF">
              <w:rPr>
                <w:b/>
                <w:color w:val="000000" w:themeColor="text1"/>
                <w:szCs w:val="22"/>
              </w:rPr>
              <w:tab/>
            </w:r>
            <w:r w:rsidR="002B6CA8" w:rsidRPr="00A875FF">
              <w:rPr>
                <w:b/>
                <w:color w:val="A6A6A6" w:themeColor="background1" w:themeShade="A6"/>
                <w:szCs w:val="22"/>
              </w:rPr>
              <w:t>Effect on walking:</w:t>
            </w:r>
            <w:r w:rsidR="002B6CA8" w:rsidRPr="00A875FF">
              <w:rPr>
                <w:b/>
                <w:color w:val="000000" w:themeColor="text1"/>
                <w:szCs w:val="22"/>
              </w:rPr>
              <w:t xml:space="preserve"> </w:t>
            </w:r>
            <w:sdt>
              <w:sdtPr>
                <w:rPr>
                  <w:b/>
                  <w:color w:val="000000" w:themeColor="text1"/>
                  <w:szCs w:val="22"/>
                </w:rPr>
                <w:alias w:val="Effect"/>
                <w:tag w:val="Effect"/>
                <w:id w:val="4205865"/>
                <w:dropDownList>
                  <w:listItem w:displayText="minor" w:value="minor"/>
                  <w:listItem w:displayText="moderate" w:value="moderate"/>
                  <w:listItem w:displayText="major" w:value="major"/>
                  <w:listItem w:displayText="." w:value="."/>
                </w:dropDownList>
              </w:sdtPr>
              <w:sdtEndPr/>
              <w:sdtContent>
                <w:r w:rsidR="002B6CA8" w:rsidRPr="00A875FF">
                  <w:rPr>
                    <w:b/>
                    <w:color w:val="000000" w:themeColor="text1"/>
                    <w:szCs w:val="22"/>
                  </w:rPr>
                  <w:t>.</w:t>
                </w:r>
              </w:sdtContent>
            </w:sdt>
          </w:p>
        </w:tc>
      </w:tr>
    </w:tbl>
    <w:p w:rsidR="00DA086F" w:rsidRPr="00A875FF" w:rsidRDefault="00DA086F" w:rsidP="0018549C">
      <w:pPr>
        <w:jc w:val="center"/>
        <w:rPr>
          <w:sz w:val="6"/>
          <w:szCs w:val="6"/>
        </w:rPr>
      </w:pPr>
    </w:p>
    <w:tbl>
      <w:tblPr>
        <w:tblW w:w="10230" w:type="dxa"/>
        <w:tblInd w:w="108" w:type="dxa"/>
        <w:tblLook w:val="04A0" w:firstRow="1" w:lastRow="0" w:firstColumn="1" w:lastColumn="0" w:noHBand="0" w:noVBand="1"/>
      </w:tblPr>
      <w:tblGrid>
        <w:gridCol w:w="10230"/>
      </w:tblGrid>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t>Comments:</w:t>
            </w:r>
          </w:p>
          <w:p w:rsidR="00CA4F7F" w:rsidRPr="00A875FF" w:rsidRDefault="00CA4F7F" w:rsidP="00782328">
            <w:pPr>
              <w:tabs>
                <w:tab w:val="left" w:pos="318"/>
              </w:tabs>
              <w:spacing w:after="60"/>
              <w:ind w:left="5279" w:hanging="5279"/>
            </w:pPr>
            <w:r w:rsidRPr="00A875FF">
              <w:rPr>
                <w:sz w:val="24"/>
              </w:rPr>
              <w:t>a.</w:t>
            </w:r>
            <w:r w:rsidRPr="00A875FF">
              <w:rPr>
                <w:sz w:val="24"/>
              </w:rPr>
              <w:tab/>
            </w: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t>left</w:t>
            </w:r>
            <w:r w:rsidRPr="00A875FF">
              <w:rPr>
                <w:b/>
                <w:color w:val="A6A6A6" w:themeColor="background1" w:themeShade="A6"/>
              </w:rPr>
              <w:tab/>
              <w:t>right</w:t>
            </w:r>
            <w:r w:rsidRPr="00A875FF">
              <w:rPr>
                <w:b/>
                <w:color w:val="A6A6A6" w:themeColor="background1" w:themeShade="A6"/>
              </w:rPr>
              <w:tab/>
              <w:t>Comments:</w:t>
            </w:r>
            <w:r w:rsidRPr="00A875FF">
              <w:rPr>
                <w:b/>
                <w:color w:val="A6A6A6" w:themeColor="background1" w:themeShade="A6"/>
              </w:rPr>
              <w:tab/>
            </w:r>
          </w:p>
          <w:p w:rsidR="00CA4F7F" w:rsidRPr="00A875FF" w:rsidRDefault="00CA4F7F" w:rsidP="00782328">
            <w:pPr>
              <w:tabs>
                <w:tab w:val="left" w:pos="3153"/>
                <w:tab w:val="left" w:pos="4003"/>
                <w:tab w:val="left" w:pos="4032"/>
              </w:tabs>
              <w:spacing w:after="60"/>
              <w:ind w:left="5279" w:hanging="5279"/>
              <w:rPr>
                <w:color w:val="000000" w:themeColor="text1"/>
              </w:rPr>
            </w:pP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000000" w:themeColor="text1"/>
              </w:rPr>
              <w:tab/>
            </w:r>
            <w:r w:rsidRPr="00A875FF">
              <w:rPr>
                <w:b/>
                <w:color w:val="000000" w:themeColor="text1"/>
                <w:sz w:val="28"/>
                <w:szCs w:val="28"/>
              </w:rPr>
              <w:tab/>
            </w:r>
            <w:r w:rsidRPr="00A875FF">
              <w:rPr>
                <w:b/>
                <w:color w:val="A6A6A6" w:themeColor="background1" w:themeShade="A6"/>
                <w:szCs w:val="22"/>
              </w:rPr>
              <w:t xml:space="preserve">Evidence: </w:t>
            </w:r>
            <w:sdt>
              <w:sdtPr>
                <w:rPr>
                  <w:b/>
                  <w:color w:val="000000" w:themeColor="text1"/>
                  <w:szCs w:val="22"/>
                </w:rPr>
                <w:id w:val="6566438"/>
                <w:dropDownList>
                  <w:listItem w:displayText="clear" w:value="clear"/>
                  <w:listItem w:displayText="probable" w:value="probable"/>
                  <w:listItem w:displayText="possible" w:value="possible"/>
                  <w:listItem w:displayText="." w:value="."/>
                </w:dropDownList>
              </w:sdtPr>
              <w:sdtEndPr/>
              <w:sdtContent>
                <w:r w:rsidRPr="00A875FF">
                  <w:rPr>
                    <w:b/>
                    <w:color w:val="000000" w:themeColor="text1"/>
                    <w:szCs w:val="22"/>
                  </w:rPr>
                  <w:t>.</w:t>
                </w:r>
              </w:sdtContent>
            </w:sdt>
            <w:r w:rsidRPr="00A875FF">
              <w:rPr>
                <w:b/>
                <w:color w:val="000000" w:themeColor="text1"/>
                <w:szCs w:val="22"/>
              </w:rPr>
              <w:tab/>
            </w:r>
            <w:r w:rsidRPr="00A875FF">
              <w:rPr>
                <w:b/>
                <w:color w:val="A6A6A6" w:themeColor="background1" w:themeShade="A6"/>
                <w:szCs w:val="22"/>
              </w:rPr>
              <w:t>Effect on walking:</w:t>
            </w:r>
            <w:r w:rsidRPr="00A875FF">
              <w:rPr>
                <w:b/>
                <w:color w:val="000000" w:themeColor="text1"/>
                <w:szCs w:val="22"/>
              </w:rPr>
              <w:t xml:space="preserve"> </w:t>
            </w:r>
            <w:sdt>
              <w:sdtPr>
                <w:rPr>
                  <w:b/>
                  <w:color w:val="000000" w:themeColor="text1"/>
                  <w:szCs w:val="22"/>
                </w:rPr>
                <w:alias w:val="Effect"/>
                <w:tag w:val="Effect"/>
                <w:id w:val="6566439"/>
                <w:dropDownList>
                  <w:listItem w:displayText="minor" w:value="minor"/>
                  <w:listItem w:displayText="moderate" w:value="moderate"/>
                  <w:listItem w:displayText="major" w:value="major"/>
                  <w:listItem w:displayText="." w:value="."/>
                </w:dropDownList>
              </w:sdtPr>
              <w:sdtEndPr/>
              <w:sdtContent>
                <w:r w:rsidRPr="00A875FF">
                  <w:rPr>
                    <w:b/>
                    <w:color w:val="000000" w:themeColor="text1"/>
                    <w:szCs w:val="22"/>
                  </w:rPr>
                  <w:t>.</w:t>
                </w:r>
              </w:sdtContent>
            </w:sdt>
          </w:p>
        </w:tc>
      </w:tr>
    </w:tbl>
    <w:p w:rsidR="00CA4F7F" w:rsidRPr="00A875FF" w:rsidRDefault="00CA4F7F" w:rsidP="00CA4F7F">
      <w:pPr>
        <w:jc w:val="center"/>
        <w:rPr>
          <w:sz w:val="6"/>
          <w:szCs w:val="6"/>
        </w:rPr>
      </w:pPr>
    </w:p>
    <w:tbl>
      <w:tblPr>
        <w:tblW w:w="10230" w:type="dxa"/>
        <w:tblInd w:w="108" w:type="dxa"/>
        <w:tblLook w:val="04A0" w:firstRow="1" w:lastRow="0" w:firstColumn="1" w:lastColumn="0" w:noHBand="0" w:noVBand="1"/>
      </w:tblPr>
      <w:tblGrid>
        <w:gridCol w:w="10230"/>
      </w:tblGrid>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t>Comments:</w:t>
            </w:r>
          </w:p>
          <w:p w:rsidR="00CA4F7F" w:rsidRPr="00A875FF" w:rsidRDefault="00CA4F7F" w:rsidP="00782328">
            <w:pPr>
              <w:tabs>
                <w:tab w:val="left" w:pos="318"/>
              </w:tabs>
              <w:spacing w:after="60"/>
              <w:ind w:left="5279" w:hanging="5279"/>
            </w:pPr>
            <w:r w:rsidRPr="00A875FF">
              <w:rPr>
                <w:sz w:val="24"/>
              </w:rPr>
              <w:t>a.</w:t>
            </w:r>
            <w:r w:rsidRPr="00A875FF">
              <w:rPr>
                <w:sz w:val="24"/>
              </w:rPr>
              <w:tab/>
            </w: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t>left</w:t>
            </w:r>
            <w:r w:rsidRPr="00A875FF">
              <w:rPr>
                <w:b/>
                <w:color w:val="A6A6A6" w:themeColor="background1" w:themeShade="A6"/>
              </w:rPr>
              <w:tab/>
              <w:t>right</w:t>
            </w:r>
            <w:r w:rsidRPr="00A875FF">
              <w:rPr>
                <w:b/>
                <w:color w:val="A6A6A6" w:themeColor="background1" w:themeShade="A6"/>
              </w:rPr>
              <w:tab/>
              <w:t>Comments:</w:t>
            </w:r>
            <w:r w:rsidRPr="00A875FF">
              <w:rPr>
                <w:b/>
                <w:color w:val="A6A6A6" w:themeColor="background1" w:themeShade="A6"/>
              </w:rPr>
              <w:tab/>
            </w:r>
          </w:p>
          <w:p w:rsidR="00CA4F7F" w:rsidRPr="00A875FF" w:rsidRDefault="00CA4F7F" w:rsidP="00782328">
            <w:pPr>
              <w:tabs>
                <w:tab w:val="left" w:pos="3153"/>
                <w:tab w:val="left" w:pos="4003"/>
                <w:tab w:val="left" w:pos="4032"/>
              </w:tabs>
              <w:spacing w:after="60"/>
              <w:ind w:left="5279" w:hanging="5279"/>
              <w:rPr>
                <w:color w:val="000000" w:themeColor="text1"/>
              </w:rPr>
            </w:pP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000000" w:themeColor="text1"/>
              </w:rPr>
              <w:tab/>
            </w:r>
            <w:r w:rsidRPr="00A875FF">
              <w:rPr>
                <w:b/>
                <w:color w:val="000000" w:themeColor="text1"/>
                <w:sz w:val="28"/>
                <w:szCs w:val="28"/>
              </w:rPr>
              <w:tab/>
            </w:r>
            <w:r w:rsidRPr="00A875FF">
              <w:rPr>
                <w:b/>
                <w:color w:val="A6A6A6" w:themeColor="background1" w:themeShade="A6"/>
                <w:szCs w:val="22"/>
              </w:rPr>
              <w:t xml:space="preserve">Evidence: </w:t>
            </w:r>
            <w:sdt>
              <w:sdtPr>
                <w:rPr>
                  <w:b/>
                  <w:color w:val="000000" w:themeColor="text1"/>
                  <w:szCs w:val="22"/>
                </w:rPr>
                <w:id w:val="6566440"/>
                <w:dropDownList>
                  <w:listItem w:displayText="clear" w:value="clear"/>
                  <w:listItem w:displayText="probable" w:value="probable"/>
                  <w:listItem w:displayText="possible" w:value="possible"/>
                  <w:listItem w:displayText="." w:value="."/>
                </w:dropDownList>
              </w:sdtPr>
              <w:sdtEndPr/>
              <w:sdtContent>
                <w:r w:rsidRPr="00A875FF">
                  <w:rPr>
                    <w:b/>
                    <w:color w:val="000000" w:themeColor="text1"/>
                    <w:szCs w:val="22"/>
                  </w:rPr>
                  <w:t>.</w:t>
                </w:r>
              </w:sdtContent>
            </w:sdt>
            <w:r w:rsidRPr="00A875FF">
              <w:rPr>
                <w:b/>
                <w:color w:val="000000" w:themeColor="text1"/>
                <w:szCs w:val="22"/>
              </w:rPr>
              <w:tab/>
            </w:r>
            <w:r w:rsidRPr="00A875FF">
              <w:rPr>
                <w:b/>
                <w:color w:val="A6A6A6" w:themeColor="background1" w:themeShade="A6"/>
                <w:szCs w:val="22"/>
              </w:rPr>
              <w:t>Effect on walking:</w:t>
            </w:r>
            <w:r w:rsidRPr="00A875FF">
              <w:rPr>
                <w:b/>
                <w:color w:val="000000" w:themeColor="text1"/>
                <w:szCs w:val="22"/>
              </w:rPr>
              <w:t xml:space="preserve"> </w:t>
            </w:r>
            <w:sdt>
              <w:sdtPr>
                <w:rPr>
                  <w:b/>
                  <w:color w:val="000000" w:themeColor="text1"/>
                  <w:szCs w:val="22"/>
                </w:rPr>
                <w:alias w:val="Effect"/>
                <w:tag w:val="Effect"/>
                <w:id w:val="6566441"/>
                <w:dropDownList>
                  <w:listItem w:displayText="minor" w:value="minor"/>
                  <w:listItem w:displayText="moderate" w:value="moderate"/>
                  <w:listItem w:displayText="major" w:value="major"/>
                  <w:listItem w:displayText="." w:value="."/>
                </w:dropDownList>
              </w:sdtPr>
              <w:sdtEndPr/>
              <w:sdtContent>
                <w:r w:rsidRPr="00A875FF">
                  <w:rPr>
                    <w:b/>
                    <w:color w:val="000000" w:themeColor="text1"/>
                    <w:szCs w:val="22"/>
                  </w:rPr>
                  <w:t>.</w:t>
                </w:r>
              </w:sdtContent>
            </w:sdt>
          </w:p>
        </w:tc>
      </w:tr>
    </w:tbl>
    <w:p w:rsidR="00CA4F7F" w:rsidRPr="00A875FF" w:rsidRDefault="00CA4F7F" w:rsidP="00CA4F7F">
      <w:pPr>
        <w:jc w:val="center"/>
        <w:rPr>
          <w:sz w:val="6"/>
          <w:szCs w:val="6"/>
        </w:rPr>
      </w:pPr>
    </w:p>
    <w:tbl>
      <w:tblPr>
        <w:tblW w:w="10230" w:type="dxa"/>
        <w:tblInd w:w="108" w:type="dxa"/>
        <w:tblLook w:val="04A0" w:firstRow="1" w:lastRow="0" w:firstColumn="1" w:lastColumn="0" w:noHBand="0" w:noVBand="1"/>
      </w:tblPr>
      <w:tblGrid>
        <w:gridCol w:w="10230"/>
      </w:tblGrid>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8"/>
              </w:tabs>
              <w:ind w:left="5279" w:hanging="5279"/>
              <w:rPr>
                <w:b/>
                <w:color w:val="A6A6A6" w:themeColor="background1" w:themeShade="A6"/>
              </w:rPr>
            </w:pPr>
            <w:r w:rsidRPr="00A875FF">
              <w:rPr>
                <w:b/>
                <w:color w:val="A6A6A6" w:themeColor="background1" w:themeShade="A6"/>
              </w:rPr>
              <w:t xml:space="preserve">Features:  </w:t>
            </w:r>
            <w:r w:rsidRPr="00A875FF">
              <w:rPr>
                <w:b/>
                <w:color w:val="A6A6A6" w:themeColor="background1" w:themeShade="A6"/>
              </w:rPr>
              <w:tab/>
              <w:t>Comments:</w:t>
            </w:r>
          </w:p>
          <w:p w:rsidR="00CA4F7F" w:rsidRPr="00A875FF" w:rsidRDefault="00CA4F7F" w:rsidP="00782328">
            <w:pPr>
              <w:tabs>
                <w:tab w:val="left" w:pos="318"/>
              </w:tabs>
              <w:spacing w:after="60"/>
              <w:ind w:left="5279" w:hanging="5279"/>
            </w:pPr>
            <w:r w:rsidRPr="00A875FF">
              <w:rPr>
                <w:sz w:val="24"/>
              </w:rPr>
              <w:t>a.</w:t>
            </w:r>
            <w:r w:rsidRPr="00A875FF">
              <w:rPr>
                <w:sz w:val="24"/>
              </w:rPr>
              <w:tab/>
            </w: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3153"/>
                <w:tab w:val="left" w:pos="4003"/>
              </w:tabs>
              <w:spacing w:after="60"/>
              <w:ind w:left="5279" w:hanging="5279"/>
              <w:rPr>
                <w:b/>
                <w:color w:val="A6A6A6" w:themeColor="background1" w:themeShade="A6"/>
              </w:rPr>
            </w:pPr>
            <w:r w:rsidRPr="00A875FF">
              <w:rPr>
                <w:b/>
                <w:color w:val="A6A6A6" w:themeColor="background1" w:themeShade="A6"/>
              </w:rPr>
              <w:t>Supplementary data:</w:t>
            </w:r>
            <w:r w:rsidRPr="00A875FF">
              <w:rPr>
                <w:b/>
                <w:color w:val="A6A6A6" w:themeColor="background1" w:themeShade="A6"/>
              </w:rPr>
              <w:tab/>
              <w:t>left</w:t>
            </w:r>
            <w:r w:rsidRPr="00A875FF">
              <w:rPr>
                <w:b/>
                <w:color w:val="A6A6A6" w:themeColor="background1" w:themeShade="A6"/>
              </w:rPr>
              <w:tab/>
              <w:t>right</w:t>
            </w:r>
            <w:r w:rsidRPr="00A875FF">
              <w:rPr>
                <w:b/>
                <w:color w:val="A6A6A6" w:themeColor="background1" w:themeShade="A6"/>
              </w:rPr>
              <w:tab/>
              <w:t>Comments:</w:t>
            </w:r>
            <w:r w:rsidRPr="00A875FF">
              <w:rPr>
                <w:b/>
                <w:color w:val="A6A6A6" w:themeColor="background1" w:themeShade="A6"/>
              </w:rPr>
              <w:tab/>
            </w:r>
          </w:p>
          <w:p w:rsidR="00CA4F7F" w:rsidRPr="00A875FF" w:rsidRDefault="00CA4F7F" w:rsidP="00782328">
            <w:pPr>
              <w:tabs>
                <w:tab w:val="left" w:pos="3153"/>
                <w:tab w:val="left" w:pos="4003"/>
                <w:tab w:val="left" w:pos="4032"/>
              </w:tabs>
              <w:spacing w:after="60"/>
              <w:ind w:left="5279" w:hanging="5279"/>
              <w:rPr>
                <w:color w:val="000000" w:themeColor="text1"/>
              </w:rPr>
            </w:pPr>
          </w:p>
        </w:tc>
      </w:tr>
      <w:tr w:rsidR="00CA4F7F" w:rsidRPr="00A875FF" w:rsidTr="00782328">
        <w:tc>
          <w:tcPr>
            <w:tcW w:w="10230" w:type="dxa"/>
            <w:tc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tcBorders>
          </w:tcPr>
          <w:p w:rsidR="00CA4F7F" w:rsidRPr="00A875FF" w:rsidRDefault="00CA4F7F" w:rsidP="00782328">
            <w:pPr>
              <w:tabs>
                <w:tab w:val="left" w:pos="5279"/>
                <w:tab w:val="left" w:pos="7405"/>
              </w:tabs>
              <w:spacing w:before="60" w:after="60"/>
              <w:ind w:left="1310" w:hanging="1310"/>
              <w:rPr>
                <w:b/>
                <w:color w:val="A6A6A6" w:themeColor="background1" w:themeShade="A6"/>
              </w:rPr>
            </w:pPr>
            <w:r w:rsidRPr="00A875FF">
              <w:rPr>
                <w:b/>
                <w:color w:val="A6A6A6" w:themeColor="background1" w:themeShade="A6"/>
              </w:rPr>
              <w:t>Impairment:</w:t>
            </w:r>
            <w:r w:rsidRPr="00A875FF">
              <w:rPr>
                <w:b/>
                <w:color w:val="000000" w:themeColor="text1"/>
              </w:rPr>
              <w:tab/>
            </w:r>
            <w:r w:rsidRPr="00A875FF">
              <w:rPr>
                <w:b/>
                <w:color w:val="000000" w:themeColor="text1"/>
                <w:sz w:val="28"/>
                <w:szCs w:val="28"/>
              </w:rPr>
              <w:tab/>
            </w:r>
            <w:r w:rsidRPr="00A875FF">
              <w:rPr>
                <w:b/>
                <w:color w:val="A6A6A6" w:themeColor="background1" w:themeShade="A6"/>
                <w:szCs w:val="22"/>
              </w:rPr>
              <w:t xml:space="preserve">Evidence: </w:t>
            </w:r>
            <w:sdt>
              <w:sdtPr>
                <w:rPr>
                  <w:b/>
                  <w:color w:val="000000" w:themeColor="text1"/>
                  <w:szCs w:val="22"/>
                </w:rPr>
                <w:id w:val="6566442"/>
                <w:dropDownList>
                  <w:listItem w:displayText="clear" w:value="clear"/>
                  <w:listItem w:displayText="probable" w:value="probable"/>
                  <w:listItem w:displayText="possible" w:value="possible"/>
                  <w:listItem w:displayText="." w:value="."/>
                </w:dropDownList>
              </w:sdtPr>
              <w:sdtEndPr/>
              <w:sdtContent>
                <w:r w:rsidRPr="00A875FF">
                  <w:rPr>
                    <w:b/>
                    <w:color w:val="000000" w:themeColor="text1"/>
                    <w:szCs w:val="22"/>
                  </w:rPr>
                  <w:t>.</w:t>
                </w:r>
              </w:sdtContent>
            </w:sdt>
            <w:r w:rsidRPr="00A875FF">
              <w:rPr>
                <w:b/>
                <w:color w:val="000000" w:themeColor="text1"/>
                <w:szCs w:val="22"/>
              </w:rPr>
              <w:tab/>
            </w:r>
            <w:r w:rsidRPr="00A875FF">
              <w:rPr>
                <w:b/>
                <w:color w:val="A6A6A6" w:themeColor="background1" w:themeShade="A6"/>
                <w:szCs w:val="22"/>
              </w:rPr>
              <w:t>Effect on walking:</w:t>
            </w:r>
            <w:r w:rsidRPr="00A875FF">
              <w:rPr>
                <w:b/>
                <w:color w:val="000000" w:themeColor="text1"/>
                <w:szCs w:val="22"/>
              </w:rPr>
              <w:t xml:space="preserve"> </w:t>
            </w:r>
            <w:sdt>
              <w:sdtPr>
                <w:rPr>
                  <w:b/>
                  <w:color w:val="000000" w:themeColor="text1"/>
                  <w:szCs w:val="22"/>
                </w:rPr>
                <w:alias w:val="Effect"/>
                <w:tag w:val="Effect"/>
                <w:id w:val="6566443"/>
                <w:dropDownList>
                  <w:listItem w:displayText="minor" w:value="minor"/>
                  <w:listItem w:displayText="moderate" w:value="moderate"/>
                  <w:listItem w:displayText="major" w:value="major"/>
                  <w:listItem w:displayText="." w:value="."/>
                </w:dropDownList>
              </w:sdtPr>
              <w:sdtEndPr/>
              <w:sdtContent>
                <w:r w:rsidRPr="00A875FF">
                  <w:rPr>
                    <w:b/>
                    <w:color w:val="000000" w:themeColor="text1"/>
                    <w:szCs w:val="22"/>
                  </w:rPr>
                  <w:t>.</w:t>
                </w:r>
              </w:sdtContent>
            </w:sdt>
          </w:p>
        </w:tc>
      </w:tr>
    </w:tbl>
    <w:p w:rsidR="007C5931" w:rsidRPr="00A875FF" w:rsidRDefault="007C5931" w:rsidP="0018549C">
      <w:pPr>
        <w:jc w:val="center"/>
        <w:rPr>
          <w:sz w:val="6"/>
          <w:szCs w:val="6"/>
        </w:rPr>
      </w:pPr>
    </w:p>
    <w:p w:rsidR="00DA086F" w:rsidRPr="00A875FF" w:rsidRDefault="00DA086F">
      <w:pPr>
        <w:rPr>
          <w:b/>
          <w:sz w:val="6"/>
          <w:szCs w:val="6"/>
        </w:rPr>
      </w:pPr>
      <w:r w:rsidRPr="00A875FF">
        <w:rPr>
          <w:b/>
          <w:sz w:val="6"/>
          <w:szCs w:val="6"/>
        </w:rPr>
        <w:br w:type="page"/>
      </w:r>
    </w:p>
    <w:p w:rsidR="00C93D1F" w:rsidRDefault="00D37051" w:rsidP="007D14BF">
      <w:pPr>
        <w:jc w:val="center"/>
        <w:rPr>
          <w:b/>
          <w:sz w:val="28"/>
          <w:szCs w:val="28"/>
        </w:rPr>
      </w:pPr>
      <w:r w:rsidRPr="00A875FF">
        <w:rPr>
          <w:b/>
          <w:sz w:val="28"/>
          <w:szCs w:val="28"/>
        </w:rPr>
        <w:lastRenderedPageBreak/>
        <w:t xml:space="preserve">Joint </w:t>
      </w:r>
      <w:r w:rsidR="00584F78">
        <w:rPr>
          <w:b/>
          <w:sz w:val="28"/>
          <w:szCs w:val="28"/>
        </w:rPr>
        <w:t>Angle Comparison</w:t>
      </w:r>
      <w:r w:rsidR="008851AD">
        <w:rPr>
          <w:b/>
          <w:sz w:val="28"/>
          <w:szCs w:val="28"/>
        </w:rPr>
        <w:t xml:space="preserve"> (</w:t>
      </w:r>
      <w:sdt>
        <w:sdtPr>
          <w:rPr>
            <w:b/>
            <w:color w:val="000000"/>
            <w:sz w:val="28"/>
            <w:szCs w:val="28"/>
          </w:rPr>
          <w:alias w:val="test_condition_pre"/>
          <w:tag w:val="test_condition_pre"/>
          <w:id w:val="-1162922358"/>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1E7EE1" w:rsidRDefault="001E7EE1" w:rsidP="00607AAA">
      <w:pPr>
        <w:jc w:val="center"/>
        <w:rPr>
          <w:color w:val="FF0000"/>
          <w:sz w:val="20"/>
          <w:szCs w:val="28"/>
        </w:rPr>
        <w:sectPr w:rsidR="001E7EE1" w:rsidSect="00284446">
          <w:type w:val="continuous"/>
          <w:pgSz w:w="11906" w:h="16838" w:code="9"/>
          <w:pgMar w:top="1287" w:right="851" w:bottom="992" w:left="851" w:header="227" w:footer="227" w:gutter="0"/>
          <w:cols w:space="720"/>
          <w:docGrid w:linePitch="360"/>
        </w:sectPr>
      </w:pPr>
    </w:p>
    <w:p w:rsidR="001E7EE1" w:rsidRDefault="007E3F91" w:rsidP="00607AAA">
      <w:pPr>
        <w:jc w:val="center"/>
        <w:rPr>
          <w:sz w:val="20"/>
          <w:szCs w:val="28"/>
        </w:rPr>
        <w:sectPr w:rsidR="001E7EE1" w:rsidSect="00284446">
          <w:type w:val="continuous"/>
          <w:pgSz w:w="11906" w:h="16838" w:code="9"/>
          <w:pgMar w:top="1287" w:right="851" w:bottom="992" w:left="851" w:header="284" w:footer="397" w:gutter="0"/>
          <w:cols w:space="720"/>
          <w:docGrid w:linePitch="360"/>
        </w:sectPr>
      </w:pPr>
      <w:r w:rsidRPr="007E3F91">
        <w:rPr>
          <w:color w:val="FF0000"/>
          <w:sz w:val="20"/>
          <w:szCs w:val="28"/>
        </w:rPr>
        <w:t>Left  –</w:t>
      </w:r>
      <w:r w:rsidRPr="007E3F91">
        <w:rPr>
          <w:sz w:val="20"/>
          <w:szCs w:val="28"/>
        </w:rPr>
        <w:t xml:space="preserve"> </w:t>
      </w:r>
      <w:r>
        <w:rPr>
          <w:sz w:val="20"/>
          <w:szCs w:val="28"/>
        </w:rPr>
        <w:t xml:space="preserve"> </w:t>
      </w:r>
      <w:r w:rsidRPr="007E3F91">
        <w:rPr>
          <w:sz w:val="20"/>
          <w:szCs w:val="28"/>
        </w:rPr>
        <w:t xml:space="preserve"> </w:t>
      </w:r>
      <w:r w:rsidRPr="007E3F91">
        <w:rPr>
          <w:color w:val="4F81BD" w:themeColor="accent1"/>
          <w:sz w:val="20"/>
          <w:szCs w:val="28"/>
        </w:rPr>
        <w:t>Right  –</w:t>
      </w:r>
      <w:r w:rsidRPr="007E3F91">
        <w:rPr>
          <w:sz w:val="20"/>
          <w:szCs w:val="28"/>
        </w:rPr>
        <w:t xml:space="preserve">  </w:t>
      </w:r>
      <w:r w:rsidR="001E7EE1">
        <w:rPr>
          <w:sz w:val="20"/>
          <w:szCs w:val="28"/>
        </w:rPr>
        <w:t xml:space="preserve"> </w:t>
      </w:r>
    </w:p>
    <w:p w:rsidR="007E3F91" w:rsidRPr="00607AAA" w:rsidRDefault="00935ACD" w:rsidP="00607AAA">
      <w:pPr>
        <w:jc w:val="center"/>
        <w:rPr>
          <w:color w:val="4F81BD" w:themeColor="accent1"/>
          <w:sz w:val="20"/>
          <w:szCs w:val="28"/>
        </w:rPr>
      </w:pPr>
      <w:r>
        <w:rPr>
          <w:color w:val="FF0000"/>
          <w:sz w:val="20"/>
          <w:szCs w:val="28"/>
        </w:rPr>
        <w:t xml:space="preserve">Left </w:t>
      </w:r>
      <w:r w:rsidRPr="00607AAA">
        <w:rPr>
          <w:color w:val="FF0000"/>
          <w:sz w:val="20"/>
          <w:szCs w:val="28"/>
        </w:rPr>
        <w:t>1</w:t>
      </w:r>
      <w:r w:rsidRPr="00607AAA">
        <w:rPr>
          <w:color w:val="FF0000"/>
          <w:sz w:val="20"/>
          <w:szCs w:val="28"/>
          <w:vertAlign w:val="superscript"/>
        </w:rPr>
        <w:t>st</w:t>
      </w:r>
      <w:r w:rsidRPr="00607AAA">
        <w:rPr>
          <w:color w:val="FF0000"/>
          <w:sz w:val="20"/>
          <w:szCs w:val="28"/>
        </w:rPr>
        <w:t xml:space="preserve"> visit …</w:t>
      </w:r>
      <w:r w:rsidR="00FF0305">
        <w:rPr>
          <w:color w:val="FF0000"/>
          <w:sz w:val="20"/>
          <w:szCs w:val="28"/>
        </w:rPr>
        <w:t xml:space="preserve"> </w:t>
      </w:r>
      <w:r>
        <w:rPr>
          <w:color w:val="FF0000"/>
          <w:sz w:val="20"/>
          <w:szCs w:val="28"/>
        </w:rPr>
        <w:t>Left</w:t>
      </w:r>
      <w:r w:rsidRPr="00607AAA">
        <w:rPr>
          <w:color w:val="FF0000"/>
          <w:sz w:val="20"/>
          <w:szCs w:val="28"/>
        </w:rPr>
        <w:t xml:space="preserve"> </w:t>
      </w:r>
      <w:r w:rsidR="00607AAA" w:rsidRPr="00607AAA">
        <w:rPr>
          <w:color w:val="FF0000"/>
          <w:sz w:val="20"/>
          <w:szCs w:val="28"/>
        </w:rPr>
        <w:t>2</w:t>
      </w:r>
      <w:r w:rsidR="00607AAA" w:rsidRPr="00607AAA">
        <w:rPr>
          <w:color w:val="FF0000"/>
          <w:sz w:val="20"/>
          <w:szCs w:val="28"/>
          <w:vertAlign w:val="superscript"/>
        </w:rPr>
        <w:t>nd</w:t>
      </w:r>
      <w:r w:rsidR="00607AAA" w:rsidRPr="00607AAA">
        <w:rPr>
          <w:color w:val="FF0000"/>
          <w:sz w:val="20"/>
          <w:szCs w:val="28"/>
        </w:rPr>
        <w:t xml:space="preserve"> visit</w:t>
      </w:r>
      <w:r w:rsidR="007E3F91" w:rsidRPr="00607AAA">
        <w:rPr>
          <w:color w:val="FF0000"/>
          <w:sz w:val="20"/>
          <w:szCs w:val="28"/>
        </w:rPr>
        <w:t xml:space="preserve"> –</w:t>
      </w:r>
      <w:r w:rsidR="007E3F91">
        <w:rPr>
          <w:sz w:val="20"/>
          <w:szCs w:val="28"/>
        </w:rPr>
        <w:t xml:space="preserve"> </w:t>
      </w:r>
      <w:r w:rsidR="00607AAA">
        <w:rPr>
          <w:sz w:val="20"/>
          <w:szCs w:val="28"/>
        </w:rPr>
        <w:t xml:space="preserve"> </w:t>
      </w:r>
      <w:r w:rsidR="00607AAA" w:rsidRPr="00607AAA">
        <w:rPr>
          <w:color w:val="4F81BD" w:themeColor="accent1"/>
          <w:sz w:val="20"/>
          <w:szCs w:val="28"/>
        </w:rPr>
        <w:t>Right 1</w:t>
      </w:r>
      <w:r w:rsidR="00607AAA" w:rsidRPr="00607AAA">
        <w:rPr>
          <w:color w:val="4F81BD" w:themeColor="accent1"/>
          <w:sz w:val="20"/>
          <w:szCs w:val="28"/>
          <w:vertAlign w:val="superscript"/>
        </w:rPr>
        <w:t>st</w:t>
      </w:r>
      <w:r w:rsidR="00607AAA" w:rsidRPr="00607AAA">
        <w:rPr>
          <w:color w:val="4F81BD" w:themeColor="accent1"/>
          <w:sz w:val="20"/>
          <w:szCs w:val="28"/>
        </w:rPr>
        <w:t xml:space="preserve"> visit … Right 2</w:t>
      </w:r>
      <w:r w:rsidR="00607AAA" w:rsidRPr="00607AAA">
        <w:rPr>
          <w:color w:val="4F81BD" w:themeColor="accent1"/>
          <w:sz w:val="20"/>
          <w:szCs w:val="28"/>
          <w:vertAlign w:val="superscript"/>
        </w:rPr>
        <w:t>nd</w:t>
      </w:r>
      <w:r w:rsidR="00607AAA" w:rsidRPr="00607AAA">
        <w:rPr>
          <w:color w:val="4F81BD" w:themeColor="accent1"/>
          <w:sz w:val="20"/>
          <w:szCs w:val="28"/>
        </w:rPr>
        <w:t xml:space="preserve"> visit – </w:t>
      </w:r>
    </w:p>
    <w:p w:rsidR="001E7EE1" w:rsidRDefault="001E7EE1" w:rsidP="0029115F">
      <w:pPr>
        <w:keepNext/>
        <w:ind w:left="113" w:right="113"/>
        <w:jc w:val="center"/>
        <w:rPr>
          <w:rFonts w:ascii="Franklin Gothic Book" w:hAnsi="Franklin Gothic Book"/>
          <w:lang w:val="en-US"/>
        </w:rPr>
        <w:sectPr w:rsidR="001E7EE1" w:rsidSect="00284446">
          <w:type w:val="continuous"/>
          <w:pgSz w:w="11906" w:h="16838" w:code="9"/>
          <w:pgMar w:top="1287" w:right="851" w:bottom="992" w:left="851" w:header="284" w:footer="397" w:gutter="0"/>
          <w:cols w:space="720"/>
          <w:docGrid w:linePitch="360"/>
        </w:sectPr>
      </w:pP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9115F" w:rsidRPr="00A875FF" w:rsidTr="00607AAA">
        <w:trPr>
          <w:cantSplit/>
          <w:trHeight w:hRule="exact" w:val="170"/>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495" w:type="dxa"/>
          </w:tcPr>
          <w:p w:rsidR="0029115F" w:rsidRPr="00A875FF" w:rsidRDefault="0029115F" w:rsidP="0029115F">
            <w:pPr>
              <w:keepNext/>
              <w:jc w:val="center"/>
              <w:rPr>
                <w:rFonts w:ascii="Franklin Gothic Book" w:hAnsi="Franklin Gothic Book"/>
                <w:sz w:val="18"/>
                <w:szCs w:val="18"/>
              </w:rPr>
            </w:pPr>
          </w:p>
        </w:tc>
        <w:tc>
          <w:tcPr>
            <w:tcW w:w="2805" w:type="dxa"/>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Pelvic Anterior Tilt</w:t>
            </w:r>
          </w:p>
        </w:tc>
        <w:tc>
          <w:tcPr>
            <w:tcW w:w="597" w:type="dxa"/>
          </w:tcPr>
          <w:p w:rsidR="0029115F" w:rsidRPr="00A875FF" w:rsidRDefault="0029115F" w:rsidP="0029115F">
            <w:pPr>
              <w:keepNext/>
              <w:jc w:val="center"/>
              <w:rPr>
                <w:rFonts w:ascii="Franklin Gothic Book" w:hAnsi="Franklin Gothic Book"/>
                <w:sz w:val="18"/>
                <w:szCs w:val="18"/>
              </w:rPr>
            </w:pPr>
          </w:p>
        </w:tc>
        <w:tc>
          <w:tcPr>
            <w:tcW w:w="2703" w:type="dxa"/>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29115F" w:rsidRPr="00A875FF" w:rsidRDefault="0029115F" w:rsidP="0029115F">
            <w:pPr>
              <w:keepNext/>
              <w:jc w:val="center"/>
              <w:rPr>
                <w:rFonts w:ascii="Franklin Gothic Book" w:hAnsi="Franklin Gothic Book"/>
                <w:sz w:val="18"/>
                <w:szCs w:val="18"/>
              </w:rPr>
            </w:pPr>
          </w:p>
        </w:tc>
        <w:tc>
          <w:tcPr>
            <w:tcW w:w="2781" w:type="dxa"/>
            <w:gridSpan w:val="2"/>
          </w:tcPr>
          <w:p w:rsidR="0029115F" w:rsidRPr="00A875FF" w:rsidRDefault="0029115F" w:rsidP="0029115F">
            <w:pPr>
              <w:keepNext/>
              <w:jc w:val="center"/>
              <w:rPr>
                <w:rFonts w:ascii="Franklin Gothic Book" w:hAnsi="Franklin Gothic Book"/>
                <w:sz w:val="18"/>
                <w:szCs w:val="18"/>
              </w:rPr>
            </w:pPr>
            <w:r w:rsidRPr="00A875FF">
              <w:rPr>
                <w:rFonts w:ascii="Franklin Gothic Book" w:hAnsi="Franklin Gothic Book"/>
                <w:sz w:val="18"/>
                <w:szCs w:val="18"/>
              </w:rPr>
              <w:t xml:space="preserve"> </w:t>
            </w:r>
            <w:r w:rsidR="00716229">
              <w:rPr>
                <w:rFonts w:ascii="Franklin Gothic Book" w:hAnsi="Franklin Gothic Book"/>
                <w:sz w:val="18"/>
                <w:szCs w:val="18"/>
              </w:rPr>
              <w:t>Pelvic Int. Rotation</w:t>
            </w:r>
          </w:p>
        </w:tc>
      </w:tr>
      <w:tr w:rsidR="0029115F" w:rsidRPr="00A875FF" w:rsidTr="00607AAA">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Pelvic_Angles_X_MEAN"/>
            <w:tag w:val="$Pelvic_Angles_X_MEAN"/>
            <w:id w:val="1279688967"/>
            <w:picture/>
          </w:sdtPr>
          <w:sdtEndPr/>
          <w:sdtContent>
            <w:tc>
              <w:tcPr>
                <w:tcW w:w="3300" w:type="dxa"/>
                <w:gridSpan w:val="2"/>
              </w:tcPr>
              <w:p w:rsidR="0029115F" w:rsidRPr="00A875FF" w:rsidRDefault="00FA7FA5" w:rsidP="0029115F">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0D7CDBE" wp14:editId="01FCDF20">
                      <wp:extent cx="2030400" cy="1396800"/>
                      <wp:effectExtent l="0" t="0" r="0" b="0"/>
                      <wp:docPr id="3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Pelvic_Angles_Y_MEAN"/>
            <w:tag w:val="$Pelvic_Angles_Y_MEAN"/>
            <w:id w:val="1843047301"/>
            <w:picture/>
          </w:sdtPr>
          <w:sdtEndPr/>
          <w:sdtContent>
            <w:tc>
              <w:tcPr>
                <w:tcW w:w="3300" w:type="dxa"/>
                <w:gridSpan w:val="2"/>
              </w:tcPr>
              <w:p w:rsidR="0029115F" w:rsidRPr="00A875FF" w:rsidRDefault="009A7040" w:rsidP="0029115F">
                <w:pPr>
                  <w:keepNext/>
                  <w:rPr>
                    <w:rFonts w:ascii="Franklin Gothic Book" w:hAnsi="Franklin Gothic Book"/>
                  </w:rPr>
                </w:pPr>
                <w:r>
                  <w:rPr>
                    <w:rFonts w:ascii="Franklin Gothic Book" w:hAnsi="Franklin Gothic Book"/>
                    <w:noProof/>
                    <w:lang w:val="en-US" w:eastAsia="en-US"/>
                  </w:rPr>
                  <w:drawing>
                    <wp:inline distT="0" distB="0" distL="0" distR="0" wp14:anchorId="5D086DB8" wp14:editId="2766144C">
                      <wp:extent cx="2030400" cy="1396800"/>
                      <wp:effectExtent l="0" t="0" r="0" b="0"/>
                      <wp:docPr id="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Pelvic_Angles_Z_MEAN"/>
            <w:tag w:val="$Pelvic_Angles_Z_MEAN"/>
            <w:id w:val="2058968257"/>
            <w:picture/>
          </w:sdtPr>
          <w:sdtEndPr/>
          <w:sdtContent>
            <w:tc>
              <w:tcPr>
                <w:tcW w:w="3300" w:type="dxa"/>
                <w:gridSpan w:val="2"/>
              </w:tcPr>
              <w:p w:rsidR="0029115F" w:rsidRPr="00A875FF" w:rsidRDefault="009A7040" w:rsidP="0029115F">
                <w:pPr>
                  <w:keepNext/>
                  <w:rPr>
                    <w:rFonts w:ascii="Franklin Gothic Book" w:hAnsi="Franklin Gothic Book"/>
                  </w:rPr>
                </w:pPr>
                <w:r>
                  <w:rPr>
                    <w:rFonts w:ascii="Franklin Gothic Book" w:hAnsi="Franklin Gothic Book"/>
                    <w:noProof/>
                    <w:lang w:val="en-US" w:eastAsia="en-US"/>
                  </w:rPr>
                  <w:drawing>
                    <wp:inline distT="0" distB="0" distL="0" distR="0" wp14:anchorId="12257A09" wp14:editId="42C75741">
                      <wp:extent cx="2030400" cy="1396800"/>
                      <wp:effectExtent l="0" t="0" r="0" b="0"/>
                      <wp:docPr id="3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9115F" w:rsidRPr="00A875FF" w:rsidTr="00607AAA">
        <w:trPr>
          <w:cantSplit/>
          <w:trHeight w:hRule="exact" w:val="57"/>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38" w:type="dxa"/>
            <w:gridSpan w:val="3"/>
          </w:tcPr>
          <w:p w:rsidR="0029115F" w:rsidRPr="00A875FF" w:rsidRDefault="0029115F" w:rsidP="0029115F">
            <w:pPr>
              <w:keepNext/>
              <w:jc w:val="center"/>
              <w:rPr>
                <w:rFonts w:ascii="Franklin Gothic Book" w:hAnsi="Franklin Gothic Book"/>
                <w:sz w:val="18"/>
                <w:szCs w:val="18"/>
              </w:rPr>
            </w:pPr>
          </w:p>
        </w:tc>
      </w:tr>
      <w:tr w:rsidR="0029115F" w:rsidRPr="00A875FF" w:rsidTr="00607AAA">
        <w:trPr>
          <w:cantSplit/>
          <w:trHeight w:hRule="exact" w:val="170"/>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495" w:type="dxa"/>
          </w:tcPr>
          <w:p w:rsidR="0029115F" w:rsidRPr="00A875FF" w:rsidRDefault="0029115F" w:rsidP="0029115F">
            <w:pPr>
              <w:keepNext/>
              <w:jc w:val="center"/>
              <w:rPr>
                <w:rFonts w:ascii="Franklin Gothic Book" w:hAnsi="Franklin Gothic Book"/>
                <w:sz w:val="18"/>
                <w:szCs w:val="18"/>
              </w:rPr>
            </w:pPr>
          </w:p>
        </w:tc>
        <w:tc>
          <w:tcPr>
            <w:tcW w:w="2805" w:type="dxa"/>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Hip Flexion</w:t>
            </w:r>
          </w:p>
        </w:tc>
        <w:tc>
          <w:tcPr>
            <w:tcW w:w="597" w:type="dxa"/>
          </w:tcPr>
          <w:p w:rsidR="0029115F" w:rsidRPr="00A875FF" w:rsidRDefault="0029115F" w:rsidP="0029115F">
            <w:pPr>
              <w:keepNext/>
              <w:jc w:val="center"/>
              <w:rPr>
                <w:rFonts w:ascii="Franklin Gothic Book" w:hAnsi="Franklin Gothic Book"/>
                <w:sz w:val="18"/>
                <w:szCs w:val="18"/>
              </w:rPr>
            </w:pPr>
          </w:p>
        </w:tc>
        <w:tc>
          <w:tcPr>
            <w:tcW w:w="2703" w:type="dxa"/>
          </w:tcPr>
          <w:p w:rsidR="0029115F" w:rsidRPr="00A875FF" w:rsidRDefault="0029115F" w:rsidP="0029115F">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29115F" w:rsidRPr="00A875FF" w:rsidRDefault="0029115F" w:rsidP="0029115F">
            <w:pPr>
              <w:keepNext/>
              <w:jc w:val="center"/>
              <w:rPr>
                <w:rFonts w:ascii="Franklin Gothic Book" w:hAnsi="Franklin Gothic Book"/>
                <w:sz w:val="18"/>
                <w:szCs w:val="18"/>
              </w:rPr>
            </w:pPr>
          </w:p>
        </w:tc>
        <w:tc>
          <w:tcPr>
            <w:tcW w:w="2781" w:type="dxa"/>
            <w:gridSpan w:val="2"/>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Hip Int. Rotation</w:t>
            </w:r>
          </w:p>
        </w:tc>
      </w:tr>
      <w:tr w:rsidR="0029115F" w:rsidRPr="00A875FF" w:rsidTr="00607AAA">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Hip_Angles_X_MEAN"/>
            <w:tag w:val="$Hip_Angles_X_MEAN"/>
            <w:id w:val="1132599575"/>
            <w:picture/>
          </w:sdtPr>
          <w:sdtEndPr/>
          <w:sdtContent>
            <w:tc>
              <w:tcPr>
                <w:tcW w:w="3300" w:type="dxa"/>
                <w:gridSpan w:val="2"/>
              </w:tcPr>
              <w:p w:rsidR="0029115F" w:rsidRPr="00A875FF" w:rsidRDefault="00F817F6" w:rsidP="0029115F">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46B23FD" wp14:editId="4D5096C6">
                      <wp:extent cx="2030400" cy="1396800"/>
                      <wp:effectExtent l="0" t="0" r="0" b="0"/>
                      <wp:docPr id="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Angles_Y_MEAN"/>
            <w:tag w:val="$Hip_Angles_Y_MEAN"/>
            <w:id w:val="897628457"/>
            <w:picture/>
          </w:sdtPr>
          <w:sdtEndPr/>
          <w:sdtContent>
            <w:tc>
              <w:tcPr>
                <w:tcW w:w="3300" w:type="dxa"/>
                <w:gridSpan w:val="2"/>
              </w:tcPr>
              <w:p w:rsidR="0029115F" w:rsidRPr="00A875FF" w:rsidRDefault="00F817F6" w:rsidP="0029115F">
                <w:pPr>
                  <w:keepNext/>
                  <w:rPr>
                    <w:rFonts w:ascii="Franklin Gothic Book" w:hAnsi="Franklin Gothic Book"/>
                  </w:rPr>
                </w:pPr>
                <w:r>
                  <w:rPr>
                    <w:rFonts w:ascii="Franklin Gothic Book" w:hAnsi="Franklin Gothic Book"/>
                    <w:noProof/>
                    <w:lang w:val="en-US" w:eastAsia="en-US"/>
                  </w:rPr>
                  <w:drawing>
                    <wp:inline distT="0" distB="0" distL="0" distR="0" wp14:anchorId="27B4F921" wp14:editId="64C6409A">
                      <wp:extent cx="2030400" cy="1396800"/>
                      <wp:effectExtent l="0" t="0" r="0" b="0"/>
                      <wp:docPr id="3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Angles_Z_MEAN"/>
            <w:tag w:val="$Hip_Angles_Z_MEAN"/>
            <w:id w:val="1973860682"/>
            <w:picture/>
          </w:sdtPr>
          <w:sdtEndPr/>
          <w:sdtContent>
            <w:tc>
              <w:tcPr>
                <w:tcW w:w="3300" w:type="dxa"/>
                <w:gridSpan w:val="2"/>
              </w:tcPr>
              <w:p w:rsidR="0029115F" w:rsidRPr="00A875FF" w:rsidRDefault="00F817F6" w:rsidP="0029115F">
                <w:pPr>
                  <w:keepNext/>
                  <w:rPr>
                    <w:rFonts w:ascii="Franklin Gothic Book" w:hAnsi="Franklin Gothic Book"/>
                  </w:rPr>
                </w:pPr>
                <w:r>
                  <w:rPr>
                    <w:rFonts w:ascii="Franklin Gothic Book" w:hAnsi="Franklin Gothic Book"/>
                    <w:noProof/>
                    <w:lang w:val="en-US" w:eastAsia="en-US"/>
                  </w:rPr>
                  <w:drawing>
                    <wp:inline distT="0" distB="0" distL="0" distR="0" wp14:anchorId="24A93714" wp14:editId="0AB2B9A9">
                      <wp:extent cx="2030400" cy="1396800"/>
                      <wp:effectExtent l="0" t="0" r="0" b="0"/>
                      <wp:docPr id="3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9115F" w:rsidRPr="00A875FF" w:rsidTr="00607AAA">
        <w:trPr>
          <w:cantSplit/>
          <w:trHeight w:hRule="exact" w:val="57"/>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38" w:type="dxa"/>
            <w:gridSpan w:val="3"/>
          </w:tcPr>
          <w:p w:rsidR="0029115F" w:rsidRPr="00A875FF" w:rsidRDefault="0029115F" w:rsidP="0029115F">
            <w:pPr>
              <w:keepNext/>
              <w:jc w:val="center"/>
              <w:rPr>
                <w:rFonts w:ascii="Franklin Gothic Book" w:hAnsi="Franklin Gothic Book"/>
                <w:sz w:val="18"/>
                <w:szCs w:val="18"/>
              </w:rPr>
            </w:pPr>
          </w:p>
        </w:tc>
      </w:tr>
      <w:tr w:rsidR="0029115F" w:rsidRPr="00A875FF" w:rsidTr="00607AAA">
        <w:trPr>
          <w:cantSplit/>
          <w:trHeight w:hRule="exact" w:val="170"/>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495" w:type="dxa"/>
          </w:tcPr>
          <w:p w:rsidR="0029115F" w:rsidRPr="00A875FF" w:rsidRDefault="0029115F" w:rsidP="0029115F">
            <w:pPr>
              <w:keepNext/>
              <w:jc w:val="center"/>
              <w:rPr>
                <w:rFonts w:ascii="Franklin Gothic Book" w:hAnsi="Franklin Gothic Book"/>
                <w:sz w:val="18"/>
                <w:szCs w:val="18"/>
              </w:rPr>
            </w:pPr>
          </w:p>
        </w:tc>
        <w:tc>
          <w:tcPr>
            <w:tcW w:w="2805" w:type="dxa"/>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Knee Flexion</w:t>
            </w:r>
          </w:p>
        </w:tc>
        <w:tc>
          <w:tcPr>
            <w:tcW w:w="597" w:type="dxa"/>
          </w:tcPr>
          <w:p w:rsidR="0029115F" w:rsidRPr="00A875FF" w:rsidRDefault="0029115F" w:rsidP="0029115F">
            <w:pPr>
              <w:keepNext/>
              <w:jc w:val="center"/>
              <w:rPr>
                <w:rFonts w:ascii="Franklin Gothic Book" w:hAnsi="Franklin Gothic Book"/>
                <w:sz w:val="18"/>
                <w:szCs w:val="18"/>
              </w:rPr>
            </w:pPr>
          </w:p>
        </w:tc>
        <w:tc>
          <w:tcPr>
            <w:tcW w:w="2703" w:type="dxa"/>
          </w:tcPr>
          <w:p w:rsidR="0029115F" w:rsidRPr="00A875FF" w:rsidRDefault="0029115F" w:rsidP="0029115F">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29115F" w:rsidRPr="00A875FF" w:rsidRDefault="0029115F" w:rsidP="0029115F">
            <w:pPr>
              <w:keepNext/>
              <w:jc w:val="center"/>
              <w:rPr>
                <w:rFonts w:ascii="Franklin Gothic Book" w:hAnsi="Franklin Gothic Book"/>
                <w:sz w:val="18"/>
                <w:szCs w:val="18"/>
              </w:rPr>
            </w:pPr>
          </w:p>
        </w:tc>
        <w:tc>
          <w:tcPr>
            <w:tcW w:w="2781" w:type="dxa"/>
            <w:gridSpan w:val="2"/>
          </w:tcPr>
          <w:p w:rsidR="0029115F" w:rsidRPr="00A875FF" w:rsidRDefault="00716229" w:rsidP="0029115F">
            <w:pPr>
              <w:keepNext/>
              <w:jc w:val="center"/>
              <w:rPr>
                <w:rFonts w:ascii="Franklin Gothic Book" w:hAnsi="Franklin Gothic Book"/>
                <w:sz w:val="18"/>
                <w:szCs w:val="18"/>
              </w:rPr>
            </w:pPr>
            <w:r>
              <w:rPr>
                <w:rFonts w:ascii="Franklin Gothic Book" w:hAnsi="Franklin Gothic Book"/>
                <w:sz w:val="18"/>
                <w:szCs w:val="18"/>
              </w:rPr>
              <w:t>Knee Int. Rotation</w:t>
            </w:r>
          </w:p>
        </w:tc>
      </w:tr>
      <w:tr w:rsidR="0029115F" w:rsidRPr="00A875FF" w:rsidTr="00607AAA">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Knee_Angles_X_MEAN"/>
            <w:tag w:val="$Knee_Angles_X_MEAN"/>
            <w:id w:val="-2048589318"/>
            <w:picture/>
          </w:sdtPr>
          <w:sdtEndPr/>
          <w:sdtContent>
            <w:tc>
              <w:tcPr>
                <w:tcW w:w="3300" w:type="dxa"/>
                <w:gridSpan w:val="2"/>
              </w:tcPr>
              <w:p w:rsidR="0029115F" w:rsidRPr="00A875FF" w:rsidRDefault="00F817F6" w:rsidP="0029115F">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5892F23" wp14:editId="7AE201AA">
                      <wp:extent cx="2030400" cy="1396800"/>
                      <wp:effectExtent l="0" t="0" r="0" b="0"/>
                      <wp:docPr id="3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Angles_Y_MEAN"/>
            <w:tag w:val="$Knee_Angles_Y_MEAN"/>
            <w:id w:val="251098449"/>
            <w:picture/>
          </w:sdtPr>
          <w:sdtEndPr/>
          <w:sdtContent>
            <w:tc>
              <w:tcPr>
                <w:tcW w:w="3300" w:type="dxa"/>
                <w:gridSpan w:val="2"/>
              </w:tcPr>
              <w:p w:rsidR="0029115F" w:rsidRPr="00A875FF" w:rsidRDefault="00F817F6" w:rsidP="0029115F">
                <w:pPr>
                  <w:keepNext/>
                  <w:rPr>
                    <w:rFonts w:ascii="Franklin Gothic Book" w:hAnsi="Franklin Gothic Book"/>
                  </w:rPr>
                </w:pPr>
                <w:r>
                  <w:rPr>
                    <w:rFonts w:ascii="Franklin Gothic Book" w:hAnsi="Franklin Gothic Book"/>
                    <w:noProof/>
                    <w:lang w:val="en-US" w:eastAsia="en-US"/>
                  </w:rPr>
                  <w:drawing>
                    <wp:inline distT="0" distB="0" distL="0" distR="0" wp14:anchorId="4B66E08D" wp14:editId="44C15C8F">
                      <wp:extent cx="2030400" cy="1396800"/>
                      <wp:effectExtent l="0" t="0" r="0" b="0"/>
                      <wp:docPr id="3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Angles_Z_MEAN"/>
            <w:tag w:val="$Knee_Angles_Z_MEAN"/>
            <w:id w:val="-2108413549"/>
            <w:picture/>
          </w:sdtPr>
          <w:sdtEndPr/>
          <w:sdtContent>
            <w:tc>
              <w:tcPr>
                <w:tcW w:w="3300" w:type="dxa"/>
                <w:gridSpan w:val="2"/>
              </w:tcPr>
              <w:p w:rsidR="0029115F" w:rsidRPr="00A875FF" w:rsidRDefault="00F817F6" w:rsidP="0029115F">
                <w:pPr>
                  <w:keepNext/>
                  <w:rPr>
                    <w:rFonts w:ascii="Franklin Gothic Book" w:hAnsi="Franklin Gothic Book"/>
                  </w:rPr>
                </w:pPr>
                <w:r>
                  <w:rPr>
                    <w:rFonts w:ascii="Franklin Gothic Book" w:hAnsi="Franklin Gothic Book"/>
                    <w:noProof/>
                    <w:lang w:val="en-US" w:eastAsia="en-US"/>
                  </w:rPr>
                  <w:drawing>
                    <wp:inline distT="0" distB="0" distL="0" distR="0" wp14:anchorId="4908C3E6" wp14:editId="7050223F">
                      <wp:extent cx="2030400" cy="1396800"/>
                      <wp:effectExtent l="0" t="0" r="0" b="0"/>
                      <wp:docPr id="4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9115F" w:rsidRPr="00A875FF" w:rsidTr="00607AAA">
        <w:trPr>
          <w:cantSplit/>
          <w:trHeight w:hRule="exact" w:val="57"/>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lang w:val="en-US"/>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00" w:type="dxa"/>
            <w:gridSpan w:val="2"/>
          </w:tcPr>
          <w:p w:rsidR="0029115F" w:rsidRPr="00A875FF" w:rsidRDefault="0029115F" w:rsidP="0029115F">
            <w:pPr>
              <w:keepNext/>
              <w:jc w:val="center"/>
              <w:rPr>
                <w:rFonts w:ascii="Franklin Gothic Book" w:hAnsi="Franklin Gothic Book"/>
                <w:sz w:val="18"/>
                <w:szCs w:val="18"/>
              </w:rPr>
            </w:pPr>
          </w:p>
        </w:tc>
        <w:tc>
          <w:tcPr>
            <w:tcW w:w="3338" w:type="dxa"/>
            <w:gridSpan w:val="3"/>
          </w:tcPr>
          <w:p w:rsidR="0029115F" w:rsidRPr="00A875FF" w:rsidRDefault="0029115F" w:rsidP="0029115F">
            <w:pPr>
              <w:keepNext/>
              <w:jc w:val="center"/>
              <w:rPr>
                <w:rFonts w:ascii="Franklin Gothic Book" w:hAnsi="Franklin Gothic Book"/>
                <w:sz w:val="18"/>
                <w:szCs w:val="18"/>
              </w:rPr>
            </w:pPr>
          </w:p>
        </w:tc>
      </w:tr>
      <w:tr w:rsidR="00BF2055" w:rsidRPr="00A875FF" w:rsidTr="00607AAA">
        <w:trPr>
          <w:cantSplit/>
          <w:trHeight w:hRule="exact" w:val="170"/>
        </w:trPr>
        <w:tc>
          <w:tcPr>
            <w:tcW w:w="284" w:type="dxa"/>
            <w:textDirection w:val="btLr"/>
            <w:vAlign w:val="center"/>
          </w:tcPr>
          <w:p w:rsidR="00BF2055" w:rsidRPr="00A875FF" w:rsidRDefault="00BF2055" w:rsidP="0029115F">
            <w:pPr>
              <w:keepNext/>
              <w:ind w:left="113" w:right="113"/>
              <w:jc w:val="center"/>
              <w:rPr>
                <w:rFonts w:ascii="Franklin Gothic Book" w:hAnsi="Franklin Gothic Book"/>
                <w:lang w:val="en-US"/>
              </w:rPr>
            </w:pPr>
          </w:p>
        </w:tc>
        <w:tc>
          <w:tcPr>
            <w:tcW w:w="495" w:type="dxa"/>
          </w:tcPr>
          <w:p w:rsidR="00BF2055" w:rsidRPr="00A875FF" w:rsidRDefault="00BF2055" w:rsidP="0029115F">
            <w:pPr>
              <w:keepNext/>
              <w:jc w:val="center"/>
              <w:rPr>
                <w:rFonts w:ascii="Franklin Gothic Book" w:hAnsi="Franklin Gothic Book"/>
                <w:sz w:val="18"/>
                <w:szCs w:val="18"/>
              </w:rPr>
            </w:pPr>
          </w:p>
        </w:tc>
        <w:tc>
          <w:tcPr>
            <w:tcW w:w="2805" w:type="dxa"/>
          </w:tcPr>
          <w:p w:rsidR="00BF2055" w:rsidRPr="00A875FF" w:rsidRDefault="00716229" w:rsidP="00EC051D">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597" w:type="dxa"/>
          </w:tcPr>
          <w:p w:rsidR="00BF2055" w:rsidRPr="00A875FF" w:rsidRDefault="00BF2055" w:rsidP="0029115F">
            <w:pPr>
              <w:keepNext/>
              <w:jc w:val="center"/>
              <w:rPr>
                <w:rFonts w:ascii="Franklin Gothic Book" w:hAnsi="Franklin Gothic Book"/>
                <w:sz w:val="18"/>
                <w:szCs w:val="18"/>
              </w:rPr>
            </w:pPr>
          </w:p>
        </w:tc>
        <w:tc>
          <w:tcPr>
            <w:tcW w:w="2703" w:type="dxa"/>
          </w:tcPr>
          <w:p w:rsidR="00BF2055" w:rsidRPr="00A875FF" w:rsidRDefault="00716229" w:rsidP="00BF2055">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cPr>
          <w:p w:rsidR="00BF2055" w:rsidRPr="00A875FF" w:rsidRDefault="00BF2055" w:rsidP="0029115F">
            <w:pPr>
              <w:keepNext/>
              <w:jc w:val="center"/>
              <w:rPr>
                <w:rFonts w:ascii="Franklin Gothic Book" w:hAnsi="Franklin Gothic Book"/>
                <w:sz w:val="18"/>
                <w:szCs w:val="18"/>
              </w:rPr>
            </w:pPr>
          </w:p>
        </w:tc>
        <w:tc>
          <w:tcPr>
            <w:tcW w:w="2781" w:type="dxa"/>
            <w:gridSpan w:val="2"/>
          </w:tcPr>
          <w:p w:rsidR="00BF2055" w:rsidRPr="00A875FF" w:rsidRDefault="00BF2055" w:rsidP="0029115F">
            <w:pPr>
              <w:keepNext/>
              <w:jc w:val="center"/>
              <w:rPr>
                <w:rFonts w:ascii="Franklin Gothic Book" w:hAnsi="Franklin Gothic Book"/>
                <w:sz w:val="18"/>
                <w:szCs w:val="18"/>
              </w:rPr>
            </w:pPr>
          </w:p>
        </w:tc>
      </w:tr>
      <w:tr w:rsidR="0029115F" w:rsidRPr="00A875FF" w:rsidTr="00607AAA">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29115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Ankle_Angles_X_MEAN"/>
            <w:tag w:val="$Ankle_Angles_X_MEAN"/>
            <w:id w:val="73247767"/>
            <w:picture/>
          </w:sdtPr>
          <w:sdtEndPr/>
          <w:sdtContent>
            <w:tc>
              <w:tcPr>
                <w:tcW w:w="3300" w:type="dxa"/>
                <w:gridSpan w:val="2"/>
              </w:tcPr>
              <w:p w:rsidR="0029115F" w:rsidRPr="00A875FF" w:rsidRDefault="00F817F6" w:rsidP="0029115F">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E456CE4" wp14:editId="786F48AE">
                      <wp:extent cx="2030400" cy="1396800"/>
                      <wp:effectExtent l="0" t="0" r="0" b="0"/>
                      <wp:docPr id="4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Angles_Y_MEAN"/>
            <w:tag w:val="$Ankle_Angles_Y_MEAN"/>
            <w:id w:val="1375500952"/>
            <w:picture/>
          </w:sdtPr>
          <w:sdtEndPr/>
          <w:sdtContent>
            <w:tc>
              <w:tcPr>
                <w:tcW w:w="3300" w:type="dxa"/>
                <w:gridSpan w:val="2"/>
              </w:tcPr>
              <w:p w:rsidR="0029115F" w:rsidRPr="00A875FF" w:rsidRDefault="00BF2055" w:rsidP="0029115F">
                <w:pPr>
                  <w:keepNext/>
                  <w:rPr>
                    <w:rFonts w:ascii="Franklin Gothic Book" w:hAnsi="Franklin Gothic Book"/>
                  </w:rPr>
                </w:pPr>
                <w:r>
                  <w:rPr>
                    <w:rFonts w:ascii="Franklin Gothic Book" w:hAnsi="Franklin Gothic Book"/>
                    <w:noProof/>
                    <w:lang w:val="en-US" w:eastAsia="en-US"/>
                  </w:rPr>
                  <w:drawing>
                    <wp:inline distT="0" distB="0" distL="0" distR="0" wp14:anchorId="6044441A" wp14:editId="35F59441">
                      <wp:extent cx="2030400" cy="1396800"/>
                      <wp:effectExtent l="0" t="0" r="0" b="0"/>
                      <wp:docPr id="1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9115F" w:rsidRPr="00DC47F9" w:rsidRDefault="000E2420" w:rsidP="00176053">
            <w:pPr>
              <w:keepNext/>
              <w:rPr>
                <w:rFonts w:ascii="Franklin Gothic Book" w:hAnsi="Franklin Gothic Book"/>
                <w:color w:val="A6A6A6" w:themeColor="background1" w:themeShade="A6"/>
              </w:rPr>
            </w:pPr>
            <w:sdt>
              <w:sdtPr>
                <w:rPr>
                  <w:rFonts w:ascii="Franklin Gothic Book" w:hAnsi="Franklin Gothic Book"/>
                  <w:color w:val="A6A6A6" w:themeColor="background1" w:themeShade="A6"/>
                </w:rPr>
                <w:alias w:val="foot_normalized_comment"/>
                <w:tag w:val="foot_normalized_comment"/>
                <w:id w:val="259650404"/>
              </w:sdtPr>
              <w:sdtEndPr/>
              <w:sdtContent>
                <w:r w:rsidR="00176053" w:rsidRPr="00DC47F9">
                  <w:rPr>
                    <w:rFonts w:ascii="Franklin Gothic Book" w:hAnsi="Franklin Gothic Book"/>
                    <w:color w:val="A6A6A6" w:themeColor="background1" w:themeShade="A6"/>
                  </w:rPr>
                  <w:t xml:space="preserve"> </w:t>
                </w:r>
              </w:sdtContent>
            </w:sdt>
          </w:p>
        </w:tc>
      </w:tr>
      <w:tr w:rsidR="00C67064" w:rsidRPr="00A875FF" w:rsidTr="00607AAA">
        <w:trPr>
          <w:cantSplit/>
          <w:trHeight w:hRule="exact" w:val="57"/>
        </w:trPr>
        <w:tc>
          <w:tcPr>
            <w:tcW w:w="284" w:type="dxa"/>
            <w:textDirection w:val="btLr"/>
            <w:vAlign w:val="center"/>
          </w:tcPr>
          <w:p w:rsidR="00C67064" w:rsidRPr="00A875FF" w:rsidRDefault="00C67064" w:rsidP="00F36C85">
            <w:pPr>
              <w:keepNext/>
              <w:ind w:left="113" w:right="113"/>
              <w:jc w:val="center"/>
              <w:rPr>
                <w:rFonts w:ascii="Franklin Gothic Book" w:hAnsi="Franklin Gothic Book"/>
                <w:lang w:val="en-US"/>
              </w:rPr>
            </w:pPr>
          </w:p>
        </w:tc>
        <w:tc>
          <w:tcPr>
            <w:tcW w:w="3300" w:type="dxa"/>
            <w:gridSpan w:val="2"/>
          </w:tcPr>
          <w:p w:rsidR="00C67064" w:rsidRPr="00A875FF" w:rsidRDefault="00C67064" w:rsidP="00F36C85">
            <w:pPr>
              <w:keepNext/>
              <w:jc w:val="center"/>
              <w:rPr>
                <w:rFonts w:ascii="Franklin Gothic Book" w:hAnsi="Franklin Gothic Book"/>
                <w:sz w:val="18"/>
                <w:szCs w:val="18"/>
              </w:rPr>
            </w:pPr>
          </w:p>
        </w:tc>
        <w:tc>
          <w:tcPr>
            <w:tcW w:w="3300" w:type="dxa"/>
            <w:gridSpan w:val="2"/>
          </w:tcPr>
          <w:p w:rsidR="00C67064" w:rsidRPr="00A875FF" w:rsidRDefault="00C67064" w:rsidP="00F36C85">
            <w:pPr>
              <w:keepNext/>
              <w:jc w:val="center"/>
              <w:rPr>
                <w:rFonts w:ascii="Franklin Gothic Book" w:hAnsi="Franklin Gothic Book"/>
                <w:sz w:val="18"/>
                <w:szCs w:val="18"/>
              </w:rPr>
            </w:pPr>
          </w:p>
        </w:tc>
        <w:tc>
          <w:tcPr>
            <w:tcW w:w="3338" w:type="dxa"/>
            <w:gridSpan w:val="3"/>
          </w:tcPr>
          <w:p w:rsidR="00C67064" w:rsidRPr="00A875FF" w:rsidRDefault="00C67064" w:rsidP="00F36C85">
            <w:pPr>
              <w:keepNext/>
              <w:jc w:val="center"/>
              <w:rPr>
                <w:rFonts w:ascii="Franklin Gothic Book" w:hAnsi="Franklin Gothic Book"/>
                <w:sz w:val="18"/>
                <w:szCs w:val="18"/>
              </w:rPr>
            </w:pPr>
          </w:p>
        </w:tc>
      </w:tr>
      <w:tr w:rsidR="00C67064" w:rsidRPr="00A875FF" w:rsidTr="00607AAA">
        <w:trPr>
          <w:cantSplit/>
          <w:trHeight w:hRule="exact" w:val="170"/>
        </w:trPr>
        <w:tc>
          <w:tcPr>
            <w:tcW w:w="284" w:type="dxa"/>
            <w:textDirection w:val="btLr"/>
            <w:vAlign w:val="center"/>
          </w:tcPr>
          <w:p w:rsidR="00C67064" w:rsidRPr="00A875FF" w:rsidRDefault="00C67064" w:rsidP="00F36C85">
            <w:pPr>
              <w:keepNext/>
              <w:ind w:left="113" w:right="113"/>
              <w:jc w:val="center"/>
              <w:rPr>
                <w:rFonts w:ascii="Franklin Gothic Book" w:hAnsi="Franklin Gothic Book"/>
                <w:lang w:val="en-US"/>
              </w:rPr>
            </w:pPr>
          </w:p>
        </w:tc>
        <w:tc>
          <w:tcPr>
            <w:tcW w:w="495" w:type="dxa"/>
          </w:tcPr>
          <w:p w:rsidR="00C67064" w:rsidRPr="00A875FF" w:rsidRDefault="00C67064" w:rsidP="00F36C85">
            <w:pPr>
              <w:keepNext/>
              <w:jc w:val="center"/>
              <w:rPr>
                <w:rFonts w:ascii="Franklin Gothic Book" w:hAnsi="Franklin Gothic Book"/>
                <w:sz w:val="18"/>
                <w:szCs w:val="18"/>
              </w:rPr>
            </w:pPr>
          </w:p>
        </w:tc>
        <w:tc>
          <w:tcPr>
            <w:tcW w:w="2805" w:type="dxa"/>
          </w:tcPr>
          <w:p w:rsidR="00C67064" w:rsidRPr="00A875FF" w:rsidRDefault="00C67064" w:rsidP="00C67064">
            <w:pPr>
              <w:keepNext/>
              <w:jc w:val="center"/>
              <w:rPr>
                <w:rFonts w:ascii="Franklin Gothic Book" w:hAnsi="Franklin Gothic Book"/>
                <w:sz w:val="18"/>
                <w:szCs w:val="18"/>
              </w:rPr>
            </w:pPr>
            <w:r>
              <w:rPr>
                <w:rFonts w:ascii="Franklin Gothic Book" w:hAnsi="Franklin Gothic Book"/>
                <w:sz w:val="18"/>
                <w:szCs w:val="18"/>
              </w:rPr>
              <w:t>Foot Pitch</w:t>
            </w:r>
          </w:p>
        </w:tc>
        <w:tc>
          <w:tcPr>
            <w:tcW w:w="597" w:type="dxa"/>
          </w:tcPr>
          <w:p w:rsidR="00C67064" w:rsidRPr="00A875FF" w:rsidRDefault="00C67064" w:rsidP="00F36C85">
            <w:pPr>
              <w:keepNext/>
              <w:jc w:val="center"/>
              <w:rPr>
                <w:rFonts w:ascii="Franklin Gothic Book" w:hAnsi="Franklin Gothic Book"/>
                <w:sz w:val="18"/>
                <w:szCs w:val="18"/>
              </w:rPr>
            </w:pPr>
          </w:p>
        </w:tc>
        <w:tc>
          <w:tcPr>
            <w:tcW w:w="2703" w:type="dxa"/>
          </w:tcPr>
          <w:p w:rsidR="00C67064" w:rsidRPr="00A875FF" w:rsidRDefault="00C67064" w:rsidP="00F36C85">
            <w:pPr>
              <w:keepNext/>
              <w:jc w:val="center"/>
              <w:rPr>
                <w:rFonts w:ascii="Franklin Gothic Book" w:hAnsi="Franklin Gothic Book"/>
                <w:sz w:val="18"/>
                <w:szCs w:val="18"/>
              </w:rPr>
            </w:pPr>
          </w:p>
        </w:tc>
        <w:tc>
          <w:tcPr>
            <w:tcW w:w="557" w:type="dxa"/>
          </w:tcPr>
          <w:p w:rsidR="00C67064" w:rsidRPr="00A875FF" w:rsidRDefault="00C67064" w:rsidP="00F36C85">
            <w:pPr>
              <w:keepNext/>
              <w:jc w:val="center"/>
              <w:rPr>
                <w:rFonts w:ascii="Franklin Gothic Book" w:hAnsi="Franklin Gothic Book"/>
                <w:sz w:val="18"/>
                <w:szCs w:val="18"/>
              </w:rPr>
            </w:pPr>
          </w:p>
        </w:tc>
        <w:tc>
          <w:tcPr>
            <w:tcW w:w="2781" w:type="dxa"/>
            <w:gridSpan w:val="2"/>
          </w:tcPr>
          <w:p w:rsidR="00C67064" w:rsidRPr="00A875FF" w:rsidRDefault="00716229" w:rsidP="00F36C85">
            <w:pPr>
              <w:keepNext/>
              <w:jc w:val="center"/>
              <w:rPr>
                <w:rFonts w:ascii="Franklin Gothic Book" w:hAnsi="Franklin Gothic Book"/>
                <w:sz w:val="18"/>
                <w:szCs w:val="18"/>
              </w:rPr>
            </w:pPr>
            <w:r>
              <w:rPr>
                <w:rFonts w:ascii="Franklin Gothic Book" w:hAnsi="Franklin Gothic Book"/>
                <w:sz w:val="18"/>
                <w:szCs w:val="18"/>
              </w:rPr>
              <w:t>Foot Int. Progression</w:t>
            </w:r>
          </w:p>
        </w:tc>
      </w:tr>
      <w:tr w:rsidR="00C67064" w:rsidRPr="00A875FF" w:rsidTr="00607AAA">
        <w:tblPrEx>
          <w:tblCellMar>
            <w:left w:w="108" w:type="dxa"/>
            <w:right w:w="108" w:type="dxa"/>
          </w:tblCellMar>
        </w:tblPrEx>
        <w:trPr>
          <w:gridAfter w:val="1"/>
          <w:wAfter w:w="38" w:type="dxa"/>
          <w:cantSplit/>
          <w:trHeight w:hRule="exact" w:val="2268"/>
        </w:trPr>
        <w:tc>
          <w:tcPr>
            <w:tcW w:w="284" w:type="dxa"/>
            <w:textDirection w:val="btLr"/>
            <w:vAlign w:val="center"/>
          </w:tcPr>
          <w:p w:rsidR="00C67064" w:rsidRPr="00A875FF" w:rsidRDefault="00C67064" w:rsidP="00F36C8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Foot_Pitch_Angles_X_MEAN"/>
            <w:tag w:val="$Foot_Pitch_Angles_X_MEAN"/>
            <w:id w:val="1597912810"/>
            <w:picture/>
          </w:sdtPr>
          <w:sdtEndPr/>
          <w:sdtContent>
            <w:tc>
              <w:tcPr>
                <w:tcW w:w="3300" w:type="dxa"/>
                <w:gridSpan w:val="2"/>
              </w:tcPr>
              <w:p w:rsidR="00C67064" w:rsidRPr="00A875FF" w:rsidRDefault="00773BD8" w:rsidP="00F36C8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8A51807" wp14:editId="0097A282">
                      <wp:extent cx="2030400" cy="1396800"/>
                      <wp:effectExtent l="0" t="0" r="0" b="0"/>
                      <wp:docPr id="140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C67064" w:rsidRPr="00A875FF" w:rsidRDefault="00C67064" w:rsidP="00F36C85">
            <w:pPr>
              <w:keepNext/>
              <w:rPr>
                <w:rFonts w:ascii="Franklin Gothic Book" w:hAnsi="Franklin Gothic Book"/>
              </w:rPr>
            </w:pPr>
          </w:p>
        </w:tc>
        <w:sdt>
          <w:sdtPr>
            <w:rPr>
              <w:rFonts w:ascii="Franklin Gothic Book" w:hAnsi="Franklin Gothic Book"/>
            </w:rPr>
            <w:alias w:val="$Foot_Progression_Z_MEAN"/>
            <w:tag w:val="$Foot_Progression_Z_MEAN"/>
            <w:id w:val="1956450604"/>
            <w:picture/>
          </w:sdtPr>
          <w:sdtEndPr/>
          <w:sdtContent>
            <w:tc>
              <w:tcPr>
                <w:tcW w:w="3300" w:type="dxa"/>
                <w:gridSpan w:val="2"/>
              </w:tcPr>
              <w:p w:rsidR="00C67064" w:rsidRPr="00A875FF" w:rsidRDefault="00C67064" w:rsidP="00F36C85">
                <w:pPr>
                  <w:keepNext/>
                  <w:rPr>
                    <w:rFonts w:ascii="Franklin Gothic Book" w:hAnsi="Franklin Gothic Book"/>
                  </w:rPr>
                </w:pPr>
                <w:r>
                  <w:rPr>
                    <w:rFonts w:ascii="Franklin Gothic Book" w:hAnsi="Franklin Gothic Book"/>
                    <w:noProof/>
                    <w:lang w:val="en-US" w:eastAsia="en-US"/>
                  </w:rPr>
                  <w:drawing>
                    <wp:inline distT="0" distB="0" distL="0" distR="0" wp14:anchorId="464C43C3" wp14:editId="76D07BBC">
                      <wp:extent cx="2030400" cy="1396800"/>
                      <wp:effectExtent l="0" t="0" r="0" b="0"/>
                      <wp:docPr id="137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E33F95" w:rsidRPr="00607AAA" w:rsidRDefault="00E33F95" w:rsidP="00E33F95">
      <w:pPr>
        <w:pStyle w:val="Odstavecseseznamem"/>
        <w:ind w:left="0"/>
        <w:rPr>
          <w:b/>
          <w:sz w:val="8"/>
          <w:szCs w:val="20"/>
        </w:rPr>
      </w:pPr>
    </w:p>
    <w:p w:rsidR="00E33F95" w:rsidRPr="00607AAA" w:rsidRDefault="00E33F95" w:rsidP="00E33F95">
      <w:pPr>
        <w:pStyle w:val="Odstavecseseznamem"/>
        <w:ind w:left="0"/>
        <w:rPr>
          <w:b/>
          <w:sz w:val="8"/>
          <w:szCs w:val="20"/>
        </w:rPr>
        <w:sectPr w:rsidR="00E33F95" w:rsidRPr="00607AAA" w:rsidSect="00284446">
          <w:type w:val="continuous"/>
          <w:pgSz w:w="11906" w:h="16838" w:code="9"/>
          <w:pgMar w:top="1287" w:right="851" w:bottom="992" w:left="851" w:header="227" w:footer="227" w:gutter="0"/>
          <w:cols w:space="720"/>
          <w:docGrid w:linePitch="360"/>
        </w:sectPr>
      </w:pPr>
    </w:p>
    <w:p w:rsidR="007D14BF" w:rsidRPr="00A875FF" w:rsidRDefault="000E2420" w:rsidP="00E33F95">
      <w:pPr>
        <w:rPr>
          <w:b/>
          <w:sz w:val="6"/>
          <w:szCs w:val="6"/>
        </w:rPr>
      </w:pPr>
      <w:r>
        <w:rPr>
          <w:b/>
          <w:noProof/>
          <w:sz w:val="4"/>
          <w:szCs w:val="28"/>
          <w:lang w:val="en-GB" w:eastAsia="en-GB"/>
        </w:rPr>
        <w:pict>
          <v:shapetype id="_x0000_t202" coordsize="21600,21600" o:spt="202" path="m,l,21600r21600,l21600,xe">
            <v:stroke joinstyle="miter"/>
            <v:path gradientshapeok="t" o:connecttype="rect"/>
          </v:shapetype>
          <v:shape id="_x0000_s7846" type="#_x0000_t202" style="position:absolute;margin-left:324pt;margin-top:11.95pt;width:13.55pt;height:26.7pt;z-index:253289984;mso-width-relative:margin;mso-height-relative:margin;v-text-anchor:middle" filled="f" stroked="f">
            <v:textbox style="mso-next-textbox:#_x0000_s7846"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45" type="#_x0000_t202" style="position:absolute;margin-left:324pt;margin-top:60.5pt;width:13.55pt;height:26.7pt;z-index:253288960;mso-width-relative:margin;mso-height-relative:margin;v-text-anchor:middle" filled="f" stroked="f">
            <v:textbox style="mso-next-textbox:#_x0000_s7845"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44" type="#_x0000_t202" style="position:absolute;margin-left:324pt;margin-top:37.45pt;width:13.55pt;height:26.7pt;z-index:253287936;mso-width-relative:margin;mso-height-relative:margin;v-text-anchor:middle" filled="f" stroked="f">
            <v:textbox style="mso-next-textbox:#_x0000_s7844"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43" type="#_x0000_t202" style="position:absolute;margin-left:324pt;margin-top:11.2pt;width:13.55pt;height:26.7pt;z-index:253286912;mso-width-relative:margin;mso-height-relative:margin;v-text-anchor:middle" filled="f" stroked="f">
            <v:textbox style="mso-next-textbox:#_x0000_s7843"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42" type="#_x0000_t202" style="position:absolute;margin-left:324pt;margin-top:61.7pt;width:13.55pt;height:26.7pt;z-index:253285888;mso-width-relative:margin;mso-height-relative:margin;v-text-anchor:middle" filled="f" stroked="f">
            <v:textbox style="mso-next-textbox:#_x0000_s7842"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41" type="#_x0000_t202" style="position:absolute;margin-left:324pt;margin-top:38.65pt;width:13.55pt;height:26.7pt;z-index:253284864;mso-width-relative:margin;mso-height-relative:margin;v-text-anchor:middle" filled="f" stroked="f">
            <v:textbox style="mso-next-textbox:#_x0000_s7841"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40" type="#_x0000_t202" style="position:absolute;margin-left:324pt;margin-top:12.4pt;width:13.55pt;height:26.7pt;z-index:253283840;mso-width-relative:margin;mso-height-relative:margin;v-text-anchor:middle" filled="f" stroked="f">
            <v:textbox style="mso-next-textbox:#_x0000_s7840"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39" type="#_x0000_t202" style="position:absolute;margin-left:324pt;margin-top:60.95pt;width:13.55pt;height:26.7pt;z-index:253282816;mso-width-relative:margin;mso-height-relative:margin;v-text-anchor:middle" filled="f" stroked="f">
            <v:textbox style="mso-next-textbox:#_x0000_s7839"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38" type="#_x0000_t202" style="position:absolute;margin-left:324pt;margin-top:37.9pt;width:13.55pt;height:26.7pt;z-index:253281792;mso-width-relative:margin;mso-height-relative:margin;v-text-anchor:middle" filled="f" stroked="f">
            <v:textbox style="mso-next-textbox:#_x0000_s7838"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37" type="#_x0000_t202" style="position:absolute;margin-left:324pt;margin-top:11.65pt;width:13.55pt;height:26.7pt;z-index:253280768;mso-width-relative:margin;mso-height-relative:margin;v-text-anchor:middle" filled="f" stroked="f">
            <v:textbox style="mso-next-textbox:#_x0000_s7837"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48" type="#_x0000_t202" style="position:absolute;margin-left:324pt;margin-top:61.25pt;width:13.55pt;height:26.7pt;z-index:253292032;mso-width-relative:margin;mso-height-relative:margin;v-text-anchor:middle" filled="f" stroked="f">
            <v:textbox style="mso-next-textbox:#_x0000_s7848"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47" type="#_x0000_t202" style="position:absolute;margin-left:324pt;margin-top:38.2pt;width:13.55pt;height:26.7pt;z-index:253291008;mso-width-relative:margin;mso-height-relative:margin;v-text-anchor:middle" filled="f" stroked="f">
            <v:textbox style="mso-next-textbox:#_x0000_s7847"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34" type="#_x0000_t202" style="position:absolute;margin-left:324pt;margin-top:12.7pt;width:13.55pt;height:26.7pt;z-index:253277696;mso-width-relative:margin;mso-height-relative:margin;v-text-anchor:middle" filled="f" stroked="f">
            <v:textbox style="mso-next-textbox:#_x0000_s7834"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33" type="#_x0000_t202" style="position:absolute;margin-left:324pt;margin-top:61.25pt;width:13.55pt;height:26.7pt;z-index:253276672;mso-width-relative:margin;mso-height-relative:margin;v-text-anchor:middle" filled="f" stroked="f">
            <v:textbox style="mso-next-textbox:#_x0000_s7833"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32" type="#_x0000_t202" style="position:absolute;margin-left:324pt;margin-top:38.2pt;width:13.55pt;height:26.7pt;z-index:253275648;mso-width-relative:margin;mso-height-relative:margin;v-text-anchor:middle" filled="f" stroked="f">
            <v:textbox style="mso-next-textbox:#_x0000_s7832"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31" type="#_x0000_t202" style="position:absolute;margin-left:324pt;margin-top:11.95pt;width:13.55pt;height:26.7pt;z-index:253274624;mso-width-relative:margin;mso-height-relative:margin;v-text-anchor:middle" filled="f" stroked="f">
            <v:textbox style="mso-next-textbox:#_x0000_s7831"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36" type="#_x0000_t202" style="position:absolute;margin-left:324pt;margin-top:62pt;width:13.55pt;height:26.7pt;z-index:253279744;mso-width-relative:margin;mso-height-relative:margin;v-text-anchor:middle" filled="f" stroked="f">
            <v:textbox style="mso-next-textbox:#_x0000_s7836"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4"/>
          <w:szCs w:val="28"/>
          <w:lang w:val="en-GB" w:eastAsia="en-GB"/>
        </w:rPr>
        <w:pict>
          <v:shape id="_x0000_s7835" type="#_x0000_t202" style="position:absolute;margin-left:324pt;margin-top:38.95pt;width:13.55pt;height:26.7pt;z-index:253278720;mso-width-relative:margin;mso-height-relative:margin;v-text-anchor:middle" filled="f" stroked="f">
            <v:textbox style="mso-next-textbox:#_x0000_s7835"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23" type="#_x0000_t202" style="position:absolute;margin-left:324pt;margin-top:39.4pt;width:13.55pt;height:26.7pt;z-index:253272576;mso-width-relative:margin;mso-height-relative:margin;v-text-anchor:middle" filled="f" stroked="f">
            <v:textbox style="mso-next-textbox:#_x0000_s7823"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4"/>
          <w:szCs w:val="28"/>
          <w:lang w:val="en-GB" w:eastAsia="en-GB"/>
        </w:rPr>
        <w:pict>
          <v:shape id="_x0000_s7822" type="#_x0000_t202" style="position:absolute;margin-left:324pt;margin-top:13.15pt;width:13.55pt;height:26.7pt;z-index:253271552;mso-width-relative:margin;mso-height-relative:margin;v-text-anchor:middle" filled="f" stroked="f">
            <v:textbox style="mso-next-textbox:#_x0000_s7822"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sz w:val="4"/>
          <w:szCs w:val="28"/>
          <w:lang w:val="en-GB" w:eastAsia="en-GB"/>
        </w:rPr>
        <w:pict>
          <v:shape id="_x0000_s7824" type="#_x0000_t202" style="position:absolute;margin-left:324pt;margin-top:62.45pt;width:13.55pt;height:26.7pt;z-index:253273600;mso-width-relative:margin;mso-height-relative:margin;v-text-anchor:middle" filled="f" stroked="f">
            <v:textbox style="mso-next-textbox:#_x0000_s7824"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2"/>
          <w:szCs w:val="6"/>
          <w:lang w:val="en-GB" w:eastAsia="en-GB"/>
        </w:rPr>
        <w:pict>
          <v:shape id="_x0000_s7812" type="#_x0000_t202" style="position:absolute;margin-left:324pt;margin-top:61.7pt;width:13.55pt;height:26.7pt;z-index:253270528;mso-width-relative:margin;mso-height-relative:margin;v-text-anchor:middle" filled="f" stroked="f">
            <v:textbox style="mso-next-textbox:#_x0000_s7812" inset="0,0,0,0">
              <w:txbxContent>
                <w:p w:rsidR="00716229" w:rsidRPr="00B53C44" w:rsidRDefault="00716229" w:rsidP="00B53C44">
                  <w:pPr>
                    <w:jc w:val="center"/>
                    <w:rPr>
                      <w:rFonts w:ascii="Arial Black" w:hAnsi="Arial Black"/>
                      <w:b/>
                      <w:color w:val="00B050"/>
                      <w:sz w:val="40"/>
                      <w:szCs w:val="40"/>
                      <w:lang w:val="en-GB"/>
                    </w:rPr>
                  </w:pPr>
                  <w:r w:rsidRPr="00B53C44">
                    <w:rPr>
                      <w:rFonts w:ascii="Arial Black" w:hAnsi="Arial Black"/>
                      <w:b/>
                      <w:color w:val="00B050"/>
                      <w:sz w:val="40"/>
                      <w:szCs w:val="40"/>
                      <w:lang w:val="en-GB"/>
                    </w:rPr>
                    <w:t>?</w:t>
                  </w:r>
                </w:p>
              </w:txbxContent>
            </v:textbox>
          </v:shape>
        </w:pict>
      </w:r>
      <w:r>
        <w:rPr>
          <w:b/>
          <w:noProof/>
          <w:sz w:val="2"/>
          <w:szCs w:val="6"/>
          <w:lang w:val="en-GB" w:eastAsia="en-GB"/>
        </w:rPr>
        <w:pict>
          <v:shape id="_x0000_s7811" type="#_x0000_t202" style="position:absolute;margin-left:324pt;margin-top:38.65pt;width:13.55pt;height:26.7pt;z-index:253269504;mso-width-relative:margin;mso-height-relative:margin;v-text-anchor:middle" filled="f" stroked="f">
            <v:textbox style="mso-next-textbox:#_x0000_s7811" inset="0,0,0,0">
              <w:txbxContent>
                <w:p w:rsidR="00716229" w:rsidRPr="00B53C44" w:rsidRDefault="00716229" w:rsidP="00B53C44">
                  <w:pPr>
                    <w:jc w:val="center"/>
                    <w:rPr>
                      <w:rFonts w:ascii="Arial Black" w:hAnsi="Arial Black"/>
                      <w:b/>
                      <w:color w:val="0000FF"/>
                      <w:sz w:val="40"/>
                      <w:szCs w:val="40"/>
                      <w:lang w:val="en-GB"/>
                    </w:rPr>
                  </w:pPr>
                  <w:r w:rsidRPr="00B53C44">
                    <w:rPr>
                      <w:rFonts w:ascii="Arial Black" w:hAnsi="Arial Black"/>
                      <w:b/>
                      <w:color w:val="0000FF"/>
                      <w:sz w:val="40"/>
                      <w:szCs w:val="40"/>
                      <w:lang w:val="en-GB"/>
                    </w:rPr>
                    <w:t>?</w:t>
                  </w:r>
                </w:p>
              </w:txbxContent>
            </v:textbox>
          </v:shape>
        </w:pict>
      </w:r>
      <w:r>
        <w:rPr>
          <w:b/>
          <w:noProof/>
          <w:sz w:val="2"/>
          <w:szCs w:val="6"/>
          <w:lang w:val="en-GB" w:eastAsia="en-GB"/>
        </w:rPr>
        <w:pict>
          <v:shape id="_x0000_s7810" type="#_x0000_t202" style="position:absolute;margin-left:324pt;margin-top:12.4pt;width:13.55pt;height:26.7pt;z-index:253268480;mso-width-relative:margin;mso-height-relative:margin;v-text-anchor:middle" filled="f" stroked="f">
            <v:textbox style="mso-next-textbox:#_x0000_s7810" inset="0,0,0,0">
              <w:txbxContent>
                <w:p w:rsidR="00716229" w:rsidRPr="00B53C44" w:rsidRDefault="00716229" w:rsidP="00B53C44">
                  <w:pPr>
                    <w:jc w:val="center"/>
                    <w:rPr>
                      <w:rFonts w:ascii="Arial Black" w:hAnsi="Arial Black"/>
                      <w:b/>
                      <w:color w:val="FF0000"/>
                      <w:sz w:val="40"/>
                      <w:szCs w:val="40"/>
                      <w:lang w:val="en-GB"/>
                    </w:rPr>
                  </w:pPr>
                  <w:r w:rsidRPr="00B53C44">
                    <w:rPr>
                      <w:rFonts w:ascii="Arial Black" w:hAnsi="Arial Black"/>
                      <w:b/>
                      <w:color w:val="FF0000"/>
                      <w:sz w:val="40"/>
                      <w:szCs w:val="40"/>
                      <w:lang w:val="en-GB"/>
                    </w:rPr>
                    <w:t>?</w:t>
                  </w:r>
                </w:p>
              </w:txbxContent>
            </v:textbox>
          </v:shape>
        </w:pict>
      </w:r>
      <w:r>
        <w:rPr>
          <w:b/>
          <w:noProof/>
          <w:color w:val="FF0000"/>
          <w:sz w:val="4"/>
          <w:szCs w:val="28"/>
          <w:lang w:val="en-GB" w:eastAsia="en-GB"/>
        </w:rPr>
        <w:pict>
          <v:shapetype id="_x0000_t32" coordsize="21600,21600" o:spt="32" o:oned="t" path="m,l21600,21600e" filled="f">
            <v:path arrowok="t" fillok="f" o:connecttype="none"/>
            <o:lock v:ext="edit" shapetype="t"/>
          </v:shapetype>
          <v:shape id="_x0000_s7806" type="#_x0000_t32" style="position:absolute;margin-left:363.7pt;margin-top:76.35pt;width:18pt;height:.05pt;flip:x;z-index:253265408" o:connectortype="straight" strokecolor="#00b050" strokeweight="2.25pt">
            <v:stroke startarrow="block" endarrow="block"/>
          </v:shape>
        </w:pict>
      </w:r>
      <w:r>
        <w:rPr>
          <w:b/>
          <w:noProof/>
          <w:color w:val="FF0000"/>
          <w:sz w:val="4"/>
          <w:szCs w:val="28"/>
          <w:lang w:val="en-GB" w:eastAsia="en-GB"/>
        </w:rPr>
        <w:pict>
          <v:group id="_x0000_s7803" style="position:absolute;margin-left:387.3pt;margin-top:70.9pt;width:11.25pt;height:11.25pt;z-index:253264384" coordorigin="547,1763" coordsize="225,225">
            <v:oval id="_x0000_s7804" style="position:absolute;left:547;top:1763;width:225;height:225" fillcolor="white [3212]" strokecolor="#00b050" strokeweight="1.5pt"/>
            <v:shape id="_x0000_s7805" type="#_x0000_t32" style="position:absolute;left:592;top:1873;width:135;height:2;flip:y" o:connectortype="straight" strokecolor="#00b050" strokeweight="1.5pt"/>
          </v:group>
        </w:pict>
      </w:r>
      <w:r>
        <w:rPr>
          <w:b/>
          <w:noProof/>
          <w:color w:val="FF0000"/>
          <w:sz w:val="4"/>
          <w:szCs w:val="28"/>
          <w:lang w:val="en-GB" w:eastAsia="en-GB"/>
        </w:rPr>
        <w:pict>
          <v:group id="_x0000_s7799" style="position:absolute;margin-left:404pt;margin-top:70.9pt;width:11.25pt;height:11.25pt;z-index:253263360" coordorigin="554,1388" coordsize="225,225">
            <v:oval id="_x0000_s7800" style="position:absolute;left:554;top:1388;width:225;height:225" fillcolor="white [3212]" strokecolor="#00b050" strokeweight="1.5pt"/>
            <v:shape id="_x0000_s7801" type="#_x0000_t32" style="position:absolute;left:590;top:1504;width:147;height:2;flip:y" o:connectortype="straight" strokecolor="#00b050" strokeweight="1.5pt"/>
            <v:shape id="_x0000_s7802" type="#_x0000_t32" style="position:absolute;left:664;top:1420;width:1;height:159;flip:x" o:connectortype="straight" strokecolor="#00b050" strokeweight="1.5pt"/>
          </v:group>
        </w:pict>
      </w:r>
      <w:r>
        <w:rPr>
          <w:b/>
          <w:noProof/>
          <w:color w:val="FF0000"/>
          <w:sz w:val="4"/>
          <w:szCs w:val="28"/>
          <w:lang w:val="en-GB" w:eastAsia="en-GB"/>
        </w:rPr>
        <w:pict>
          <v:shape id="_x0000_s7798" style="position:absolute;margin-left:344.6pt;margin-top:68.2pt;width:16.75pt;height:13.95pt;z-index:25326233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797" type="#_x0000_t32" style="position:absolute;margin-left:426.65pt;margin-top:62.65pt;width:.05pt;height:16.5pt;rotation:-90;flip:y;z-index:253261312" o:connectortype="straight" strokecolor="#00b050" strokeweight="2.25pt">
            <v:stroke endarrow="block"/>
          </v:shape>
        </w:pict>
      </w:r>
      <w:r>
        <w:rPr>
          <w:b/>
          <w:noProof/>
          <w:color w:val="FF0000"/>
          <w:sz w:val="4"/>
          <w:szCs w:val="28"/>
          <w:lang w:val="en-GB" w:eastAsia="en-GB"/>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7796" type="#_x0000_t5" style="position:absolute;margin-left:491.15pt;margin-top:67.45pt;width:14.25pt;height:14.25pt;rotation:-180;z-index:253260288" adj="19933" filled="f" strokecolor="#00b050" strokeweight="1.5pt"/>
        </w:pict>
      </w:r>
      <w:r>
        <w:rPr>
          <w:b/>
          <w:noProof/>
          <w:color w:val="FF0000"/>
          <w:sz w:val="4"/>
          <w:szCs w:val="28"/>
          <w:lang w:val="en-GB" w:eastAsia="en-GB"/>
        </w:rPr>
        <w:pict>
          <v:shape id="_x0000_s7795" type="#_x0000_t5" style="position:absolute;margin-left:496.75pt;margin-top:69.25pt;width:14.25pt;height:14.25pt;z-index:253259264" adj="19933" filled="f" strokecolor="#00b050" strokeweight="1.5pt"/>
        </w:pict>
      </w:r>
      <w:r>
        <w:rPr>
          <w:b/>
          <w:noProof/>
          <w:color w:val="FF0000"/>
          <w:sz w:val="4"/>
          <w:szCs w:val="28"/>
          <w:lang w:val="en-GB" w:eastAsia="en-GB"/>
        </w:rPr>
        <w:pict>
          <v:oval id="_x0000_s7794" style="position:absolute;margin-left:458.95pt;margin-top:72.2pt;width:24.75pt;height:7.15pt;z-index:253258240" filled="f" strokecolor="#00b050" strokeweight="1.5pt"/>
        </w:pict>
      </w:r>
      <w:r>
        <w:rPr>
          <w:b/>
          <w:noProof/>
          <w:color w:val="FF0000"/>
          <w:sz w:val="4"/>
          <w:szCs w:val="28"/>
          <w:lang w:val="en-GB" w:eastAsia="en-GB"/>
        </w:rPr>
        <w:pict>
          <v:shape id="_x0000_s7793" type="#_x0000_t32" style="position:absolute;margin-left:442.85pt;margin-top:67.45pt;width:.05pt;height:16.5pt;flip:y;z-index:253257216" o:connectortype="straight" strokecolor="#00b050" strokeweight="2.25pt">
            <v:stroke endarrow="block"/>
          </v:shape>
        </w:pict>
      </w:r>
      <w:r>
        <w:rPr>
          <w:b/>
          <w:noProof/>
          <w:color w:val="FF0000"/>
          <w:sz w:val="4"/>
          <w:szCs w:val="28"/>
          <w:lang w:val="en-GB" w:eastAsia="en-GB"/>
        </w:rPr>
        <w:pict>
          <v:shape id="_x0000_s7792" type="#_x0000_t32" style="position:absolute;margin-left:363.25pt;margin-top:51.3pt;width:18pt;height:.05pt;flip:x;z-index:253256192" o:connectortype="straight" strokecolor="blue" strokeweight="2.25pt">
            <v:stroke startarrow="block" endarrow="block"/>
          </v:shape>
        </w:pict>
      </w:r>
      <w:r>
        <w:rPr>
          <w:b/>
          <w:noProof/>
          <w:color w:val="FF0000"/>
          <w:sz w:val="4"/>
          <w:szCs w:val="28"/>
          <w:lang w:val="en-GB" w:eastAsia="en-GB"/>
        </w:rPr>
        <w:pict>
          <v:group id="_x0000_s7788" style="position:absolute;margin-left:288.35pt;margin-top:43.15pt;width:14.85pt;height:14.7pt;z-index:253255168" coordorigin="2230,12069" coordsize="297,294">
            <v:shape id="_x0000_s7789" type="#_x0000_t32" style="position:absolute;left:2370;top:12074;width:1;height:289;flip:y" o:connectortype="straight" strokecolor="blue" strokeweight="1.5pt">
              <v:stroke startarrow="block" endarrow="block"/>
            </v:shape>
            <v:shape id="_x0000_s7790" type="#_x0000_t32" style="position:absolute;left:2230;top:12069;width:286;height:0" o:connectortype="straight" strokecolor="blue" strokeweight="1.5pt"/>
            <v:shape id="_x0000_s7791" type="#_x0000_t32" style="position:absolute;left:2241;top:12363;width:286;height:0" o:connectortype="straight" strokecolor="blue" strokeweight="1.5pt"/>
          </v:group>
        </w:pict>
      </w:r>
      <w:r>
        <w:rPr>
          <w:b/>
          <w:noProof/>
          <w:color w:val="FF0000"/>
          <w:sz w:val="4"/>
          <w:szCs w:val="28"/>
          <w:lang w:val="en-GB" w:eastAsia="en-GB"/>
        </w:rPr>
        <w:pict>
          <v:group id="_x0000_s7783" style="position:absolute;margin-left:306.75pt;margin-top:38.55pt;width:14.3pt;height:22.6pt;z-index:253254144" coordorigin="1860,11974" coordsize="286,452">
            <v:shape id="_x0000_s7784" type="#_x0000_t32" style="position:absolute;left:1860;top:12140;width:286;height:0" o:connectortype="straight" strokecolor="blue" strokeweight="1.5pt"/>
            <v:shape id="_x0000_s7785" type="#_x0000_t32" style="position:absolute;left:1860;top:12260;width:286;height:0" o:connectortype="straight" strokecolor="blue" strokeweight="1.5pt"/>
            <v:shape id="_x0000_s7786" type="#_x0000_t32" style="position:absolute;left:2003;top:11974;width:0;height:166" o:connectortype="straight" strokecolor="blue" strokeweight="1.5pt">
              <v:stroke endarrow="block"/>
            </v:shape>
            <v:shape id="_x0000_s7787"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780" style="position:absolute;margin-left:386.85pt;margin-top:45.85pt;width:11.25pt;height:11.25pt;z-index:253253120" coordorigin="547,1763" coordsize="225,225">
            <v:oval id="_x0000_s7781" style="position:absolute;left:547;top:1763;width:225;height:225" fillcolor="white [3212]" strokecolor="blue" strokeweight="1.5pt"/>
            <v:shape id="_x0000_s7782" type="#_x0000_t32" style="position:absolute;left:592;top:1873;width:135;height:2;flip:y" o:connectortype="straight" strokecolor="blue" strokeweight="1.5pt"/>
          </v:group>
        </w:pict>
      </w:r>
      <w:r>
        <w:rPr>
          <w:b/>
          <w:noProof/>
          <w:color w:val="FF0000"/>
          <w:sz w:val="4"/>
          <w:szCs w:val="28"/>
          <w:lang w:val="en-GB" w:eastAsia="en-GB"/>
        </w:rPr>
        <w:pict>
          <v:group id="_x0000_s7776" style="position:absolute;margin-left:403.55pt;margin-top:45.85pt;width:11.25pt;height:11.25pt;z-index:253252096" coordorigin="554,1388" coordsize="225,225">
            <v:oval id="_x0000_s7777" style="position:absolute;left:554;top:1388;width:225;height:225" fillcolor="white [3212]" strokecolor="blue" strokeweight="1.5pt"/>
            <v:shape id="_x0000_s7778" type="#_x0000_t32" style="position:absolute;left:590;top:1504;width:147;height:2;flip:y" o:connectortype="straight" strokecolor="blue" strokeweight="1.5pt"/>
            <v:shape id="_x0000_s7779" type="#_x0000_t32" style="position:absolute;left:664;top:1420;width:1;height:159;flip:x" o:connectortype="straight" strokecolor="blue" strokeweight="1.5pt"/>
          </v:group>
        </w:pict>
      </w:r>
      <w:r>
        <w:rPr>
          <w:b/>
          <w:noProof/>
          <w:color w:val="FF0000"/>
          <w:sz w:val="4"/>
          <w:szCs w:val="28"/>
          <w:lang w:val="en-GB" w:eastAsia="en-GB"/>
        </w:rPr>
        <w:pict>
          <v:shape id="_x0000_s7775" style="position:absolute;margin-left:344.15pt;margin-top:43.15pt;width:16.75pt;height:13.95pt;z-index:25325107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774" type="#_x0000_t32" style="position:absolute;margin-left:426.2pt;margin-top:48.6pt;width:.05pt;height:16.5pt;rotation:90;z-index:253250048" o:connectortype="straight" strokecolor="blue" strokeweight="2.25pt">
            <v:stroke endarrow="block"/>
          </v:shape>
        </w:pict>
      </w:r>
      <w:r>
        <w:rPr>
          <w:b/>
          <w:noProof/>
          <w:color w:val="FF0000"/>
          <w:sz w:val="4"/>
          <w:szCs w:val="28"/>
          <w:lang w:val="en-GB" w:eastAsia="en-GB"/>
        </w:rPr>
        <w:pict>
          <v:shape id="_x0000_s7773" type="#_x0000_t32" style="position:absolute;margin-left:426.2pt;margin-top:37.6pt;width:.05pt;height:16.5pt;rotation:-90;flip:y;z-index:253249024" o:connectortype="straight" strokecolor="blue" strokeweight="2.25pt">
            <v:stroke endarrow="block"/>
          </v:shape>
        </w:pict>
      </w:r>
      <w:r>
        <w:rPr>
          <w:b/>
          <w:noProof/>
          <w:color w:val="FF0000"/>
          <w:sz w:val="4"/>
          <w:szCs w:val="28"/>
          <w:lang w:val="en-GB" w:eastAsia="en-GB"/>
        </w:rPr>
        <w:pict>
          <v:shape id="_x0000_s7772" type="#_x0000_t5" style="position:absolute;margin-left:490.7pt;margin-top:42.35pt;width:14.25pt;height:14.25pt;rotation:-180;z-index:253248000" adj="19933" filled="f" strokecolor="blue" strokeweight="1.5pt"/>
        </w:pict>
      </w:r>
      <w:r>
        <w:rPr>
          <w:b/>
          <w:noProof/>
          <w:color w:val="FF0000"/>
          <w:sz w:val="4"/>
          <w:szCs w:val="28"/>
          <w:lang w:val="en-GB" w:eastAsia="en-GB"/>
        </w:rPr>
        <w:pict>
          <v:shape id="_x0000_s7771" type="#_x0000_t5" style="position:absolute;margin-left:496.3pt;margin-top:44.15pt;width:14.25pt;height:14.25pt;z-index:253246976" adj="19933" filled="f" strokecolor="blue" strokeweight="1.5pt"/>
        </w:pict>
      </w:r>
      <w:r>
        <w:rPr>
          <w:b/>
          <w:noProof/>
          <w:color w:val="FF0000"/>
          <w:sz w:val="4"/>
          <w:szCs w:val="28"/>
          <w:lang w:val="en-GB" w:eastAsia="en-GB"/>
        </w:rPr>
        <w:pict>
          <v:oval id="_x0000_s7770" style="position:absolute;margin-left:458.5pt;margin-top:47.1pt;width:24.75pt;height:7.15pt;z-index:253245952" filled="f" strokecolor="blue" strokeweight="1.5pt"/>
        </w:pict>
      </w:r>
      <w:r>
        <w:rPr>
          <w:b/>
          <w:noProof/>
          <w:color w:val="FF0000"/>
          <w:sz w:val="4"/>
          <w:szCs w:val="28"/>
          <w:lang w:val="en-GB" w:eastAsia="en-GB"/>
        </w:rPr>
        <w:pict>
          <v:shape id="_x0000_s7769" type="#_x0000_t32" style="position:absolute;margin-left:449.55pt;margin-top:42.35pt;width:.05pt;height:16.5pt;z-index:253244928" o:connectortype="straight" strokecolor="blue" strokeweight="2.25pt">
            <v:stroke endarrow="block"/>
          </v:shape>
        </w:pict>
      </w:r>
      <w:r>
        <w:rPr>
          <w:b/>
          <w:noProof/>
          <w:color w:val="FF0000"/>
          <w:sz w:val="4"/>
          <w:szCs w:val="28"/>
          <w:lang w:val="en-GB" w:eastAsia="en-GB"/>
        </w:rPr>
        <w:pict>
          <v:shape id="_x0000_s7768" type="#_x0000_t32" style="position:absolute;margin-left:442.4pt;margin-top:42.35pt;width:.05pt;height:16.5pt;flip:y;z-index:253243904" o:connectortype="straight" strokecolor="blue" strokeweight="2.25pt">
            <v:stroke endarrow="block"/>
          </v:shape>
        </w:pict>
      </w:r>
      <w:r>
        <w:rPr>
          <w:b/>
          <w:noProof/>
          <w:color w:val="FF0000"/>
          <w:sz w:val="4"/>
          <w:szCs w:val="28"/>
          <w:lang w:val="en-GB" w:eastAsia="en-GB"/>
        </w:rPr>
        <w:pict>
          <v:shape id="_x0000_s7767" type="#_x0000_t32" style="position:absolute;margin-left:363.15pt;margin-top:24.6pt;width:18pt;height:.05pt;flip:x;z-index:253242880" o:connectortype="straight" strokecolor="red" strokeweight="2.25pt">
            <v:stroke startarrow="block" endarrow="block"/>
          </v:shape>
        </w:pict>
      </w:r>
      <w:r>
        <w:rPr>
          <w:b/>
          <w:noProof/>
          <w:color w:val="FF0000"/>
          <w:sz w:val="4"/>
          <w:szCs w:val="28"/>
          <w:lang w:val="en-GB" w:eastAsia="en-GB"/>
        </w:rPr>
        <w:pict>
          <v:group id="_x0000_s7763" style="position:absolute;margin-left:288.9pt;margin-top:17pt;width:14.85pt;height:14.7pt;z-index:253241856" coordorigin="2230,12069" coordsize="297,294">
            <v:shape id="_x0000_s7764" type="#_x0000_t32" style="position:absolute;left:2370;top:12074;width:1;height:289;flip:y" o:connectortype="straight" strokecolor="red" strokeweight="1.5pt">
              <v:stroke startarrow="block" endarrow="block"/>
            </v:shape>
            <v:shape id="_x0000_s7765" type="#_x0000_t32" style="position:absolute;left:2230;top:12069;width:286;height:0" o:connectortype="straight" strokecolor="red" strokeweight="1.5pt"/>
            <v:shape id="_x0000_s7766" type="#_x0000_t32" style="position:absolute;left:2241;top:12363;width:286;height:0" o:connectortype="straight" strokecolor="red" strokeweight="1.5pt"/>
          </v:group>
        </w:pict>
      </w:r>
      <w:r>
        <w:rPr>
          <w:b/>
          <w:noProof/>
          <w:color w:val="FF0000"/>
          <w:sz w:val="4"/>
          <w:szCs w:val="28"/>
          <w:lang w:val="en-GB" w:eastAsia="en-GB"/>
        </w:rPr>
        <w:pict>
          <v:group id="_x0000_s7760" style="position:absolute;margin-left:386.75pt;margin-top:19.15pt;width:11.25pt;height:11.25pt;z-index:253240832" coordorigin="547,1763" coordsize="225,225">
            <v:oval id="_x0000_s7761" style="position:absolute;left:547;top:1763;width:225;height:225" fillcolor="white [3212]" strokecolor="red" strokeweight="1.5pt"/>
            <v:shape id="_x0000_s7762" type="#_x0000_t32" style="position:absolute;left:592;top:1873;width:135;height:2;flip:y" o:connectortype="straight" strokecolor="red" strokeweight="1.5pt"/>
          </v:group>
        </w:pict>
      </w:r>
      <w:r>
        <w:rPr>
          <w:b/>
          <w:noProof/>
          <w:color w:val="FF0000"/>
          <w:sz w:val="4"/>
          <w:szCs w:val="28"/>
          <w:lang w:val="en-GB" w:eastAsia="en-GB"/>
        </w:rPr>
        <w:pict>
          <v:group id="_x0000_s7756" style="position:absolute;margin-left:403.45pt;margin-top:19.15pt;width:11.25pt;height:11.25pt;z-index:253239808" coordorigin="554,1388" coordsize="225,225">
            <v:oval id="_x0000_s7757" style="position:absolute;left:554;top:1388;width:225;height:225" fillcolor="white [3212]" strokecolor="red" strokeweight="1.5pt"/>
            <v:shape id="_x0000_s7758" type="#_x0000_t32" style="position:absolute;left:590;top:1504;width:147;height:2;flip:y" o:connectortype="straight" strokecolor="red" strokeweight="1.5pt"/>
            <v:shape id="_x0000_s7759" type="#_x0000_t32" style="position:absolute;left:664;top:1420;width:1;height:159;flip:x" o:connectortype="straight" strokecolor="red" strokeweight="1.5pt"/>
          </v:group>
        </w:pict>
      </w:r>
      <w:r>
        <w:rPr>
          <w:b/>
          <w:noProof/>
          <w:color w:val="FF0000"/>
          <w:sz w:val="4"/>
          <w:szCs w:val="28"/>
          <w:lang w:val="en-GB" w:eastAsia="en-GB"/>
        </w:rPr>
        <w:pict>
          <v:shape id="_x0000_s7755" style="position:absolute;margin-left:344.05pt;margin-top:16.45pt;width:16.75pt;height:13.95pt;z-index:25323878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754" type="#_x0000_t32" style="position:absolute;margin-left:426.1pt;margin-top:21.9pt;width:.05pt;height:16.5pt;rotation:90;z-index:253237760" o:connectortype="straight" strokecolor="red" strokeweight="2.25pt">
            <v:stroke endarrow="block"/>
          </v:shape>
        </w:pict>
      </w:r>
      <w:r>
        <w:rPr>
          <w:b/>
          <w:noProof/>
          <w:color w:val="FF0000"/>
          <w:sz w:val="4"/>
          <w:szCs w:val="28"/>
          <w:lang w:val="en-GB" w:eastAsia="en-GB"/>
        </w:rPr>
        <w:pict>
          <v:shape id="_x0000_s7753" type="#_x0000_t32" style="position:absolute;margin-left:426.1pt;margin-top:10.9pt;width:.05pt;height:16.5pt;rotation:-90;flip:y;z-index:253236736" o:connectortype="straight" strokecolor="red" strokeweight="2.25pt">
            <v:stroke endarrow="block"/>
          </v:shape>
        </w:pict>
      </w:r>
      <w:r>
        <w:rPr>
          <w:b/>
          <w:noProof/>
          <w:color w:val="FF0000"/>
          <w:sz w:val="4"/>
          <w:szCs w:val="28"/>
          <w:lang w:val="en-GB" w:eastAsia="en-GB"/>
        </w:rPr>
        <w:pict>
          <v:shape id="_x0000_s7752" type="#_x0000_t5" style="position:absolute;margin-left:490.6pt;margin-top:15.65pt;width:14.25pt;height:14.25pt;rotation:-180;z-index:253235712" adj="19933" filled="f" strokecolor="red" strokeweight="1.5pt"/>
        </w:pict>
      </w:r>
      <w:r>
        <w:rPr>
          <w:b/>
          <w:noProof/>
          <w:color w:val="FF0000"/>
          <w:sz w:val="4"/>
          <w:szCs w:val="28"/>
          <w:lang w:val="en-GB" w:eastAsia="en-GB"/>
        </w:rPr>
        <w:pict>
          <v:shape id="_x0000_s7751" type="#_x0000_t5" style="position:absolute;margin-left:496.2pt;margin-top:17.45pt;width:14.25pt;height:14.25pt;z-index:253234688" adj="19933" filled="f" strokecolor="red" strokeweight="1.5pt"/>
        </w:pict>
      </w:r>
      <w:r>
        <w:rPr>
          <w:b/>
          <w:noProof/>
          <w:color w:val="FF0000"/>
          <w:sz w:val="4"/>
          <w:szCs w:val="28"/>
          <w:lang w:val="en-GB" w:eastAsia="en-GB"/>
        </w:rPr>
        <w:pict>
          <v:oval id="_x0000_s7750" style="position:absolute;margin-left:458.4pt;margin-top:20.4pt;width:24.75pt;height:7.15pt;z-index:253233664" filled="f" strokecolor="red" strokeweight="1.5pt"/>
        </w:pict>
      </w:r>
      <w:r>
        <w:rPr>
          <w:b/>
          <w:noProof/>
          <w:color w:val="FF0000"/>
          <w:sz w:val="4"/>
          <w:szCs w:val="28"/>
          <w:lang w:val="en-GB" w:eastAsia="en-GB"/>
        </w:rPr>
        <w:pict>
          <v:shape id="_x0000_s7749" type="#_x0000_t32" style="position:absolute;margin-left:449.45pt;margin-top:15.65pt;width:.05pt;height:16.5pt;z-index:253232640" o:connectortype="straight" strokecolor="red" strokeweight="2.25pt">
            <v:stroke endarrow="block"/>
          </v:shape>
        </w:pict>
      </w:r>
      <w:r>
        <w:rPr>
          <w:b/>
          <w:noProof/>
          <w:color w:val="FF0000"/>
          <w:sz w:val="4"/>
          <w:szCs w:val="28"/>
          <w:lang w:val="en-GB" w:eastAsia="en-GB"/>
        </w:rPr>
        <w:pict>
          <v:shape id="_x0000_s7748" type="#_x0000_t32" style="position:absolute;margin-left:442.3pt;margin-top:15.65pt;width:.05pt;height:16.5pt;flip:y;z-index:253231616" o:connectortype="straight" strokecolor="red" strokeweight="2.25pt">
            <v:stroke endarrow="block"/>
          </v:shape>
        </w:pict>
      </w:r>
      <w:r>
        <w:rPr>
          <w:b/>
          <w:noProof/>
          <w:color w:val="FF0000"/>
          <w:sz w:val="4"/>
          <w:szCs w:val="28"/>
          <w:lang w:val="en-GB" w:eastAsia="en-GB"/>
        </w:rPr>
        <w:pict>
          <v:shape id="_x0000_s7745" type="#_x0000_t32" style="position:absolute;margin-left:364.15pt;margin-top:76.25pt;width:18pt;height:.05pt;flip:x;z-index:253228544" o:connectortype="straight" strokecolor="#00b050" strokeweight="2.25pt">
            <v:stroke startarrow="block" endarrow="block"/>
          </v:shape>
        </w:pict>
      </w:r>
      <w:r>
        <w:rPr>
          <w:b/>
          <w:noProof/>
          <w:color w:val="FF0000"/>
          <w:sz w:val="4"/>
          <w:szCs w:val="28"/>
          <w:lang w:val="en-GB" w:eastAsia="en-GB"/>
        </w:rPr>
        <w:pict>
          <v:group id="_x0000_s7741" style="position:absolute;margin-left:288.25pt;margin-top:68.15pt;width:14.85pt;height:14.7pt;z-index:253227520" coordorigin="2230,12069" coordsize="297,294">
            <v:shape id="_x0000_s7742" type="#_x0000_t32" style="position:absolute;left:2370;top:12074;width:1;height:289;flip:y" o:connectortype="straight" strokecolor="#00b050" strokeweight="1.5pt">
              <v:stroke startarrow="block" endarrow="block"/>
            </v:shape>
            <v:shape id="_x0000_s7743" type="#_x0000_t32" style="position:absolute;left:2230;top:12069;width:286;height:0" o:connectortype="straight" strokecolor="#00b050" strokeweight="1.5pt"/>
            <v:shape id="_x0000_s7744" type="#_x0000_t32" style="position:absolute;left:2241;top:12363;width:286;height:0" o:connectortype="straight" strokecolor="#00b050" strokeweight="1.5pt"/>
          </v:group>
        </w:pict>
      </w:r>
      <w:r>
        <w:rPr>
          <w:b/>
          <w:noProof/>
          <w:color w:val="FF0000"/>
          <w:sz w:val="4"/>
          <w:szCs w:val="28"/>
          <w:lang w:val="en-GB" w:eastAsia="en-GB"/>
        </w:rPr>
        <w:pict>
          <v:group id="_x0000_s7738" style="position:absolute;margin-left:387.75pt;margin-top:70.8pt;width:11.25pt;height:11.25pt;z-index:253226496" coordorigin="547,1763" coordsize="225,225">
            <v:oval id="_x0000_s7739" style="position:absolute;left:547;top:1763;width:225;height:225" fillcolor="white [3212]" strokecolor="#00b050" strokeweight="1.5pt"/>
            <v:shape id="_x0000_s7740" type="#_x0000_t32" style="position:absolute;left:592;top:1873;width:135;height:2;flip:y" o:connectortype="straight" strokecolor="#00b050" strokeweight="1.5pt"/>
          </v:group>
        </w:pict>
      </w:r>
      <w:r>
        <w:rPr>
          <w:b/>
          <w:noProof/>
          <w:color w:val="FF0000"/>
          <w:sz w:val="4"/>
          <w:szCs w:val="28"/>
          <w:lang w:val="en-GB" w:eastAsia="en-GB"/>
        </w:rPr>
        <w:pict>
          <v:group id="_x0000_s7734" style="position:absolute;margin-left:404.45pt;margin-top:70.8pt;width:11.25pt;height:11.25pt;z-index:253225472" coordorigin="554,1388" coordsize="225,225">
            <v:oval id="_x0000_s7735" style="position:absolute;left:554;top:1388;width:225;height:225" fillcolor="white [3212]" strokecolor="#00b050" strokeweight="1.5pt"/>
            <v:shape id="_x0000_s7736" type="#_x0000_t32" style="position:absolute;left:590;top:1504;width:147;height:2;flip:y" o:connectortype="straight" strokecolor="#00b050" strokeweight="1.5pt"/>
            <v:shape id="_x0000_s7737" type="#_x0000_t32" style="position:absolute;left:664;top:1420;width:1;height:159;flip:x" o:connectortype="straight" strokecolor="#00b050" strokeweight="1.5pt"/>
          </v:group>
        </w:pict>
      </w:r>
      <w:r>
        <w:rPr>
          <w:b/>
          <w:noProof/>
          <w:color w:val="FF0000"/>
          <w:sz w:val="4"/>
          <w:szCs w:val="28"/>
          <w:lang w:val="en-GB" w:eastAsia="en-GB"/>
        </w:rPr>
        <w:pict>
          <v:shape id="_x0000_s7733" style="position:absolute;margin-left:345.05pt;margin-top:68.1pt;width:16.75pt;height:13.95pt;z-index:25322444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732" type="#_x0000_t32" style="position:absolute;margin-left:427.1pt;margin-top:62.55pt;width:.05pt;height:16.5pt;rotation:-90;flip:y;z-index:253223424" o:connectortype="straight" strokecolor="#00b050" strokeweight="2.25pt">
            <v:stroke endarrow="block"/>
          </v:shape>
        </w:pict>
      </w:r>
      <w:r>
        <w:rPr>
          <w:b/>
          <w:noProof/>
          <w:color w:val="FF0000"/>
          <w:sz w:val="4"/>
          <w:szCs w:val="28"/>
          <w:lang w:val="en-GB" w:eastAsia="en-GB"/>
        </w:rPr>
        <w:pict>
          <v:shape id="_x0000_s7731" type="#_x0000_t5" style="position:absolute;margin-left:491.6pt;margin-top:67.35pt;width:14.25pt;height:14.25pt;rotation:-180;z-index:253222400" adj="19933" filled="f" strokecolor="#00b050" strokeweight="1.5pt"/>
        </w:pict>
      </w:r>
      <w:r>
        <w:rPr>
          <w:b/>
          <w:noProof/>
          <w:color w:val="FF0000"/>
          <w:sz w:val="4"/>
          <w:szCs w:val="28"/>
          <w:lang w:val="en-GB" w:eastAsia="en-GB"/>
        </w:rPr>
        <w:pict>
          <v:shape id="_x0000_s7730" type="#_x0000_t5" style="position:absolute;margin-left:497.2pt;margin-top:69.15pt;width:14.25pt;height:14.25pt;z-index:253221376" adj="19933" filled="f" strokecolor="#00b050" strokeweight="1.5pt"/>
        </w:pict>
      </w:r>
      <w:r>
        <w:rPr>
          <w:b/>
          <w:noProof/>
          <w:color w:val="FF0000"/>
          <w:sz w:val="4"/>
          <w:szCs w:val="28"/>
          <w:lang w:val="en-GB" w:eastAsia="en-GB"/>
        </w:rPr>
        <w:pict>
          <v:oval id="_x0000_s7729" style="position:absolute;margin-left:459.4pt;margin-top:72.1pt;width:24.75pt;height:7.15pt;z-index:253220352" filled="f" strokecolor="#00b050" strokeweight="1.5pt"/>
        </w:pict>
      </w:r>
      <w:r>
        <w:rPr>
          <w:b/>
          <w:noProof/>
          <w:color w:val="FF0000"/>
          <w:sz w:val="4"/>
          <w:szCs w:val="28"/>
          <w:lang w:val="en-GB" w:eastAsia="en-GB"/>
        </w:rPr>
        <w:pict>
          <v:shape id="_x0000_s7727" type="#_x0000_t32" style="position:absolute;margin-left:443.3pt;margin-top:67.35pt;width:.05pt;height:16.5pt;flip:y;z-index:253218304" o:connectortype="straight" strokecolor="#00b050" strokeweight="2.25pt">
            <v:stroke endarrow="block"/>
          </v:shape>
        </w:pict>
      </w:r>
      <w:r>
        <w:rPr>
          <w:b/>
          <w:noProof/>
          <w:color w:val="FF0000"/>
          <w:sz w:val="4"/>
          <w:szCs w:val="28"/>
          <w:lang w:val="en-GB" w:eastAsia="en-GB"/>
        </w:rPr>
        <w:pict>
          <v:shape id="_x0000_s7726" type="#_x0000_t32" style="position:absolute;margin-left:363.7pt;margin-top:51.2pt;width:18pt;height:.05pt;flip:x;z-index:253217280" o:connectortype="straight" strokecolor="blue" strokeweight="2.25pt">
            <v:stroke startarrow="block" endarrow="block"/>
          </v:shape>
        </w:pict>
      </w:r>
      <w:r>
        <w:rPr>
          <w:b/>
          <w:noProof/>
          <w:color w:val="FF0000"/>
          <w:sz w:val="4"/>
          <w:szCs w:val="28"/>
          <w:lang w:val="en-GB" w:eastAsia="en-GB"/>
        </w:rPr>
        <w:pict>
          <v:group id="_x0000_s7722" style="position:absolute;margin-left:288.8pt;margin-top:43.05pt;width:14.85pt;height:14.7pt;z-index:253216256" coordorigin="2230,12069" coordsize="297,294">
            <v:shape id="_x0000_s7723" type="#_x0000_t32" style="position:absolute;left:2370;top:12074;width:1;height:289;flip:y" o:connectortype="straight" strokecolor="blue" strokeweight="1.5pt">
              <v:stroke startarrow="block" endarrow="block"/>
            </v:shape>
            <v:shape id="_x0000_s7724" type="#_x0000_t32" style="position:absolute;left:2230;top:12069;width:286;height:0" o:connectortype="straight" strokecolor="blue" strokeweight="1.5pt"/>
            <v:shape id="_x0000_s7725" type="#_x0000_t32" style="position:absolute;left:2241;top:12363;width:286;height:0" o:connectortype="straight" strokecolor="blue" strokeweight="1.5pt"/>
          </v:group>
        </w:pict>
      </w:r>
      <w:r>
        <w:rPr>
          <w:b/>
          <w:noProof/>
          <w:color w:val="FF0000"/>
          <w:sz w:val="4"/>
          <w:szCs w:val="28"/>
          <w:lang w:val="en-GB" w:eastAsia="en-GB"/>
        </w:rPr>
        <w:pict>
          <v:group id="_x0000_s7717" style="position:absolute;margin-left:307.2pt;margin-top:38.45pt;width:14.3pt;height:22.6pt;z-index:253215232" coordorigin="1860,11974" coordsize="286,452">
            <v:shape id="_x0000_s7718" type="#_x0000_t32" style="position:absolute;left:1860;top:12140;width:286;height:0" o:connectortype="straight" strokecolor="blue" strokeweight="1.5pt"/>
            <v:shape id="_x0000_s7719" type="#_x0000_t32" style="position:absolute;left:1860;top:12260;width:286;height:0" o:connectortype="straight" strokecolor="blue" strokeweight="1.5pt"/>
            <v:shape id="_x0000_s7720" type="#_x0000_t32" style="position:absolute;left:2003;top:11974;width:0;height:166" o:connectortype="straight" strokecolor="blue" strokeweight="1.5pt">
              <v:stroke endarrow="block"/>
            </v:shape>
            <v:shape id="_x0000_s7721"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714" style="position:absolute;margin-left:387.3pt;margin-top:45.75pt;width:11.25pt;height:11.25pt;z-index:253214208" coordorigin="547,1763" coordsize="225,225">
            <v:oval id="_x0000_s7715" style="position:absolute;left:547;top:1763;width:225;height:225" fillcolor="white [3212]" strokecolor="blue" strokeweight="1.5pt"/>
            <v:shape id="_x0000_s7716" type="#_x0000_t32" style="position:absolute;left:592;top:1873;width:135;height:2;flip:y" o:connectortype="straight" strokecolor="blue" strokeweight="1.5pt"/>
          </v:group>
        </w:pict>
      </w:r>
      <w:r>
        <w:rPr>
          <w:b/>
          <w:noProof/>
          <w:color w:val="FF0000"/>
          <w:sz w:val="4"/>
          <w:szCs w:val="28"/>
          <w:lang w:val="en-GB" w:eastAsia="en-GB"/>
        </w:rPr>
        <w:pict>
          <v:group id="_x0000_s7710" style="position:absolute;margin-left:404pt;margin-top:45.75pt;width:11.25pt;height:11.25pt;z-index:253213184" coordorigin="554,1388" coordsize="225,225">
            <v:oval id="_x0000_s7711" style="position:absolute;left:554;top:1388;width:225;height:225" fillcolor="white [3212]" strokecolor="blue" strokeweight="1.5pt"/>
            <v:shape id="_x0000_s7712" type="#_x0000_t32" style="position:absolute;left:590;top:1504;width:147;height:2;flip:y" o:connectortype="straight" strokecolor="blue" strokeweight="1.5pt"/>
            <v:shape id="_x0000_s7713" type="#_x0000_t32" style="position:absolute;left:664;top:1420;width:1;height:159;flip:x" o:connectortype="straight" strokecolor="blue" strokeweight="1.5pt"/>
          </v:group>
        </w:pict>
      </w:r>
      <w:r>
        <w:rPr>
          <w:b/>
          <w:noProof/>
          <w:color w:val="FF0000"/>
          <w:sz w:val="4"/>
          <w:szCs w:val="28"/>
          <w:lang w:val="en-GB" w:eastAsia="en-GB"/>
        </w:rPr>
        <w:pict>
          <v:shape id="_x0000_s7709" style="position:absolute;margin-left:344.6pt;margin-top:43.05pt;width:16.75pt;height:13.95pt;z-index:25321216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708" type="#_x0000_t32" style="position:absolute;margin-left:426.65pt;margin-top:48.5pt;width:.05pt;height:16.5pt;rotation:90;z-index:253211136" o:connectortype="straight" strokecolor="blue" strokeweight="2.25pt">
            <v:stroke endarrow="block"/>
          </v:shape>
        </w:pict>
      </w:r>
      <w:r>
        <w:rPr>
          <w:b/>
          <w:noProof/>
          <w:color w:val="FF0000"/>
          <w:sz w:val="4"/>
          <w:szCs w:val="28"/>
          <w:lang w:val="en-GB" w:eastAsia="en-GB"/>
        </w:rPr>
        <w:pict>
          <v:shape id="_x0000_s7707" type="#_x0000_t32" style="position:absolute;margin-left:426.65pt;margin-top:37.5pt;width:.05pt;height:16.5pt;rotation:-90;flip:y;z-index:253210112" o:connectortype="straight" strokecolor="blue" strokeweight="2.25pt">
            <v:stroke endarrow="block"/>
          </v:shape>
        </w:pict>
      </w:r>
      <w:r>
        <w:rPr>
          <w:b/>
          <w:noProof/>
          <w:color w:val="FF0000"/>
          <w:sz w:val="4"/>
          <w:szCs w:val="28"/>
          <w:lang w:val="en-GB" w:eastAsia="en-GB"/>
        </w:rPr>
        <w:pict>
          <v:shape id="_x0000_s7706" type="#_x0000_t5" style="position:absolute;margin-left:491.15pt;margin-top:42.25pt;width:14.25pt;height:14.25pt;rotation:-180;z-index:253209088" adj="19933" filled="f" strokecolor="blue" strokeweight="1.5pt"/>
        </w:pict>
      </w:r>
      <w:r>
        <w:rPr>
          <w:b/>
          <w:noProof/>
          <w:color w:val="FF0000"/>
          <w:sz w:val="4"/>
          <w:szCs w:val="28"/>
          <w:lang w:val="en-GB" w:eastAsia="en-GB"/>
        </w:rPr>
        <w:pict>
          <v:shape id="_x0000_s7705" type="#_x0000_t5" style="position:absolute;margin-left:496.75pt;margin-top:44.05pt;width:14.25pt;height:14.25pt;z-index:253208064" adj="19933" filled="f" strokecolor="blue" strokeweight="1.5pt"/>
        </w:pict>
      </w:r>
      <w:r>
        <w:rPr>
          <w:b/>
          <w:noProof/>
          <w:color w:val="FF0000"/>
          <w:sz w:val="4"/>
          <w:szCs w:val="28"/>
          <w:lang w:val="en-GB" w:eastAsia="en-GB"/>
        </w:rPr>
        <w:pict>
          <v:oval id="_x0000_s7704" style="position:absolute;margin-left:458.95pt;margin-top:47pt;width:24.75pt;height:7.15pt;z-index:253207040" filled="f" strokecolor="blue" strokeweight="1.5pt"/>
        </w:pict>
      </w:r>
      <w:r>
        <w:rPr>
          <w:b/>
          <w:noProof/>
          <w:color w:val="FF0000"/>
          <w:sz w:val="4"/>
          <w:szCs w:val="28"/>
          <w:lang w:val="en-GB" w:eastAsia="en-GB"/>
        </w:rPr>
        <w:pict>
          <v:shape id="_x0000_s7703" type="#_x0000_t32" style="position:absolute;margin-left:450pt;margin-top:42.25pt;width:.05pt;height:16.5pt;z-index:253206016" o:connectortype="straight" strokecolor="blue" strokeweight="2.25pt">
            <v:stroke endarrow="block"/>
          </v:shape>
        </w:pict>
      </w:r>
      <w:r>
        <w:rPr>
          <w:b/>
          <w:noProof/>
          <w:color w:val="FF0000"/>
          <w:sz w:val="4"/>
          <w:szCs w:val="28"/>
          <w:lang w:val="en-GB" w:eastAsia="en-GB"/>
        </w:rPr>
        <w:pict>
          <v:shape id="_x0000_s7702" type="#_x0000_t32" style="position:absolute;margin-left:442.85pt;margin-top:42.25pt;width:.05pt;height:16.5pt;flip:y;z-index:253204992" o:connectortype="straight" strokecolor="blue" strokeweight="2.25pt">
            <v:stroke endarrow="block"/>
          </v:shape>
        </w:pict>
      </w:r>
      <w:r>
        <w:rPr>
          <w:b/>
          <w:noProof/>
          <w:color w:val="FF0000"/>
          <w:sz w:val="4"/>
          <w:szCs w:val="28"/>
          <w:lang w:val="en-GB" w:eastAsia="en-GB"/>
        </w:rPr>
        <w:pict>
          <v:shape id="_x0000_s7701" type="#_x0000_t32" style="position:absolute;margin-left:363.6pt;margin-top:24.5pt;width:18pt;height:.05pt;flip:x;z-index:253203968" o:connectortype="straight" strokecolor="red" strokeweight="2.25pt">
            <v:stroke startarrow="block" endarrow="block"/>
          </v:shape>
        </w:pict>
      </w:r>
      <w:r>
        <w:rPr>
          <w:b/>
          <w:noProof/>
          <w:color w:val="FF0000"/>
          <w:sz w:val="4"/>
          <w:szCs w:val="28"/>
          <w:lang w:val="en-GB" w:eastAsia="en-GB"/>
        </w:rPr>
        <w:pict>
          <v:group id="_x0000_s7697" style="position:absolute;margin-left:289.35pt;margin-top:16.9pt;width:14.85pt;height:14.7pt;z-index:253202944" coordorigin="2230,12069" coordsize="297,294">
            <v:shape id="_x0000_s7698" type="#_x0000_t32" style="position:absolute;left:2370;top:12074;width:1;height:289;flip:y" o:connectortype="straight" strokecolor="red" strokeweight="1.5pt">
              <v:stroke startarrow="block" endarrow="block"/>
            </v:shape>
            <v:shape id="_x0000_s7699" type="#_x0000_t32" style="position:absolute;left:2230;top:12069;width:286;height:0" o:connectortype="straight" strokecolor="red" strokeweight="1.5pt"/>
            <v:shape id="_x0000_s7700" type="#_x0000_t32" style="position:absolute;left:2241;top:12363;width:286;height:0" o:connectortype="straight" strokecolor="red" strokeweight="1.5pt"/>
          </v:group>
        </w:pict>
      </w:r>
      <w:r>
        <w:rPr>
          <w:b/>
          <w:noProof/>
          <w:color w:val="FF0000"/>
          <w:sz w:val="4"/>
          <w:szCs w:val="28"/>
          <w:lang w:val="en-GB" w:eastAsia="en-GB"/>
        </w:rPr>
        <w:pict>
          <v:group id="_x0000_s7694" style="position:absolute;margin-left:387.2pt;margin-top:19.05pt;width:11.25pt;height:11.25pt;z-index:253201920" coordorigin="547,1763" coordsize="225,225">
            <v:oval id="_x0000_s7695" style="position:absolute;left:547;top:1763;width:225;height:225" fillcolor="white [3212]" strokecolor="red" strokeweight="1.5pt"/>
            <v:shape id="_x0000_s7696" type="#_x0000_t32" style="position:absolute;left:592;top:1873;width:135;height:2;flip:y" o:connectortype="straight" strokecolor="red" strokeweight="1.5pt"/>
          </v:group>
        </w:pict>
      </w:r>
      <w:r>
        <w:rPr>
          <w:b/>
          <w:noProof/>
          <w:color w:val="FF0000"/>
          <w:sz w:val="4"/>
          <w:szCs w:val="28"/>
          <w:lang w:val="en-GB" w:eastAsia="en-GB"/>
        </w:rPr>
        <w:pict>
          <v:group id="_x0000_s7690" style="position:absolute;margin-left:403.9pt;margin-top:19.05pt;width:11.25pt;height:11.25pt;z-index:253200896" coordorigin="554,1388" coordsize="225,225">
            <v:oval id="_x0000_s7691" style="position:absolute;left:554;top:1388;width:225;height:225" fillcolor="white [3212]" strokecolor="red" strokeweight="1.5pt"/>
            <v:shape id="_x0000_s7692" type="#_x0000_t32" style="position:absolute;left:590;top:1504;width:147;height:2;flip:y" o:connectortype="straight" strokecolor="red" strokeweight="1.5pt"/>
            <v:shape id="_x0000_s7693" type="#_x0000_t32" style="position:absolute;left:664;top:1420;width:1;height:159;flip:x" o:connectortype="straight" strokecolor="red" strokeweight="1.5pt"/>
          </v:group>
        </w:pict>
      </w:r>
      <w:r>
        <w:rPr>
          <w:b/>
          <w:noProof/>
          <w:color w:val="FF0000"/>
          <w:sz w:val="4"/>
          <w:szCs w:val="28"/>
          <w:lang w:val="en-GB" w:eastAsia="en-GB"/>
        </w:rPr>
        <w:pict>
          <v:shape id="_x0000_s7689" style="position:absolute;margin-left:344.5pt;margin-top:16.35pt;width:16.75pt;height:13.95pt;z-index:25319987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688" type="#_x0000_t32" style="position:absolute;margin-left:426.55pt;margin-top:21.8pt;width:.05pt;height:16.5pt;rotation:90;z-index:253198848" o:connectortype="straight" strokecolor="red" strokeweight="2.25pt">
            <v:stroke endarrow="block"/>
          </v:shape>
        </w:pict>
      </w:r>
      <w:r>
        <w:rPr>
          <w:b/>
          <w:noProof/>
          <w:color w:val="FF0000"/>
          <w:sz w:val="4"/>
          <w:szCs w:val="28"/>
          <w:lang w:val="en-GB" w:eastAsia="en-GB"/>
        </w:rPr>
        <w:pict>
          <v:shape id="_x0000_s7687" type="#_x0000_t32" style="position:absolute;margin-left:426.55pt;margin-top:10.8pt;width:.05pt;height:16.5pt;rotation:-90;flip:y;z-index:253197824" o:connectortype="straight" strokecolor="red" strokeweight="2.25pt">
            <v:stroke endarrow="block"/>
          </v:shape>
        </w:pict>
      </w:r>
      <w:r>
        <w:rPr>
          <w:b/>
          <w:noProof/>
          <w:color w:val="FF0000"/>
          <w:sz w:val="4"/>
          <w:szCs w:val="28"/>
          <w:lang w:val="en-GB" w:eastAsia="en-GB"/>
        </w:rPr>
        <w:pict>
          <v:shape id="_x0000_s7686" type="#_x0000_t5" style="position:absolute;margin-left:491.05pt;margin-top:15.55pt;width:14.25pt;height:14.25pt;rotation:-180;z-index:253196800" adj="19933" filled="f" strokecolor="red" strokeweight="1.5pt"/>
        </w:pict>
      </w:r>
      <w:r>
        <w:rPr>
          <w:b/>
          <w:noProof/>
          <w:color w:val="FF0000"/>
          <w:sz w:val="4"/>
          <w:szCs w:val="28"/>
          <w:lang w:val="en-GB" w:eastAsia="en-GB"/>
        </w:rPr>
        <w:pict>
          <v:shape id="_x0000_s7685" type="#_x0000_t5" style="position:absolute;margin-left:496.65pt;margin-top:17.35pt;width:14.25pt;height:14.25pt;z-index:253195776" adj="19933" filled="f" strokecolor="red" strokeweight="1.5pt"/>
        </w:pict>
      </w:r>
      <w:r>
        <w:rPr>
          <w:b/>
          <w:noProof/>
          <w:color w:val="FF0000"/>
          <w:sz w:val="4"/>
          <w:szCs w:val="28"/>
          <w:lang w:val="en-GB" w:eastAsia="en-GB"/>
        </w:rPr>
        <w:pict>
          <v:oval id="_x0000_s7684" style="position:absolute;margin-left:458.85pt;margin-top:20.3pt;width:24.75pt;height:7.15pt;z-index:253194752" filled="f" strokecolor="red" strokeweight="1.5pt"/>
        </w:pict>
      </w:r>
      <w:r>
        <w:rPr>
          <w:b/>
          <w:noProof/>
          <w:color w:val="FF0000"/>
          <w:sz w:val="4"/>
          <w:szCs w:val="28"/>
          <w:lang w:val="en-GB" w:eastAsia="en-GB"/>
        </w:rPr>
        <w:pict>
          <v:shape id="_x0000_s7683" type="#_x0000_t32" style="position:absolute;margin-left:449.9pt;margin-top:15.55pt;width:.05pt;height:16.5pt;z-index:253193728" o:connectortype="straight" strokecolor="red" strokeweight="2.25pt">
            <v:stroke endarrow="block"/>
          </v:shape>
        </w:pict>
      </w:r>
      <w:r>
        <w:rPr>
          <w:b/>
          <w:noProof/>
          <w:color w:val="FF0000"/>
          <w:sz w:val="4"/>
          <w:szCs w:val="28"/>
          <w:lang w:val="en-GB" w:eastAsia="en-GB"/>
        </w:rPr>
        <w:pict>
          <v:shape id="_x0000_s7682" type="#_x0000_t32" style="position:absolute;margin-left:442.75pt;margin-top:15.55pt;width:.05pt;height:16.5pt;flip:y;z-index:253192704" o:connectortype="straight" strokecolor="red" strokeweight="2.25pt">
            <v:stroke endarrow="block"/>
          </v:shape>
        </w:pict>
      </w:r>
      <w:r>
        <w:rPr>
          <w:b/>
          <w:noProof/>
          <w:color w:val="FF0000"/>
          <w:sz w:val="4"/>
          <w:szCs w:val="28"/>
          <w:lang w:val="en-GB" w:eastAsia="en-GB"/>
        </w:rPr>
        <w:pict>
          <v:shape id="_x0000_s7679" type="#_x0000_t32" style="position:absolute;margin-left:363.25pt;margin-top:76.35pt;width:18pt;height:.05pt;flip:x;z-index:253189632" o:connectortype="straight" strokecolor="#00b050" strokeweight="2.25pt">
            <v:stroke startarrow="block" endarrow="block"/>
          </v:shape>
        </w:pict>
      </w:r>
      <w:r>
        <w:rPr>
          <w:b/>
          <w:noProof/>
          <w:color w:val="FF0000"/>
          <w:sz w:val="4"/>
          <w:szCs w:val="28"/>
          <w:lang w:val="en-GB" w:eastAsia="en-GB"/>
        </w:rPr>
        <w:pict>
          <v:group id="_x0000_s7676" style="position:absolute;margin-left:386.85pt;margin-top:70.9pt;width:11.25pt;height:11.25pt;z-index:253188608" coordorigin="547,1763" coordsize="225,225">
            <v:oval id="_x0000_s7677" style="position:absolute;left:547;top:1763;width:225;height:225" fillcolor="white [3212]" strokecolor="#00b050" strokeweight="1.5pt"/>
            <v:shape id="_x0000_s7678" type="#_x0000_t32" style="position:absolute;left:592;top:1873;width:135;height:2;flip:y" o:connectortype="straight" strokecolor="#00b050" strokeweight="1.5pt"/>
          </v:group>
        </w:pict>
      </w:r>
      <w:r>
        <w:rPr>
          <w:b/>
          <w:noProof/>
          <w:color w:val="FF0000"/>
          <w:sz w:val="4"/>
          <w:szCs w:val="28"/>
          <w:lang w:val="en-GB" w:eastAsia="en-GB"/>
        </w:rPr>
        <w:pict>
          <v:group id="_x0000_s7672" style="position:absolute;margin-left:403.55pt;margin-top:70.9pt;width:11.25pt;height:11.25pt;z-index:253187584" coordorigin="554,1388" coordsize="225,225">
            <v:oval id="_x0000_s7673" style="position:absolute;left:554;top:1388;width:225;height:225" fillcolor="white [3212]" strokecolor="#00b050" strokeweight="1.5pt"/>
            <v:shape id="_x0000_s7674" type="#_x0000_t32" style="position:absolute;left:590;top:1504;width:147;height:2;flip:y" o:connectortype="straight" strokecolor="#00b050" strokeweight="1.5pt"/>
            <v:shape id="_x0000_s7675" type="#_x0000_t32" style="position:absolute;left:664;top:1420;width:1;height:159;flip:x" o:connectortype="straight" strokecolor="#00b050" strokeweight="1.5pt"/>
          </v:group>
        </w:pict>
      </w:r>
      <w:r>
        <w:rPr>
          <w:b/>
          <w:noProof/>
          <w:color w:val="FF0000"/>
          <w:sz w:val="4"/>
          <w:szCs w:val="28"/>
          <w:lang w:val="en-GB" w:eastAsia="en-GB"/>
        </w:rPr>
        <w:pict>
          <v:shape id="_x0000_s7671" style="position:absolute;margin-left:344.15pt;margin-top:68.2pt;width:16.75pt;height:13.95pt;z-index:25318656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670" type="#_x0000_t32" style="position:absolute;margin-left:426.2pt;margin-top:62.65pt;width:.05pt;height:16.5pt;rotation:-90;flip:y;z-index:253185536" o:connectortype="straight" strokecolor="#00b050" strokeweight="2.25pt">
            <v:stroke endarrow="block"/>
          </v:shape>
        </w:pict>
      </w:r>
      <w:r>
        <w:rPr>
          <w:b/>
          <w:noProof/>
          <w:color w:val="FF0000"/>
          <w:sz w:val="4"/>
          <w:szCs w:val="28"/>
          <w:lang w:val="en-GB" w:eastAsia="en-GB"/>
        </w:rPr>
        <w:pict>
          <v:shape id="_x0000_s7669" type="#_x0000_t5" style="position:absolute;margin-left:490.7pt;margin-top:67.45pt;width:14.25pt;height:14.25pt;rotation:-180;z-index:253184512" adj="19933" filled="f" strokecolor="#00b050" strokeweight="1.5pt"/>
        </w:pict>
      </w:r>
      <w:r>
        <w:rPr>
          <w:b/>
          <w:noProof/>
          <w:color w:val="FF0000"/>
          <w:sz w:val="4"/>
          <w:szCs w:val="28"/>
          <w:lang w:val="en-GB" w:eastAsia="en-GB"/>
        </w:rPr>
        <w:pict>
          <v:shape id="_x0000_s7668" type="#_x0000_t5" style="position:absolute;margin-left:496.3pt;margin-top:69.25pt;width:14.25pt;height:14.25pt;z-index:253183488" adj="19933" filled="f" strokecolor="#00b050" strokeweight="1.5pt"/>
        </w:pict>
      </w:r>
      <w:r>
        <w:rPr>
          <w:b/>
          <w:noProof/>
          <w:color w:val="FF0000"/>
          <w:sz w:val="4"/>
          <w:szCs w:val="28"/>
          <w:lang w:val="en-GB" w:eastAsia="en-GB"/>
        </w:rPr>
        <w:pict>
          <v:oval id="_x0000_s7667" style="position:absolute;margin-left:458.5pt;margin-top:72.2pt;width:24.75pt;height:7.15pt;z-index:253182464" filled="f" strokecolor="#00b050" strokeweight="1.5pt"/>
        </w:pict>
      </w:r>
      <w:r>
        <w:rPr>
          <w:b/>
          <w:noProof/>
          <w:color w:val="FF0000"/>
          <w:sz w:val="4"/>
          <w:szCs w:val="28"/>
          <w:lang w:val="en-GB" w:eastAsia="en-GB"/>
        </w:rPr>
        <w:pict>
          <v:shape id="_x0000_s7666" type="#_x0000_t32" style="position:absolute;margin-left:442.4pt;margin-top:67.45pt;width:.05pt;height:16.5pt;flip:y;z-index:253181440" o:connectortype="straight" strokecolor="#00b050" strokeweight="2.25pt">
            <v:stroke endarrow="block"/>
          </v:shape>
        </w:pict>
      </w:r>
      <w:r>
        <w:rPr>
          <w:b/>
          <w:noProof/>
          <w:color w:val="FF0000"/>
          <w:sz w:val="4"/>
          <w:szCs w:val="28"/>
          <w:lang w:val="en-GB" w:eastAsia="en-GB"/>
        </w:rPr>
        <w:pict>
          <v:shape id="_x0000_s7665" type="#_x0000_t32" style="position:absolute;margin-left:362.8pt;margin-top:51.3pt;width:18pt;height:.05pt;flip:x;z-index:253180416" o:connectortype="straight" strokecolor="blue" strokeweight="2.25pt">
            <v:stroke startarrow="block" endarrow="block"/>
          </v:shape>
        </w:pict>
      </w:r>
      <w:r>
        <w:rPr>
          <w:b/>
          <w:noProof/>
          <w:color w:val="FF0000"/>
          <w:sz w:val="4"/>
          <w:szCs w:val="28"/>
          <w:lang w:val="en-GB" w:eastAsia="en-GB"/>
        </w:rPr>
        <w:pict>
          <v:group id="_x0000_s7661" style="position:absolute;margin-left:287.9pt;margin-top:43.15pt;width:14.85pt;height:14.7pt;z-index:253179392" coordorigin="2230,12069" coordsize="297,294">
            <v:shape id="_x0000_s7662" type="#_x0000_t32" style="position:absolute;left:2370;top:12074;width:1;height:289;flip:y" o:connectortype="straight" strokecolor="blue" strokeweight="1.5pt">
              <v:stroke startarrow="block" endarrow="block"/>
            </v:shape>
            <v:shape id="_x0000_s7663" type="#_x0000_t32" style="position:absolute;left:2230;top:12069;width:286;height:0" o:connectortype="straight" strokecolor="blue" strokeweight="1.5pt"/>
            <v:shape id="_x0000_s7664" type="#_x0000_t32" style="position:absolute;left:2241;top:12363;width:286;height:0" o:connectortype="straight" strokecolor="blue" strokeweight="1.5pt"/>
          </v:group>
        </w:pict>
      </w:r>
      <w:r>
        <w:rPr>
          <w:b/>
          <w:noProof/>
          <w:color w:val="FF0000"/>
          <w:sz w:val="4"/>
          <w:szCs w:val="28"/>
          <w:lang w:val="en-GB" w:eastAsia="en-GB"/>
        </w:rPr>
        <w:pict>
          <v:group id="_x0000_s7656" style="position:absolute;margin-left:306.3pt;margin-top:38.55pt;width:14.3pt;height:22.6pt;z-index:253178368" coordorigin="1860,11974" coordsize="286,452">
            <v:shape id="_x0000_s7657" type="#_x0000_t32" style="position:absolute;left:1860;top:12140;width:286;height:0" o:connectortype="straight" strokecolor="blue" strokeweight="1.5pt"/>
            <v:shape id="_x0000_s7658" type="#_x0000_t32" style="position:absolute;left:1860;top:12260;width:286;height:0" o:connectortype="straight" strokecolor="blue" strokeweight="1.5pt"/>
            <v:shape id="_x0000_s7659" type="#_x0000_t32" style="position:absolute;left:2003;top:11974;width:0;height:166" o:connectortype="straight" strokecolor="blue" strokeweight="1.5pt">
              <v:stroke endarrow="block"/>
            </v:shape>
            <v:shape id="_x0000_s7660"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653" style="position:absolute;margin-left:386.4pt;margin-top:45.85pt;width:11.25pt;height:11.25pt;z-index:253177344" coordorigin="547,1763" coordsize="225,225">
            <v:oval id="_x0000_s7654" style="position:absolute;left:547;top:1763;width:225;height:225" fillcolor="white [3212]" strokecolor="blue" strokeweight="1.5pt"/>
            <v:shape id="_x0000_s7655" type="#_x0000_t32" style="position:absolute;left:592;top:1873;width:135;height:2;flip:y" o:connectortype="straight" strokecolor="blue" strokeweight="1.5pt"/>
          </v:group>
        </w:pict>
      </w:r>
      <w:r>
        <w:rPr>
          <w:b/>
          <w:noProof/>
          <w:color w:val="FF0000"/>
          <w:sz w:val="4"/>
          <w:szCs w:val="28"/>
          <w:lang w:val="en-GB" w:eastAsia="en-GB"/>
        </w:rPr>
        <w:pict>
          <v:group id="_x0000_s7649" style="position:absolute;margin-left:403.1pt;margin-top:45.85pt;width:11.25pt;height:11.25pt;z-index:253176320" coordorigin="554,1388" coordsize="225,225">
            <v:oval id="_x0000_s7650" style="position:absolute;left:554;top:1388;width:225;height:225" fillcolor="white [3212]" strokecolor="blue" strokeweight="1.5pt"/>
            <v:shape id="_x0000_s7651" type="#_x0000_t32" style="position:absolute;left:590;top:1504;width:147;height:2;flip:y" o:connectortype="straight" strokecolor="blue" strokeweight="1.5pt"/>
            <v:shape id="_x0000_s7652" type="#_x0000_t32" style="position:absolute;left:664;top:1420;width:1;height:159;flip:x" o:connectortype="straight" strokecolor="blue" strokeweight="1.5pt"/>
          </v:group>
        </w:pict>
      </w:r>
      <w:r>
        <w:rPr>
          <w:b/>
          <w:noProof/>
          <w:color w:val="FF0000"/>
          <w:sz w:val="4"/>
          <w:szCs w:val="28"/>
          <w:lang w:val="en-GB" w:eastAsia="en-GB"/>
        </w:rPr>
        <w:pict>
          <v:shape id="_x0000_s7648" style="position:absolute;margin-left:343.7pt;margin-top:43.15pt;width:16.75pt;height:13.95pt;z-index:2531752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647" type="#_x0000_t32" style="position:absolute;margin-left:425.75pt;margin-top:48.6pt;width:.05pt;height:16.5pt;rotation:90;z-index:253174272" o:connectortype="straight" strokecolor="blue" strokeweight="2.25pt">
            <v:stroke endarrow="block"/>
          </v:shape>
        </w:pict>
      </w:r>
      <w:r>
        <w:rPr>
          <w:b/>
          <w:noProof/>
          <w:color w:val="FF0000"/>
          <w:sz w:val="4"/>
          <w:szCs w:val="28"/>
          <w:lang w:val="en-GB" w:eastAsia="en-GB"/>
        </w:rPr>
        <w:pict>
          <v:shape id="_x0000_s7646" type="#_x0000_t32" style="position:absolute;margin-left:425.75pt;margin-top:37.6pt;width:.05pt;height:16.5pt;rotation:-90;flip:y;z-index:253173248" o:connectortype="straight" strokecolor="blue" strokeweight="2.25pt">
            <v:stroke endarrow="block"/>
          </v:shape>
        </w:pict>
      </w:r>
      <w:r>
        <w:rPr>
          <w:b/>
          <w:noProof/>
          <w:color w:val="FF0000"/>
          <w:sz w:val="4"/>
          <w:szCs w:val="28"/>
          <w:lang w:val="en-GB" w:eastAsia="en-GB"/>
        </w:rPr>
        <w:pict>
          <v:shape id="_x0000_s7645" type="#_x0000_t5" style="position:absolute;margin-left:490.25pt;margin-top:42.35pt;width:14.25pt;height:14.25pt;rotation:-180;z-index:253172224" adj="19933" filled="f" strokecolor="blue" strokeweight="1.5pt"/>
        </w:pict>
      </w:r>
      <w:r>
        <w:rPr>
          <w:b/>
          <w:noProof/>
          <w:color w:val="FF0000"/>
          <w:sz w:val="4"/>
          <w:szCs w:val="28"/>
          <w:lang w:val="en-GB" w:eastAsia="en-GB"/>
        </w:rPr>
        <w:pict>
          <v:shape id="_x0000_s7644" type="#_x0000_t5" style="position:absolute;margin-left:495.85pt;margin-top:44.15pt;width:14.25pt;height:14.25pt;z-index:253171200" adj="19933" filled="f" strokecolor="blue" strokeweight="1.5pt"/>
        </w:pict>
      </w:r>
      <w:r>
        <w:rPr>
          <w:b/>
          <w:noProof/>
          <w:color w:val="FF0000"/>
          <w:sz w:val="4"/>
          <w:szCs w:val="28"/>
          <w:lang w:val="en-GB" w:eastAsia="en-GB"/>
        </w:rPr>
        <w:pict>
          <v:oval id="_x0000_s7643" style="position:absolute;margin-left:458.05pt;margin-top:47.1pt;width:24.75pt;height:7.15pt;z-index:253170176" filled="f" strokecolor="blue" strokeweight="1.5pt"/>
        </w:pict>
      </w:r>
      <w:r>
        <w:rPr>
          <w:b/>
          <w:noProof/>
          <w:color w:val="FF0000"/>
          <w:sz w:val="4"/>
          <w:szCs w:val="28"/>
          <w:lang w:val="en-GB" w:eastAsia="en-GB"/>
        </w:rPr>
        <w:pict>
          <v:shape id="_x0000_s7642" type="#_x0000_t32" style="position:absolute;margin-left:449.1pt;margin-top:42.35pt;width:.05pt;height:16.5pt;z-index:253169152" o:connectortype="straight" strokecolor="blue" strokeweight="2.25pt">
            <v:stroke endarrow="block"/>
          </v:shape>
        </w:pict>
      </w:r>
      <w:r>
        <w:rPr>
          <w:b/>
          <w:noProof/>
          <w:color w:val="FF0000"/>
          <w:sz w:val="4"/>
          <w:szCs w:val="28"/>
          <w:lang w:val="en-GB" w:eastAsia="en-GB"/>
        </w:rPr>
        <w:pict>
          <v:shape id="_x0000_s7641" type="#_x0000_t32" style="position:absolute;margin-left:441.95pt;margin-top:42.35pt;width:.05pt;height:16.5pt;flip:y;z-index:253168128" o:connectortype="straight" strokecolor="blue" strokeweight="2.25pt">
            <v:stroke endarrow="block"/>
          </v:shape>
        </w:pict>
      </w:r>
      <w:r>
        <w:rPr>
          <w:b/>
          <w:noProof/>
          <w:color w:val="FF0000"/>
          <w:sz w:val="4"/>
          <w:szCs w:val="28"/>
          <w:lang w:val="en-GB" w:eastAsia="en-GB"/>
        </w:rPr>
        <w:pict>
          <v:shape id="_x0000_s7640" type="#_x0000_t32" style="position:absolute;margin-left:362.7pt;margin-top:24.6pt;width:18pt;height:.05pt;flip:x;z-index:253167104" o:connectortype="straight" strokecolor="red" strokeweight="2.25pt">
            <v:stroke startarrow="block" endarrow="block"/>
          </v:shape>
        </w:pict>
      </w:r>
      <w:r>
        <w:rPr>
          <w:b/>
          <w:noProof/>
          <w:color w:val="FF0000"/>
          <w:sz w:val="4"/>
          <w:szCs w:val="28"/>
          <w:lang w:val="en-GB" w:eastAsia="en-GB"/>
        </w:rPr>
        <w:pict>
          <v:group id="_x0000_s7636" style="position:absolute;margin-left:288.45pt;margin-top:17pt;width:14.85pt;height:14.7pt;z-index:253166080" coordorigin="2230,12069" coordsize="297,294">
            <v:shape id="_x0000_s7637" type="#_x0000_t32" style="position:absolute;left:2370;top:12074;width:1;height:289;flip:y" o:connectortype="straight" strokecolor="red" strokeweight="1.5pt">
              <v:stroke startarrow="block" endarrow="block"/>
            </v:shape>
            <v:shape id="_x0000_s7638" type="#_x0000_t32" style="position:absolute;left:2230;top:12069;width:286;height:0" o:connectortype="straight" strokecolor="red" strokeweight="1.5pt"/>
            <v:shape id="_x0000_s7639" type="#_x0000_t32" style="position:absolute;left:2241;top:12363;width:286;height:0" o:connectortype="straight" strokecolor="red" strokeweight="1.5pt"/>
          </v:group>
        </w:pict>
      </w:r>
      <w:r>
        <w:rPr>
          <w:b/>
          <w:noProof/>
          <w:color w:val="FF0000"/>
          <w:sz w:val="4"/>
          <w:szCs w:val="28"/>
          <w:lang w:val="en-GB" w:eastAsia="en-GB"/>
        </w:rPr>
        <w:pict>
          <v:group id="_x0000_s7633" style="position:absolute;margin-left:386.3pt;margin-top:19.15pt;width:11.25pt;height:11.25pt;z-index:253165056" coordorigin="547,1763" coordsize="225,225">
            <v:oval id="_x0000_s7634" style="position:absolute;left:547;top:1763;width:225;height:225" fillcolor="white [3212]" strokecolor="red" strokeweight="1.5pt"/>
            <v:shape id="_x0000_s7635" type="#_x0000_t32" style="position:absolute;left:592;top:1873;width:135;height:2;flip:y" o:connectortype="straight" strokecolor="red" strokeweight="1.5pt"/>
          </v:group>
        </w:pict>
      </w:r>
      <w:r>
        <w:rPr>
          <w:b/>
          <w:noProof/>
          <w:color w:val="FF0000"/>
          <w:sz w:val="4"/>
          <w:szCs w:val="28"/>
          <w:lang w:val="en-GB" w:eastAsia="en-GB"/>
        </w:rPr>
        <w:pict>
          <v:group id="_x0000_s7629" style="position:absolute;margin-left:403pt;margin-top:19.15pt;width:11.25pt;height:11.25pt;z-index:253164032" coordorigin="554,1388" coordsize="225,225">
            <v:oval id="_x0000_s7630" style="position:absolute;left:554;top:1388;width:225;height:225" fillcolor="white [3212]" strokecolor="red" strokeweight="1.5pt"/>
            <v:shape id="_x0000_s7631" type="#_x0000_t32" style="position:absolute;left:590;top:1504;width:147;height:2;flip:y" o:connectortype="straight" strokecolor="red" strokeweight="1.5pt"/>
            <v:shape id="_x0000_s7632" type="#_x0000_t32" style="position:absolute;left:664;top:1420;width:1;height:159;flip:x" o:connectortype="straight" strokecolor="red" strokeweight="1.5pt"/>
          </v:group>
        </w:pict>
      </w:r>
      <w:r>
        <w:rPr>
          <w:b/>
          <w:noProof/>
          <w:color w:val="FF0000"/>
          <w:sz w:val="4"/>
          <w:szCs w:val="28"/>
          <w:lang w:val="en-GB" w:eastAsia="en-GB"/>
        </w:rPr>
        <w:pict>
          <v:shape id="_x0000_s7628" style="position:absolute;margin-left:343.6pt;margin-top:16.45pt;width:16.75pt;height:13.95pt;z-index:25316300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627" type="#_x0000_t32" style="position:absolute;margin-left:425.65pt;margin-top:21.9pt;width:.05pt;height:16.5pt;rotation:90;z-index:253161984" o:connectortype="straight" strokecolor="red" strokeweight="2.25pt">
            <v:stroke endarrow="block"/>
          </v:shape>
        </w:pict>
      </w:r>
      <w:r>
        <w:rPr>
          <w:b/>
          <w:noProof/>
          <w:color w:val="FF0000"/>
          <w:sz w:val="4"/>
          <w:szCs w:val="28"/>
          <w:lang w:val="en-GB" w:eastAsia="en-GB"/>
        </w:rPr>
        <w:pict>
          <v:shape id="_x0000_s7626" type="#_x0000_t32" style="position:absolute;margin-left:425.65pt;margin-top:10.9pt;width:.05pt;height:16.5pt;rotation:-90;flip:y;z-index:253160960" o:connectortype="straight" strokecolor="red" strokeweight="2.25pt">
            <v:stroke endarrow="block"/>
          </v:shape>
        </w:pict>
      </w:r>
      <w:r>
        <w:rPr>
          <w:b/>
          <w:noProof/>
          <w:color w:val="FF0000"/>
          <w:sz w:val="4"/>
          <w:szCs w:val="28"/>
          <w:lang w:val="en-GB" w:eastAsia="en-GB"/>
        </w:rPr>
        <w:pict>
          <v:shape id="_x0000_s7625" type="#_x0000_t5" style="position:absolute;margin-left:490.15pt;margin-top:15.65pt;width:14.25pt;height:14.25pt;rotation:-180;z-index:253159936" adj="19933" filled="f" strokecolor="red" strokeweight="1.5pt"/>
        </w:pict>
      </w:r>
      <w:r>
        <w:rPr>
          <w:b/>
          <w:noProof/>
          <w:color w:val="FF0000"/>
          <w:sz w:val="4"/>
          <w:szCs w:val="28"/>
          <w:lang w:val="en-GB" w:eastAsia="en-GB"/>
        </w:rPr>
        <w:pict>
          <v:shape id="_x0000_s7624" type="#_x0000_t5" style="position:absolute;margin-left:495.75pt;margin-top:17.45pt;width:14.25pt;height:14.25pt;z-index:253158912" adj="19933" filled="f" strokecolor="red" strokeweight="1.5pt"/>
        </w:pict>
      </w:r>
      <w:r>
        <w:rPr>
          <w:b/>
          <w:noProof/>
          <w:color w:val="FF0000"/>
          <w:sz w:val="4"/>
          <w:szCs w:val="28"/>
          <w:lang w:val="en-GB" w:eastAsia="en-GB"/>
        </w:rPr>
        <w:pict>
          <v:oval id="_x0000_s7623" style="position:absolute;margin-left:457.95pt;margin-top:20.4pt;width:24.75pt;height:7.15pt;z-index:253157888" filled="f" strokecolor="red" strokeweight="1.5pt"/>
        </w:pict>
      </w:r>
      <w:r>
        <w:rPr>
          <w:b/>
          <w:noProof/>
          <w:color w:val="FF0000"/>
          <w:sz w:val="4"/>
          <w:szCs w:val="28"/>
          <w:lang w:val="en-GB" w:eastAsia="en-GB"/>
        </w:rPr>
        <w:pict>
          <v:shape id="_x0000_s7622" type="#_x0000_t32" style="position:absolute;margin-left:449pt;margin-top:15.65pt;width:.05pt;height:16.5pt;z-index:253156864" o:connectortype="straight" strokecolor="red" strokeweight="2.25pt">
            <v:stroke endarrow="block"/>
          </v:shape>
        </w:pict>
      </w:r>
      <w:r>
        <w:rPr>
          <w:b/>
          <w:noProof/>
          <w:color w:val="FF0000"/>
          <w:sz w:val="4"/>
          <w:szCs w:val="28"/>
          <w:lang w:val="en-GB" w:eastAsia="en-GB"/>
        </w:rPr>
        <w:pict>
          <v:shape id="_x0000_s7621" type="#_x0000_t32" style="position:absolute;margin-left:441.85pt;margin-top:15.65pt;width:.05pt;height:16.5pt;flip:y;z-index:253155840" o:connectortype="straight" strokecolor="red" strokeweight="2.25pt">
            <v:stroke endarrow="block"/>
          </v:shape>
        </w:pict>
      </w:r>
      <w:r>
        <w:rPr>
          <w:b/>
          <w:noProof/>
          <w:color w:val="FF0000"/>
          <w:sz w:val="4"/>
          <w:szCs w:val="28"/>
          <w:lang w:val="en-GB" w:eastAsia="en-GB"/>
        </w:rPr>
        <w:pict>
          <v:shape id="_x0000_s7618" type="#_x0000_t32" style="position:absolute;margin-left:363.7pt;margin-top:76.25pt;width:18pt;height:.05pt;flip:x;z-index:253152768" o:connectortype="straight" strokecolor="#00b050" strokeweight="2.25pt">
            <v:stroke startarrow="block" endarrow="block"/>
          </v:shape>
        </w:pict>
      </w:r>
      <w:r>
        <w:rPr>
          <w:b/>
          <w:noProof/>
          <w:color w:val="FF0000"/>
          <w:sz w:val="4"/>
          <w:szCs w:val="28"/>
          <w:lang w:val="en-GB" w:eastAsia="en-GB"/>
        </w:rPr>
        <w:pict>
          <v:group id="_x0000_s7615" style="position:absolute;margin-left:387.3pt;margin-top:70.8pt;width:11.25pt;height:11.25pt;z-index:253151744" coordorigin="547,1763" coordsize="225,225">
            <v:oval id="_x0000_s7616" style="position:absolute;left:547;top:1763;width:225;height:225" fillcolor="white [3212]" strokecolor="#00b050" strokeweight="1.5pt"/>
            <v:shape id="_x0000_s7617" type="#_x0000_t32" style="position:absolute;left:592;top:1873;width:135;height:2;flip:y" o:connectortype="straight" strokecolor="#00b050" strokeweight="1.5pt"/>
          </v:group>
        </w:pict>
      </w:r>
      <w:r>
        <w:rPr>
          <w:b/>
          <w:noProof/>
          <w:color w:val="FF0000"/>
          <w:sz w:val="4"/>
          <w:szCs w:val="28"/>
          <w:lang w:val="en-GB" w:eastAsia="en-GB"/>
        </w:rPr>
        <w:pict>
          <v:group id="_x0000_s7611" style="position:absolute;margin-left:404pt;margin-top:70.8pt;width:11.25pt;height:11.25pt;z-index:253150720" coordorigin="554,1388" coordsize="225,225">
            <v:oval id="_x0000_s7612" style="position:absolute;left:554;top:1388;width:225;height:225" fillcolor="white [3212]" strokecolor="#00b050" strokeweight="1.5pt"/>
            <v:shape id="_x0000_s7613" type="#_x0000_t32" style="position:absolute;left:590;top:1504;width:147;height:2;flip:y" o:connectortype="straight" strokecolor="#00b050" strokeweight="1.5pt"/>
            <v:shape id="_x0000_s7614" type="#_x0000_t32" style="position:absolute;left:664;top:1420;width:1;height:159;flip:x" o:connectortype="straight" strokecolor="#00b050" strokeweight="1.5pt"/>
          </v:group>
        </w:pict>
      </w:r>
      <w:r>
        <w:rPr>
          <w:b/>
          <w:noProof/>
          <w:color w:val="FF0000"/>
          <w:sz w:val="4"/>
          <w:szCs w:val="28"/>
          <w:lang w:val="en-GB" w:eastAsia="en-GB"/>
        </w:rPr>
        <w:pict>
          <v:shape id="_x0000_s7610" style="position:absolute;margin-left:344.6pt;margin-top:68.1pt;width:16.75pt;height:13.95pt;z-index:2531496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609" type="#_x0000_t32" style="position:absolute;margin-left:426.65pt;margin-top:62.55pt;width:.05pt;height:16.5pt;rotation:-90;flip:y;z-index:253148672" o:connectortype="straight" strokecolor="#00b050" strokeweight="2.25pt">
            <v:stroke endarrow="block"/>
          </v:shape>
        </w:pict>
      </w:r>
      <w:r>
        <w:rPr>
          <w:b/>
          <w:noProof/>
          <w:color w:val="FF0000"/>
          <w:sz w:val="4"/>
          <w:szCs w:val="28"/>
          <w:lang w:val="en-GB" w:eastAsia="en-GB"/>
        </w:rPr>
        <w:pict>
          <v:shape id="_x0000_s7608" type="#_x0000_t5" style="position:absolute;margin-left:491.15pt;margin-top:67.35pt;width:14.25pt;height:14.25pt;rotation:-180;z-index:253147648" adj="19933" filled="f" strokecolor="#00b050" strokeweight="1.5pt"/>
        </w:pict>
      </w:r>
      <w:r>
        <w:rPr>
          <w:b/>
          <w:noProof/>
          <w:color w:val="FF0000"/>
          <w:sz w:val="4"/>
          <w:szCs w:val="28"/>
          <w:lang w:val="en-GB" w:eastAsia="en-GB"/>
        </w:rPr>
        <w:pict>
          <v:shape id="_x0000_s7607" type="#_x0000_t5" style="position:absolute;margin-left:496.75pt;margin-top:69.15pt;width:14.25pt;height:14.25pt;z-index:253146624" adj="19933" filled="f" strokecolor="#00b050" strokeweight="1.5pt"/>
        </w:pict>
      </w:r>
      <w:r>
        <w:rPr>
          <w:b/>
          <w:noProof/>
          <w:color w:val="FF0000"/>
          <w:sz w:val="4"/>
          <w:szCs w:val="28"/>
          <w:lang w:val="en-GB" w:eastAsia="en-GB"/>
        </w:rPr>
        <w:pict>
          <v:oval id="_x0000_s7606" style="position:absolute;margin-left:458.95pt;margin-top:72.1pt;width:24.75pt;height:7.15pt;z-index:253145600" filled="f" strokecolor="#00b050" strokeweight="1.5pt"/>
        </w:pict>
      </w:r>
      <w:r>
        <w:rPr>
          <w:b/>
          <w:noProof/>
          <w:color w:val="FF0000"/>
          <w:sz w:val="4"/>
          <w:szCs w:val="28"/>
          <w:lang w:val="en-GB" w:eastAsia="en-GB"/>
        </w:rPr>
        <w:pict>
          <v:shape id="_x0000_s7605" type="#_x0000_t32" style="position:absolute;margin-left:450pt;margin-top:67.35pt;width:.05pt;height:16.5pt;z-index:253144576" o:connectortype="straight" strokecolor="#00b050" strokeweight="2.25pt">
            <v:stroke endarrow="block"/>
          </v:shape>
        </w:pict>
      </w:r>
      <w:r>
        <w:rPr>
          <w:b/>
          <w:noProof/>
          <w:color w:val="FF0000"/>
          <w:sz w:val="4"/>
          <w:szCs w:val="28"/>
          <w:lang w:val="en-GB" w:eastAsia="en-GB"/>
        </w:rPr>
        <w:pict>
          <v:shape id="_x0000_s7604" type="#_x0000_t32" style="position:absolute;margin-left:442.85pt;margin-top:67.35pt;width:.05pt;height:16.5pt;flip:y;z-index:253143552" o:connectortype="straight" strokecolor="#00b050" strokeweight="2.25pt">
            <v:stroke endarrow="block"/>
          </v:shape>
        </w:pict>
      </w:r>
      <w:r>
        <w:rPr>
          <w:b/>
          <w:noProof/>
          <w:color w:val="FF0000"/>
          <w:sz w:val="4"/>
          <w:szCs w:val="28"/>
          <w:lang w:val="en-GB" w:eastAsia="en-GB"/>
        </w:rPr>
        <w:pict>
          <v:shape id="_x0000_s7603" type="#_x0000_t32" style="position:absolute;margin-left:363.25pt;margin-top:51.2pt;width:18pt;height:.05pt;flip:x;z-index:253142528" o:connectortype="straight" strokecolor="blue" strokeweight="2.25pt">
            <v:stroke startarrow="block" endarrow="block"/>
          </v:shape>
        </w:pict>
      </w:r>
      <w:r>
        <w:rPr>
          <w:b/>
          <w:noProof/>
          <w:color w:val="FF0000"/>
          <w:sz w:val="4"/>
          <w:szCs w:val="28"/>
          <w:lang w:val="en-GB" w:eastAsia="en-GB"/>
        </w:rPr>
        <w:pict>
          <v:group id="_x0000_s7599" style="position:absolute;margin-left:288.35pt;margin-top:43.05pt;width:14.85pt;height:14.7pt;z-index:253141504" coordorigin="2230,12069" coordsize="297,294">
            <v:shape id="_x0000_s7600" type="#_x0000_t32" style="position:absolute;left:2370;top:12074;width:1;height:289;flip:y" o:connectortype="straight" strokecolor="blue" strokeweight="1.5pt">
              <v:stroke startarrow="block" endarrow="block"/>
            </v:shape>
            <v:shape id="_x0000_s7601" type="#_x0000_t32" style="position:absolute;left:2230;top:12069;width:286;height:0" o:connectortype="straight" strokecolor="blue" strokeweight="1.5pt"/>
            <v:shape id="_x0000_s7602" type="#_x0000_t32" style="position:absolute;left:2241;top:12363;width:286;height:0" o:connectortype="straight" strokecolor="blue" strokeweight="1.5pt"/>
          </v:group>
        </w:pict>
      </w:r>
      <w:r>
        <w:rPr>
          <w:b/>
          <w:noProof/>
          <w:color w:val="FF0000"/>
          <w:sz w:val="4"/>
          <w:szCs w:val="28"/>
          <w:lang w:val="en-GB" w:eastAsia="en-GB"/>
        </w:rPr>
        <w:pict>
          <v:group id="_x0000_s7594" style="position:absolute;margin-left:306.75pt;margin-top:38.45pt;width:14.3pt;height:22.6pt;z-index:253140480" coordorigin="1860,11974" coordsize="286,452">
            <v:shape id="_x0000_s7595" type="#_x0000_t32" style="position:absolute;left:1860;top:12140;width:286;height:0" o:connectortype="straight" strokecolor="blue" strokeweight="1.5pt"/>
            <v:shape id="_x0000_s7596" type="#_x0000_t32" style="position:absolute;left:1860;top:12260;width:286;height:0" o:connectortype="straight" strokecolor="blue" strokeweight="1.5pt"/>
            <v:shape id="_x0000_s7597" type="#_x0000_t32" style="position:absolute;left:2003;top:11974;width:0;height:166" o:connectortype="straight" strokecolor="blue" strokeweight="1.5pt">
              <v:stroke endarrow="block"/>
            </v:shape>
            <v:shape id="_x0000_s7598"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591" style="position:absolute;margin-left:386.85pt;margin-top:45.75pt;width:11.25pt;height:11.25pt;z-index:253139456" coordorigin="547,1763" coordsize="225,225">
            <v:oval id="_x0000_s7592" style="position:absolute;left:547;top:1763;width:225;height:225" fillcolor="white [3212]" strokecolor="blue" strokeweight="1.5pt"/>
            <v:shape id="_x0000_s7593" type="#_x0000_t32" style="position:absolute;left:592;top:1873;width:135;height:2;flip:y" o:connectortype="straight" strokecolor="blue" strokeweight="1.5pt"/>
          </v:group>
        </w:pict>
      </w:r>
      <w:r>
        <w:rPr>
          <w:b/>
          <w:noProof/>
          <w:color w:val="FF0000"/>
          <w:sz w:val="4"/>
          <w:szCs w:val="28"/>
          <w:lang w:val="en-GB" w:eastAsia="en-GB"/>
        </w:rPr>
        <w:pict>
          <v:group id="_x0000_s7587" style="position:absolute;margin-left:403.55pt;margin-top:45.75pt;width:11.25pt;height:11.25pt;z-index:253138432" coordorigin="554,1388" coordsize="225,225">
            <v:oval id="_x0000_s7588" style="position:absolute;left:554;top:1388;width:225;height:225" fillcolor="white [3212]" strokecolor="blue" strokeweight="1.5pt"/>
            <v:shape id="_x0000_s7589" type="#_x0000_t32" style="position:absolute;left:590;top:1504;width:147;height:2;flip:y" o:connectortype="straight" strokecolor="blue" strokeweight="1.5pt"/>
            <v:shape id="_x0000_s7590" type="#_x0000_t32" style="position:absolute;left:664;top:1420;width:1;height:159;flip:x" o:connectortype="straight" strokecolor="blue" strokeweight="1.5pt"/>
          </v:group>
        </w:pict>
      </w:r>
      <w:r>
        <w:rPr>
          <w:b/>
          <w:noProof/>
          <w:color w:val="FF0000"/>
          <w:sz w:val="4"/>
          <w:szCs w:val="28"/>
          <w:lang w:val="en-GB" w:eastAsia="en-GB"/>
        </w:rPr>
        <w:pict>
          <v:shape id="_x0000_s7586" style="position:absolute;margin-left:344.15pt;margin-top:43.05pt;width:16.75pt;height:13.95pt;z-index:25313740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585" type="#_x0000_t32" style="position:absolute;margin-left:426.2pt;margin-top:48.5pt;width:.05pt;height:16.5pt;rotation:90;z-index:253136384" o:connectortype="straight" strokecolor="blue" strokeweight="2.25pt">
            <v:stroke endarrow="block"/>
          </v:shape>
        </w:pict>
      </w:r>
      <w:r>
        <w:rPr>
          <w:b/>
          <w:noProof/>
          <w:color w:val="FF0000"/>
          <w:sz w:val="4"/>
          <w:szCs w:val="28"/>
          <w:lang w:val="en-GB" w:eastAsia="en-GB"/>
        </w:rPr>
        <w:pict>
          <v:shape id="_x0000_s7584" type="#_x0000_t32" style="position:absolute;margin-left:426.2pt;margin-top:37.5pt;width:.05pt;height:16.5pt;rotation:-90;flip:y;z-index:253135360" o:connectortype="straight" strokecolor="blue" strokeweight="2.25pt">
            <v:stroke endarrow="block"/>
          </v:shape>
        </w:pict>
      </w:r>
      <w:r>
        <w:rPr>
          <w:b/>
          <w:noProof/>
          <w:color w:val="FF0000"/>
          <w:sz w:val="4"/>
          <w:szCs w:val="28"/>
          <w:lang w:val="en-GB" w:eastAsia="en-GB"/>
        </w:rPr>
        <w:pict>
          <v:shape id="_x0000_s7583" type="#_x0000_t5" style="position:absolute;margin-left:490.7pt;margin-top:42.25pt;width:14.25pt;height:14.25pt;rotation:-180;z-index:253134336" adj="19933" filled="f" strokecolor="blue" strokeweight="1.5pt"/>
        </w:pict>
      </w:r>
      <w:r>
        <w:rPr>
          <w:b/>
          <w:noProof/>
          <w:color w:val="FF0000"/>
          <w:sz w:val="4"/>
          <w:szCs w:val="28"/>
          <w:lang w:val="en-GB" w:eastAsia="en-GB"/>
        </w:rPr>
        <w:pict>
          <v:shape id="_x0000_s7582" type="#_x0000_t5" style="position:absolute;margin-left:496.3pt;margin-top:44.05pt;width:14.25pt;height:14.25pt;z-index:253133312" adj="19933" filled="f" strokecolor="blue" strokeweight="1.5pt"/>
        </w:pict>
      </w:r>
      <w:r>
        <w:rPr>
          <w:b/>
          <w:noProof/>
          <w:color w:val="FF0000"/>
          <w:sz w:val="4"/>
          <w:szCs w:val="28"/>
          <w:lang w:val="en-GB" w:eastAsia="en-GB"/>
        </w:rPr>
        <w:pict>
          <v:oval id="_x0000_s7581" style="position:absolute;margin-left:458.5pt;margin-top:47pt;width:24.75pt;height:7.15pt;z-index:253132288" filled="f" strokecolor="blue" strokeweight="1.5pt"/>
        </w:pict>
      </w:r>
      <w:r>
        <w:rPr>
          <w:b/>
          <w:noProof/>
          <w:color w:val="FF0000"/>
          <w:sz w:val="4"/>
          <w:szCs w:val="28"/>
          <w:lang w:val="en-GB" w:eastAsia="en-GB"/>
        </w:rPr>
        <w:pict>
          <v:shape id="_x0000_s7580" type="#_x0000_t32" style="position:absolute;margin-left:449.55pt;margin-top:42.25pt;width:.05pt;height:16.5pt;z-index:253131264" o:connectortype="straight" strokecolor="blue" strokeweight="2.25pt">
            <v:stroke endarrow="block"/>
          </v:shape>
        </w:pict>
      </w:r>
      <w:r>
        <w:rPr>
          <w:b/>
          <w:noProof/>
          <w:color w:val="FF0000"/>
          <w:sz w:val="4"/>
          <w:szCs w:val="28"/>
          <w:lang w:val="en-GB" w:eastAsia="en-GB"/>
        </w:rPr>
        <w:pict>
          <v:shape id="_x0000_s7579" type="#_x0000_t32" style="position:absolute;margin-left:442.4pt;margin-top:42.25pt;width:.05pt;height:16.5pt;flip:y;z-index:253130240" o:connectortype="straight" strokecolor="blue" strokeweight="2.25pt">
            <v:stroke endarrow="block"/>
          </v:shape>
        </w:pict>
      </w:r>
      <w:r>
        <w:rPr>
          <w:b/>
          <w:noProof/>
          <w:color w:val="FF0000"/>
          <w:sz w:val="4"/>
          <w:szCs w:val="28"/>
          <w:lang w:val="en-GB" w:eastAsia="en-GB"/>
        </w:rPr>
        <w:pict>
          <v:shape id="_x0000_s7578" type="#_x0000_t32" style="position:absolute;margin-left:363.15pt;margin-top:24.5pt;width:18pt;height:.05pt;flip:x;z-index:253129216" o:connectortype="straight" strokecolor="red" strokeweight="2.25pt">
            <v:stroke startarrow="block" endarrow="block"/>
          </v:shape>
        </w:pict>
      </w:r>
      <w:r>
        <w:rPr>
          <w:b/>
          <w:noProof/>
          <w:color w:val="FF0000"/>
          <w:sz w:val="4"/>
          <w:szCs w:val="28"/>
          <w:lang w:val="en-GB" w:eastAsia="en-GB"/>
        </w:rPr>
        <w:pict>
          <v:group id="_x0000_s7574" style="position:absolute;margin-left:288.9pt;margin-top:16.9pt;width:14.85pt;height:14.7pt;z-index:253128192" coordorigin="2230,12069" coordsize="297,294">
            <v:shape id="_x0000_s7575" type="#_x0000_t32" style="position:absolute;left:2370;top:12074;width:1;height:289;flip:y" o:connectortype="straight" strokecolor="red" strokeweight="1.5pt">
              <v:stroke startarrow="block" endarrow="block"/>
            </v:shape>
            <v:shape id="_x0000_s7576" type="#_x0000_t32" style="position:absolute;left:2230;top:12069;width:286;height:0" o:connectortype="straight" strokecolor="red" strokeweight="1.5pt"/>
            <v:shape id="_x0000_s7577" type="#_x0000_t32" style="position:absolute;left:2241;top:12363;width:286;height:0" o:connectortype="straight" strokecolor="red" strokeweight="1.5pt"/>
          </v:group>
        </w:pict>
      </w:r>
      <w:r>
        <w:rPr>
          <w:b/>
          <w:noProof/>
          <w:color w:val="FF0000"/>
          <w:sz w:val="4"/>
          <w:szCs w:val="28"/>
          <w:lang w:val="en-GB" w:eastAsia="en-GB"/>
        </w:rPr>
        <w:pict>
          <v:group id="_x0000_s7571" style="position:absolute;margin-left:386.75pt;margin-top:19.05pt;width:11.25pt;height:11.25pt;z-index:253127168" coordorigin="547,1763" coordsize="225,225">
            <v:oval id="_x0000_s7572" style="position:absolute;left:547;top:1763;width:225;height:225" fillcolor="white [3212]" strokecolor="red" strokeweight="1.5pt"/>
            <v:shape id="_x0000_s7573" type="#_x0000_t32" style="position:absolute;left:592;top:1873;width:135;height:2;flip:y" o:connectortype="straight" strokecolor="red" strokeweight="1.5pt"/>
          </v:group>
        </w:pict>
      </w:r>
      <w:r>
        <w:rPr>
          <w:b/>
          <w:noProof/>
          <w:color w:val="FF0000"/>
          <w:sz w:val="4"/>
          <w:szCs w:val="28"/>
          <w:lang w:val="en-GB" w:eastAsia="en-GB"/>
        </w:rPr>
        <w:pict>
          <v:group id="_x0000_s7567" style="position:absolute;margin-left:403.45pt;margin-top:19.05pt;width:11.25pt;height:11.25pt;z-index:253126144" coordorigin="554,1388" coordsize="225,225">
            <v:oval id="_x0000_s7568" style="position:absolute;left:554;top:1388;width:225;height:225" fillcolor="white [3212]" strokecolor="red" strokeweight="1.5pt"/>
            <v:shape id="_x0000_s7569" type="#_x0000_t32" style="position:absolute;left:590;top:1504;width:147;height:2;flip:y" o:connectortype="straight" strokecolor="red" strokeweight="1.5pt"/>
            <v:shape id="_x0000_s7570" type="#_x0000_t32" style="position:absolute;left:664;top:1420;width:1;height:159;flip:x" o:connectortype="straight" strokecolor="red" strokeweight="1.5pt"/>
          </v:group>
        </w:pict>
      </w:r>
      <w:r>
        <w:rPr>
          <w:b/>
          <w:noProof/>
          <w:color w:val="FF0000"/>
          <w:sz w:val="4"/>
          <w:szCs w:val="28"/>
          <w:lang w:val="en-GB" w:eastAsia="en-GB"/>
        </w:rPr>
        <w:pict>
          <v:shape id="_x0000_s7566" style="position:absolute;margin-left:344.05pt;margin-top:16.35pt;width:16.75pt;height:13.95pt;z-index:25312512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565" type="#_x0000_t32" style="position:absolute;margin-left:426.1pt;margin-top:21.8pt;width:.05pt;height:16.5pt;rotation:90;z-index:253124096" o:connectortype="straight" strokecolor="red" strokeweight="2.25pt">
            <v:stroke endarrow="block"/>
          </v:shape>
        </w:pict>
      </w:r>
      <w:r>
        <w:rPr>
          <w:b/>
          <w:noProof/>
          <w:color w:val="FF0000"/>
          <w:sz w:val="4"/>
          <w:szCs w:val="28"/>
          <w:lang w:val="en-GB" w:eastAsia="en-GB"/>
        </w:rPr>
        <w:pict>
          <v:shape id="_x0000_s7564" type="#_x0000_t32" style="position:absolute;margin-left:426.1pt;margin-top:10.8pt;width:.05pt;height:16.5pt;rotation:-90;flip:y;z-index:253123072" o:connectortype="straight" strokecolor="red" strokeweight="2.25pt">
            <v:stroke endarrow="block"/>
          </v:shape>
        </w:pict>
      </w:r>
      <w:r>
        <w:rPr>
          <w:b/>
          <w:noProof/>
          <w:color w:val="FF0000"/>
          <w:sz w:val="4"/>
          <w:szCs w:val="28"/>
          <w:lang w:val="en-GB" w:eastAsia="en-GB"/>
        </w:rPr>
        <w:pict>
          <v:shape id="_x0000_s7563" type="#_x0000_t5" style="position:absolute;margin-left:490.6pt;margin-top:15.55pt;width:14.25pt;height:14.25pt;rotation:-180;z-index:253122048" adj="19933" filled="f" strokecolor="red" strokeweight="1.5pt"/>
        </w:pict>
      </w:r>
      <w:r>
        <w:rPr>
          <w:b/>
          <w:noProof/>
          <w:color w:val="FF0000"/>
          <w:sz w:val="4"/>
          <w:szCs w:val="28"/>
          <w:lang w:val="en-GB" w:eastAsia="en-GB"/>
        </w:rPr>
        <w:pict>
          <v:shape id="_x0000_s7562" type="#_x0000_t5" style="position:absolute;margin-left:496.2pt;margin-top:17.35pt;width:14.25pt;height:14.25pt;z-index:253121024" adj="19933" filled="f" strokecolor="red" strokeweight="1.5pt"/>
        </w:pict>
      </w:r>
      <w:r>
        <w:rPr>
          <w:b/>
          <w:noProof/>
          <w:color w:val="FF0000"/>
          <w:sz w:val="4"/>
          <w:szCs w:val="28"/>
          <w:lang w:val="en-GB" w:eastAsia="en-GB"/>
        </w:rPr>
        <w:pict>
          <v:oval id="_x0000_s7561" style="position:absolute;margin-left:458.4pt;margin-top:20.3pt;width:24.75pt;height:7.15pt;z-index:253120000" filled="f" strokecolor="red" strokeweight="1.5pt"/>
        </w:pict>
      </w:r>
      <w:r>
        <w:rPr>
          <w:b/>
          <w:noProof/>
          <w:color w:val="FF0000"/>
          <w:sz w:val="4"/>
          <w:szCs w:val="28"/>
          <w:lang w:val="en-GB" w:eastAsia="en-GB"/>
        </w:rPr>
        <w:pict>
          <v:shape id="_x0000_s7560" type="#_x0000_t32" style="position:absolute;margin-left:449.45pt;margin-top:15.55pt;width:.05pt;height:16.5pt;z-index:253118976" o:connectortype="straight" strokecolor="red" strokeweight="2.25pt">
            <v:stroke endarrow="block"/>
          </v:shape>
        </w:pict>
      </w:r>
      <w:r>
        <w:rPr>
          <w:b/>
          <w:noProof/>
          <w:color w:val="FF0000"/>
          <w:sz w:val="4"/>
          <w:szCs w:val="28"/>
          <w:lang w:val="en-GB" w:eastAsia="en-GB"/>
        </w:rPr>
        <w:pict>
          <v:shape id="_x0000_s7559" type="#_x0000_t32" style="position:absolute;margin-left:442.3pt;margin-top:15.55pt;width:.05pt;height:16.5pt;flip:y;z-index:253117952" o:connectortype="straight" strokecolor="red" strokeweight="2.25pt">
            <v:stroke endarrow="block"/>
          </v:shape>
        </w:pict>
      </w:r>
      <w:r>
        <w:rPr>
          <w:b/>
          <w:noProof/>
          <w:color w:val="FF0000"/>
          <w:sz w:val="4"/>
          <w:szCs w:val="28"/>
          <w:lang w:val="en-GB" w:eastAsia="en-GB"/>
        </w:rPr>
        <w:pict>
          <v:shape id="_x0000_s7556" type="#_x0000_t32" style="position:absolute;margin-left:363.7pt;margin-top:76.8pt;width:18pt;height:.05pt;flip:x;z-index:253114880" o:connectortype="straight" strokecolor="#00b050" strokeweight="2.25pt">
            <v:stroke startarrow="block" endarrow="block"/>
          </v:shape>
        </w:pict>
      </w:r>
      <w:r>
        <w:rPr>
          <w:b/>
          <w:noProof/>
          <w:color w:val="FF0000"/>
          <w:sz w:val="4"/>
          <w:szCs w:val="28"/>
          <w:lang w:val="en-GB" w:eastAsia="en-GB"/>
        </w:rPr>
        <w:pict>
          <v:group id="_x0000_s7552" style="position:absolute;margin-left:287.8pt;margin-top:68.7pt;width:14.85pt;height:14.7pt;z-index:253113856" coordorigin="2230,12069" coordsize="297,294">
            <v:shape id="_x0000_s7553" type="#_x0000_t32" style="position:absolute;left:2370;top:12074;width:1;height:289;flip:y" o:connectortype="straight" strokecolor="#00b050" strokeweight="1.5pt">
              <v:stroke startarrow="block" endarrow="block"/>
            </v:shape>
            <v:shape id="_x0000_s7554" type="#_x0000_t32" style="position:absolute;left:2230;top:12069;width:286;height:0" o:connectortype="straight" strokecolor="#00b050" strokeweight="1.5pt"/>
            <v:shape id="_x0000_s7555" type="#_x0000_t32" style="position:absolute;left:2241;top:12363;width:286;height:0" o:connectortype="straight" strokecolor="#00b050" strokeweight="1.5pt"/>
          </v:group>
        </w:pict>
      </w:r>
      <w:r>
        <w:rPr>
          <w:b/>
          <w:noProof/>
          <w:color w:val="FF0000"/>
          <w:sz w:val="4"/>
          <w:szCs w:val="28"/>
          <w:lang w:val="en-GB" w:eastAsia="en-GB"/>
        </w:rPr>
        <w:pict>
          <v:group id="_x0000_s7547" style="position:absolute;margin-left:306.8pt;margin-top:65.25pt;width:14.3pt;height:22.6pt;z-index:253112832" coordorigin="1860,11974" coordsize="286,452">
            <v:shape id="_x0000_s7548" type="#_x0000_t32" style="position:absolute;left:1860;top:12140;width:286;height:0" o:connectortype="straight" strokecolor="#00b050" strokeweight="1.5pt"/>
            <v:shape id="_x0000_s7549" type="#_x0000_t32" style="position:absolute;left:1860;top:12260;width:286;height:0" o:connectortype="straight" strokecolor="#00b050" strokeweight="1.5pt"/>
            <v:shape id="_x0000_s7550" type="#_x0000_t32" style="position:absolute;left:2003;top:11974;width:0;height:166" o:connectortype="straight" strokecolor="#00b050" strokeweight="1.5pt">
              <v:stroke endarrow="block"/>
            </v:shape>
            <v:shape id="_x0000_s7551" type="#_x0000_t32" style="position:absolute;left:2003;top:12260;width:0;height:166;flip:y" o:connectortype="straight" strokecolor="#00b050" strokeweight="1.5pt">
              <v:stroke endarrow="block"/>
            </v:shape>
          </v:group>
        </w:pict>
      </w:r>
      <w:r>
        <w:rPr>
          <w:b/>
          <w:noProof/>
          <w:color w:val="FF0000"/>
          <w:sz w:val="4"/>
          <w:szCs w:val="28"/>
          <w:lang w:val="en-GB" w:eastAsia="en-GB"/>
        </w:rPr>
        <w:pict>
          <v:group id="_x0000_s7544" style="position:absolute;margin-left:387.3pt;margin-top:71.35pt;width:11.25pt;height:11.25pt;z-index:253111808" coordorigin="547,1763" coordsize="225,225">
            <v:oval id="_x0000_s7545" style="position:absolute;left:547;top:1763;width:225;height:225" fillcolor="white [3212]" strokecolor="#00b050" strokeweight="1.5pt"/>
            <v:shape id="_x0000_s7546" type="#_x0000_t32" style="position:absolute;left:592;top:1873;width:135;height:2;flip:y" o:connectortype="straight" strokecolor="#00b050" strokeweight="1.5pt"/>
          </v:group>
        </w:pict>
      </w:r>
      <w:r>
        <w:rPr>
          <w:b/>
          <w:noProof/>
          <w:color w:val="FF0000"/>
          <w:sz w:val="4"/>
          <w:szCs w:val="28"/>
          <w:lang w:val="en-GB" w:eastAsia="en-GB"/>
        </w:rPr>
        <w:pict>
          <v:group id="_x0000_s7540" style="position:absolute;margin-left:404pt;margin-top:71.35pt;width:11.25pt;height:11.25pt;z-index:253110784" coordorigin="554,1388" coordsize="225,225">
            <v:oval id="_x0000_s7541" style="position:absolute;left:554;top:1388;width:225;height:225" fillcolor="white [3212]" strokecolor="#00b050" strokeweight="1.5pt"/>
            <v:shape id="_x0000_s7542" type="#_x0000_t32" style="position:absolute;left:590;top:1504;width:147;height:2;flip:y" o:connectortype="straight" strokecolor="#00b050" strokeweight="1.5pt"/>
            <v:shape id="_x0000_s7543" type="#_x0000_t32" style="position:absolute;left:664;top:1420;width:1;height:159;flip:x" o:connectortype="straight" strokecolor="#00b050" strokeweight="1.5pt"/>
          </v:group>
        </w:pict>
      </w:r>
      <w:r>
        <w:rPr>
          <w:b/>
          <w:noProof/>
          <w:color w:val="FF0000"/>
          <w:sz w:val="4"/>
          <w:szCs w:val="28"/>
          <w:lang w:val="en-GB" w:eastAsia="en-GB"/>
        </w:rPr>
        <w:pict>
          <v:shape id="_x0000_s7539" style="position:absolute;margin-left:344.6pt;margin-top:68.65pt;width:16.75pt;height:13.95pt;z-index:25310976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538" type="#_x0000_t32" style="position:absolute;margin-left:426.65pt;margin-top:74.1pt;width:.05pt;height:16.5pt;rotation:90;z-index:253108736" o:connectortype="straight" strokecolor="#00b050" strokeweight="2.25pt">
            <v:stroke endarrow="block"/>
          </v:shape>
        </w:pict>
      </w:r>
      <w:r>
        <w:rPr>
          <w:b/>
          <w:noProof/>
          <w:color w:val="FF0000"/>
          <w:sz w:val="4"/>
          <w:szCs w:val="28"/>
          <w:lang w:val="en-GB" w:eastAsia="en-GB"/>
        </w:rPr>
        <w:pict>
          <v:shape id="_x0000_s7537" type="#_x0000_t32" style="position:absolute;margin-left:426.65pt;margin-top:63.1pt;width:.05pt;height:16.5pt;rotation:-90;flip:y;z-index:253107712" o:connectortype="straight" strokecolor="#00b050" strokeweight="2.25pt">
            <v:stroke endarrow="block"/>
          </v:shape>
        </w:pict>
      </w:r>
      <w:r>
        <w:rPr>
          <w:b/>
          <w:noProof/>
          <w:color w:val="FF0000"/>
          <w:sz w:val="4"/>
          <w:szCs w:val="28"/>
          <w:lang w:val="en-GB" w:eastAsia="en-GB"/>
        </w:rPr>
        <w:pict>
          <v:shape id="_x0000_s7536" type="#_x0000_t5" style="position:absolute;margin-left:491.15pt;margin-top:67.9pt;width:14.25pt;height:14.25pt;rotation:-180;z-index:253106688" adj="19933" filled="f" strokecolor="#00b050" strokeweight="1.5pt"/>
        </w:pict>
      </w:r>
      <w:r>
        <w:rPr>
          <w:b/>
          <w:noProof/>
          <w:color w:val="FF0000"/>
          <w:sz w:val="4"/>
          <w:szCs w:val="28"/>
          <w:lang w:val="en-GB" w:eastAsia="en-GB"/>
        </w:rPr>
        <w:pict>
          <v:shape id="_x0000_s7535" type="#_x0000_t5" style="position:absolute;margin-left:496.75pt;margin-top:69.7pt;width:14.25pt;height:14.25pt;z-index:253105664" adj="19933" filled="f" strokecolor="#00b050" strokeweight="1.5pt"/>
        </w:pict>
      </w:r>
      <w:r>
        <w:rPr>
          <w:b/>
          <w:noProof/>
          <w:color w:val="FF0000"/>
          <w:sz w:val="4"/>
          <w:szCs w:val="28"/>
          <w:lang w:val="en-GB" w:eastAsia="en-GB"/>
        </w:rPr>
        <w:pict>
          <v:oval id="_x0000_s7534" style="position:absolute;margin-left:458.95pt;margin-top:72.65pt;width:24.75pt;height:7.15pt;z-index:253104640" filled="f" strokecolor="#00b050" strokeweight="1.5pt"/>
        </w:pict>
      </w:r>
      <w:r>
        <w:rPr>
          <w:b/>
          <w:noProof/>
          <w:color w:val="FF0000"/>
          <w:sz w:val="4"/>
          <w:szCs w:val="28"/>
          <w:lang w:val="en-GB" w:eastAsia="en-GB"/>
        </w:rPr>
        <w:pict>
          <v:shape id="_x0000_s7533" type="#_x0000_t32" style="position:absolute;margin-left:450pt;margin-top:67.9pt;width:.05pt;height:16.5pt;z-index:253103616" o:connectortype="straight" strokecolor="#00b050" strokeweight="2.25pt">
            <v:stroke endarrow="block"/>
          </v:shape>
        </w:pict>
      </w:r>
      <w:r>
        <w:rPr>
          <w:b/>
          <w:noProof/>
          <w:color w:val="FF0000"/>
          <w:sz w:val="4"/>
          <w:szCs w:val="28"/>
          <w:lang w:val="en-GB" w:eastAsia="en-GB"/>
        </w:rPr>
        <w:pict>
          <v:shape id="_x0000_s7532" type="#_x0000_t32" style="position:absolute;margin-left:442.85pt;margin-top:67.9pt;width:.05pt;height:16.5pt;flip:y;z-index:253102592" o:connectortype="straight" strokecolor="#00b050" strokeweight="2.25pt">
            <v:stroke endarrow="block"/>
          </v:shape>
        </w:pict>
      </w:r>
      <w:r>
        <w:rPr>
          <w:b/>
          <w:noProof/>
          <w:color w:val="FF0000"/>
          <w:sz w:val="4"/>
          <w:szCs w:val="28"/>
          <w:lang w:val="en-GB" w:eastAsia="en-GB"/>
        </w:rPr>
        <w:pict>
          <v:shape id="_x0000_s7531" type="#_x0000_t32" style="position:absolute;margin-left:363.25pt;margin-top:51.75pt;width:18pt;height:.05pt;flip:x;z-index:253101568" o:connectortype="straight" strokecolor="blue" strokeweight="2.25pt">
            <v:stroke startarrow="block" endarrow="block"/>
          </v:shape>
        </w:pict>
      </w:r>
      <w:r>
        <w:rPr>
          <w:b/>
          <w:noProof/>
          <w:color w:val="FF0000"/>
          <w:sz w:val="4"/>
          <w:szCs w:val="28"/>
          <w:lang w:val="en-GB" w:eastAsia="en-GB"/>
        </w:rPr>
        <w:pict>
          <v:group id="_x0000_s7527" style="position:absolute;margin-left:288.35pt;margin-top:43.6pt;width:14.85pt;height:14.7pt;z-index:253100544" coordorigin="2230,12069" coordsize="297,294">
            <v:shape id="_x0000_s7528" type="#_x0000_t32" style="position:absolute;left:2370;top:12074;width:1;height:289;flip:y" o:connectortype="straight" strokecolor="blue" strokeweight="1.5pt">
              <v:stroke startarrow="block" endarrow="block"/>
            </v:shape>
            <v:shape id="_x0000_s7529" type="#_x0000_t32" style="position:absolute;left:2230;top:12069;width:286;height:0" o:connectortype="straight" strokecolor="blue" strokeweight="1.5pt"/>
            <v:shape id="_x0000_s7530" type="#_x0000_t32" style="position:absolute;left:2241;top:12363;width:286;height:0" o:connectortype="straight" strokecolor="blue" strokeweight="1.5pt"/>
          </v:group>
        </w:pict>
      </w:r>
      <w:r>
        <w:rPr>
          <w:b/>
          <w:noProof/>
          <w:color w:val="FF0000"/>
          <w:sz w:val="4"/>
          <w:szCs w:val="28"/>
          <w:lang w:val="en-GB" w:eastAsia="en-GB"/>
        </w:rPr>
        <w:pict>
          <v:group id="_x0000_s7522" style="position:absolute;margin-left:306.75pt;margin-top:39pt;width:14.3pt;height:22.6pt;z-index:253099520" coordorigin="1860,11974" coordsize="286,452">
            <v:shape id="_x0000_s7523" type="#_x0000_t32" style="position:absolute;left:1860;top:12140;width:286;height:0" o:connectortype="straight" strokecolor="blue" strokeweight="1.5pt"/>
            <v:shape id="_x0000_s7524" type="#_x0000_t32" style="position:absolute;left:1860;top:12260;width:286;height:0" o:connectortype="straight" strokecolor="blue" strokeweight="1.5pt"/>
            <v:shape id="_x0000_s7525" type="#_x0000_t32" style="position:absolute;left:2003;top:11974;width:0;height:166" o:connectortype="straight" strokecolor="blue" strokeweight="1.5pt">
              <v:stroke endarrow="block"/>
            </v:shape>
            <v:shape id="_x0000_s7526"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519" style="position:absolute;margin-left:386.85pt;margin-top:46.3pt;width:11.25pt;height:11.25pt;z-index:253098496" coordorigin="547,1763" coordsize="225,225">
            <v:oval id="_x0000_s7520" style="position:absolute;left:547;top:1763;width:225;height:225" fillcolor="white [3212]" strokecolor="blue" strokeweight="1.5pt"/>
            <v:shape id="_x0000_s7521" type="#_x0000_t32" style="position:absolute;left:592;top:1873;width:135;height:2;flip:y" o:connectortype="straight" strokecolor="blue" strokeweight="1.5pt"/>
          </v:group>
        </w:pict>
      </w:r>
      <w:r>
        <w:rPr>
          <w:b/>
          <w:noProof/>
          <w:color w:val="FF0000"/>
          <w:sz w:val="4"/>
          <w:szCs w:val="28"/>
          <w:lang w:val="en-GB" w:eastAsia="en-GB"/>
        </w:rPr>
        <w:pict>
          <v:group id="_x0000_s7515" style="position:absolute;margin-left:403.55pt;margin-top:46.3pt;width:11.25pt;height:11.25pt;z-index:253097472" coordorigin="554,1388" coordsize="225,225">
            <v:oval id="_x0000_s7516" style="position:absolute;left:554;top:1388;width:225;height:225" fillcolor="white [3212]" strokecolor="blue" strokeweight="1.5pt"/>
            <v:shape id="_x0000_s7517" type="#_x0000_t32" style="position:absolute;left:590;top:1504;width:147;height:2;flip:y" o:connectortype="straight" strokecolor="blue" strokeweight="1.5pt"/>
            <v:shape id="_x0000_s7518" type="#_x0000_t32" style="position:absolute;left:664;top:1420;width:1;height:159;flip:x" o:connectortype="straight" strokecolor="blue" strokeweight="1.5pt"/>
          </v:group>
        </w:pict>
      </w:r>
      <w:r>
        <w:rPr>
          <w:b/>
          <w:noProof/>
          <w:color w:val="FF0000"/>
          <w:sz w:val="4"/>
          <w:szCs w:val="28"/>
          <w:lang w:val="en-GB" w:eastAsia="en-GB"/>
        </w:rPr>
        <w:pict>
          <v:shape id="_x0000_s7514" style="position:absolute;margin-left:344.15pt;margin-top:43.6pt;width:16.75pt;height:13.95pt;z-index:25309644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513" type="#_x0000_t32" style="position:absolute;margin-left:426.2pt;margin-top:49.05pt;width:.05pt;height:16.5pt;rotation:90;z-index:253095424" o:connectortype="straight" strokecolor="blue" strokeweight="2.25pt">
            <v:stroke endarrow="block"/>
          </v:shape>
        </w:pict>
      </w:r>
      <w:r>
        <w:rPr>
          <w:b/>
          <w:noProof/>
          <w:color w:val="FF0000"/>
          <w:sz w:val="4"/>
          <w:szCs w:val="28"/>
          <w:lang w:val="en-GB" w:eastAsia="en-GB"/>
        </w:rPr>
        <w:pict>
          <v:shape id="_x0000_s7512" type="#_x0000_t32" style="position:absolute;margin-left:426.2pt;margin-top:38.05pt;width:.05pt;height:16.5pt;rotation:-90;flip:y;z-index:253094400" o:connectortype="straight" strokecolor="blue" strokeweight="2.25pt">
            <v:stroke endarrow="block"/>
          </v:shape>
        </w:pict>
      </w:r>
      <w:r>
        <w:rPr>
          <w:b/>
          <w:noProof/>
          <w:color w:val="FF0000"/>
          <w:sz w:val="4"/>
          <w:szCs w:val="28"/>
          <w:lang w:val="en-GB" w:eastAsia="en-GB"/>
        </w:rPr>
        <w:pict>
          <v:shape id="_x0000_s7511" type="#_x0000_t5" style="position:absolute;margin-left:490.7pt;margin-top:42.8pt;width:14.25pt;height:14.25pt;rotation:-180;z-index:253093376" adj="19933" filled="f" strokecolor="blue" strokeweight="1.5pt"/>
        </w:pict>
      </w:r>
      <w:r>
        <w:rPr>
          <w:b/>
          <w:noProof/>
          <w:color w:val="FF0000"/>
          <w:sz w:val="4"/>
          <w:szCs w:val="28"/>
          <w:lang w:val="en-GB" w:eastAsia="en-GB"/>
        </w:rPr>
        <w:pict>
          <v:shape id="_x0000_s7510" type="#_x0000_t5" style="position:absolute;margin-left:496.3pt;margin-top:44.6pt;width:14.25pt;height:14.25pt;z-index:253092352" adj="19933" filled="f" strokecolor="blue" strokeweight="1.5pt"/>
        </w:pict>
      </w:r>
      <w:r>
        <w:rPr>
          <w:b/>
          <w:noProof/>
          <w:color w:val="FF0000"/>
          <w:sz w:val="4"/>
          <w:szCs w:val="28"/>
          <w:lang w:val="en-GB" w:eastAsia="en-GB"/>
        </w:rPr>
        <w:pict>
          <v:oval id="_x0000_s7509" style="position:absolute;margin-left:458.5pt;margin-top:47.55pt;width:24.75pt;height:7.15pt;z-index:253091328" filled="f" strokecolor="blue" strokeweight="1.5pt"/>
        </w:pict>
      </w:r>
      <w:r>
        <w:rPr>
          <w:b/>
          <w:noProof/>
          <w:color w:val="FF0000"/>
          <w:sz w:val="4"/>
          <w:szCs w:val="28"/>
          <w:lang w:val="en-GB" w:eastAsia="en-GB"/>
        </w:rPr>
        <w:pict>
          <v:shape id="_x0000_s7508" type="#_x0000_t32" style="position:absolute;margin-left:449.55pt;margin-top:42.8pt;width:.05pt;height:16.5pt;z-index:253090304" o:connectortype="straight" strokecolor="blue" strokeweight="2.25pt">
            <v:stroke endarrow="block"/>
          </v:shape>
        </w:pict>
      </w:r>
      <w:r>
        <w:rPr>
          <w:b/>
          <w:noProof/>
          <w:color w:val="FF0000"/>
          <w:sz w:val="4"/>
          <w:szCs w:val="28"/>
          <w:lang w:val="en-GB" w:eastAsia="en-GB"/>
        </w:rPr>
        <w:pict>
          <v:shape id="_x0000_s7507" type="#_x0000_t32" style="position:absolute;margin-left:442.4pt;margin-top:42.8pt;width:.05pt;height:16.5pt;flip:y;z-index:253089280" o:connectortype="straight" strokecolor="blue" strokeweight="2.25pt">
            <v:stroke endarrow="block"/>
          </v:shape>
        </w:pict>
      </w:r>
      <w:r>
        <w:rPr>
          <w:b/>
          <w:noProof/>
          <w:color w:val="FF0000"/>
          <w:sz w:val="4"/>
          <w:szCs w:val="28"/>
          <w:lang w:val="en-GB" w:eastAsia="en-GB"/>
        </w:rPr>
        <w:pict>
          <v:shape id="_x0000_s7506" type="#_x0000_t32" style="position:absolute;margin-left:363.15pt;margin-top:25.05pt;width:18pt;height:.05pt;flip:x;z-index:253088256" o:connectortype="straight" strokecolor="red" strokeweight="2.25pt">
            <v:stroke startarrow="block" endarrow="block"/>
          </v:shape>
        </w:pict>
      </w:r>
      <w:r>
        <w:rPr>
          <w:b/>
          <w:noProof/>
          <w:color w:val="FF0000"/>
          <w:sz w:val="4"/>
          <w:szCs w:val="28"/>
          <w:lang w:val="en-GB" w:eastAsia="en-GB"/>
        </w:rPr>
        <w:pict>
          <v:group id="_x0000_s7502" style="position:absolute;margin-left:288.9pt;margin-top:17.45pt;width:14.85pt;height:14.7pt;z-index:253087232" coordorigin="2230,12069" coordsize="297,294">
            <v:shape id="_x0000_s7503" type="#_x0000_t32" style="position:absolute;left:2370;top:12074;width:1;height:289;flip:y" o:connectortype="straight" strokecolor="red" strokeweight="1.5pt">
              <v:stroke startarrow="block" endarrow="block"/>
            </v:shape>
            <v:shape id="_x0000_s7504" type="#_x0000_t32" style="position:absolute;left:2230;top:12069;width:286;height:0" o:connectortype="straight" strokecolor="red" strokeweight="1.5pt"/>
            <v:shape id="_x0000_s7505" type="#_x0000_t32" style="position:absolute;left:2241;top:12363;width:286;height:0" o:connectortype="straight" strokecolor="red" strokeweight="1.5pt"/>
          </v:group>
        </w:pict>
      </w:r>
      <w:r>
        <w:rPr>
          <w:b/>
          <w:noProof/>
          <w:color w:val="FF0000"/>
          <w:sz w:val="4"/>
          <w:szCs w:val="28"/>
          <w:lang w:val="en-GB" w:eastAsia="en-GB"/>
        </w:rPr>
        <w:pict>
          <v:group id="_x0000_s7499" style="position:absolute;margin-left:386.75pt;margin-top:19.6pt;width:11.25pt;height:11.25pt;z-index:253086208" coordorigin="547,1763" coordsize="225,225">
            <v:oval id="_x0000_s7500" style="position:absolute;left:547;top:1763;width:225;height:225" fillcolor="white [3212]" strokecolor="red" strokeweight="1.5pt"/>
            <v:shape id="_x0000_s7501" type="#_x0000_t32" style="position:absolute;left:592;top:1873;width:135;height:2;flip:y" o:connectortype="straight" strokecolor="red" strokeweight="1.5pt"/>
          </v:group>
        </w:pict>
      </w:r>
      <w:r>
        <w:rPr>
          <w:b/>
          <w:noProof/>
          <w:color w:val="FF0000"/>
          <w:sz w:val="4"/>
          <w:szCs w:val="28"/>
          <w:lang w:val="en-GB" w:eastAsia="en-GB"/>
        </w:rPr>
        <w:pict>
          <v:group id="_x0000_s7495" style="position:absolute;margin-left:403.45pt;margin-top:19.6pt;width:11.25pt;height:11.25pt;z-index:253085184" coordorigin="554,1388" coordsize="225,225">
            <v:oval id="_x0000_s7496" style="position:absolute;left:554;top:1388;width:225;height:225" fillcolor="white [3212]" strokecolor="red" strokeweight="1.5pt"/>
            <v:shape id="_x0000_s7497" type="#_x0000_t32" style="position:absolute;left:590;top:1504;width:147;height:2;flip:y" o:connectortype="straight" strokecolor="red" strokeweight="1.5pt"/>
            <v:shape id="_x0000_s7498" type="#_x0000_t32" style="position:absolute;left:664;top:1420;width:1;height:159;flip:x" o:connectortype="straight" strokecolor="red" strokeweight="1.5pt"/>
          </v:group>
        </w:pict>
      </w:r>
      <w:r>
        <w:rPr>
          <w:b/>
          <w:noProof/>
          <w:color w:val="FF0000"/>
          <w:sz w:val="4"/>
          <w:szCs w:val="28"/>
          <w:lang w:val="en-GB" w:eastAsia="en-GB"/>
        </w:rPr>
        <w:pict>
          <v:shape id="_x0000_s7494" style="position:absolute;margin-left:344.05pt;margin-top:16.9pt;width:16.75pt;height:13.95pt;z-index:25308416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493" type="#_x0000_t32" style="position:absolute;margin-left:426.1pt;margin-top:22.35pt;width:.05pt;height:16.5pt;rotation:90;z-index:253083136" o:connectortype="straight" strokecolor="red" strokeweight="2.25pt">
            <v:stroke endarrow="block"/>
          </v:shape>
        </w:pict>
      </w:r>
      <w:r>
        <w:rPr>
          <w:b/>
          <w:noProof/>
          <w:color w:val="FF0000"/>
          <w:sz w:val="4"/>
          <w:szCs w:val="28"/>
          <w:lang w:val="en-GB" w:eastAsia="en-GB"/>
        </w:rPr>
        <w:pict>
          <v:shape id="_x0000_s7492" type="#_x0000_t32" style="position:absolute;margin-left:426.1pt;margin-top:11.35pt;width:.05pt;height:16.5pt;rotation:-90;flip:y;z-index:253082112" o:connectortype="straight" strokecolor="red" strokeweight="2.25pt">
            <v:stroke endarrow="block"/>
          </v:shape>
        </w:pict>
      </w:r>
      <w:r>
        <w:rPr>
          <w:b/>
          <w:noProof/>
          <w:color w:val="FF0000"/>
          <w:sz w:val="4"/>
          <w:szCs w:val="28"/>
          <w:lang w:val="en-GB" w:eastAsia="en-GB"/>
        </w:rPr>
        <w:pict>
          <v:shape id="_x0000_s7491" type="#_x0000_t5" style="position:absolute;margin-left:490.6pt;margin-top:16.1pt;width:14.25pt;height:14.25pt;rotation:-180;z-index:253081088" adj="19933" filled="f" strokecolor="red" strokeweight="1.5pt"/>
        </w:pict>
      </w:r>
      <w:r>
        <w:rPr>
          <w:b/>
          <w:noProof/>
          <w:color w:val="FF0000"/>
          <w:sz w:val="4"/>
          <w:szCs w:val="28"/>
          <w:lang w:val="en-GB" w:eastAsia="en-GB"/>
        </w:rPr>
        <w:pict>
          <v:shape id="_x0000_s7490" type="#_x0000_t5" style="position:absolute;margin-left:496.2pt;margin-top:17.9pt;width:14.25pt;height:14.25pt;z-index:253080064" adj="19933" filled="f" strokecolor="red" strokeweight="1.5pt"/>
        </w:pict>
      </w:r>
      <w:r>
        <w:rPr>
          <w:b/>
          <w:noProof/>
          <w:color w:val="FF0000"/>
          <w:sz w:val="4"/>
          <w:szCs w:val="28"/>
          <w:lang w:val="en-GB" w:eastAsia="en-GB"/>
        </w:rPr>
        <w:pict>
          <v:oval id="_x0000_s7489" style="position:absolute;margin-left:458.4pt;margin-top:20.85pt;width:24.75pt;height:7.15pt;z-index:253079040" filled="f" strokecolor="red" strokeweight="1.5pt"/>
        </w:pict>
      </w:r>
      <w:r>
        <w:rPr>
          <w:b/>
          <w:noProof/>
          <w:color w:val="FF0000"/>
          <w:sz w:val="4"/>
          <w:szCs w:val="28"/>
          <w:lang w:val="en-GB" w:eastAsia="en-GB"/>
        </w:rPr>
        <w:pict>
          <v:shape id="_x0000_s7488" type="#_x0000_t32" style="position:absolute;margin-left:449.45pt;margin-top:16.1pt;width:.05pt;height:16.5pt;z-index:253078016" o:connectortype="straight" strokecolor="red" strokeweight="2.25pt">
            <v:stroke endarrow="block"/>
          </v:shape>
        </w:pict>
      </w:r>
      <w:r>
        <w:rPr>
          <w:b/>
          <w:noProof/>
          <w:color w:val="FF0000"/>
          <w:sz w:val="4"/>
          <w:szCs w:val="28"/>
          <w:lang w:val="en-GB" w:eastAsia="en-GB"/>
        </w:rPr>
        <w:pict>
          <v:shape id="_x0000_s7487" type="#_x0000_t32" style="position:absolute;margin-left:442.3pt;margin-top:16.1pt;width:.05pt;height:16.5pt;flip:y;z-index:253076992" o:connectortype="straight" strokecolor="red" strokeweight="2.25pt">
            <v:stroke endarrow="block"/>
          </v:shape>
        </w:pict>
      </w:r>
      <w:r>
        <w:rPr>
          <w:b/>
          <w:noProof/>
          <w:color w:val="FF0000"/>
          <w:sz w:val="4"/>
          <w:szCs w:val="28"/>
          <w:lang w:val="en-GB" w:eastAsia="en-GB"/>
        </w:rPr>
        <w:pict>
          <v:shape id="_x0000_s7484" type="#_x0000_t32" style="position:absolute;margin-left:364.15pt;margin-top:76.7pt;width:18pt;height:.05pt;flip:x;z-index:253073920" o:connectortype="straight" strokecolor="#00b050" strokeweight="2.25pt">
            <v:stroke startarrow="block" endarrow="block"/>
          </v:shape>
        </w:pict>
      </w:r>
      <w:r>
        <w:rPr>
          <w:b/>
          <w:noProof/>
          <w:color w:val="FF0000"/>
          <w:sz w:val="4"/>
          <w:szCs w:val="28"/>
          <w:lang w:val="en-GB" w:eastAsia="en-GB"/>
        </w:rPr>
        <w:pict>
          <v:group id="_x0000_s7480" style="position:absolute;margin-left:288.25pt;margin-top:68.6pt;width:14.85pt;height:14.7pt;z-index:253072896" coordorigin="2230,12069" coordsize="297,294">
            <v:shape id="_x0000_s7481" type="#_x0000_t32" style="position:absolute;left:2370;top:12074;width:1;height:289;flip:y" o:connectortype="straight" strokecolor="#00b050" strokeweight="1.5pt">
              <v:stroke startarrow="block" endarrow="block"/>
            </v:shape>
            <v:shape id="_x0000_s7482" type="#_x0000_t32" style="position:absolute;left:2230;top:12069;width:286;height:0" o:connectortype="straight" strokecolor="#00b050" strokeweight="1.5pt"/>
            <v:shape id="_x0000_s7483" type="#_x0000_t32" style="position:absolute;left:2241;top:12363;width:286;height:0" o:connectortype="straight" strokecolor="#00b050" strokeweight="1.5pt"/>
          </v:group>
        </w:pict>
      </w:r>
      <w:r>
        <w:rPr>
          <w:b/>
          <w:noProof/>
          <w:color w:val="FF0000"/>
          <w:sz w:val="4"/>
          <w:szCs w:val="28"/>
          <w:lang w:val="en-GB" w:eastAsia="en-GB"/>
        </w:rPr>
        <w:pict>
          <v:group id="_x0000_s7475" style="position:absolute;margin-left:307.25pt;margin-top:65.15pt;width:14.3pt;height:22.6pt;z-index:253071872" coordorigin="1860,11974" coordsize="286,452">
            <v:shape id="_x0000_s7476" type="#_x0000_t32" style="position:absolute;left:1860;top:12140;width:286;height:0" o:connectortype="straight" strokecolor="#00b050" strokeweight="1.5pt"/>
            <v:shape id="_x0000_s7477" type="#_x0000_t32" style="position:absolute;left:1860;top:12260;width:286;height:0" o:connectortype="straight" strokecolor="#00b050" strokeweight="1.5pt"/>
            <v:shape id="_x0000_s7478" type="#_x0000_t32" style="position:absolute;left:2003;top:11974;width:0;height:166" o:connectortype="straight" strokecolor="#00b050" strokeweight="1.5pt">
              <v:stroke endarrow="block"/>
            </v:shape>
            <v:shape id="_x0000_s7479" type="#_x0000_t32" style="position:absolute;left:2003;top:12260;width:0;height:166;flip:y" o:connectortype="straight" strokecolor="#00b050" strokeweight="1.5pt">
              <v:stroke endarrow="block"/>
            </v:shape>
          </v:group>
        </w:pict>
      </w:r>
      <w:r>
        <w:rPr>
          <w:b/>
          <w:noProof/>
          <w:color w:val="FF0000"/>
          <w:sz w:val="4"/>
          <w:szCs w:val="28"/>
          <w:lang w:val="en-GB" w:eastAsia="en-GB"/>
        </w:rPr>
        <w:pict>
          <v:group id="_x0000_s7472" style="position:absolute;margin-left:387.75pt;margin-top:71.25pt;width:11.25pt;height:11.25pt;z-index:253070848" coordorigin="547,1763" coordsize="225,225">
            <v:oval id="_x0000_s7473" style="position:absolute;left:547;top:1763;width:225;height:225" fillcolor="white [3212]" strokecolor="#00b050" strokeweight="1.5pt"/>
            <v:shape id="_x0000_s7474" type="#_x0000_t32" style="position:absolute;left:592;top:1873;width:135;height:2;flip:y" o:connectortype="straight" strokecolor="#00b050" strokeweight="1.5pt"/>
          </v:group>
        </w:pict>
      </w:r>
      <w:r>
        <w:rPr>
          <w:b/>
          <w:noProof/>
          <w:color w:val="FF0000"/>
          <w:sz w:val="4"/>
          <w:szCs w:val="28"/>
          <w:lang w:val="en-GB" w:eastAsia="en-GB"/>
        </w:rPr>
        <w:pict>
          <v:group id="_x0000_s7468" style="position:absolute;margin-left:404.45pt;margin-top:71.25pt;width:11.25pt;height:11.25pt;z-index:253069824" coordorigin="554,1388" coordsize="225,225">
            <v:oval id="_x0000_s7469" style="position:absolute;left:554;top:1388;width:225;height:225" fillcolor="white [3212]" strokecolor="#00b050" strokeweight="1.5pt"/>
            <v:shape id="_x0000_s7470" type="#_x0000_t32" style="position:absolute;left:590;top:1504;width:147;height:2;flip:y" o:connectortype="straight" strokecolor="#00b050" strokeweight="1.5pt"/>
            <v:shape id="_x0000_s7471" type="#_x0000_t32" style="position:absolute;left:664;top:1420;width:1;height:159;flip:x" o:connectortype="straight" strokecolor="#00b050" strokeweight="1.5pt"/>
          </v:group>
        </w:pict>
      </w:r>
      <w:r>
        <w:rPr>
          <w:b/>
          <w:noProof/>
          <w:color w:val="FF0000"/>
          <w:sz w:val="4"/>
          <w:szCs w:val="28"/>
          <w:lang w:val="en-GB" w:eastAsia="en-GB"/>
        </w:rPr>
        <w:pict>
          <v:shape id="_x0000_s7467" style="position:absolute;margin-left:345.05pt;margin-top:68.55pt;width:16.75pt;height:13.95pt;z-index:25306880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466" type="#_x0000_t32" style="position:absolute;margin-left:427.1pt;margin-top:74pt;width:.05pt;height:16.5pt;rotation:90;z-index:253067776" o:connectortype="straight" strokecolor="#00b050" strokeweight="2.25pt">
            <v:stroke endarrow="block"/>
          </v:shape>
        </w:pict>
      </w:r>
      <w:r>
        <w:rPr>
          <w:b/>
          <w:noProof/>
          <w:color w:val="FF0000"/>
          <w:sz w:val="4"/>
          <w:szCs w:val="28"/>
          <w:lang w:val="en-GB" w:eastAsia="en-GB"/>
        </w:rPr>
        <w:pict>
          <v:shape id="_x0000_s7465" type="#_x0000_t32" style="position:absolute;margin-left:427.1pt;margin-top:63pt;width:.05pt;height:16.5pt;rotation:-90;flip:y;z-index:253066752" o:connectortype="straight" strokecolor="#00b050" strokeweight="2.25pt">
            <v:stroke endarrow="block"/>
          </v:shape>
        </w:pict>
      </w:r>
      <w:r>
        <w:rPr>
          <w:b/>
          <w:noProof/>
          <w:color w:val="FF0000"/>
          <w:sz w:val="4"/>
          <w:szCs w:val="28"/>
          <w:lang w:val="en-GB" w:eastAsia="en-GB"/>
        </w:rPr>
        <w:pict>
          <v:shape id="_x0000_s7464" type="#_x0000_t5" style="position:absolute;margin-left:491.6pt;margin-top:67.8pt;width:14.25pt;height:14.25pt;rotation:-180;z-index:253065728" adj="19933" filled="f" strokecolor="#00b050" strokeweight="1.5pt"/>
        </w:pict>
      </w:r>
      <w:r>
        <w:rPr>
          <w:b/>
          <w:noProof/>
          <w:color w:val="FF0000"/>
          <w:sz w:val="4"/>
          <w:szCs w:val="28"/>
          <w:lang w:val="en-GB" w:eastAsia="en-GB"/>
        </w:rPr>
        <w:pict>
          <v:shape id="_x0000_s7463" type="#_x0000_t5" style="position:absolute;margin-left:497.2pt;margin-top:69.6pt;width:14.25pt;height:14.25pt;z-index:253064704" adj="19933" filled="f" strokecolor="#00b050" strokeweight="1.5pt"/>
        </w:pict>
      </w:r>
      <w:r>
        <w:rPr>
          <w:b/>
          <w:noProof/>
          <w:color w:val="FF0000"/>
          <w:sz w:val="4"/>
          <w:szCs w:val="28"/>
          <w:lang w:val="en-GB" w:eastAsia="en-GB"/>
        </w:rPr>
        <w:pict>
          <v:oval id="_x0000_s7462" style="position:absolute;margin-left:459.4pt;margin-top:72.55pt;width:24.75pt;height:7.15pt;z-index:253063680" filled="f" strokecolor="#00b050" strokeweight="1.5pt"/>
        </w:pict>
      </w:r>
      <w:r>
        <w:rPr>
          <w:b/>
          <w:noProof/>
          <w:color w:val="FF0000"/>
          <w:sz w:val="4"/>
          <w:szCs w:val="28"/>
          <w:lang w:val="en-GB" w:eastAsia="en-GB"/>
        </w:rPr>
        <w:pict>
          <v:shape id="_x0000_s7461" type="#_x0000_t32" style="position:absolute;margin-left:450.45pt;margin-top:67.8pt;width:.05pt;height:16.5pt;z-index:253062656" o:connectortype="straight" strokecolor="#00b050" strokeweight="2.25pt">
            <v:stroke endarrow="block"/>
          </v:shape>
        </w:pict>
      </w:r>
      <w:r>
        <w:rPr>
          <w:b/>
          <w:noProof/>
          <w:color w:val="FF0000"/>
          <w:sz w:val="4"/>
          <w:szCs w:val="28"/>
          <w:lang w:val="en-GB" w:eastAsia="en-GB"/>
        </w:rPr>
        <w:pict>
          <v:shape id="_x0000_s7460" type="#_x0000_t32" style="position:absolute;margin-left:443.3pt;margin-top:67.8pt;width:.05pt;height:16.5pt;flip:y;z-index:253061632" o:connectortype="straight" strokecolor="#00b050" strokeweight="2.25pt">
            <v:stroke endarrow="block"/>
          </v:shape>
        </w:pict>
      </w:r>
      <w:r>
        <w:rPr>
          <w:b/>
          <w:noProof/>
          <w:color w:val="FF0000"/>
          <w:sz w:val="4"/>
          <w:szCs w:val="28"/>
          <w:lang w:val="en-GB" w:eastAsia="en-GB"/>
        </w:rPr>
        <w:pict>
          <v:shape id="_x0000_s7459" type="#_x0000_t32" style="position:absolute;margin-left:363.7pt;margin-top:51.65pt;width:18pt;height:.05pt;flip:x;z-index:253060608" o:connectortype="straight" strokecolor="blue" strokeweight="2.25pt">
            <v:stroke startarrow="block" endarrow="block"/>
          </v:shape>
        </w:pict>
      </w:r>
      <w:r>
        <w:rPr>
          <w:b/>
          <w:noProof/>
          <w:color w:val="FF0000"/>
          <w:sz w:val="4"/>
          <w:szCs w:val="28"/>
          <w:lang w:val="en-GB" w:eastAsia="en-GB"/>
        </w:rPr>
        <w:pict>
          <v:group id="_x0000_s7455" style="position:absolute;margin-left:288.8pt;margin-top:43.5pt;width:14.85pt;height:14.7pt;z-index:253059584" coordorigin="2230,12069" coordsize="297,294">
            <v:shape id="_x0000_s7456" type="#_x0000_t32" style="position:absolute;left:2370;top:12074;width:1;height:289;flip:y" o:connectortype="straight" strokecolor="blue" strokeweight="1.5pt">
              <v:stroke startarrow="block" endarrow="block"/>
            </v:shape>
            <v:shape id="_x0000_s7457" type="#_x0000_t32" style="position:absolute;left:2230;top:12069;width:286;height:0" o:connectortype="straight" strokecolor="blue" strokeweight="1.5pt"/>
            <v:shape id="_x0000_s7458" type="#_x0000_t32" style="position:absolute;left:2241;top:12363;width:286;height:0" o:connectortype="straight" strokecolor="blue" strokeweight="1.5pt"/>
          </v:group>
        </w:pict>
      </w:r>
      <w:r>
        <w:rPr>
          <w:b/>
          <w:noProof/>
          <w:color w:val="FF0000"/>
          <w:sz w:val="4"/>
          <w:szCs w:val="28"/>
          <w:lang w:val="en-GB" w:eastAsia="en-GB"/>
        </w:rPr>
        <w:pict>
          <v:group id="_x0000_s7450" style="position:absolute;margin-left:307.2pt;margin-top:38.9pt;width:14.3pt;height:22.6pt;z-index:253058560" coordorigin="1860,11974" coordsize="286,452">
            <v:shape id="_x0000_s7451" type="#_x0000_t32" style="position:absolute;left:1860;top:12140;width:286;height:0" o:connectortype="straight" strokecolor="blue" strokeweight="1.5pt"/>
            <v:shape id="_x0000_s7452" type="#_x0000_t32" style="position:absolute;left:1860;top:12260;width:286;height:0" o:connectortype="straight" strokecolor="blue" strokeweight="1.5pt"/>
            <v:shape id="_x0000_s7453" type="#_x0000_t32" style="position:absolute;left:2003;top:11974;width:0;height:166" o:connectortype="straight" strokecolor="blue" strokeweight="1.5pt">
              <v:stroke endarrow="block"/>
            </v:shape>
            <v:shape id="_x0000_s7454"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447" style="position:absolute;margin-left:387.3pt;margin-top:46.2pt;width:11.25pt;height:11.25pt;z-index:253057536" coordorigin="547,1763" coordsize="225,225">
            <v:oval id="_x0000_s7448" style="position:absolute;left:547;top:1763;width:225;height:225" fillcolor="white [3212]" strokecolor="blue" strokeweight="1.5pt"/>
            <v:shape id="_x0000_s7449" type="#_x0000_t32" style="position:absolute;left:592;top:1873;width:135;height:2;flip:y" o:connectortype="straight" strokecolor="blue" strokeweight="1.5pt"/>
          </v:group>
        </w:pict>
      </w:r>
      <w:r>
        <w:rPr>
          <w:b/>
          <w:noProof/>
          <w:color w:val="FF0000"/>
          <w:sz w:val="4"/>
          <w:szCs w:val="28"/>
          <w:lang w:val="en-GB" w:eastAsia="en-GB"/>
        </w:rPr>
        <w:pict>
          <v:group id="_x0000_s7443" style="position:absolute;margin-left:404pt;margin-top:46.2pt;width:11.25pt;height:11.25pt;z-index:253056512" coordorigin="554,1388" coordsize="225,225">
            <v:oval id="_x0000_s7444" style="position:absolute;left:554;top:1388;width:225;height:225" fillcolor="white [3212]" strokecolor="blue" strokeweight="1.5pt"/>
            <v:shape id="_x0000_s7445" type="#_x0000_t32" style="position:absolute;left:590;top:1504;width:147;height:2;flip:y" o:connectortype="straight" strokecolor="blue" strokeweight="1.5pt"/>
            <v:shape id="_x0000_s7446" type="#_x0000_t32" style="position:absolute;left:664;top:1420;width:1;height:159;flip:x" o:connectortype="straight" strokecolor="blue" strokeweight="1.5pt"/>
          </v:group>
        </w:pict>
      </w:r>
      <w:r>
        <w:rPr>
          <w:b/>
          <w:noProof/>
          <w:color w:val="FF0000"/>
          <w:sz w:val="4"/>
          <w:szCs w:val="28"/>
          <w:lang w:val="en-GB" w:eastAsia="en-GB"/>
        </w:rPr>
        <w:pict>
          <v:shape id="_x0000_s7442" style="position:absolute;margin-left:344.6pt;margin-top:43.5pt;width:16.75pt;height:13.95pt;z-index:25305548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441" type="#_x0000_t32" style="position:absolute;margin-left:426.65pt;margin-top:48.95pt;width:.05pt;height:16.5pt;rotation:90;z-index:253054464" o:connectortype="straight" strokecolor="blue" strokeweight="2.25pt">
            <v:stroke endarrow="block"/>
          </v:shape>
        </w:pict>
      </w:r>
      <w:r>
        <w:rPr>
          <w:b/>
          <w:noProof/>
          <w:color w:val="FF0000"/>
          <w:sz w:val="4"/>
          <w:szCs w:val="28"/>
          <w:lang w:val="en-GB" w:eastAsia="en-GB"/>
        </w:rPr>
        <w:pict>
          <v:shape id="_x0000_s7440" type="#_x0000_t32" style="position:absolute;margin-left:426.65pt;margin-top:37.95pt;width:.05pt;height:16.5pt;rotation:-90;flip:y;z-index:253053440" o:connectortype="straight" strokecolor="blue" strokeweight="2.25pt">
            <v:stroke endarrow="block"/>
          </v:shape>
        </w:pict>
      </w:r>
      <w:r>
        <w:rPr>
          <w:b/>
          <w:noProof/>
          <w:color w:val="FF0000"/>
          <w:sz w:val="4"/>
          <w:szCs w:val="28"/>
          <w:lang w:val="en-GB" w:eastAsia="en-GB"/>
        </w:rPr>
        <w:pict>
          <v:shape id="_x0000_s7439" type="#_x0000_t5" style="position:absolute;margin-left:491.15pt;margin-top:42.7pt;width:14.25pt;height:14.25pt;rotation:-180;z-index:253052416" adj="19933" filled="f" strokecolor="blue" strokeweight="1.5pt"/>
        </w:pict>
      </w:r>
      <w:r>
        <w:rPr>
          <w:b/>
          <w:noProof/>
          <w:color w:val="FF0000"/>
          <w:sz w:val="4"/>
          <w:szCs w:val="28"/>
          <w:lang w:val="en-GB" w:eastAsia="en-GB"/>
        </w:rPr>
        <w:pict>
          <v:shape id="_x0000_s7438" type="#_x0000_t5" style="position:absolute;margin-left:496.75pt;margin-top:44.5pt;width:14.25pt;height:14.25pt;z-index:253051392" adj="19933" filled="f" strokecolor="blue" strokeweight="1.5pt"/>
        </w:pict>
      </w:r>
      <w:r>
        <w:rPr>
          <w:b/>
          <w:noProof/>
          <w:color w:val="FF0000"/>
          <w:sz w:val="4"/>
          <w:szCs w:val="28"/>
          <w:lang w:val="en-GB" w:eastAsia="en-GB"/>
        </w:rPr>
        <w:pict>
          <v:oval id="_x0000_s7437" style="position:absolute;margin-left:458.95pt;margin-top:47.45pt;width:24.75pt;height:7.15pt;z-index:253050368" filled="f" strokecolor="blue" strokeweight="1.5pt"/>
        </w:pict>
      </w:r>
      <w:r>
        <w:rPr>
          <w:b/>
          <w:noProof/>
          <w:color w:val="FF0000"/>
          <w:sz w:val="4"/>
          <w:szCs w:val="28"/>
          <w:lang w:val="en-GB" w:eastAsia="en-GB"/>
        </w:rPr>
        <w:pict>
          <v:shape id="_x0000_s7436" type="#_x0000_t32" style="position:absolute;margin-left:450pt;margin-top:42.7pt;width:.05pt;height:16.5pt;z-index:253049344" o:connectortype="straight" strokecolor="blue" strokeweight="2.25pt">
            <v:stroke endarrow="block"/>
          </v:shape>
        </w:pict>
      </w:r>
      <w:r>
        <w:rPr>
          <w:b/>
          <w:noProof/>
          <w:color w:val="FF0000"/>
          <w:sz w:val="4"/>
          <w:szCs w:val="28"/>
          <w:lang w:val="en-GB" w:eastAsia="en-GB"/>
        </w:rPr>
        <w:pict>
          <v:shape id="_x0000_s7435" type="#_x0000_t32" style="position:absolute;margin-left:442.85pt;margin-top:42.7pt;width:.05pt;height:16.5pt;flip:y;z-index:253048320" o:connectortype="straight" strokecolor="blue" strokeweight="2.25pt">
            <v:stroke endarrow="block"/>
          </v:shape>
        </w:pict>
      </w:r>
      <w:r>
        <w:rPr>
          <w:b/>
          <w:noProof/>
          <w:color w:val="FF0000"/>
          <w:sz w:val="4"/>
          <w:szCs w:val="28"/>
          <w:lang w:val="en-GB" w:eastAsia="en-GB"/>
        </w:rPr>
        <w:pict>
          <v:shape id="_x0000_s7433" type="#_x0000_t32" style="position:absolute;margin-left:363.6pt;margin-top:24.95pt;width:18pt;height:.05pt;flip:x;z-index:253046272" o:connectortype="straight" strokecolor="red" strokeweight="2.25pt">
            <v:stroke startarrow="block" endarrow="block"/>
          </v:shape>
        </w:pict>
      </w:r>
      <w:r>
        <w:rPr>
          <w:b/>
          <w:noProof/>
          <w:color w:val="FF0000"/>
          <w:sz w:val="4"/>
          <w:szCs w:val="28"/>
          <w:lang w:val="en-GB" w:eastAsia="en-GB"/>
        </w:rPr>
        <w:pict>
          <v:group id="_x0000_s7429" style="position:absolute;margin-left:289.35pt;margin-top:17.35pt;width:14.85pt;height:14.7pt;z-index:253045248" coordorigin="2230,12069" coordsize="297,294">
            <v:shape id="_x0000_s7430" type="#_x0000_t32" style="position:absolute;left:2370;top:12074;width:1;height:289;flip:y" o:connectortype="straight" strokecolor="red" strokeweight="1.5pt">
              <v:stroke startarrow="block" endarrow="block"/>
            </v:shape>
            <v:shape id="_x0000_s7431" type="#_x0000_t32" style="position:absolute;left:2230;top:12069;width:286;height:0" o:connectortype="straight" strokecolor="red" strokeweight="1.5pt"/>
            <v:shape id="_x0000_s7432" type="#_x0000_t32" style="position:absolute;left:2241;top:12363;width:286;height:0" o:connectortype="straight" strokecolor="red" strokeweight="1.5pt"/>
          </v:group>
        </w:pict>
      </w:r>
      <w:r>
        <w:rPr>
          <w:b/>
          <w:noProof/>
          <w:color w:val="FF0000"/>
          <w:sz w:val="4"/>
          <w:szCs w:val="28"/>
          <w:lang w:val="en-GB" w:eastAsia="en-GB"/>
        </w:rPr>
        <w:pict>
          <v:group id="_x0000_s7424" style="position:absolute;margin-left:307.35pt;margin-top:11.1pt;width:14.3pt;height:22.6pt;z-index:253044224" coordorigin="1860,11974" coordsize="286,452">
            <v:shape id="_x0000_s7425" type="#_x0000_t32" style="position:absolute;left:1860;top:12140;width:286;height:0" o:connectortype="straight" strokecolor="red" strokeweight="1.5pt"/>
            <v:shape id="_x0000_s7426" type="#_x0000_t32" style="position:absolute;left:1860;top:12260;width:286;height:0" o:connectortype="straight" strokecolor="red" strokeweight="1.5pt"/>
            <v:shape id="_x0000_s7427" type="#_x0000_t32" style="position:absolute;left:2003;top:11974;width:0;height:166" o:connectortype="straight" strokecolor="red" strokeweight="1.5pt">
              <v:stroke endarrow="block"/>
            </v:shape>
            <v:shape id="_x0000_s7428" type="#_x0000_t32" style="position:absolute;left:2003;top:12260;width:0;height:166;flip:y" o:connectortype="straight" strokecolor="red" strokeweight="1.5pt">
              <v:stroke endarrow="block"/>
            </v:shape>
          </v:group>
        </w:pict>
      </w:r>
      <w:r>
        <w:rPr>
          <w:b/>
          <w:noProof/>
          <w:color w:val="FF0000"/>
          <w:sz w:val="4"/>
          <w:szCs w:val="28"/>
          <w:lang w:val="en-GB" w:eastAsia="en-GB"/>
        </w:rPr>
        <w:pict>
          <v:group id="_x0000_s7421" style="position:absolute;margin-left:387.2pt;margin-top:19.5pt;width:11.25pt;height:11.25pt;z-index:253043200" coordorigin="547,1763" coordsize="225,225">
            <v:oval id="_x0000_s7422" style="position:absolute;left:547;top:1763;width:225;height:225" fillcolor="white [3212]" strokecolor="red" strokeweight="1.5pt"/>
            <v:shape id="_x0000_s7423" type="#_x0000_t32" style="position:absolute;left:592;top:1873;width:135;height:2;flip:y" o:connectortype="straight" strokecolor="red" strokeweight="1.5pt"/>
          </v:group>
        </w:pict>
      </w:r>
      <w:r>
        <w:rPr>
          <w:b/>
          <w:noProof/>
          <w:color w:val="FF0000"/>
          <w:sz w:val="4"/>
          <w:szCs w:val="28"/>
          <w:lang w:val="en-GB" w:eastAsia="en-GB"/>
        </w:rPr>
        <w:pict>
          <v:group id="_x0000_s7417" style="position:absolute;margin-left:403.9pt;margin-top:19.5pt;width:11.25pt;height:11.25pt;z-index:253042176" coordorigin="554,1388" coordsize="225,225">
            <v:oval id="_x0000_s7418" style="position:absolute;left:554;top:1388;width:225;height:225" fillcolor="white [3212]" strokecolor="red" strokeweight="1.5pt"/>
            <v:shape id="_x0000_s7419" type="#_x0000_t32" style="position:absolute;left:590;top:1504;width:147;height:2;flip:y" o:connectortype="straight" strokecolor="red" strokeweight="1.5pt"/>
            <v:shape id="_x0000_s7420" type="#_x0000_t32" style="position:absolute;left:664;top:1420;width:1;height:159;flip:x" o:connectortype="straight" strokecolor="red" strokeweight="1.5pt"/>
          </v:group>
        </w:pict>
      </w:r>
      <w:r>
        <w:rPr>
          <w:b/>
          <w:noProof/>
          <w:color w:val="FF0000"/>
          <w:sz w:val="4"/>
          <w:szCs w:val="28"/>
          <w:lang w:val="en-GB" w:eastAsia="en-GB"/>
        </w:rPr>
        <w:pict>
          <v:shape id="_x0000_s7416" style="position:absolute;margin-left:344.5pt;margin-top:16.8pt;width:16.75pt;height:13.95pt;z-index:25304115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415" type="#_x0000_t32" style="position:absolute;margin-left:426.55pt;margin-top:22.25pt;width:.05pt;height:16.5pt;rotation:90;z-index:253040128" o:connectortype="straight" strokecolor="red" strokeweight="2.25pt">
            <v:stroke endarrow="block"/>
          </v:shape>
        </w:pict>
      </w:r>
      <w:r>
        <w:rPr>
          <w:b/>
          <w:noProof/>
          <w:color w:val="FF0000"/>
          <w:sz w:val="4"/>
          <w:szCs w:val="28"/>
          <w:lang w:val="en-GB" w:eastAsia="en-GB"/>
        </w:rPr>
        <w:pict>
          <v:shape id="_x0000_s7414" type="#_x0000_t32" style="position:absolute;margin-left:426.55pt;margin-top:11.25pt;width:.05pt;height:16.5pt;rotation:-90;flip:y;z-index:253039104" o:connectortype="straight" strokecolor="red" strokeweight="2.25pt">
            <v:stroke endarrow="block"/>
          </v:shape>
        </w:pict>
      </w:r>
      <w:r>
        <w:rPr>
          <w:b/>
          <w:noProof/>
          <w:color w:val="FF0000"/>
          <w:sz w:val="4"/>
          <w:szCs w:val="28"/>
          <w:lang w:val="en-GB" w:eastAsia="en-GB"/>
        </w:rPr>
        <w:pict>
          <v:shape id="_x0000_s7413" type="#_x0000_t5" style="position:absolute;margin-left:491.05pt;margin-top:16pt;width:14.25pt;height:14.25pt;rotation:-180;z-index:253038080" adj="19933" filled="f" strokecolor="red" strokeweight="1.5pt"/>
        </w:pict>
      </w:r>
      <w:r>
        <w:rPr>
          <w:b/>
          <w:noProof/>
          <w:color w:val="FF0000"/>
          <w:sz w:val="4"/>
          <w:szCs w:val="28"/>
          <w:lang w:val="en-GB" w:eastAsia="en-GB"/>
        </w:rPr>
        <w:pict>
          <v:shape id="_x0000_s7412" type="#_x0000_t5" style="position:absolute;margin-left:496.65pt;margin-top:17.8pt;width:14.25pt;height:14.25pt;z-index:253037056" adj="19933" filled="f" strokecolor="red" strokeweight="1.5pt"/>
        </w:pict>
      </w:r>
      <w:r>
        <w:rPr>
          <w:b/>
          <w:noProof/>
          <w:color w:val="FF0000"/>
          <w:sz w:val="4"/>
          <w:szCs w:val="28"/>
          <w:lang w:val="en-GB" w:eastAsia="en-GB"/>
        </w:rPr>
        <w:pict>
          <v:oval id="_x0000_s7411" style="position:absolute;margin-left:458.85pt;margin-top:20.75pt;width:24.75pt;height:7.15pt;z-index:253036032" filled="f" strokecolor="red" strokeweight="1.5pt"/>
        </w:pict>
      </w:r>
      <w:r>
        <w:rPr>
          <w:b/>
          <w:noProof/>
          <w:color w:val="FF0000"/>
          <w:sz w:val="4"/>
          <w:szCs w:val="28"/>
          <w:lang w:val="en-GB" w:eastAsia="en-GB"/>
        </w:rPr>
        <w:pict>
          <v:shape id="_x0000_s7410" type="#_x0000_t32" style="position:absolute;margin-left:449.9pt;margin-top:16pt;width:.05pt;height:16.5pt;z-index:253035008" o:connectortype="straight" strokecolor="red" strokeweight="2.25pt">
            <v:stroke endarrow="block"/>
          </v:shape>
        </w:pict>
      </w:r>
      <w:r>
        <w:rPr>
          <w:b/>
          <w:noProof/>
          <w:color w:val="FF0000"/>
          <w:sz w:val="4"/>
          <w:szCs w:val="28"/>
          <w:lang w:val="en-GB" w:eastAsia="en-GB"/>
        </w:rPr>
        <w:pict>
          <v:shape id="_x0000_s7409" type="#_x0000_t32" style="position:absolute;margin-left:442.75pt;margin-top:16pt;width:.05pt;height:16.5pt;flip:y;z-index:253033984" o:connectortype="straight" strokecolor="red" strokeweight="2.25pt">
            <v:stroke endarrow="block"/>
          </v:shape>
        </w:pict>
      </w:r>
      <w:r>
        <w:rPr>
          <w:b/>
          <w:noProof/>
          <w:color w:val="FF0000"/>
          <w:sz w:val="4"/>
          <w:szCs w:val="28"/>
          <w:lang w:val="en-GB" w:eastAsia="en-GB"/>
        </w:rPr>
        <w:pict>
          <v:shape id="_x0000_s7406" type="#_x0000_t32" style="position:absolute;margin-left:363.25pt;margin-top:76.8pt;width:18pt;height:.05pt;flip:x;z-index:253030912" o:connectortype="straight" strokecolor="#00b050" strokeweight="2.25pt">
            <v:stroke startarrow="block" endarrow="block"/>
          </v:shape>
        </w:pict>
      </w:r>
      <w:r>
        <w:rPr>
          <w:b/>
          <w:noProof/>
          <w:color w:val="FF0000"/>
          <w:sz w:val="4"/>
          <w:szCs w:val="28"/>
          <w:lang w:val="en-GB" w:eastAsia="en-GB"/>
        </w:rPr>
        <w:pict>
          <v:group id="_x0000_s7402" style="position:absolute;margin-left:287.35pt;margin-top:68.7pt;width:14.85pt;height:14.7pt;z-index:253029888" coordorigin="2230,12069" coordsize="297,294">
            <v:shape id="_x0000_s7403" type="#_x0000_t32" style="position:absolute;left:2370;top:12074;width:1;height:289;flip:y" o:connectortype="straight" strokecolor="#00b050" strokeweight="1.5pt">
              <v:stroke startarrow="block" endarrow="block"/>
            </v:shape>
            <v:shape id="_x0000_s7404" type="#_x0000_t32" style="position:absolute;left:2230;top:12069;width:286;height:0" o:connectortype="straight" strokecolor="#00b050" strokeweight="1.5pt"/>
            <v:shape id="_x0000_s7405" type="#_x0000_t32" style="position:absolute;left:2241;top:12363;width:286;height:0" o:connectortype="straight" strokecolor="#00b050" strokeweight="1.5pt"/>
          </v:group>
        </w:pict>
      </w:r>
      <w:r>
        <w:rPr>
          <w:b/>
          <w:noProof/>
          <w:color w:val="FF0000"/>
          <w:sz w:val="4"/>
          <w:szCs w:val="28"/>
          <w:lang w:val="en-GB" w:eastAsia="en-GB"/>
        </w:rPr>
        <w:pict>
          <v:group id="_x0000_s7397" style="position:absolute;margin-left:306.35pt;margin-top:65.25pt;width:14.3pt;height:22.6pt;z-index:253028864" coordorigin="1860,11974" coordsize="286,452">
            <v:shape id="_x0000_s7398" type="#_x0000_t32" style="position:absolute;left:1860;top:12140;width:286;height:0" o:connectortype="straight" strokecolor="#00b050" strokeweight="1.5pt"/>
            <v:shape id="_x0000_s7399" type="#_x0000_t32" style="position:absolute;left:1860;top:12260;width:286;height:0" o:connectortype="straight" strokecolor="#00b050" strokeweight="1.5pt"/>
            <v:shape id="_x0000_s7400" type="#_x0000_t32" style="position:absolute;left:2003;top:11974;width:0;height:166" o:connectortype="straight" strokecolor="#00b050" strokeweight="1.5pt">
              <v:stroke endarrow="block"/>
            </v:shape>
            <v:shape id="_x0000_s7401" type="#_x0000_t32" style="position:absolute;left:2003;top:12260;width:0;height:166;flip:y" o:connectortype="straight" strokecolor="#00b050" strokeweight="1.5pt">
              <v:stroke endarrow="block"/>
            </v:shape>
          </v:group>
        </w:pict>
      </w:r>
      <w:r>
        <w:rPr>
          <w:b/>
          <w:noProof/>
          <w:color w:val="FF0000"/>
          <w:sz w:val="4"/>
          <w:szCs w:val="28"/>
          <w:lang w:val="en-GB" w:eastAsia="en-GB"/>
        </w:rPr>
        <w:pict>
          <v:group id="_x0000_s7394" style="position:absolute;margin-left:386.85pt;margin-top:71.35pt;width:11.25pt;height:11.25pt;z-index:253027840" coordorigin="547,1763" coordsize="225,225">
            <v:oval id="_x0000_s7395" style="position:absolute;left:547;top:1763;width:225;height:225" fillcolor="white [3212]" strokecolor="#00b050" strokeweight="1.5pt"/>
            <v:shape id="_x0000_s7396" type="#_x0000_t32" style="position:absolute;left:592;top:1873;width:135;height:2;flip:y" o:connectortype="straight" strokecolor="#00b050" strokeweight="1.5pt"/>
          </v:group>
        </w:pict>
      </w:r>
      <w:r>
        <w:rPr>
          <w:b/>
          <w:noProof/>
          <w:color w:val="FF0000"/>
          <w:sz w:val="4"/>
          <w:szCs w:val="28"/>
          <w:lang w:val="en-GB" w:eastAsia="en-GB"/>
        </w:rPr>
        <w:pict>
          <v:group id="_x0000_s7390" style="position:absolute;margin-left:403.55pt;margin-top:71.35pt;width:11.25pt;height:11.25pt;z-index:253026816" coordorigin="554,1388" coordsize="225,225">
            <v:oval id="_x0000_s7391" style="position:absolute;left:554;top:1388;width:225;height:225" fillcolor="white [3212]" strokecolor="#00b050" strokeweight="1.5pt"/>
            <v:shape id="_x0000_s7392" type="#_x0000_t32" style="position:absolute;left:590;top:1504;width:147;height:2;flip:y" o:connectortype="straight" strokecolor="#00b050" strokeweight="1.5pt"/>
            <v:shape id="_x0000_s7393" type="#_x0000_t32" style="position:absolute;left:664;top:1420;width:1;height:159;flip:x" o:connectortype="straight" strokecolor="#00b050" strokeweight="1.5pt"/>
          </v:group>
        </w:pict>
      </w:r>
      <w:r>
        <w:rPr>
          <w:b/>
          <w:noProof/>
          <w:color w:val="FF0000"/>
          <w:sz w:val="4"/>
          <w:szCs w:val="28"/>
          <w:lang w:val="en-GB" w:eastAsia="en-GB"/>
        </w:rPr>
        <w:pict>
          <v:shape id="_x0000_s7389" style="position:absolute;margin-left:344.15pt;margin-top:68.65pt;width:16.75pt;height:13.95pt;z-index:25302579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388" type="#_x0000_t32" style="position:absolute;margin-left:426.2pt;margin-top:74.1pt;width:.05pt;height:16.5pt;rotation:90;z-index:253024768" o:connectortype="straight" strokecolor="#00b050" strokeweight="2.25pt">
            <v:stroke endarrow="block"/>
          </v:shape>
        </w:pict>
      </w:r>
      <w:r>
        <w:rPr>
          <w:b/>
          <w:noProof/>
          <w:color w:val="FF0000"/>
          <w:sz w:val="4"/>
          <w:szCs w:val="28"/>
          <w:lang w:val="en-GB" w:eastAsia="en-GB"/>
        </w:rPr>
        <w:pict>
          <v:shape id="_x0000_s7387" type="#_x0000_t32" style="position:absolute;margin-left:426.2pt;margin-top:63.1pt;width:.05pt;height:16.5pt;rotation:-90;flip:y;z-index:253023744" o:connectortype="straight" strokecolor="#00b050" strokeweight="2.25pt">
            <v:stroke endarrow="block"/>
          </v:shape>
        </w:pict>
      </w:r>
      <w:r>
        <w:rPr>
          <w:b/>
          <w:noProof/>
          <w:color w:val="FF0000"/>
          <w:sz w:val="4"/>
          <w:szCs w:val="28"/>
          <w:lang w:val="en-GB" w:eastAsia="en-GB"/>
        </w:rPr>
        <w:pict>
          <v:shape id="_x0000_s7386" type="#_x0000_t5" style="position:absolute;margin-left:490.7pt;margin-top:67.9pt;width:14.25pt;height:14.25pt;rotation:-180;z-index:253022720" adj="19933" filled="f" strokecolor="#00b050" strokeweight="1.5pt"/>
        </w:pict>
      </w:r>
      <w:r>
        <w:rPr>
          <w:b/>
          <w:noProof/>
          <w:color w:val="FF0000"/>
          <w:sz w:val="4"/>
          <w:szCs w:val="28"/>
          <w:lang w:val="en-GB" w:eastAsia="en-GB"/>
        </w:rPr>
        <w:pict>
          <v:shape id="_x0000_s7385" type="#_x0000_t5" style="position:absolute;margin-left:496.3pt;margin-top:69.7pt;width:14.25pt;height:14.25pt;z-index:253021696" adj="19933" filled="f" strokecolor="#00b050" strokeweight="1.5pt"/>
        </w:pict>
      </w:r>
      <w:r>
        <w:rPr>
          <w:b/>
          <w:noProof/>
          <w:color w:val="FF0000"/>
          <w:sz w:val="4"/>
          <w:szCs w:val="28"/>
          <w:lang w:val="en-GB" w:eastAsia="en-GB"/>
        </w:rPr>
        <w:pict>
          <v:oval id="_x0000_s7384" style="position:absolute;margin-left:458.5pt;margin-top:72.65pt;width:24.75pt;height:7.15pt;z-index:253020672" filled="f" strokecolor="#00b050" strokeweight="1.5pt"/>
        </w:pict>
      </w:r>
      <w:r>
        <w:rPr>
          <w:b/>
          <w:noProof/>
          <w:color w:val="FF0000"/>
          <w:sz w:val="4"/>
          <w:szCs w:val="28"/>
          <w:lang w:val="en-GB" w:eastAsia="en-GB"/>
        </w:rPr>
        <w:pict>
          <v:shape id="_x0000_s7383" type="#_x0000_t32" style="position:absolute;margin-left:449.55pt;margin-top:67.9pt;width:.05pt;height:16.5pt;z-index:253019648" o:connectortype="straight" strokecolor="#00b050" strokeweight="2.25pt">
            <v:stroke endarrow="block"/>
          </v:shape>
        </w:pict>
      </w:r>
      <w:r>
        <w:rPr>
          <w:b/>
          <w:noProof/>
          <w:color w:val="FF0000"/>
          <w:sz w:val="4"/>
          <w:szCs w:val="28"/>
          <w:lang w:val="en-GB" w:eastAsia="en-GB"/>
        </w:rPr>
        <w:pict>
          <v:shape id="_x0000_s7382" type="#_x0000_t32" style="position:absolute;margin-left:442.4pt;margin-top:67.9pt;width:.05pt;height:16.5pt;flip:y;z-index:253018624" o:connectortype="straight" strokecolor="#00b050" strokeweight="2.25pt">
            <v:stroke endarrow="block"/>
          </v:shape>
        </w:pict>
      </w:r>
      <w:r>
        <w:rPr>
          <w:b/>
          <w:noProof/>
          <w:color w:val="FF0000"/>
          <w:sz w:val="4"/>
          <w:szCs w:val="28"/>
          <w:lang w:val="en-GB" w:eastAsia="en-GB"/>
        </w:rPr>
        <w:pict>
          <v:shape id="_x0000_s7381" type="#_x0000_t32" style="position:absolute;margin-left:362.8pt;margin-top:51.75pt;width:18pt;height:.05pt;flip:x;z-index:253017600" o:connectortype="straight" strokecolor="blue" strokeweight="2.25pt">
            <v:stroke startarrow="block" endarrow="block"/>
          </v:shape>
        </w:pict>
      </w:r>
      <w:r>
        <w:rPr>
          <w:b/>
          <w:noProof/>
          <w:color w:val="FF0000"/>
          <w:sz w:val="4"/>
          <w:szCs w:val="28"/>
          <w:lang w:val="en-GB" w:eastAsia="en-GB"/>
        </w:rPr>
        <w:pict>
          <v:group id="_x0000_s7377" style="position:absolute;margin-left:287.9pt;margin-top:43.6pt;width:14.85pt;height:14.7pt;z-index:253016576" coordorigin="2230,12069" coordsize="297,294">
            <v:shape id="_x0000_s7378" type="#_x0000_t32" style="position:absolute;left:2370;top:12074;width:1;height:289;flip:y" o:connectortype="straight" strokecolor="blue" strokeweight="1.5pt">
              <v:stroke startarrow="block" endarrow="block"/>
            </v:shape>
            <v:shape id="_x0000_s7379" type="#_x0000_t32" style="position:absolute;left:2230;top:12069;width:286;height:0" o:connectortype="straight" strokecolor="blue" strokeweight="1.5pt"/>
            <v:shape id="_x0000_s7380" type="#_x0000_t32" style="position:absolute;left:2241;top:12363;width:286;height:0" o:connectortype="straight" strokecolor="blue" strokeweight="1.5pt"/>
          </v:group>
        </w:pict>
      </w:r>
      <w:r>
        <w:rPr>
          <w:b/>
          <w:noProof/>
          <w:color w:val="FF0000"/>
          <w:sz w:val="4"/>
          <w:szCs w:val="28"/>
          <w:lang w:val="en-GB" w:eastAsia="en-GB"/>
        </w:rPr>
        <w:pict>
          <v:group id="_x0000_s7372" style="position:absolute;margin-left:306.3pt;margin-top:39pt;width:14.3pt;height:22.6pt;z-index:253015552" coordorigin="1860,11974" coordsize="286,452">
            <v:shape id="_x0000_s7373" type="#_x0000_t32" style="position:absolute;left:1860;top:12140;width:286;height:0" o:connectortype="straight" strokecolor="blue" strokeweight="1.5pt"/>
            <v:shape id="_x0000_s7374" type="#_x0000_t32" style="position:absolute;left:1860;top:12260;width:286;height:0" o:connectortype="straight" strokecolor="blue" strokeweight="1.5pt"/>
            <v:shape id="_x0000_s7375" type="#_x0000_t32" style="position:absolute;left:2003;top:11974;width:0;height:166" o:connectortype="straight" strokecolor="blue" strokeweight="1.5pt">
              <v:stroke endarrow="block"/>
            </v:shape>
            <v:shape id="_x0000_s7376"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369" style="position:absolute;margin-left:386.4pt;margin-top:46.3pt;width:11.25pt;height:11.25pt;z-index:253014528" coordorigin="547,1763" coordsize="225,225">
            <v:oval id="_x0000_s7370" style="position:absolute;left:547;top:1763;width:225;height:225" fillcolor="white [3212]" strokecolor="blue" strokeweight="1.5pt"/>
            <v:shape id="_x0000_s7371" type="#_x0000_t32" style="position:absolute;left:592;top:1873;width:135;height:2;flip:y" o:connectortype="straight" strokecolor="blue" strokeweight="1.5pt"/>
          </v:group>
        </w:pict>
      </w:r>
      <w:r>
        <w:rPr>
          <w:b/>
          <w:noProof/>
          <w:color w:val="FF0000"/>
          <w:sz w:val="4"/>
          <w:szCs w:val="28"/>
          <w:lang w:val="en-GB" w:eastAsia="en-GB"/>
        </w:rPr>
        <w:pict>
          <v:group id="_x0000_s7365" style="position:absolute;margin-left:403.1pt;margin-top:46.3pt;width:11.25pt;height:11.25pt;z-index:253013504" coordorigin="554,1388" coordsize="225,225">
            <v:oval id="_x0000_s7366" style="position:absolute;left:554;top:1388;width:225;height:225" fillcolor="white [3212]" strokecolor="blue" strokeweight="1.5pt"/>
            <v:shape id="_x0000_s7367" type="#_x0000_t32" style="position:absolute;left:590;top:1504;width:147;height:2;flip:y" o:connectortype="straight" strokecolor="blue" strokeweight="1.5pt"/>
            <v:shape id="_x0000_s7368" type="#_x0000_t32" style="position:absolute;left:664;top:1420;width:1;height:159;flip:x" o:connectortype="straight" strokecolor="blue" strokeweight="1.5pt"/>
          </v:group>
        </w:pict>
      </w:r>
      <w:r>
        <w:rPr>
          <w:b/>
          <w:noProof/>
          <w:color w:val="FF0000"/>
          <w:sz w:val="4"/>
          <w:szCs w:val="28"/>
          <w:lang w:val="en-GB" w:eastAsia="en-GB"/>
        </w:rPr>
        <w:pict>
          <v:shape id="_x0000_s7364" style="position:absolute;margin-left:343.7pt;margin-top:43.6pt;width:16.75pt;height:13.95pt;z-index:25301248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363" type="#_x0000_t32" style="position:absolute;margin-left:425.75pt;margin-top:49.05pt;width:.05pt;height:16.5pt;rotation:90;z-index:253011456" o:connectortype="straight" strokecolor="blue" strokeweight="2.25pt">
            <v:stroke endarrow="block"/>
          </v:shape>
        </w:pict>
      </w:r>
      <w:r>
        <w:rPr>
          <w:b/>
          <w:noProof/>
          <w:color w:val="FF0000"/>
          <w:sz w:val="4"/>
          <w:szCs w:val="28"/>
          <w:lang w:val="en-GB" w:eastAsia="en-GB"/>
        </w:rPr>
        <w:pict>
          <v:shape id="_x0000_s7362" type="#_x0000_t32" style="position:absolute;margin-left:425.75pt;margin-top:38.05pt;width:.05pt;height:16.5pt;rotation:-90;flip:y;z-index:253010432" o:connectortype="straight" strokecolor="blue" strokeweight="2.25pt">
            <v:stroke endarrow="block"/>
          </v:shape>
        </w:pict>
      </w:r>
      <w:r>
        <w:rPr>
          <w:b/>
          <w:noProof/>
          <w:color w:val="FF0000"/>
          <w:sz w:val="4"/>
          <w:szCs w:val="28"/>
          <w:lang w:val="en-GB" w:eastAsia="en-GB"/>
        </w:rPr>
        <w:pict>
          <v:shape id="_x0000_s7361" type="#_x0000_t5" style="position:absolute;margin-left:490.25pt;margin-top:42.8pt;width:14.25pt;height:14.25pt;rotation:-180;z-index:253009408" adj="19933" filled="f" strokecolor="blue" strokeweight="1.5pt"/>
        </w:pict>
      </w:r>
      <w:r>
        <w:rPr>
          <w:b/>
          <w:noProof/>
          <w:color w:val="FF0000"/>
          <w:sz w:val="4"/>
          <w:szCs w:val="28"/>
          <w:lang w:val="en-GB" w:eastAsia="en-GB"/>
        </w:rPr>
        <w:pict>
          <v:shape id="_x0000_s7360" type="#_x0000_t5" style="position:absolute;margin-left:495.85pt;margin-top:44.6pt;width:14.25pt;height:14.25pt;z-index:253008384" adj="19933" filled="f" strokecolor="blue" strokeweight="1.5pt"/>
        </w:pict>
      </w:r>
      <w:r>
        <w:rPr>
          <w:b/>
          <w:noProof/>
          <w:color w:val="FF0000"/>
          <w:sz w:val="4"/>
          <w:szCs w:val="28"/>
          <w:lang w:val="en-GB" w:eastAsia="en-GB"/>
        </w:rPr>
        <w:pict>
          <v:oval id="_x0000_s7359" style="position:absolute;margin-left:458.05pt;margin-top:47.55pt;width:24.75pt;height:7.15pt;z-index:253007360" filled="f" strokecolor="blue" strokeweight="1.5pt"/>
        </w:pict>
      </w:r>
      <w:r>
        <w:rPr>
          <w:b/>
          <w:noProof/>
          <w:color w:val="FF0000"/>
          <w:sz w:val="4"/>
          <w:szCs w:val="28"/>
          <w:lang w:val="en-GB" w:eastAsia="en-GB"/>
        </w:rPr>
        <w:pict>
          <v:shape id="_x0000_s7358" type="#_x0000_t32" style="position:absolute;margin-left:449.1pt;margin-top:42.8pt;width:.05pt;height:16.5pt;z-index:253006336" o:connectortype="straight" strokecolor="blue" strokeweight="2.25pt">
            <v:stroke endarrow="block"/>
          </v:shape>
        </w:pict>
      </w:r>
      <w:r>
        <w:rPr>
          <w:b/>
          <w:noProof/>
          <w:color w:val="FF0000"/>
          <w:sz w:val="4"/>
          <w:szCs w:val="28"/>
          <w:lang w:val="en-GB" w:eastAsia="en-GB"/>
        </w:rPr>
        <w:pict>
          <v:shape id="_x0000_s7357" type="#_x0000_t32" style="position:absolute;margin-left:441.95pt;margin-top:42.8pt;width:.05pt;height:16.5pt;flip:y;z-index:253005312" o:connectortype="straight" strokecolor="blue" strokeweight="2.25pt">
            <v:stroke endarrow="block"/>
          </v:shape>
        </w:pict>
      </w:r>
      <w:r>
        <w:rPr>
          <w:b/>
          <w:noProof/>
          <w:color w:val="FF0000"/>
          <w:sz w:val="4"/>
          <w:szCs w:val="28"/>
          <w:lang w:val="en-GB" w:eastAsia="en-GB"/>
        </w:rPr>
        <w:pict>
          <v:shape id="_x0000_s7356" type="#_x0000_t32" style="position:absolute;margin-left:362.7pt;margin-top:25.05pt;width:18pt;height:.05pt;flip:x;z-index:253004288" o:connectortype="straight" strokecolor="red" strokeweight="2.25pt">
            <v:stroke startarrow="block" endarrow="block"/>
          </v:shape>
        </w:pict>
      </w:r>
      <w:r>
        <w:rPr>
          <w:b/>
          <w:noProof/>
          <w:color w:val="FF0000"/>
          <w:sz w:val="4"/>
          <w:szCs w:val="28"/>
          <w:lang w:val="en-GB" w:eastAsia="en-GB"/>
        </w:rPr>
        <w:pict>
          <v:group id="_x0000_s7352" style="position:absolute;margin-left:288.45pt;margin-top:17.45pt;width:14.85pt;height:14.7pt;z-index:253003264" coordorigin="2230,12069" coordsize="297,294">
            <v:shape id="_x0000_s7353" type="#_x0000_t32" style="position:absolute;left:2370;top:12074;width:1;height:289;flip:y" o:connectortype="straight" strokecolor="red" strokeweight="1.5pt">
              <v:stroke startarrow="block" endarrow="block"/>
            </v:shape>
            <v:shape id="_x0000_s7354" type="#_x0000_t32" style="position:absolute;left:2230;top:12069;width:286;height:0" o:connectortype="straight" strokecolor="red" strokeweight="1.5pt"/>
            <v:shape id="_x0000_s7355" type="#_x0000_t32" style="position:absolute;left:2241;top:12363;width:286;height:0" o:connectortype="straight" strokecolor="red" strokeweight="1.5pt"/>
          </v:group>
        </w:pict>
      </w:r>
      <w:r>
        <w:rPr>
          <w:b/>
          <w:noProof/>
          <w:color w:val="FF0000"/>
          <w:sz w:val="4"/>
          <w:szCs w:val="28"/>
          <w:lang w:val="en-GB" w:eastAsia="en-GB"/>
        </w:rPr>
        <w:pict>
          <v:group id="_x0000_s7349" style="position:absolute;margin-left:386.3pt;margin-top:19.6pt;width:11.25pt;height:11.25pt;z-index:253002240" coordorigin="547,1763" coordsize="225,225">
            <v:oval id="_x0000_s7350" style="position:absolute;left:547;top:1763;width:225;height:225" fillcolor="white [3212]" strokecolor="red" strokeweight="1.5pt"/>
            <v:shape id="_x0000_s7351" type="#_x0000_t32" style="position:absolute;left:592;top:1873;width:135;height:2;flip:y" o:connectortype="straight" strokecolor="red" strokeweight="1.5pt"/>
          </v:group>
        </w:pict>
      </w:r>
      <w:r>
        <w:rPr>
          <w:b/>
          <w:noProof/>
          <w:color w:val="FF0000"/>
          <w:sz w:val="4"/>
          <w:szCs w:val="28"/>
          <w:lang w:val="en-GB" w:eastAsia="en-GB"/>
        </w:rPr>
        <w:pict>
          <v:group id="_x0000_s7345" style="position:absolute;margin-left:403pt;margin-top:19.6pt;width:11.25pt;height:11.25pt;z-index:253001216" coordorigin="554,1388" coordsize="225,225">
            <v:oval id="_x0000_s7346" style="position:absolute;left:554;top:1388;width:225;height:225" fillcolor="white [3212]" strokecolor="red" strokeweight="1.5pt"/>
            <v:shape id="_x0000_s7347" type="#_x0000_t32" style="position:absolute;left:590;top:1504;width:147;height:2;flip:y" o:connectortype="straight" strokecolor="red" strokeweight="1.5pt"/>
            <v:shape id="_x0000_s7348" type="#_x0000_t32" style="position:absolute;left:664;top:1420;width:1;height:159;flip:x" o:connectortype="straight" strokecolor="red" strokeweight="1.5pt"/>
          </v:group>
        </w:pict>
      </w:r>
      <w:r>
        <w:rPr>
          <w:b/>
          <w:noProof/>
          <w:color w:val="FF0000"/>
          <w:sz w:val="4"/>
          <w:szCs w:val="28"/>
          <w:lang w:val="en-GB" w:eastAsia="en-GB"/>
        </w:rPr>
        <w:pict>
          <v:shape id="_x0000_s7344" style="position:absolute;margin-left:343.6pt;margin-top:16.9pt;width:16.75pt;height:13.95pt;z-index:25300019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343" type="#_x0000_t32" style="position:absolute;margin-left:425.65pt;margin-top:22.35pt;width:.05pt;height:16.5pt;rotation:90;z-index:252999168" o:connectortype="straight" strokecolor="red" strokeweight="2.25pt">
            <v:stroke endarrow="block"/>
          </v:shape>
        </w:pict>
      </w:r>
      <w:r>
        <w:rPr>
          <w:b/>
          <w:noProof/>
          <w:color w:val="FF0000"/>
          <w:sz w:val="4"/>
          <w:szCs w:val="28"/>
          <w:lang w:val="en-GB" w:eastAsia="en-GB"/>
        </w:rPr>
        <w:pict>
          <v:shape id="_x0000_s7342" type="#_x0000_t32" style="position:absolute;margin-left:425.65pt;margin-top:11.35pt;width:.05pt;height:16.5pt;rotation:-90;flip:y;z-index:252998144" o:connectortype="straight" strokecolor="red" strokeweight="2.25pt">
            <v:stroke endarrow="block"/>
          </v:shape>
        </w:pict>
      </w:r>
      <w:r>
        <w:rPr>
          <w:b/>
          <w:noProof/>
          <w:color w:val="FF0000"/>
          <w:sz w:val="4"/>
          <w:szCs w:val="28"/>
          <w:lang w:val="en-GB" w:eastAsia="en-GB"/>
        </w:rPr>
        <w:pict>
          <v:shape id="_x0000_s7341" type="#_x0000_t5" style="position:absolute;margin-left:490.15pt;margin-top:16.1pt;width:14.25pt;height:14.25pt;rotation:-180;z-index:252997120" adj="19933" filled="f" strokecolor="red" strokeweight="1.5pt"/>
        </w:pict>
      </w:r>
      <w:r>
        <w:rPr>
          <w:b/>
          <w:noProof/>
          <w:color w:val="FF0000"/>
          <w:sz w:val="4"/>
          <w:szCs w:val="28"/>
          <w:lang w:val="en-GB" w:eastAsia="en-GB"/>
        </w:rPr>
        <w:pict>
          <v:shape id="_x0000_s7340" type="#_x0000_t5" style="position:absolute;margin-left:495.75pt;margin-top:17.9pt;width:14.25pt;height:14.25pt;z-index:252996096" adj="19933" filled="f" strokecolor="red" strokeweight="1.5pt"/>
        </w:pict>
      </w:r>
      <w:r>
        <w:rPr>
          <w:b/>
          <w:noProof/>
          <w:color w:val="FF0000"/>
          <w:sz w:val="4"/>
          <w:szCs w:val="28"/>
          <w:lang w:val="en-GB" w:eastAsia="en-GB"/>
        </w:rPr>
        <w:pict>
          <v:oval id="_x0000_s7339" style="position:absolute;margin-left:457.95pt;margin-top:20.85pt;width:24.75pt;height:7.15pt;z-index:252995072" filled="f" strokecolor="red" strokeweight="1.5pt"/>
        </w:pict>
      </w:r>
      <w:r>
        <w:rPr>
          <w:b/>
          <w:noProof/>
          <w:color w:val="FF0000"/>
          <w:sz w:val="4"/>
          <w:szCs w:val="28"/>
          <w:lang w:val="en-GB" w:eastAsia="en-GB"/>
        </w:rPr>
        <w:pict>
          <v:shape id="_x0000_s7338" type="#_x0000_t32" style="position:absolute;margin-left:449pt;margin-top:16.1pt;width:.05pt;height:16.5pt;z-index:252994048" o:connectortype="straight" strokecolor="red" strokeweight="2.25pt">
            <v:stroke endarrow="block"/>
          </v:shape>
        </w:pict>
      </w:r>
      <w:r>
        <w:rPr>
          <w:b/>
          <w:noProof/>
          <w:color w:val="FF0000"/>
          <w:sz w:val="4"/>
          <w:szCs w:val="28"/>
          <w:lang w:val="en-GB" w:eastAsia="en-GB"/>
        </w:rPr>
        <w:pict>
          <v:shape id="_x0000_s7337" type="#_x0000_t32" style="position:absolute;margin-left:441.85pt;margin-top:16.1pt;width:.05pt;height:16.5pt;flip:y;z-index:252993024" o:connectortype="straight" strokecolor="red" strokeweight="2.25pt">
            <v:stroke endarrow="block"/>
          </v:shape>
        </w:pict>
      </w:r>
      <w:r>
        <w:rPr>
          <w:b/>
          <w:noProof/>
          <w:color w:val="FF0000"/>
          <w:sz w:val="4"/>
          <w:szCs w:val="28"/>
          <w:lang w:val="en-GB" w:eastAsia="en-GB"/>
        </w:rPr>
        <w:pict>
          <v:shape id="_x0000_s7334" type="#_x0000_t32" style="position:absolute;margin-left:363.7pt;margin-top:76.7pt;width:18pt;height:.05pt;flip:x;z-index:252989952" o:connectortype="straight" strokecolor="#00b050" strokeweight="2.25pt">
            <v:stroke startarrow="block" endarrow="block"/>
          </v:shape>
        </w:pict>
      </w:r>
      <w:r>
        <w:rPr>
          <w:b/>
          <w:noProof/>
          <w:color w:val="FF0000"/>
          <w:sz w:val="4"/>
          <w:szCs w:val="28"/>
          <w:lang w:val="en-GB" w:eastAsia="en-GB"/>
        </w:rPr>
        <w:pict>
          <v:group id="_x0000_s7330" style="position:absolute;margin-left:287.8pt;margin-top:68.6pt;width:14.85pt;height:14.7pt;z-index:252988928" coordorigin="2230,12069" coordsize="297,294">
            <v:shape id="_x0000_s7331" type="#_x0000_t32" style="position:absolute;left:2370;top:12074;width:1;height:289;flip:y" o:connectortype="straight" strokecolor="#00b050" strokeweight="1.5pt">
              <v:stroke startarrow="block" endarrow="block"/>
            </v:shape>
            <v:shape id="_x0000_s7332" type="#_x0000_t32" style="position:absolute;left:2230;top:12069;width:286;height:0" o:connectortype="straight" strokecolor="#00b050" strokeweight="1.5pt"/>
            <v:shape id="_x0000_s7333" type="#_x0000_t32" style="position:absolute;left:2241;top:12363;width:286;height:0" o:connectortype="straight" strokecolor="#00b050" strokeweight="1.5pt"/>
          </v:group>
        </w:pict>
      </w:r>
      <w:r>
        <w:rPr>
          <w:b/>
          <w:noProof/>
          <w:color w:val="FF0000"/>
          <w:sz w:val="4"/>
          <w:szCs w:val="28"/>
          <w:lang w:val="en-GB" w:eastAsia="en-GB"/>
        </w:rPr>
        <w:pict>
          <v:group id="_x0000_s7325" style="position:absolute;margin-left:306.8pt;margin-top:65.15pt;width:14.3pt;height:22.6pt;z-index:252987904" coordorigin="1860,11974" coordsize="286,452">
            <v:shape id="_x0000_s7326" type="#_x0000_t32" style="position:absolute;left:1860;top:12140;width:286;height:0" o:connectortype="straight" strokecolor="#00b050" strokeweight="1.5pt"/>
            <v:shape id="_x0000_s7327" type="#_x0000_t32" style="position:absolute;left:1860;top:12260;width:286;height:0" o:connectortype="straight" strokecolor="#00b050" strokeweight="1.5pt"/>
            <v:shape id="_x0000_s7328" type="#_x0000_t32" style="position:absolute;left:2003;top:11974;width:0;height:166" o:connectortype="straight" strokecolor="#00b050" strokeweight="1.5pt">
              <v:stroke endarrow="block"/>
            </v:shape>
            <v:shape id="_x0000_s7329" type="#_x0000_t32" style="position:absolute;left:2003;top:12260;width:0;height:166;flip:y" o:connectortype="straight" strokecolor="#00b050" strokeweight="1.5pt">
              <v:stroke endarrow="block"/>
            </v:shape>
          </v:group>
        </w:pict>
      </w:r>
      <w:r>
        <w:rPr>
          <w:b/>
          <w:noProof/>
          <w:color w:val="FF0000"/>
          <w:sz w:val="4"/>
          <w:szCs w:val="28"/>
          <w:lang w:val="en-GB" w:eastAsia="en-GB"/>
        </w:rPr>
        <w:pict>
          <v:group id="_x0000_s7322" style="position:absolute;margin-left:387.3pt;margin-top:71.25pt;width:11.25pt;height:11.25pt;z-index:252986880" coordorigin="547,1763" coordsize="225,225">
            <v:oval id="_x0000_s7323" style="position:absolute;left:547;top:1763;width:225;height:225" fillcolor="white [3212]" strokecolor="#00b050" strokeweight="1.5pt"/>
            <v:shape id="_x0000_s7324" type="#_x0000_t32" style="position:absolute;left:592;top:1873;width:135;height:2;flip:y" o:connectortype="straight" strokecolor="#00b050" strokeweight="1.5pt"/>
          </v:group>
        </w:pict>
      </w:r>
      <w:r>
        <w:rPr>
          <w:b/>
          <w:noProof/>
          <w:color w:val="FF0000"/>
          <w:sz w:val="4"/>
          <w:szCs w:val="28"/>
          <w:lang w:val="en-GB" w:eastAsia="en-GB"/>
        </w:rPr>
        <w:pict>
          <v:group id="_x0000_s7318" style="position:absolute;margin-left:404pt;margin-top:71.25pt;width:11.25pt;height:11.25pt;z-index:252985856" coordorigin="554,1388" coordsize="225,225">
            <v:oval id="_x0000_s7319" style="position:absolute;left:554;top:1388;width:225;height:225" fillcolor="white [3212]" strokecolor="#00b050" strokeweight="1.5pt"/>
            <v:shape id="_x0000_s7320" type="#_x0000_t32" style="position:absolute;left:590;top:1504;width:147;height:2;flip:y" o:connectortype="straight" strokecolor="#00b050" strokeweight="1.5pt"/>
            <v:shape id="_x0000_s7321" type="#_x0000_t32" style="position:absolute;left:664;top:1420;width:1;height:159;flip:x" o:connectortype="straight" strokecolor="#00b050" strokeweight="1.5pt"/>
          </v:group>
        </w:pict>
      </w:r>
      <w:r>
        <w:rPr>
          <w:b/>
          <w:noProof/>
          <w:color w:val="FF0000"/>
          <w:sz w:val="4"/>
          <w:szCs w:val="28"/>
          <w:lang w:val="en-GB" w:eastAsia="en-GB"/>
        </w:rPr>
        <w:pict>
          <v:shape id="_x0000_s7317" style="position:absolute;margin-left:344.6pt;margin-top:68.55pt;width:16.75pt;height:13.95pt;z-index:25298483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FF0000"/>
          <w:sz w:val="4"/>
          <w:szCs w:val="28"/>
          <w:lang w:val="en-GB" w:eastAsia="en-GB"/>
        </w:rPr>
        <w:pict>
          <v:shape id="_x0000_s7316" type="#_x0000_t32" style="position:absolute;margin-left:426.65pt;margin-top:74pt;width:.05pt;height:16.5pt;rotation:90;z-index:252983808" o:connectortype="straight" strokecolor="#00b050" strokeweight="2.25pt">
            <v:stroke endarrow="block"/>
          </v:shape>
        </w:pict>
      </w:r>
      <w:r>
        <w:rPr>
          <w:b/>
          <w:noProof/>
          <w:color w:val="FF0000"/>
          <w:sz w:val="4"/>
          <w:szCs w:val="28"/>
          <w:lang w:val="en-GB" w:eastAsia="en-GB"/>
        </w:rPr>
        <w:pict>
          <v:shape id="_x0000_s7315" type="#_x0000_t32" style="position:absolute;margin-left:426.65pt;margin-top:63pt;width:.05pt;height:16.5pt;rotation:-90;flip:y;z-index:252982784" o:connectortype="straight" strokecolor="#00b050" strokeweight="2.25pt">
            <v:stroke endarrow="block"/>
          </v:shape>
        </w:pict>
      </w:r>
      <w:r>
        <w:rPr>
          <w:b/>
          <w:noProof/>
          <w:color w:val="FF0000"/>
          <w:sz w:val="4"/>
          <w:szCs w:val="28"/>
          <w:lang w:val="en-GB" w:eastAsia="en-GB"/>
        </w:rPr>
        <w:pict>
          <v:shape id="_x0000_s7314" type="#_x0000_t5" style="position:absolute;margin-left:491.15pt;margin-top:67.8pt;width:14.25pt;height:14.25pt;rotation:-180;z-index:252981760" adj="19933" filled="f" strokecolor="#00b050" strokeweight="1.5pt"/>
        </w:pict>
      </w:r>
      <w:r>
        <w:rPr>
          <w:b/>
          <w:noProof/>
          <w:color w:val="FF0000"/>
          <w:sz w:val="4"/>
          <w:szCs w:val="28"/>
          <w:lang w:val="en-GB" w:eastAsia="en-GB"/>
        </w:rPr>
        <w:pict>
          <v:shape id="_x0000_s7313" type="#_x0000_t5" style="position:absolute;margin-left:496.75pt;margin-top:69.6pt;width:14.25pt;height:14.25pt;z-index:252980736" adj="19933" filled="f" strokecolor="#00b050" strokeweight="1.5pt"/>
        </w:pict>
      </w:r>
      <w:r>
        <w:rPr>
          <w:b/>
          <w:noProof/>
          <w:color w:val="FF0000"/>
          <w:sz w:val="4"/>
          <w:szCs w:val="28"/>
          <w:lang w:val="en-GB" w:eastAsia="en-GB"/>
        </w:rPr>
        <w:pict>
          <v:oval id="_x0000_s7312" style="position:absolute;margin-left:458.95pt;margin-top:72.55pt;width:24.75pt;height:7.15pt;z-index:252979712" filled="f" strokecolor="#00b050" strokeweight="1.5pt"/>
        </w:pict>
      </w:r>
      <w:r>
        <w:rPr>
          <w:b/>
          <w:noProof/>
          <w:color w:val="FF0000"/>
          <w:sz w:val="4"/>
          <w:szCs w:val="28"/>
          <w:lang w:val="en-GB" w:eastAsia="en-GB"/>
        </w:rPr>
        <w:pict>
          <v:shape id="_x0000_s7311" type="#_x0000_t32" style="position:absolute;margin-left:450pt;margin-top:67.8pt;width:.05pt;height:16.5pt;z-index:252978688" o:connectortype="straight" strokecolor="#00b050" strokeweight="2.25pt">
            <v:stroke endarrow="block"/>
          </v:shape>
        </w:pict>
      </w:r>
      <w:r>
        <w:rPr>
          <w:b/>
          <w:noProof/>
          <w:color w:val="FF0000"/>
          <w:sz w:val="4"/>
          <w:szCs w:val="28"/>
          <w:lang w:val="en-GB" w:eastAsia="en-GB"/>
        </w:rPr>
        <w:pict>
          <v:shape id="_x0000_s7310" type="#_x0000_t32" style="position:absolute;margin-left:442.85pt;margin-top:67.8pt;width:.05pt;height:16.5pt;flip:y;z-index:252977664" o:connectortype="straight" strokecolor="#00b050" strokeweight="2.25pt">
            <v:stroke endarrow="block"/>
          </v:shape>
        </w:pict>
      </w:r>
      <w:r>
        <w:rPr>
          <w:b/>
          <w:noProof/>
          <w:color w:val="FF0000"/>
          <w:sz w:val="4"/>
          <w:szCs w:val="28"/>
          <w:lang w:val="en-GB" w:eastAsia="en-GB"/>
        </w:rPr>
        <w:pict>
          <v:shape id="_x0000_s7309" type="#_x0000_t32" style="position:absolute;margin-left:363.25pt;margin-top:51.65pt;width:18pt;height:.05pt;flip:x;z-index:252976640" o:connectortype="straight" strokecolor="blue" strokeweight="2.25pt">
            <v:stroke startarrow="block" endarrow="block"/>
          </v:shape>
        </w:pict>
      </w:r>
      <w:r>
        <w:rPr>
          <w:b/>
          <w:noProof/>
          <w:color w:val="FF0000"/>
          <w:sz w:val="4"/>
          <w:szCs w:val="28"/>
          <w:lang w:val="en-GB" w:eastAsia="en-GB"/>
        </w:rPr>
        <w:pict>
          <v:group id="_x0000_s7305" style="position:absolute;margin-left:288.35pt;margin-top:43.5pt;width:14.85pt;height:14.7pt;z-index:252975616" coordorigin="2230,12069" coordsize="297,294">
            <v:shape id="_x0000_s7306" type="#_x0000_t32" style="position:absolute;left:2370;top:12074;width:1;height:289;flip:y" o:connectortype="straight" strokecolor="blue" strokeweight="1.5pt">
              <v:stroke startarrow="block" endarrow="block"/>
            </v:shape>
            <v:shape id="_x0000_s7307" type="#_x0000_t32" style="position:absolute;left:2230;top:12069;width:286;height:0" o:connectortype="straight" strokecolor="blue" strokeweight="1.5pt"/>
            <v:shape id="_x0000_s7308" type="#_x0000_t32" style="position:absolute;left:2241;top:12363;width:286;height:0" o:connectortype="straight" strokecolor="blue" strokeweight="1.5pt"/>
          </v:group>
        </w:pict>
      </w:r>
      <w:r>
        <w:rPr>
          <w:b/>
          <w:noProof/>
          <w:color w:val="FF0000"/>
          <w:sz w:val="4"/>
          <w:szCs w:val="28"/>
          <w:lang w:val="en-GB" w:eastAsia="en-GB"/>
        </w:rPr>
        <w:pict>
          <v:group id="_x0000_s7300" style="position:absolute;margin-left:306.75pt;margin-top:38.9pt;width:14.3pt;height:22.6pt;z-index:252974592" coordorigin="1860,11974" coordsize="286,452">
            <v:shape id="_x0000_s7301" type="#_x0000_t32" style="position:absolute;left:1860;top:12140;width:286;height:0" o:connectortype="straight" strokecolor="blue" strokeweight="1.5pt"/>
            <v:shape id="_x0000_s7302" type="#_x0000_t32" style="position:absolute;left:1860;top:12260;width:286;height:0" o:connectortype="straight" strokecolor="blue" strokeweight="1.5pt"/>
            <v:shape id="_x0000_s7303" type="#_x0000_t32" style="position:absolute;left:2003;top:11974;width:0;height:166" o:connectortype="straight" strokecolor="blue" strokeweight="1.5pt">
              <v:stroke endarrow="block"/>
            </v:shape>
            <v:shape id="_x0000_s7304" type="#_x0000_t32" style="position:absolute;left:2003;top:12260;width:0;height:166;flip:y" o:connectortype="straight" strokecolor="blue" strokeweight="1.5pt">
              <v:stroke endarrow="block"/>
            </v:shape>
          </v:group>
        </w:pict>
      </w:r>
      <w:r>
        <w:rPr>
          <w:b/>
          <w:noProof/>
          <w:color w:val="FF0000"/>
          <w:sz w:val="4"/>
          <w:szCs w:val="28"/>
          <w:lang w:val="en-GB" w:eastAsia="en-GB"/>
        </w:rPr>
        <w:pict>
          <v:group id="_x0000_s7297" style="position:absolute;margin-left:386.85pt;margin-top:46.2pt;width:11.25pt;height:11.25pt;z-index:252973568" coordorigin="547,1763" coordsize="225,225">
            <v:oval id="_x0000_s7298" style="position:absolute;left:547;top:1763;width:225;height:225" fillcolor="white [3212]" strokecolor="blue" strokeweight="1.5pt"/>
            <v:shape id="_x0000_s7299" type="#_x0000_t32" style="position:absolute;left:592;top:1873;width:135;height:2;flip:y" o:connectortype="straight" strokecolor="blue" strokeweight="1.5pt"/>
          </v:group>
        </w:pict>
      </w:r>
      <w:r>
        <w:rPr>
          <w:b/>
          <w:noProof/>
          <w:color w:val="FF0000"/>
          <w:sz w:val="4"/>
          <w:szCs w:val="28"/>
          <w:lang w:val="en-GB" w:eastAsia="en-GB"/>
        </w:rPr>
        <w:pict>
          <v:group id="_x0000_s7293" style="position:absolute;margin-left:403.55pt;margin-top:46.2pt;width:11.25pt;height:11.25pt;z-index:252972544" coordorigin="554,1388" coordsize="225,225">
            <v:oval id="_x0000_s7294" style="position:absolute;left:554;top:1388;width:225;height:225" fillcolor="white [3212]" strokecolor="blue" strokeweight="1.5pt"/>
            <v:shape id="_x0000_s7295" type="#_x0000_t32" style="position:absolute;left:590;top:1504;width:147;height:2;flip:y" o:connectortype="straight" strokecolor="blue" strokeweight="1.5pt"/>
            <v:shape id="_x0000_s7296" type="#_x0000_t32" style="position:absolute;left:664;top:1420;width:1;height:159;flip:x" o:connectortype="straight" strokecolor="blue" strokeweight="1.5pt"/>
          </v:group>
        </w:pict>
      </w:r>
      <w:r>
        <w:rPr>
          <w:b/>
          <w:noProof/>
          <w:color w:val="FF0000"/>
          <w:sz w:val="4"/>
          <w:szCs w:val="28"/>
          <w:lang w:val="en-GB" w:eastAsia="en-GB"/>
        </w:rPr>
        <w:pict>
          <v:shape id="_x0000_s7292" style="position:absolute;margin-left:344.15pt;margin-top:43.5pt;width:16.75pt;height:13.95pt;z-index:25297152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color w:val="FF0000"/>
          <w:sz w:val="4"/>
          <w:szCs w:val="28"/>
          <w:lang w:val="en-GB" w:eastAsia="en-GB"/>
        </w:rPr>
        <w:pict>
          <v:shape id="_x0000_s7291" type="#_x0000_t32" style="position:absolute;margin-left:426.2pt;margin-top:48.95pt;width:.05pt;height:16.5pt;rotation:90;z-index:252970496" o:connectortype="straight" strokecolor="blue" strokeweight="2.25pt">
            <v:stroke endarrow="block"/>
          </v:shape>
        </w:pict>
      </w:r>
      <w:r>
        <w:rPr>
          <w:b/>
          <w:noProof/>
          <w:color w:val="FF0000"/>
          <w:sz w:val="4"/>
          <w:szCs w:val="28"/>
          <w:lang w:val="en-GB" w:eastAsia="en-GB"/>
        </w:rPr>
        <w:pict>
          <v:shape id="_x0000_s7290" type="#_x0000_t32" style="position:absolute;margin-left:426.2pt;margin-top:37.95pt;width:.05pt;height:16.5pt;rotation:-90;flip:y;z-index:252969472" o:connectortype="straight" strokecolor="blue" strokeweight="2.25pt">
            <v:stroke endarrow="block"/>
          </v:shape>
        </w:pict>
      </w:r>
      <w:r>
        <w:rPr>
          <w:b/>
          <w:noProof/>
          <w:color w:val="FF0000"/>
          <w:sz w:val="4"/>
          <w:szCs w:val="28"/>
          <w:lang w:val="en-GB" w:eastAsia="en-GB"/>
        </w:rPr>
        <w:pict>
          <v:shape id="_x0000_s7289" type="#_x0000_t5" style="position:absolute;margin-left:490.7pt;margin-top:42.7pt;width:14.25pt;height:14.25pt;rotation:-180;z-index:252968448" adj="19933" filled="f" strokecolor="blue" strokeweight="1.5pt"/>
        </w:pict>
      </w:r>
      <w:r>
        <w:rPr>
          <w:b/>
          <w:noProof/>
          <w:color w:val="FF0000"/>
          <w:sz w:val="4"/>
          <w:szCs w:val="28"/>
          <w:lang w:val="en-GB" w:eastAsia="en-GB"/>
        </w:rPr>
        <w:pict>
          <v:shape id="_x0000_s7288" type="#_x0000_t5" style="position:absolute;margin-left:496.3pt;margin-top:44.5pt;width:14.25pt;height:14.25pt;z-index:252967424" adj="19933" filled="f" strokecolor="blue" strokeweight="1.5pt"/>
        </w:pict>
      </w:r>
      <w:r>
        <w:rPr>
          <w:b/>
          <w:noProof/>
          <w:color w:val="FF0000"/>
          <w:sz w:val="4"/>
          <w:szCs w:val="28"/>
          <w:lang w:val="en-GB" w:eastAsia="en-GB"/>
        </w:rPr>
        <w:pict>
          <v:oval id="_x0000_s7287" style="position:absolute;margin-left:458.5pt;margin-top:47.45pt;width:24.75pt;height:7.15pt;z-index:252966400" filled="f" strokecolor="blue" strokeweight="1.5pt"/>
        </w:pict>
      </w:r>
      <w:r>
        <w:rPr>
          <w:b/>
          <w:noProof/>
          <w:color w:val="FF0000"/>
          <w:sz w:val="4"/>
          <w:szCs w:val="28"/>
          <w:lang w:val="en-GB" w:eastAsia="en-GB"/>
        </w:rPr>
        <w:pict>
          <v:shape id="_x0000_s7286" type="#_x0000_t32" style="position:absolute;margin-left:449.55pt;margin-top:42.7pt;width:.05pt;height:16.5pt;z-index:252965376" o:connectortype="straight" strokecolor="blue" strokeweight="2.25pt">
            <v:stroke endarrow="block"/>
          </v:shape>
        </w:pict>
      </w:r>
      <w:r>
        <w:rPr>
          <w:b/>
          <w:noProof/>
          <w:color w:val="FF0000"/>
          <w:sz w:val="4"/>
          <w:szCs w:val="28"/>
          <w:lang w:val="en-GB" w:eastAsia="en-GB"/>
        </w:rPr>
        <w:pict>
          <v:shape id="_x0000_s7285" type="#_x0000_t32" style="position:absolute;margin-left:442.4pt;margin-top:42.7pt;width:.05pt;height:16.5pt;flip:y;z-index:252964352" o:connectortype="straight" strokecolor="blue" strokeweight="2.25pt">
            <v:stroke endarrow="block"/>
          </v:shape>
        </w:pict>
      </w:r>
      <w:r>
        <w:rPr>
          <w:b/>
          <w:noProof/>
          <w:color w:val="FF0000"/>
          <w:sz w:val="4"/>
          <w:szCs w:val="28"/>
          <w:lang w:val="en-GB" w:eastAsia="en-GB"/>
        </w:rPr>
        <w:pict>
          <v:shape id="_x0000_s7283" type="#_x0000_t32" style="position:absolute;margin-left:363.15pt;margin-top:24.95pt;width:18pt;height:.05pt;flip:x;z-index:252962304" o:connectortype="straight" strokecolor="red" strokeweight="2.25pt">
            <v:stroke startarrow="block" endarrow="block"/>
          </v:shape>
        </w:pict>
      </w:r>
      <w:r>
        <w:rPr>
          <w:b/>
          <w:noProof/>
          <w:color w:val="FF0000"/>
          <w:sz w:val="4"/>
          <w:szCs w:val="28"/>
          <w:lang w:val="en-GB" w:eastAsia="en-GB"/>
        </w:rPr>
        <w:pict>
          <v:group id="_x0000_s7279" style="position:absolute;margin-left:288.9pt;margin-top:17.35pt;width:14.85pt;height:14.7pt;z-index:252961280" coordorigin="2230,12069" coordsize="297,294">
            <v:shape id="_x0000_s7280" type="#_x0000_t32" style="position:absolute;left:2370;top:12074;width:1;height:289;flip:y" o:connectortype="straight" strokecolor="red" strokeweight="1.5pt">
              <v:stroke startarrow="block" endarrow="block"/>
            </v:shape>
            <v:shape id="_x0000_s7281" type="#_x0000_t32" style="position:absolute;left:2230;top:12069;width:286;height:0" o:connectortype="straight" strokecolor="red" strokeweight="1.5pt"/>
            <v:shape id="_x0000_s7282" type="#_x0000_t32" style="position:absolute;left:2241;top:12363;width:286;height:0" o:connectortype="straight" strokecolor="red" strokeweight="1.5pt"/>
          </v:group>
        </w:pict>
      </w:r>
      <w:r>
        <w:rPr>
          <w:b/>
          <w:noProof/>
          <w:color w:val="FF0000"/>
          <w:sz w:val="4"/>
          <w:szCs w:val="28"/>
          <w:lang w:val="en-GB" w:eastAsia="en-GB"/>
        </w:rPr>
        <w:pict>
          <v:group id="_x0000_s7274" style="position:absolute;margin-left:306.9pt;margin-top:11.1pt;width:14.3pt;height:22.6pt;z-index:252960256" coordorigin="1860,11974" coordsize="286,452">
            <v:shape id="_x0000_s7275" type="#_x0000_t32" style="position:absolute;left:1860;top:12140;width:286;height:0" o:connectortype="straight" strokecolor="red" strokeweight="1.5pt"/>
            <v:shape id="_x0000_s7276" type="#_x0000_t32" style="position:absolute;left:1860;top:12260;width:286;height:0" o:connectortype="straight" strokecolor="red" strokeweight="1.5pt"/>
            <v:shape id="_x0000_s7277" type="#_x0000_t32" style="position:absolute;left:2003;top:11974;width:0;height:166" o:connectortype="straight" strokecolor="red" strokeweight="1.5pt">
              <v:stroke endarrow="block"/>
            </v:shape>
            <v:shape id="_x0000_s7278" type="#_x0000_t32" style="position:absolute;left:2003;top:12260;width:0;height:166;flip:y" o:connectortype="straight" strokecolor="red" strokeweight="1.5pt">
              <v:stroke endarrow="block"/>
            </v:shape>
          </v:group>
        </w:pict>
      </w:r>
      <w:r>
        <w:rPr>
          <w:b/>
          <w:noProof/>
          <w:color w:val="FF0000"/>
          <w:sz w:val="4"/>
          <w:szCs w:val="28"/>
          <w:lang w:val="en-GB" w:eastAsia="en-GB"/>
        </w:rPr>
        <w:pict>
          <v:group id="_x0000_s7271" style="position:absolute;margin-left:386.75pt;margin-top:19.5pt;width:11.25pt;height:11.25pt;z-index:252959232" coordorigin="547,1763" coordsize="225,225">
            <v:oval id="_x0000_s7272" style="position:absolute;left:547;top:1763;width:225;height:225" fillcolor="white [3212]" strokecolor="red" strokeweight="1.5pt"/>
            <v:shape id="_x0000_s7273" type="#_x0000_t32" style="position:absolute;left:592;top:1873;width:135;height:2;flip:y" o:connectortype="straight" strokecolor="red" strokeweight="1.5pt"/>
          </v:group>
        </w:pict>
      </w:r>
      <w:r>
        <w:rPr>
          <w:b/>
          <w:noProof/>
          <w:color w:val="FF0000"/>
          <w:sz w:val="4"/>
          <w:szCs w:val="28"/>
          <w:lang w:val="en-GB" w:eastAsia="en-GB"/>
        </w:rPr>
        <w:pict>
          <v:group id="_x0000_s7267" style="position:absolute;margin-left:403.45pt;margin-top:19.5pt;width:11.25pt;height:11.25pt;z-index:252958208" coordorigin="554,1388" coordsize="225,225">
            <v:oval id="_x0000_s7268" style="position:absolute;left:554;top:1388;width:225;height:225" fillcolor="white [3212]" strokecolor="red" strokeweight="1.5pt"/>
            <v:shape id="_x0000_s7269" type="#_x0000_t32" style="position:absolute;left:590;top:1504;width:147;height:2;flip:y" o:connectortype="straight" strokecolor="red" strokeweight="1.5pt"/>
            <v:shape id="_x0000_s7270" type="#_x0000_t32" style="position:absolute;left:664;top:1420;width:1;height:159;flip:x" o:connectortype="straight" strokecolor="red" strokeweight="1.5pt"/>
          </v:group>
        </w:pict>
      </w:r>
      <w:r>
        <w:rPr>
          <w:b/>
          <w:noProof/>
          <w:color w:val="FF0000"/>
          <w:sz w:val="4"/>
          <w:szCs w:val="28"/>
          <w:lang w:val="en-GB" w:eastAsia="en-GB"/>
        </w:rPr>
        <w:pict>
          <v:shape id="_x0000_s7266" style="position:absolute;margin-left:344.05pt;margin-top:16.8pt;width:16.75pt;height:13.95pt;z-index:25295718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FF0000"/>
          <w:sz w:val="4"/>
          <w:szCs w:val="28"/>
          <w:lang w:val="en-GB" w:eastAsia="en-GB"/>
        </w:rPr>
        <w:pict>
          <v:shape id="_x0000_s7265" type="#_x0000_t32" style="position:absolute;margin-left:426.1pt;margin-top:22.25pt;width:.05pt;height:16.5pt;rotation:90;z-index:252956160" o:connectortype="straight" strokecolor="red" strokeweight="2.25pt">
            <v:stroke endarrow="block"/>
          </v:shape>
        </w:pict>
      </w:r>
      <w:r>
        <w:rPr>
          <w:b/>
          <w:noProof/>
          <w:color w:val="FF0000"/>
          <w:sz w:val="4"/>
          <w:szCs w:val="28"/>
          <w:lang w:val="en-GB" w:eastAsia="en-GB"/>
        </w:rPr>
        <w:pict>
          <v:shape id="_x0000_s7264" type="#_x0000_t32" style="position:absolute;margin-left:426.1pt;margin-top:11.25pt;width:.05pt;height:16.5pt;rotation:-90;flip:y;z-index:252955136" o:connectortype="straight" strokecolor="red" strokeweight="2.25pt">
            <v:stroke endarrow="block"/>
          </v:shape>
        </w:pict>
      </w:r>
      <w:r>
        <w:rPr>
          <w:b/>
          <w:noProof/>
          <w:color w:val="FF0000"/>
          <w:sz w:val="4"/>
          <w:szCs w:val="28"/>
          <w:lang w:val="en-GB" w:eastAsia="en-GB"/>
        </w:rPr>
        <w:pict>
          <v:shape id="_x0000_s7263" type="#_x0000_t5" style="position:absolute;margin-left:490.6pt;margin-top:16pt;width:14.25pt;height:14.25pt;rotation:-180;z-index:252954112" adj="19933" filled="f" strokecolor="red" strokeweight="1.5pt"/>
        </w:pict>
      </w:r>
      <w:r>
        <w:rPr>
          <w:b/>
          <w:noProof/>
          <w:color w:val="FF0000"/>
          <w:sz w:val="4"/>
          <w:szCs w:val="28"/>
          <w:lang w:val="en-GB" w:eastAsia="en-GB"/>
        </w:rPr>
        <w:pict>
          <v:shape id="_x0000_s7262" type="#_x0000_t5" style="position:absolute;margin-left:496.2pt;margin-top:17.8pt;width:14.25pt;height:14.25pt;z-index:252953088" adj="19933" filled="f" strokecolor="red" strokeweight="1.5pt"/>
        </w:pict>
      </w:r>
      <w:r>
        <w:rPr>
          <w:b/>
          <w:noProof/>
          <w:color w:val="FF0000"/>
          <w:sz w:val="4"/>
          <w:szCs w:val="28"/>
          <w:lang w:val="en-GB" w:eastAsia="en-GB"/>
        </w:rPr>
        <w:pict>
          <v:oval id="_x0000_s7261" style="position:absolute;margin-left:458.4pt;margin-top:20.75pt;width:24.75pt;height:7.15pt;z-index:252952064" filled="f" strokecolor="red" strokeweight="1.5pt"/>
        </w:pict>
      </w:r>
      <w:r>
        <w:rPr>
          <w:b/>
          <w:noProof/>
          <w:color w:val="FF0000"/>
          <w:sz w:val="4"/>
          <w:szCs w:val="28"/>
          <w:lang w:val="en-GB" w:eastAsia="en-GB"/>
        </w:rPr>
        <w:pict>
          <v:shape id="_x0000_s7260" type="#_x0000_t32" style="position:absolute;margin-left:449.45pt;margin-top:16pt;width:.05pt;height:16.5pt;z-index:252951040" o:connectortype="straight" strokecolor="red" strokeweight="2.25pt">
            <v:stroke endarrow="block"/>
          </v:shape>
        </w:pict>
      </w:r>
      <w:r>
        <w:rPr>
          <w:b/>
          <w:noProof/>
          <w:color w:val="FF0000"/>
          <w:sz w:val="4"/>
          <w:szCs w:val="28"/>
          <w:lang w:val="en-GB" w:eastAsia="en-GB"/>
        </w:rPr>
        <w:pict>
          <v:shape id="_x0000_s7259" type="#_x0000_t32" style="position:absolute;margin-left:442.3pt;margin-top:16pt;width:.05pt;height:16.5pt;flip:y;z-index:252950016" o:connectortype="straight" strokecolor="red" strokeweight="2.25pt">
            <v:stroke endarrow="block"/>
          </v:shape>
        </w:pict>
      </w:r>
      <w:r>
        <w:rPr>
          <w:b/>
          <w:noProof/>
          <w:sz w:val="4"/>
          <w:szCs w:val="28"/>
          <w:lang w:val="en-GB" w:eastAsia="en-GB"/>
        </w:rPr>
        <w:pict>
          <v:shape id="_x0000_s7256" type="#_x0000_t32" style="position:absolute;margin-left:363.7pt;margin-top:76.45pt;width:18pt;height:.05pt;flip:x;z-index:252946944" o:connectortype="straight" strokecolor="#00b050" strokeweight="2.25pt">
            <v:stroke startarrow="block" endarrow="block"/>
          </v:shape>
        </w:pict>
      </w:r>
      <w:r>
        <w:rPr>
          <w:b/>
          <w:noProof/>
          <w:sz w:val="4"/>
          <w:szCs w:val="28"/>
          <w:lang w:val="en-GB" w:eastAsia="en-GB"/>
        </w:rPr>
        <w:pict>
          <v:group id="_x0000_s7253" style="position:absolute;margin-left:387.3pt;margin-top:71pt;width:11.25pt;height:11.25pt;z-index:252945920" coordorigin="547,1763" coordsize="225,225">
            <v:oval id="_x0000_s7254" style="position:absolute;left:547;top:1763;width:225;height:225" fillcolor="white [3212]" strokecolor="#00b050" strokeweight="1.5pt"/>
            <v:shape id="_x0000_s7255" type="#_x0000_t32" style="position:absolute;left:592;top:1873;width:135;height:2;flip:y" o:connectortype="straight" strokecolor="#00b050" strokeweight="1.5pt"/>
          </v:group>
        </w:pict>
      </w:r>
      <w:r>
        <w:rPr>
          <w:b/>
          <w:noProof/>
          <w:sz w:val="4"/>
          <w:szCs w:val="28"/>
          <w:lang w:val="en-GB" w:eastAsia="en-GB"/>
        </w:rPr>
        <w:pict>
          <v:group id="_x0000_s7249" style="position:absolute;margin-left:404pt;margin-top:71pt;width:11.25pt;height:11.25pt;z-index:252944896" coordorigin="554,1388" coordsize="225,225">
            <v:oval id="_x0000_s7250" style="position:absolute;left:554;top:1388;width:225;height:225" fillcolor="white [3212]" strokecolor="#00b050" strokeweight="1.5pt"/>
            <v:shape id="_x0000_s7251" type="#_x0000_t32" style="position:absolute;left:590;top:1504;width:147;height:2;flip:y" o:connectortype="straight" strokecolor="#00b050" strokeweight="1.5pt"/>
            <v:shape id="_x0000_s7252" type="#_x0000_t32" style="position:absolute;left:664;top:1420;width:1;height:159;flip:x" o:connectortype="straight" strokecolor="#00b050" strokeweight="1.5pt"/>
          </v:group>
        </w:pict>
      </w:r>
      <w:r>
        <w:rPr>
          <w:b/>
          <w:noProof/>
          <w:sz w:val="4"/>
          <w:szCs w:val="28"/>
          <w:lang w:val="en-GB" w:eastAsia="en-GB"/>
        </w:rPr>
        <w:pict>
          <v:shape id="_x0000_s7248" style="position:absolute;margin-left:344.6pt;margin-top:68.3pt;width:16.75pt;height:13.95pt;z-index:25294387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7247" type="#_x0000_t32" style="position:absolute;margin-left:426.65pt;margin-top:62.75pt;width:.05pt;height:16.5pt;rotation:-90;flip:y;z-index:252942848" o:connectortype="straight" strokecolor="#00b050" strokeweight="2.25pt">
            <v:stroke endarrow="block"/>
          </v:shape>
        </w:pict>
      </w:r>
      <w:r>
        <w:rPr>
          <w:b/>
          <w:noProof/>
          <w:sz w:val="4"/>
          <w:szCs w:val="28"/>
          <w:lang w:val="en-GB" w:eastAsia="en-GB"/>
        </w:rPr>
        <w:pict>
          <v:shape id="_x0000_s7246" type="#_x0000_t5" style="position:absolute;margin-left:491.15pt;margin-top:67.55pt;width:14.25pt;height:14.25pt;rotation:-180;z-index:252941824" adj="19933" filled="f" strokecolor="#00b050" strokeweight="1.5pt"/>
        </w:pict>
      </w:r>
      <w:r>
        <w:rPr>
          <w:b/>
          <w:noProof/>
          <w:sz w:val="4"/>
          <w:szCs w:val="28"/>
          <w:lang w:val="en-GB" w:eastAsia="en-GB"/>
        </w:rPr>
        <w:pict>
          <v:shape id="_x0000_s7245" type="#_x0000_t5" style="position:absolute;margin-left:496.75pt;margin-top:69.35pt;width:14.25pt;height:14.25pt;z-index:252940800" adj="19933" filled="f" strokecolor="#00b050" strokeweight="1.5pt"/>
        </w:pict>
      </w:r>
      <w:r>
        <w:rPr>
          <w:b/>
          <w:noProof/>
          <w:sz w:val="4"/>
          <w:szCs w:val="28"/>
          <w:lang w:val="en-GB" w:eastAsia="en-GB"/>
        </w:rPr>
        <w:pict>
          <v:oval id="_x0000_s7244" style="position:absolute;margin-left:458.95pt;margin-top:72.3pt;width:24.75pt;height:7.15pt;z-index:252939776" filled="f" strokecolor="#00b050" strokeweight="1.5pt"/>
        </w:pict>
      </w:r>
      <w:r>
        <w:rPr>
          <w:b/>
          <w:noProof/>
          <w:sz w:val="4"/>
          <w:szCs w:val="28"/>
          <w:lang w:val="en-GB" w:eastAsia="en-GB"/>
        </w:rPr>
        <w:pict>
          <v:shape id="_x0000_s7243" type="#_x0000_t32" style="position:absolute;margin-left:442.85pt;margin-top:67.55pt;width:.05pt;height:16.5pt;flip:y;z-index:252938752" o:connectortype="straight" strokecolor="#00b050" strokeweight="2.25pt">
            <v:stroke endarrow="block"/>
          </v:shape>
        </w:pict>
      </w:r>
      <w:r>
        <w:rPr>
          <w:b/>
          <w:noProof/>
          <w:sz w:val="4"/>
          <w:szCs w:val="28"/>
          <w:lang w:val="en-GB" w:eastAsia="en-GB"/>
        </w:rPr>
        <w:pict>
          <v:shape id="_x0000_s7242" type="#_x0000_t32" style="position:absolute;margin-left:363.25pt;margin-top:51.4pt;width:18pt;height:.05pt;flip:x;z-index:252937728" o:connectortype="straight" strokecolor="blue" strokeweight="2.25pt">
            <v:stroke startarrow="block" endarrow="block"/>
          </v:shape>
        </w:pict>
      </w:r>
      <w:r>
        <w:rPr>
          <w:b/>
          <w:noProof/>
          <w:sz w:val="4"/>
          <w:szCs w:val="28"/>
          <w:lang w:val="en-GB" w:eastAsia="en-GB"/>
        </w:rPr>
        <w:pict>
          <v:group id="_x0000_s7238" style="position:absolute;margin-left:288.35pt;margin-top:43.25pt;width:14.85pt;height:14.7pt;z-index:252936704" coordorigin="2230,12069" coordsize="297,294">
            <v:shape id="_x0000_s7239" type="#_x0000_t32" style="position:absolute;left:2370;top:12074;width:1;height:289;flip:y" o:connectortype="straight" strokecolor="blue" strokeweight="1.5pt">
              <v:stroke startarrow="block" endarrow="block"/>
            </v:shape>
            <v:shape id="_x0000_s7240" type="#_x0000_t32" style="position:absolute;left:2230;top:12069;width:286;height:0" o:connectortype="straight" strokecolor="blue" strokeweight="1.5pt"/>
            <v:shape id="_x0000_s7241" type="#_x0000_t32" style="position:absolute;left:2241;top:12363;width:286;height:0" o:connectortype="straight" strokecolor="blue" strokeweight="1.5pt"/>
          </v:group>
        </w:pict>
      </w:r>
      <w:r>
        <w:rPr>
          <w:b/>
          <w:noProof/>
          <w:sz w:val="4"/>
          <w:szCs w:val="28"/>
          <w:lang w:val="en-GB" w:eastAsia="en-GB"/>
        </w:rPr>
        <w:pict>
          <v:group id="_x0000_s7233" style="position:absolute;margin-left:306.75pt;margin-top:38.65pt;width:14.3pt;height:22.6pt;z-index:252935680" coordorigin="1860,11974" coordsize="286,452">
            <v:shape id="_x0000_s7234" type="#_x0000_t32" style="position:absolute;left:1860;top:12140;width:286;height:0" o:connectortype="straight" strokecolor="blue" strokeweight="1.5pt"/>
            <v:shape id="_x0000_s7235" type="#_x0000_t32" style="position:absolute;left:1860;top:12260;width:286;height:0" o:connectortype="straight" strokecolor="blue" strokeweight="1.5pt"/>
            <v:shape id="_x0000_s7236" type="#_x0000_t32" style="position:absolute;left:2003;top:11974;width:0;height:166" o:connectortype="straight" strokecolor="blue" strokeweight="1.5pt">
              <v:stroke endarrow="block"/>
            </v:shape>
            <v:shape id="_x0000_s7237" type="#_x0000_t32" style="position:absolute;left:2003;top:12260;width:0;height:166;flip:y" o:connectortype="straight" strokecolor="blue" strokeweight="1.5pt">
              <v:stroke endarrow="block"/>
            </v:shape>
          </v:group>
        </w:pict>
      </w:r>
      <w:r>
        <w:rPr>
          <w:b/>
          <w:noProof/>
          <w:sz w:val="4"/>
          <w:szCs w:val="28"/>
          <w:lang w:val="en-GB" w:eastAsia="en-GB"/>
        </w:rPr>
        <w:pict>
          <v:group id="_x0000_s7230" style="position:absolute;margin-left:386.85pt;margin-top:45.95pt;width:11.25pt;height:11.25pt;z-index:252934656" coordorigin="547,1763" coordsize="225,225">
            <v:oval id="_x0000_s7231" style="position:absolute;left:547;top:1763;width:225;height:225" fillcolor="white [3212]" strokecolor="blue" strokeweight="1.5pt"/>
            <v:shape id="_x0000_s7232" type="#_x0000_t32" style="position:absolute;left:592;top:1873;width:135;height:2;flip:y" o:connectortype="straight" strokecolor="blue" strokeweight="1.5pt"/>
          </v:group>
        </w:pict>
      </w:r>
      <w:r>
        <w:rPr>
          <w:b/>
          <w:noProof/>
          <w:sz w:val="4"/>
          <w:szCs w:val="28"/>
          <w:lang w:val="en-GB" w:eastAsia="en-GB"/>
        </w:rPr>
        <w:pict>
          <v:group id="_x0000_s7226" style="position:absolute;margin-left:403.55pt;margin-top:45.95pt;width:11.25pt;height:11.25pt;z-index:252933632" coordorigin="554,1388" coordsize="225,225">
            <v:oval id="_x0000_s7227" style="position:absolute;left:554;top:1388;width:225;height:225" fillcolor="white [3212]" strokecolor="blue" strokeweight="1.5pt"/>
            <v:shape id="_x0000_s7228" type="#_x0000_t32" style="position:absolute;left:590;top:1504;width:147;height:2;flip:y" o:connectortype="straight" strokecolor="blue" strokeweight="1.5pt"/>
            <v:shape id="_x0000_s7229" type="#_x0000_t32" style="position:absolute;left:664;top:1420;width:1;height:159;flip:x" o:connectortype="straight" strokecolor="blue" strokeweight="1.5pt"/>
          </v:group>
        </w:pict>
      </w:r>
      <w:r>
        <w:rPr>
          <w:b/>
          <w:noProof/>
          <w:sz w:val="4"/>
          <w:szCs w:val="28"/>
          <w:lang w:val="en-GB" w:eastAsia="en-GB"/>
        </w:rPr>
        <w:pict>
          <v:shape id="_x0000_s7225" style="position:absolute;margin-left:344.15pt;margin-top:43.25pt;width:16.75pt;height:13.95pt;z-index:25293260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7224" type="#_x0000_t32" style="position:absolute;margin-left:426.2pt;margin-top:48.7pt;width:.05pt;height:16.5pt;rotation:90;z-index:252931584" o:connectortype="straight" strokecolor="blue" strokeweight="2.25pt">
            <v:stroke endarrow="block"/>
          </v:shape>
        </w:pict>
      </w:r>
      <w:r>
        <w:rPr>
          <w:b/>
          <w:noProof/>
          <w:sz w:val="4"/>
          <w:szCs w:val="28"/>
          <w:lang w:val="en-GB" w:eastAsia="en-GB"/>
        </w:rPr>
        <w:pict>
          <v:shape id="_x0000_s7223" type="#_x0000_t32" style="position:absolute;margin-left:426.2pt;margin-top:37.7pt;width:.05pt;height:16.5pt;rotation:-90;flip:y;z-index:252930560" o:connectortype="straight" strokecolor="blue" strokeweight="2.25pt">
            <v:stroke endarrow="block"/>
          </v:shape>
        </w:pict>
      </w:r>
      <w:r>
        <w:rPr>
          <w:b/>
          <w:noProof/>
          <w:sz w:val="4"/>
          <w:szCs w:val="28"/>
          <w:lang w:val="en-GB" w:eastAsia="en-GB"/>
        </w:rPr>
        <w:pict>
          <v:shape id="_x0000_s7222" type="#_x0000_t5" style="position:absolute;margin-left:490.7pt;margin-top:42.45pt;width:14.25pt;height:14.25pt;rotation:-180;z-index:252929536" adj="19933" filled="f" strokecolor="blue" strokeweight="1.5pt"/>
        </w:pict>
      </w:r>
      <w:r>
        <w:rPr>
          <w:b/>
          <w:noProof/>
          <w:sz w:val="4"/>
          <w:szCs w:val="28"/>
          <w:lang w:val="en-GB" w:eastAsia="en-GB"/>
        </w:rPr>
        <w:pict>
          <v:shape id="_x0000_s7221" type="#_x0000_t5" style="position:absolute;margin-left:496.3pt;margin-top:44.25pt;width:14.25pt;height:14.25pt;z-index:252928512" adj="19933" filled="f" strokecolor="blue" strokeweight="1.5pt"/>
        </w:pict>
      </w:r>
      <w:r>
        <w:rPr>
          <w:b/>
          <w:noProof/>
          <w:sz w:val="4"/>
          <w:szCs w:val="28"/>
          <w:lang w:val="en-GB" w:eastAsia="en-GB"/>
        </w:rPr>
        <w:pict>
          <v:oval id="_x0000_s7220" style="position:absolute;margin-left:458.5pt;margin-top:47.2pt;width:24.75pt;height:7.15pt;z-index:252927488" filled="f" strokecolor="blue" strokeweight="1.5pt"/>
        </w:pict>
      </w:r>
      <w:r>
        <w:rPr>
          <w:b/>
          <w:noProof/>
          <w:sz w:val="4"/>
          <w:szCs w:val="28"/>
          <w:lang w:val="en-GB" w:eastAsia="en-GB"/>
        </w:rPr>
        <w:pict>
          <v:shape id="_x0000_s7219" type="#_x0000_t32" style="position:absolute;margin-left:449.55pt;margin-top:42.45pt;width:.05pt;height:16.5pt;z-index:252926464" o:connectortype="straight" strokecolor="blue" strokeweight="2.25pt">
            <v:stroke endarrow="block"/>
          </v:shape>
        </w:pict>
      </w:r>
      <w:r>
        <w:rPr>
          <w:b/>
          <w:noProof/>
          <w:sz w:val="4"/>
          <w:szCs w:val="28"/>
          <w:lang w:val="en-GB" w:eastAsia="en-GB"/>
        </w:rPr>
        <w:pict>
          <v:shape id="_x0000_s7218" type="#_x0000_t32" style="position:absolute;margin-left:442.4pt;margin-top:42.45pt;width:.05pt;height:16.5pt;flip:y;z-index:252925440" o:connectortype="straight" strokecolor="blue" strokeweight="2.25pt">
            <v:stroke endarrow="block"/>
          </v:shape>
        </w:pict>
      </w:r>
      <w:r>
        <w:rPr>
          <w:b/>
          <w:noProof/>
          <w:sz w:val="4"/>
          <w:szCs w:val="28"/>
          <w:lang w:val="en-GB" w:eastAsia="en-GB"/>
        </w:rPr>
        <w:pict>
          <v:shape id="_x0000_s7217" type="#_x0000_t32" style="position:absolute;margin-left:363.15pt;margin-top:24.7pt;width:18pt;height:.05pt;flip:x;z-index:252924416" o:connectortype="straight" strokecolor="red" strokeweight="2.25pt">
            <v:stroke startarrow="block" endarrow="block"/>
          </v:shape>
        </w:pict>
      </w:r>
      <w:r>
        <w:rPr>
          <w:b/>
          <w:noProof/>
          <w:sz w:val="4"/>
          <w:szCs w:val="28"/>
          <w:lang w:val="en-GB" w:eastAsia="en-GB"/>
        </w:rPr>
        <w:pict>
          <v:group id="_x0000_s7213" style="position:absolute;margin-left:288.9pt;margin-top:17.1pt;width:14.85pt;height:14.7pt;z-index:252923392" coordorigin="2230,12069" coordsize="297,294">
            <v:shape id="_x0000_s7214" type="#_x0000_t32" style="position:absolute;left:2370;top:12074;width:1;height:289;flip:y" o:connectortype="straight" strokecolor="red" strokeweight="1.5pt">
              <v:stroke startarrow="block" endarrow="block"/>
            </v:shape>
            <v:shape id="_x0000_s7215" type="#_x0000_t32" style="position:absolute;left:2230;top:12069;width:286;height:0" o:connectortype="straight" strokecolor="red" strokeweight="1.5pt"/>
            <v:shape id="_x0000_s7216" type="#_x0000_t32" style="position:absolute;left:2241;top:12363;width:286;height:0" o:connectortype="straight" strokecolor="red" strokeweight="1.5pt"/>
          </v:group>
        </w:pict>
      </w:r>
      <w:r>
        <w:rPr>
          <w:b/>
          <w:noProof/>
          <w:sz w:val="4"/>
          <w:szCs w:val="28"/>
          <w:lang w:val="en-GB" w:eastAsia="en-GB"/>
        </w:rPr>
        <w:pict>
          <v:group id="_x0000_s7210" style="position:absolute;margin-left:386.75pt;margin-top:19.25pt;width:11.25pt;height:11.25pt;z-index:252922368" coordorigin="547,1763" coordsize="225,225">
            <v:oval id="_x0000_s7211" style="position:absolute;left:547;top:1763;width:225;height:225" fillcolor="white [3212]" strokecolor="red" strokeweight="1.5pt"/>
            <v:shape id="_x0000_s7212" type="#_x0000_t32" style="position:absolute;left:592;top:1873;width:135;height:2;flip:y" o:connectortype="straight" strokecolor="red" strokeweight="1.5pt"/>
          </v:group>
        </w:pict>
      </w:r>
      <w:r>
        <w:rPr>
          <w:b/>
          <w:noProof/>
          <w:sz w:val="4"/>
          <w:szCs w:val="28"/>
          <w:lang w:val="en-GB" w:eastAsia="en-GB"/>
        </w:rPr>
        <w:pict>
          <v:group id="_x0000_s7206" style="position:absolute;margin-left:403.45pt;margin-top:19.25pt;width:11.25pt;height:11.25pt;z-index:252921344" coordorigin="554,1388" coordsize="225,225">
            <v:oval id="_x0000_s7207" style="position:absolute;left:554;top:1388;width:225;height:225" fillcolor="white [3212]" strokecolor="red" strokeweight="1.5pt"/>
            <v:shape id="_x0000_s7208" type="#_x0000_t32" style="position:absolute;left:590;top:1504;width:147;height:2;flip:y" o:connectortype="straight" strokecolor="red" strokeweight="1.5pt"/>
            <v:shape id="_x0000_s7209" type="#_x0000_t32" style="position:absolute;left:664;top:1420;width:1;height:159;flip:x" o:connectortype="straight" strokecolor="red" strokeweight="1.5pt"/>
          </v:group>
        </w:pict>
      </w:r>
      <w:r>
        <w:rPr>
          <w:b/>
          <w:noProof/>
          <w:sz w:val="4"/>
          <w:szCs w:val="28"/>
          <w:lang w:val="en-GB" w:eastAsia="en-GB"/>
        </w:rPr>
        <w:pict>
          <v:shape id="_x0000_s7205" style="position:absolute;margin-left:344.05pt;margin-top:16.55pt;width:16.75pt;height:13.95pt;z-index:25292032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7204" type="#_x0000_t32" style="position:absolute;margin-left:426.1pt;margin-top:22pt;width:.05pt;height:16.5pt;rotation:90;z-index:252919296" o:connectortype="straight" strokecolor="red" strokeweight="2.25pt">
            <v:stroke endarrow="block"/>
          </v:shape>
        </w:pict>
      </w:r>
      <w:r>
        <w:rPr>
          <w:b/>
          <w:noProof/>
          <w:sz w:val="4"/>
          <w:szCs w:val="28"/>
          <w:lang w:val="en-GB" w:eastAsia="en-GB"/>
        </w:rPr>
        <w:pict>
          <v:shape id="_x0000_s7203" type="#_x0000_t32" style="position:absolute;margin-left:426.1pt;margin-top:11pt;width:.05pt;height:16.5pt;rotation:-90;flip:y;z-index:252918272" o:connectortype="straight" strokecolor="red" strokeweight="2.25pt">
            <v:stroke endarrow="block"/>
          </v:shape>
        </w:pict>
      </w:r>
      <w:r>
        <w:rPr>
          <w:b/>
          <w:noProof/>
          <w:sz w:val="4"/>
          <w:szCs w:val="28"/>
          <w:lang w:val="en-GB" w:eastAsia="en-GB"/>
        </w:rPr>
        <w:pict>
          <v:shape id="_x0000_s7202" type="#_x0000_t5" style="position:absolute;margin-left:490.6pt;margin-top:15.75pt;width:14.25pt;height:14.25pt;rotation:-180;z-index:252917248" adj="19933" filled="f" strokecolor="red" strokeweight="1.5pt"/>
        </w:pict>
      </w:r>
      <w:r>
        <w:rPr>
          <w:b/>
          <w:noProof/>
          <w:sz w:val="4"/>
          <w:szCs w:val="28"/>
          <w:lang w:val="en-GB" w:eastAsia="en-GB"/>
        </w:rPr>
        <w:pict>
          <v:shape id="_x0000_s7201" type="#_x0000_t5" style="position:absolute;margin-left:496.2pt;margin-top:17.55pt;width:14.25pt;height:14.25pt;z-index:252916224" adj="19933" filled="f" strokecolor="red" strokeweight="1.5pt"/>
        </w:pict>
      </w:r>
      <w:r>
        <w:rPr>
          <w:b/>
          <w:noProof/>
          <w:sz w:val="4"/>
          <w:szCs w:val="28"/>
          <w:lang w:val="en-GB" w:eastAsia="en-GB"/>
        </w:rPr>
        <w:pict>
          <v:oval id="_x0000_s7200" style="position:absolute;margin-left:458.4pt;margin-top:20.5pt;width:24.75pt;height:7.15pt;z-index:252915200" filled="f" strokecolor="red" strokeweight="1.5pt"/>
        </w:pict>
      </w:r>
      <w:r>
        <w:rPr>
          <w:b/>
          <w:noProof/>
          <w:sz w:val="4"/>
          <w:szCs w:val="28"/>
          <w:lang w:val="en-GB" w:eastAsia="en-GB"/>
        </w:rPr>
        <w:pict>
          <v:shape id="_x0000_s7199" type="#_x0000_t32" style="position:absolute;margin-left:449.45pt;margin-top:15.75pt;width:.05pt;height:16.5pt;z-index:252914176" o:connectortype="straight" strokecolor="red" strokeweight="2.25pt">
            <v:stroke endarrow="block"/>
          </v:shape>
        </w:pict>
      </w:r>
      <w:r>
        <w:rPr>
          <w:b/>
          <w:noProof/>
          <w:sz w:val="4"/>
          <w:szCs w:val="28"/>
          <w:lang w:val="en-GB" w:eastAsia="en-GB"/>
        </w:rPr>
        <w:pict>
          <v:shape id="_x0000_s7198" type="#_x0000_t32" style="position:absolute;margin-left:442.3pt;margin-top:15.75pt;width:.05pt;height:16.5pt;flip:y;z-index:252913152" o:connectortype="straight" strokecolor="red" strokeweight="2.25pt">
            <v:stroke endarrow="block"/>
          </v:shape>
        </w:pict>
      </w:r>
      <w:r>
        <w:rPr>
          <w:b/>
          <w:noProof/>
          <w:sz w:val="4"/>
          <w:szCs w:val="28"/>
          <w:lang w:val="en-GB" w:eastAsia="en-GB"/>
        </w:rPr>
        <w:pict>
          <v:shape id="_x0000_s7195" type="#_x0000_t32" style="position:absolute;margin-left:364.15pt;margin-top:76.35pt;width:18pt;height:.05pt;flip:x;z-index:252910080" o:connectortype="straight" strokecolor="#00b050" strokeweight="2.25pt">
            <v:stroke startarrow="block" endarrow="block"/>
          </v:shape>
        </w:pict>
      </w:r>
      <w:r>
        <w:rPr>
          <w:b/>
          <w:noProof/>
          <w:sz w:val="4"/>
          <w:szCs w:val="28"/>
          <w:lang w:val="en-GB" w:eastAsia="en-GB"/>
        </w:rPr>
        <w:pict>
          <v:group id="_x0000_s7191" style="position:absolute;margin-left:288.25pt;margin-top:68.25pt;width:14.85pt;height:14.7pt;z-index:252909056" coordorigin="2230,12069" coordsize="297,294">
            <v:shape id="_x0000_s7192" type="#_x0000_t32" style="position:absolute;left:2370;top:12074;width:1;height:289;flip:y" o:connectortype="straight" strokecolor="#00b050" strokeweight="1.5pt">
              <v:stroke startarrow="block" endarrow="block"/>
            </v:shape>
            <v:shape id="_x0000_s7193" type="#_x0000_t32" style="position:absolute;left:2230;top:12069;width:286;height:0" o:connectortype="straight" strokecolor="#00b050" strokeweight="1.5pt"/>
            <v:shape id="_x0000_s7194" type="#_x0000_t32" style="position:absolute;left:2241;top:12363;width:286;height:0" o:connectortype="straight" strokecolor="#00b050" strokeweight="1.5pt"/>
          </v:group>
        </w:pict>
      </w:r>
      <w:r>
        <w:rPr>
          <w:b/>
          <w:noProof/>
          <w:sz w:val="4"/>
          <w:szCs w:val="28"/>
          <w:lang w:val="en-GB" w:eastAsia="en-GB"/>
        </w:rPr>
        <w:pict>
          <v:group id="_x0000_s7188" style="position:absolute;margin-left:387.75pt;margin-top:70.9pt;width:11.25pt;height:11.25pt;z-index:252908032" coordorigin="547,1763" coordsize="225,225">
            <v:oval id="_x0000_s7189" style="position:absolute;left:547;top:1763;width:225;height:225" fillcolor="white [3212]" strokecolor="#00b050" strokeweight="1.5pt"/>
            <v:shape id="_x0000_s7190" type="#_x0000_t32" style="position:absolute;left:592;top:1873;width:135;height:2;flip:y" o:connectortype="straight" strokecolor="#00b050" strokeweight="1.5pt"/>
          </v:group>
        </w:pict>
      </w:r>
      <w:r>
        <w:rPr>
          <w:b/>
          <w:noProof/>
          <w:sz w:val="4"/>
          <w:szCs w:val="28"/>
          <w:lang w:val="en-GB" w:eastAsia="en-GB"/>
        </w:rPr>
        <w:pict>
          <v:group id="_x0000_s7184" style="position:absolute;margin-left:404.45pt;margin-top:70.9pt;width:11.25pt;height:11.25pt;z-index:252907008" coordorigin="554,1388" coordsize="225,225">
            <v:oval id="_x0000_s7185" style="position:absolute;left:554;top:1388;width:225;height:225" fillcolor="white [3212]" strokecolor="#00b050" strokeweight="1.5pt"/>
            <v:shape id="_x0000_s7186" type="#_x0000_t32" style="position:absolute;left:590;top:1504;width:147;height:2;flip:y" o:connectortype="straight" strokecolor="#00b050" strokeweight="1.5pt"/>
            <v:shape id="_x0000_s7187" type="#_x0000_t32" style="position:absolute;left:664;top:1420;width:1;height:159;flip:x" o:connectortype="straight" strokecolor="#00b050" strokeweight="1.5pt"/>
          </v:group>
        </w:pict>
      </w:r>
      <w:r>
        <w:rPr>
          <w:b/>
          <w:noProof/>
          <w:sz w:val="4"/>
          <w:szCs w:val="28"/>
          <w:lang w:val="en-GB" w:eastAsia="en-GB"/>
        </w:rPr>
        <w:pict>
          <v:shape id="_x0000_s7183" style="position:absolute;margin-left:345.05pt;margin-top:68.2pt;width:16.75pt;height:13.95pt;z-index:25290598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7182" type="#_x0000_t32" style="position:absolute;margin-left:427.1pt;margin-top:62.65pt;width:.05pt;height:16.5pt;rotation:-90;flip:y;z-index:252904960" o:connectortype="straight" strokecolor="#00b050" strokeweight="2.25pt">
            <v:stroke endarrow="block"/>
          </v:shape>
        </w:pict>
      </w:r>
      <w:r>
        <w:rPr>
          <w:b/>
          <w:noProof/>
          <w:sz w:val="4"/>
          <w:szCs w:val="28"/>
          <w:lang w:val="en-GB" w:eastAsia="en-GB"/>
        </w:rPr>
        <w:pict>
          <v:shape id="_x0000_s7181" type="#_x0000_t5" style="position:absolute;margin-left:491.6pt;margin-top:67.45pt;width:14.25pt;height:14.25pt;rotation:-180;z-index:252903936" adj="19933" filled="f" strokecolor="#00b050" strokeweight="1.5pt"/>
        </w:pict>
      </w:r>
      <w:r>
        <w:rPr>
          <w:b/>
          <w:noProof/>
          <w:sz w:val="4"/>
          <w:szCs w:val="28"/>
          <w:lang w:val="en-GB" w:eastAsia="en-GB"/>
        </w:rPr>
        <w:pict>
          <v:shape id="_x0000_s7180" type="#_x0000_t5" style="position:absolute;margin-left:497.2pt;margin-top:69.25pt;width:14.25pt;height:14.25pt;z-index:252902912" adj="19933" filled="f" strokecolor="#00b050" strokeweight="1.5pt"/>
        </w:pict>
      </w:r>
      <w:r>
        <w:rPr>
          <w:b/>
          <w:noProof/>
          <w:sz w:val="4"/>
          <w:szCs w:val="28"/>
          <w:lang w:val="en-GB" w:eastAsia="en-GB"/>
        </w:rPr>
        <w:pict>
          <v:oval id="_x0000_s7179" style="position:absolute;margin-left:459.4pt;margin-top:72.2pt;width:24.75pt;height:7.15pt;z-index:252901888" filled="f" strokecolor="#00b050" strokeweight="1.5pt"/>
        </w:pict>
      </w:r>
      <w:r>
        <w:rPr>
          <w:b/>
          <w:noProof/>
          <w:sz w:val="4"/>
          <w:szCs w:val="28"/>
          <w:lang w:val="en-GB" w:eastAsia="en-GB"/>
        </w:rPr>
        <w:pict>
          <v:shape id="_x0000_s7178" type="#_x0000_t32" style="position:absolute;margin-left:450.45pt;margin-top:67.45pt;width:.05pt;height:16.5pt;z-index:252900864" o:connectortype="straight" strokecolor="#00b050" strokeweight="2.25pt">
            <v:stroke endarrow="block"/>
          </v:shape>
        </w:pict>
      </w:r>
      <w:r>
        <w:rPr>
          <w:b/>
          <w:noProof/>
          <w:sz w:val="4"/>
          <w:szCs w:val="28"/>
          <w:lang w:val="en-GB" w:eastAsia="en-GB"/>
        </w:rPr>
        <w:pict>
          <v:shape id="_x0000_s7177" type="#_x0000_t32" style="position:absolute;margin-left:443.3pt;margin-top:67.45pt;width:.05pt;height:16.5pt;flip:y;z-index:252899840" o:connectortype="straight" strokecolor="#00b050" strokeweight="2.25pt">
            <v:stroke endarrow="block"/>
          </v:shape>
        </w:pict>
      </w:r>
      <w:r>
        <w:rPr>
          <w:b/>
          <w:noProof/>
          <w:sz w:val="4"/>
          <w:szCs w:val="28"/>
          <w:lang w:val="en-GB" w:eastAsia="en-GB"/>
        </w:rPr>
        <w:pict>
          <v:shape id="_x0000_s7176" type="#_x0000_t32" style="position:absolute;margin-left:363.7pt;margin-top:51.3pt;width:18pt;height:.05pt;flip:x;z-index:252898816" o:connectortype="straight" strokecolor="blue" strokeweight="2.25pt">
            <v:stroke startarrow="block" endarrow="block"/>
          </v:shape>
        </w:pict>
      </w:r>
      <w:r>
        <w:rPr>
          <w:b/>
          <w:noProof/>
          <w:sz w:val="4"/>
          <w:szCs w:val="28"/>
          <w:lang w:val="en-GB" w:eastAsia="en-GB"/>
        </w:rPr>
        <w:pict>
          <v:group id="_x0000_s7172" style="position:absolute;margin-left:288.8pt;margin-top:43.15pt;width:14.85pt;height:14.7pt;z-index:252897792" coordorigin="2230,12069" coordsize="297,294">
            <v:shape id="_x0000_s7173" type="#_x0000_t32" style="position:absolute;left:2370;top:12074;width:1;height:289;flip:y" o:connectortype="straight" strokecolor="blue" strokeweight="1.5pt">
              <v:stroke startarrow="block" endarrow="block"/>
            </v:shape>
            <v:shape id="_x0000_s7174" type="#_x0000_t32" style="position:absolute;left:2230;top:12069;width:286;height:0" o:connectortype="straight" strokecolor="blue" strokeweight="1.5pt"/>
            <v:shape id="_x0000_s7175" type="#_x0000_t32" style="position:absolute;left:2241;top:12363;width:286;height:0" o:connectortype="straight" strokecolor="blue" strokeweight="1.5pt"/>
          </v:group>
        </w:pict>
      </w:r>
      <w:r>
        <w:rPr>
          <w:b/>
          <w:noProof/>
          <w:sz w:val="4"/>
          <w:szCs w:val="28"/>
          <w:lang w:val="en-GB" w:eastAsia="en-GB"/>
        </w:rPr>
        <w:pict>
          <v:group id="_x0000_s7167" style="position:absolute;margin-left:307.2pt;margin-top:38.55pt;width:14.3pt;height:22.6pt;z-index:252896768" coordorigin="1860,11974" coordsize="286,452">
            <v:shape id="_x0000_s7168" type="#_x0000_t32" style="position:absolute;left:1860;top:12140;width:286;height:0" o:connectortype="straight" strokecolor="blue" strokeweight="1.5pt"/>
            <v:shape id="_x0000_s7169" type="#_x0000_t32" style="position:absolute;left:1860;top:12260;width:286;height:0" o:connectortype="straight" strokecolor="blue" strokeweight="1.5pt"/>
            <v:shape id="_x0000_s7170" type="#_x0000_t32" style="position:absolute;left:2003;top:11974;width:0;height:166" o:connectortype="straight" strokecolor="blue" strokeweight="1.5pt">
              <v:stroke endarrow="block"/>
            </v:shape>
            <v:shape id="_x0000_s7171" type="#_x0000_t32" style="position:absolute;left:2003;top:12260;width:0;height:166;flip:y" o:connectortype="straight" strokecolor="blue" strokeweight="1.5pt">
              <v:stroke endarrow="block"/>
            </v:shape>
          </v:group>
        </w:pict>
      </w:r>
      <w:r>
        <w:rPr>
          <w:b/>
          <w:noProof/>
          <w:sz w:val="4"/>
          <w:szCs w:val="28"/>
          <w:lang w:val="en-GB" w:eastAsia="en-GB"/>
        </w:rPr>
        <w:pict>
          <v:group id="_x0000_s7164" style="position:absolute;margin-left:387.3pt;margin-top:45.85pt;width:11.25pt;height:11.25pt;z-index:252895744" coordorigin="547,1763" coordsize="225,225">
            <v:oval id="_x0000_s7165" style="position:absolute;left:547;top:1763;width:225;height:225" fillcolor="white [3212]" strokecolor="blue" strokeweight="1.5pt"/>
            <v:shape id="_x0000_s7166" type="#_x0000_t32" style="position:absolute;left:592;top:1873;width:135;height:2;flip:y" o:connectortype="straight" strokecolor="blue" strokeweight="1.5pt"/>
          </v:group>
        </w:pict>
      </w:r>
      <w:r>
        <w:rPr>
          <w:b/>
          <w:noProof/>
          <w:sz w:val="4"/>
          <w:szCs w:val="28"/>
          <w:lang w:val="en-GB" w:eastAsia="en-GB"/>
        </w:rPr>
        <w:pict>
          <v:group id="_x0000_s7160" style="position:absolute;margin-left:404pt;margin-top:45.85pt;width:11.25pt;height:11.25pt;z-index:252894720" coordorigin="554,1388" coordsize="225,225">
            <v:oval id="_x0000_s7161" style="position:absolute;left:554;top:1388;width:225;height:225" fillcolor="white [3212]" strokecolor="blue" strokeweight="1.5pt"/>
            <v:shape id="_x0000_s7162" type="#_x0000_t32" style="position:absolute;left:590;top:1504;width:147;height:2;flip:y" o:connectortype="straight" strokecolor="blue" strokeweight="1.5pt"/>
            <v:shape id="_x0000_s7163" type="#_x0000_t32" style="position:absolute;left:664;top:1420;width:1;height:159;flip:x" o:connectortype="straight" strokecolor="blue" strokeweight="1.5pt"/>
          </v:group>
        </w:pict>
      </w:r>
      <w:r>
        <w:rPr>
          <w:b/>
          <w:noProof/>
          <w:sz w:val="4"/>
          <w:szCs w:val="28"/>
          <w:lang w:val="en-GB" w:eastAsia="en-GB"/>
        </w:rPr>
        <w:pict>
          <v:shape id="_x0000_s7159" style="position:absolute;margin-left:344.6pt;margin-top:43.15pt;width:16.75pt;height:13.95pt;z-index:2528936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7158" type="#_x0000_t32" style="position:absolute;margin-left:426.65pt;margin-top:48.6pt;width:.05pt;height:16.5pt;rotation:90;z-index:252892672" o:connectortype="straight" strokecolor="blue" strokeweight="2.25pt">
            <v:stroke endarrow="block"/>
          </v:shape>
        </w:pict>
      </w:r>
      <w:r>
        <w:rPr>
          <w:b/>
          <w:noProof/>
          <w:sz w:val="4"/>
          <w:szCs w:val="28"/>
          <w:lang w:val="en-GB" w:eastAsia="en-GB"/>
        </w:rPr>
        <w:pict>
          <v:shape id="_x0000_s7157" type="#_x0000_t32" style="position:absolute;margin-left:426.65pt;margin-top:37.6pt;width:.05pt;height:16.5pt;rotation:-90;flip:y;z-index:252891648" o:connectortype="straight" strokecolor="blue" strokeweight="2.25pt">
            <v:stroke endarrow="block"/>
          </v:shape>
        </w:pict>
      </w:r>
      <w:r>
        <w:rPr>
          <w:b/>
          <w:noProof/>
          <w:sz w:val="4"/>
          <w:szCs w:val="28"/>
          <w:lang w:val="en-GB" w:eastAsia="en-GB"/>
        </w:rPr>
        <w:pict>
          <v:shape id="_x0000_s7156" type="#_x0000_t5" style="position:absolute;margin-left:491.15pt;margin-top:42.35pt;width:14.25pt;height:14.25pt;rotation:-180;z-index:252890624" adj="19933" filled="f" strokecolor="blue" strokeweight="1.5pt"/>
        </w:pict>
      </w:r>
      <w:r>
        <w:rPr>
          <w:b/>
          <w:noProof/>
          <w:sz w:val="4"/>
          <w:szCs w:val="28"/>
          <w:lang w:val="en-GB" w:eastAsia="en-GB"/>
        </w:rPr>
        <w:pict>
          <v:shape id="_x0000_s7155" type="#_x0000_t5" style="position:absolute;margin-left:496.75pt;margin-top:44.15pt;width:14.25pt;height:14.25pt;z-index:252889600" adj="19933" filled="f" strokecolor="blue" strokeweight="1.5pt"/>
        </w:pict>
      </w:r>
      <w:r>
        <w:rPr>
          <w:b/>
          <w:noProof/>
          <w:sz w:val="4"/>
          <w:szCs w:val="28"/>
          <w:lang w:val="en-GB" w:eastAsia="en-GB"/>
        </w:rPr>
        <w:pict>
          <v:oval id="_x0000_s7154" style="position:absolute;margin-left:458.95pt;margin-top:47.1pt;width:24.75pt;height:7.15pt;z-index:252888576" filled="f" strokecolor="blue" strokeweight="1.5pt"/>
        </w:pict>
      </w:r>
      <w:r>
        <w:rPr>
          <w:b/>
          <w:noProof/>
          <w:sz w:val="4"/>
          <w:szCs w:val="28"/>
          <w:lang w:val="en-GB" w:eastAsia="en-GB"/>
        </w:rPr>
        <w:pict>
          <v:shape id="_x0000_s7153" type="#_x0000_t32" style="position:absolute;margin-left:450pt;margin-top:42.35pt;width:.05pt;height:16.5pt;z-index:252887552" o:connectortype="straight" strokecolor="blue" strokeweight="2.25pt">
            <v:stroke endarrow="block"/>
          </v:shape>
        </w:pict>
      </w:r>
      <w:r>
        <w:rPr>
          <w:b/>
          <w:noProof/>
          <w:sz w:val="4"/>
          <w:szCs w:val="28"/>
          <w:lang w:val="en-GB" w:eastAsia="en-GB"/>
        </w:rPr>
        <w:pict>
          <v:shape id="_x0000_s7152" type="#_x0000_t32" style="position:absolute;margin-left:442.85pt;margin-top:42.35pt;width:.05pt;height:16.5pt;flip:y;z-index:252886528" o:connectortype="straight" strokecolor="blue" strokeweight="2.25pt">
            <v:stroke endarrow="block"/>
          </v:shape>
        </w:pict>
      </w:r>
      <w:r>
        <w:rPr>
          <w:b/>
          <w:noProof/>
          <w:sz w:val="4"/>
          <w:szCs w:val="28"/>
          <w:lang w:val="en-GB" w:eastAsia="en-GB"/>
        </w:rPr>
        <w:pict>
          <v:shape id="_x0000_s7151" type="#_x0000_t32" style="position:absolute;margin-left:363.6pt;margin-top:24.6pt;width:18pt;height:.05pt;flip:x;z-index:252885504" o:connectortype="straight" strokecolor="red" strokeweight="2.25pt">
            <v:stroke startarrow="block" endarrow="block"/>
          </v:shape>
        </w:pict>
      </w:r>
      <w:r>
        <w:rPr>
          <w:b/>
          <w:noProof/>
          <w:sz w:val="4"/>
          <w:szCs w:val="28"/>
          <w:lang w:val="en-GB" w:eastAsia="en-GB"/>
        </w:rPr>
        <w:pict>
          <v:group id="_x0000_s7147" style="position:absolute;margin-left:289.35pt;margin-top:17pt;width:14.85pt;height:14.7pt;z-index:252884480" coordorigin="2230,12069" coordsize="297,294">
            <v:shape id="_x0000_s7148" type="#_x0000_t32" style="position:absolute;left:2370;top:12074;width:1;height:289;flip:y" o:connectortype="straight" strokecolor="red" strokeweight="1.5pt">
              <v:stroke startarrow="block" endarrow="block"/>
            </v:shape>
            <v:shape id="_x0000_s7149" type="#_x0000_t32" style="position:absolute;left:2230;top:12069;width:286;height:0" o:connectortype="straight" strokecolor="red" strokeweight="1.5pt"/>
            <v:shape id="_x0000_s7150" type="#_x0000_t32" style="position:absolute;left:2241;top:12363;width:286;height:0" o:connectortype="straight" strokecolor="red" strokeweight="1.5pt"/>
          </v:group>
        </w:pict>
      </w:r>
      <w:r>
        <w:rPr>
          <w:b/>
          <w:noProof/>
          <w:sz w:val="4"/>
          <w:szCs w:val="28"/>
          <w:lang w:val="en-GB" w:eastAsia="en-GB"/>
        </w:rPr>
        <w:pict>
          <v:group id="_x0000_s7144" style="position:absolute;margin-left:387.2pt;margin-top:19.15pt;width:11.25pt;height:11.25pt;z-index:252883456" coordorigin="547,1763" coordsize="225,225">
            <v:oval id="_x0000_s7145" style="position:absolute;left:547;top:1763;width:225;height:225" fillcolor="white [3212]" strokecolor="red" strokeweight="1.5pt"/>
            <v:shape id="_x0000_s7146" type="#_x0000_t32" style="position:absolute;left:592;top:1873;width:135;height:2;flip:y" o:connectortype="straight" strokecolor="red" strokeweight="1.5pt"/>
          </v:group>
        </w:pict>
      </w:r>
      <w:r>
        <w:rPr>
          <w:b/>
          <w:noProof/>
          <w:sz w:val="4"/>
          <w:szCs w:val="28"/>
          <w:lang w:val="en-GB" w:eastAsia="en-GB"/>
        </w:rPr>
        <w:pict>
          <v:group id="_x0000_s7140" style="position:absolute;margin-left:403.9pt;margin-top:19.15pt;width:11.25pt;height:11.25pt;z-index:252882432" coordorigin="554,1388" coordsize="225,225">
            <v:oval id="_x0000_s7141" style="position:absolute;left:554;top:1388;width:225;height:225" fillcolor="white [3212]" strokecolor="red" strokeweight="1.5pt"/>
            <v:shape id="_x0000_s7142" type="#_x0000_t32" style="position:absolute;left:590;top:1504;width:147;height:2;flip:y" o:connectortype="straight" strokecolor="red" strokeweight="1.5pt"/>
            <v:shape id="_x0000_s7143" type="#_x0000_t32" style="position:absolute;left:664;top:1420;width:1;height:159;flip:x" o:connectortype="straight" strokecolor="red" strokeweight="1.5pt"/>
          </v:group>
        </w:pict>
      </w:r>
      <w:r>
        <w:rPr>
          <w:b/>
          <w:noProof/>
          <w:sz w:val="4"/>
          <w:szCs w:val="28"/>
          <w:lang w:val="en-GB" w:eastAsia="en-GB"/>
        </w:rPr>
        <w:pict>
          <v:shape id="_x0000_s7139" style="position:absolute;margin-left:344.5pt;margin-top:16.45pt;width:16.75pt;height:13.95pt;z-index:25288140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7138" type="#_x0000_t32" style="position:absolute;margin-left:426.55pt;margin-top:21.9pt;width:.05pt;height:16.5pt;rotation:90;z-index:252880384" o:connectortype="straight" strokecolor="red" strokeweight="2.25pt">
            <v:stroke endarrow="block"/>
          </v:shape>
        </w:pict>
      </w:r>
      <w:r>
        <w:rPr>
          <w:b/>
          <w:noProof/>
          <w:sz w:val="4"/>
          <w:szCs w:val="28"/>
          <w:lang w:val="en-GB" w:eastAsia="en-GB"/>
        </w:rPr>
        <w:pict>
          <v:shape id="_x0000_s7137" type="#_x0000_t32" style="position:absolute;margin-left:426.55pt;margin-top:10.9pt;width:.05pt;height:16.5pt;rotation:-90;flip:y;z-index:252879360" o:connectortype="straight" strokecolor="red" strokeweight="2.25pt">
            <v:stroke endarrow="block"/>
          </v:shape>
        </w:pict>
      </w:r>
      <w:r>
        <w:rPr>
          <w:b/>
          <w:noProof/>
          <w:sz w:val="4"/>
          <w:szCs w:val="28"/>
          <w:lang w:val="en-GB" w:eastAsia="en-GB"/>
        </w:rPr>
        <w:pict>
          <v:shape id="_x0000_s7136" type="#_x0000_t5" style="position:absolute;margin-left:491.05pt;margin-top:15.65pt;width:14.25pt;height:14.25pt;rotation:-180;z-index:252878336" adj="19933" filled="f" strokecolor="red" strokeweight="1.5pt"/>
        </w:pict>
      </w:r>
      <w:r>
        <w:rPr>
          <w:b/>
          <w:noProof/>
          <w:sz w:val="4"/>
          <w:szCs w:val="28"/>
          <w:lang w:val="en-GB" w:eastAsia="en-GB"/>
        </w:rPr>
        <w:pict>
          <v:shape id="_x0000_s7135" type="#_x0000_t5" style="position:absolute;margin-left:496.65pt;margin-top:17.45pt;width:14.25pt;height:14.25pt;z-index:252877312" adj="19933" filled="f" strokecolor="red" strokeweight="1.5pt"/>
        </w:pict>
      </w:r>
      <w:r>
        <w:rPr>
          <w:b/>
          <w:noProof/>
          <w:sz w:val="4"/>
          <w:szCs w:val="28"/>
          <w:lang w:val="en-GB" w:eastAsia="en-GB"/>
        </w:rPr>
        <w:pict>
          <v:oval id="_x0000_s7134" style="position:absolute;margin-left:458.85pt;margin-top:20.4pt;width:24.75pt;height:7.15pt;z-index:252876288" filled="f" strokecolor="red" strokeweight="1.5pt"/>
        </w:pict>
      </w:r>
      <w:r>
        <w:rPr>
          <w:b/>
          <w:noProof/>
          <w:sz w:val="4"/>
          <w:szCs w:val="28"/>
          <w:lang w:val="en-GB" w:eastAsia="en-GB"/>
        </w:rPr>
        <w:pict>
          <v:shape id="_x0000_s7133" type="#_x0000_t32" style="position:absolute;margin-left:449.9pt;margin-top:15.65pt;width:.05pt;height:16.5pt;z-index:252875264" o:connectortype="straight" strokecolor="red" strokeweight="2.25pt">
            <v:stroke endarrow="block"/>
          </v:shape>
        </w:pict>
      </w:r>
      <w:r>
        <w:rPr>
          <w:b/>
          <w:noProof/>
          <w:sz w:val="4"/>
          <w:szCs w:val="28"/>
          <w:lang w:val="en-GB" w:eastAsia="en-GB"/>
        </w:rPr>
        <w:pict>
          <v:shape id="_x0000_s7132" type="#_x0000_t32" style="position:absolute;margin-left:442.75pt;margin-top:15.65pt;width:.05pt;height:16.5pt;flip:y;z-index:252874240" o:connectortype="straight" strokecolor="red" strokeweight="2.25pt">
            <v:stroke endarrow="block"/>
          </v:shape>
        </w:pict>
      </w:r>
      <w:r>
        <w:rPr>
          <w:b/>
          <w:noProof/>
          <w:sz w:val="4"/>
          <w:szCs w:val="28"/>
          <w:lang w:val="en-GB" w:eastAsia="en-GB"/>
        </w:rPr>
        <w:pict>
          <v:shape id="_x0000_s7129" type="#_x0000_t32" style="position:absolute;margin-left:363.25pt;margin-top:76.45pt;width:18pt;height:.05pt;flip:x;z-index:252871168" o:connectortype="straight" strokecolor="#00b050" strokeweight="2.25pt">
            <v:stroke startarrow="block" endarrow="block"/>
          </v:shape>
        </w:pict>
      </w:r>
      <w:r>
        <w:rPr>
          <w:b/>
          <w:noProof/>
          <w:sz w:val="4"/>
          <w:szCs w:val="28"/>
          <w:lang w:val="en-GB" w:eastAsia="en-GB"/>
        </w:rPr>
        <w:pict>
          <v:group id="_x0000_s7126" style="position:absolute;margin-left:386.85pt;margin-top:71pt;width:11.25pt;height:11.25pt;z-index:252870144" coordorigin="547,1763" coordsize="225,225">
            <v:oval id="_x0000_s7127" style="position:absolute;left:547;top:1763;width:225;height:225" fillcolor="white [3212]" strokecolor="#00b050" strokeweight="1.5pt"/>
            <v:shape id="_x0000_s7128" type="#_x0000_t32" style="position:absolute;left:592;top:1873;width:135;height:2;flip:y" o:connectortype="straight" strokecolor="#00b050" strokeweight="1.5pt"/>
          </v:group>
        </w:pict>
      </w:r>
      <w:r>
        <w:rPr>
          <w:b/>
          <w:noProof/>
          <w:sz w:val="4"/>
          <w:szCs w:val="28"/>
          <w:lang w:val="en-GB" w:eastAsia="en-GB"/>
        </w:rPr>
        <w:pict>
          <v:group id="_x0000_s7122" style="position:absolute;margin-left:403.55pt;margin-top:71pt;width:11.25pt;height:11.25pt;z-index:252869120" coordorigin="554,1388" coordsize="225,225">
            <v:oval id="_x0000_s7123" style="position:absolute;left:554;top:1388;width:225;height:225" fillcolor="white [3212]" strokecolor="#00b050" strokeweight="1.5pt"/>
            <v:shape id="_x0000_s7124" type="#_x0000_t32" style="position:absolute;left:590;top:1504;width:147;height:2;flip:y" o:connectortype="straight" strokecolor="#00b050" strokeweight="1.5pt"/>
            <v:shape id="_x0000_s7125" type="#_x0000_t32" style="position:absolute;left:664;top:1420;width:1;height:159;flip:x" o:connectortype="straight" strokecolor="#00b050" strokeweight="1.5pt"/>
          </v:group>
        </w:pict>
      </w:r>
      <w:r>
        <w:rPr>
          <w:b/>
          <w:noProof/>
          <w:sz w:val="4"/>
          <w:szCs w:val="28"/>
          <w:lang w:val="en-GB" w:eastAsia="en-GB"/>
        </w:rPr>
        <w:pict>
          <v:shape id="_x0000_s7121" style="position:absolute;margin-left:344.15pt;margin-top:68.3pt;width:16.75pt;height:13.95pt;z-index:2528680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7120" type="#_x0000_t32" style="position:absolute;margin-left:426.2pt;margin-top:62.75pt;width:.05pt;height:16.5pt;rotation:-90;flip:y;z-index:252867072" o:connectortype="straight" strokecolor="#00b050" strokeweight="2.25pt">
            <v:stroke endarrow="block"/>
          </v:shape>
        </w:pict>
      </w:r>
      <w:r>
        <w:rPr>
          <w:b/>
          <w:noProof/>
          <w:sz w:val="4"/>
          <w:szCs w:val="28"/>
          <w:lang w:val="en-GB" w:eastAsia="en-GB"/>
        </w:rPr>
        <w:pict>
          <v:shape id="_x0000_s7119" type="#_x0000_t5" style="position:absolute;margin-left:490.7pt;margin-top:67.55pt;width:14.25pt;height:14.25pt;rotation:-180;z-index:252866048" adj="19933" filled="f" strokecolor="#00b050" strokeweight="1.5pt"/>
        </w:pict>
      </w:r>
      <w:r>
        <w:rPr>
          <w:b/>
          <w:noProof/>
          <w:sz w:val="4"/>
          <w:szCs w:val="28"/>
          <w:lang w:val="en-GB" w:eastAsia="en-GB"/>
        </w:rPr>
        <w:pict>
          <v:shape id="_x0000_s7118" type="#_x0000_t5" style="position:absolute;margin-left:496.3pt;margin-top:69.35pt;width:14.25pt;height:14.25pt;z-index:252865024" adj="19933" filled="f" strokecolor="#00b050" strokeweight="1.5pt"/>
        </w:pict>
      </w:r>
      <w:r>
        <w:rPr>
          <w:b/>
          <w:noProof/>
          <w:sz w:val="4"/>
          <w:szCs w:val="28"/>
          <w:lang w:val="en-GB" w:eastAsia="en-GB"/>
        </w:rPr>
        <w:pict>
          <v:oval id="_x0000_s7117" style="position:absolute;margin-left:458.5pt;margin-top:72.3pt;width:24.75pt;height:7.15pt;z-index:252864000" filled="f" strokecolor="#00b050" strokeweight="1.5pt"/>
        </w:pict>
      </w:r>
      <w:r>
        <w:rPr>
          <w:b/>
          <w:noProof/>
          <w:sz w:val="4"/>
          <w:szCs w:val="28"/>
          <w:lang w:val="en-GB" w:eastAsia="en-GB"/>
        </w:rPr>
        <w:pict>
          <v:shape id="_x0000_s7116" type="#_x0000_t32" style="position:absolute;margin-left:442.4pt;margin-top:67.55pt;width:.05pt;height:16.5pt;flip:y;z-index:252862976" o:connectortype="straight" strokecolor="#00b050" strokeweight="2.25pt">
            <v:stroke endarrow="block"/>
          </v:shape>
        </w:pict>
      </w:r>
      <w:r>
        <w:rPr>
          <w:b/>
          <w:noProof/>
          <w:sz w:val="4"/>
          <w:szCs w:val="28"/>
          <w:lang w:val="en-GB" w:eastAsia="en-GB"/>
        </w:rPr>
        <w:pict>
          <v:shape id="_x0000_s7115" type="#_x0000_t32" style="position:absolute;margin-left:362.8pt;margin-top:51.4pt;width:18pt;height:.05pt;flip:x;z-index:252861952" o:connectortype="straight" strokecolor="blue" strokeweight="2.25pt">
            <v:stroke startarrow="block" endarrow="block"/>
          </v:shape>
        </w:pict>
      </w:r>
      <w:r>
        <w:rPr>
          <w:b/>
          <w:noProof/>
          <w:sz w:val="4"/>
          <w:szCs w:val="28"/>
          <w:lang w:val="en-GB" w:eastAsia="en-GB"/>
        </w:rPr>
        <w:pict>
          <v:group id="_x0000_s7111" style="position:absolute;margin-left:287.9pt;margin-top:43.25pt;width:14.85pt;height:14.7pt;z-index:252860928" coordorigin="2230,12069" coordsize="297,294">
            <v:shape id="_x0000_s7112" type="#_x0000_t32" style="position:absolute;left:2370;top:12074;width:1;height:289;flip:y" o:connectortype="straight" strokecolor="blue" strokeweight="1.5pt">
              <v:stroke startarrow="block" endarrow="block"/>
            </v:shape>
            <v:shape id="_x0000_s7113" type="#_x0000_t32" style="position:absolute;left:2230;top:12069;width:286;height:0" o:connectortype="straight" strokecolor="blue" strokeweight="1.5pt"/>
            <v:shape id="_x0000_s7114" type="#_x0000_t32" style="position:absolute;left:2241;top:12363;width:286;height:0" o:connectortype="straight" strokecolor="blue" strokeweight="1.5pt"/>
          </v:group>
        </w:pict>
      </w:r>
      <w:r>
        <w:rPr>
          <w:b/>
          <w:noProof/>
          <w:sz w:val="4"/>
          <w:szCs w:val="28"/>
          <w:lang w:val="en-GB" w:eastAsia="en-GB"/>
        </w:rPr>
        <w:pict>
          <v:group id="_x0000_s7106" style="position:absolute;margin-left:306.3pt;margin-top:38.65pt;width:14.3pt;height:22.6pt;z-index:252859904" coordorigin="1860,11974" coordsize="286,452">
            <v:shape id="_x0000_s7107" type="#_x0000_t32" style="position:absolute;left:1860;top:12140;width:286;height:0" o:connectortype="straight" strokecolor="blue" strokeweight="1.5pt"/>
            <v:shape id="_x0000_s7108" type="#_x0000_t32" style="position:absolute;left:1860;top:12260;width:286;height:0" o:connectortype="straight" strokecolor="blue" strokeweight="1.5pt"/>
            <v:shape id="_x0000_s7109" type="#_x0000_t32" style="position:absolute;left:2003;top:11974;width:0;height:166" o:connectortype="straight" strokecolor="blue" strokeweight="1.5pt">
              <v:stroke endarrow="block"/>
            </v:shape>
            <v:shape id="_x0000_s7110" type="#_x0000_t32" style="position:absolute;left:2003;top:12260;width:0;height:166;flip:y" o:connectortype="straight" strokecolor="blue" strokeweight="1.5pt">
              <v:stroke endarrow="block"/>
            </v:shape>
          </v:group>
        </w:pict>
      </w:r>
      <w:r>
        <w:rPr>
          <w:b/>
          <w:noProof/>
          <w:sz w:val="4"/>
          <w:szCs w:val="28"/>
          <w:lang w:val="en-GB" w:eastAsia="en-GB"/>
        </w:rPr>
        <w:pict>
          <v:group id="_x0000_s7103" style="position:absolute;margin-left:386.4pt;margin-top:45.95pt;width:11.25pt;height:11.25pt;z-index:252858880" coordorigin="547,1763" coordsize="225,225">
            <v:oval id="_x0000_s7104" style="position:absolute;left:547;top:1763;width:225;height:225" fillcolor="white [3212]" strokecolor="blue" strokeweight="1.5pt"/>
            <v:shape id="_x0000_s7105" type="#_x0000_t32" style="position:absolute;left:592;top:1873;width:135;height:2;flip:y" o:connectortype="straight" strokecolor="blue" strokeweight="1.5pt"/>
          </v:group>
        </w:pict>
      </w:r>
      <w:r>
        <w:rPr>
          <w:b/>
          <w:noProof/>
          <w:sz w:val="4"/>
          <w:szCs w:val="28"/>
          <w:lang w:val="en-GB" w:eastAsia="en-GB"/>
        </w:rPr>
        <w:pict>
          <v:group id="_x0000_s7099" style="position:absolute;margin-left:403.1pt;margin-top:45.95pt;width:11.25pt;height:11.25pt;z-index:252857856" coordorigin="554,1388" coordsize="225,225">
            <v:oval id="_x0000_s7100" style="position:absolute;left:554;top:1388;width:225;height:225" fillcolor="white [3212]" strokecolor="blue" strokeweight="1.5pt"/>
            <v:shape id="_x0000_s7101" type="#_x0000_t32" style="position:absolute;left:590;top:1504;width:147;height:2;flip:y" o:connectortype="straight" strokecolor="blue" strokeweight="1.5pt"/>
            <v:shape id="_x0000_s7102" type="#_x0000_t32" style="position:absolute;left:664;top:1420;width:1;height:159;flip:x" o:connectortype="straight" strokecolor="blue" strokeweight="1.5pt"/>
          </v:group>
        </w:pict>
      </w:r>
      <w:r>
        <w:rPr>
          <w:b/>
          <w:noProof/>
          <w:sz w:val="4"/>
          <w:szCs w:val="28"/>
          <w:lang w:val="en-GB" w:eastAsia="en-GB"/>
        </w:rPr>
        <w:pict>
          <v:shape id="_x0000_s7098" style="position:absolute;margin-left:343.7pt;margin-top:43.25pt;width:16.75pt;height:13.95pt;z-index:25285683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7097" type="#_x0000_t32" style="position:absolute;margin-left:425.75pt;margin-top:48.7pt;width:.05pt;height:16.5pt;rotation:90;z-index:252855808" o:connectortype="straight" strokecolor="blue" strokeweight="2.25pt">
            <v:stroke endarrow="block"/>
          </v:shape>
        </w:pict>
      </w:r>
      <w:r>
        <w:rPr>
          <w:b/>
          <w:noProof/>
          <w:sz w:val="4"/>
          <w:szCs w:val="28"/>
          <w:lang w:val="en-GB" w:eastAsia="en-GB"/>
        </w:rPr>
        <w:pict>
          <v:shape id="_x0000_s7096" type="#_x0000_t32" style="position:absolute;margin-left:425.75pt;margin-top:37.7pt;width:.05pt;height:16.5pt;rotation:-90;flip:y;z-index:252854784" o:connectortype="straight" strokecolor="blue" strokeweight="2.25pt">
            <v:stroke endarrow="block"/>
          </v:shape>
        </w:pict>
      </w:r>
      <w:r>
        <w:rPr>
          <w:b/>
          <w:noProof/>
          <w:sz w:val="4"/>
          <w:szCs w:val="28"/>
          <w:lang w:val="en-GB" w:eastAsia="en-GB"/>
        </w:rPr>
        <w:pict>
          <v:shape id="_x0000_s7095" type="#_x0000_t5" style="position:absolute;margin-left:490.25pt;margin-top:42.45pt;width:14.25pt;height:14.25pt;rotation:-180;z-index:252853760" adj="19933" filled="f" strokecolor="blue" strokeweight="1.5pt"/>
        </w:pict>
      </w:r>
      <w:r>
        <w:rPr>
          <w:b/>
          <w:noProof/>
          <w:sz w:val="4"/>
          <w:szCs w:val="28"/>
          <w:lang w:val="en-GB" w:eastAsia="en-GB"/>
        </w:rPr>
        <w:pict>
          <v:shape id="_x0000_s7094" type="#_x0000_t5" style="position:absolute;margin-left:495.85pt;margin-top:44.25pt;width:14.25pt;height:14.25pt;z-index:252852736" adj="19933" filled="f" strokecolor="blue" strokeweight="1.5pt"/>
        </w:pict>
      </w:r>
      <w:r>
        <w:rPr>
          <w:b/>
          <w:noProof/>
          <w:sz w:val="4"/>
          <w:szCs w:val="28"/>
          <w:lang w:val="en-GB" w:eastAsia="en-GB"/>
        </w:rPr>
        <w:pict>
          <v:oval id="_x0000_s7093" style="position:absolute;margin-left:458.05pt;margin-top:47.2pt;width:24.75pt;height:7.15pt;z-index:252851712" filled="f" strokecolor="blue" strokeweight="1.5pt"/>
        </w:pict>
      </w:r>
      <w:r>
        <w:rPr>
          <w:b/>
          <w:noProof/>
          <w:sz w:val="4"/>
          <w:szCs w:val="28"/>
          <w:lang w:val="en-GB" w:eastAsia="en-GB"/>
        </w:rPr>
        <w:pict>
          <v:shape id="_x0000_s7092" type="#_x0000_t32" style="position:absolute;margin-left:449.1pt;margin-top:42.45pt;width:.05pt;height:16.5pt;z-index:252850688" o:connectortype="straight" strokecolor="blue" strokeweight="2.25pt">
            <v:stroke endarrow="block"/>
          </v:shape>
        </w:pict>
      </w:r>
      <w:r>
        <w:rPr>
          <w:b/>
          <w:noProof/>
          <w:sz w:val="4"/>
          <w:szCs w:val="28"/>
          <w:lang w:val="en-GB" w:eastAsia="en-GB"/>
        </w:rPr>
        <w:pict>
          <v:shape id="_x0000_s7091" type="#_x0000_t32" style="position:absolute;margin-left:441.95pt;margin-top:42.45pt;width:.05pt;height:16.5pt;flip:y;z-index:252849664" o:connectortype="straight" strokecolor="blue" strokeweight="2.25pt">
            <v:stroke endarrow="block"/>
          </v:shape>
        </w:pict>
      </w:r>
      <w:r>
        <w:rPr>
          <w:b/>
          <w:noProof/>
          <w:sz w:val="4"/>
          <w:szCs w:val="28"/>
          <w:lang w:val="en-GB" w:eastAsia="en-GB"/>
        </w:rPr>
        <w:pict>
          <v:shape id="_x0000_s7090" type="#_x0000_t32" style="position:absolute;margin-left:362.7pt;margin-top:24.7pt;width:18pt;height:.05pt;flip:x;z-index:252848640" o:connectortype="straight" strokecolor="red" strokeweight="2.25pt">
            <v:stroke startarrow="block" endarrow="block"/>
          </v:shape>
        </w:pict>
      </w:r>
      <w:r>
        <w:rPr>
          <w:b/>
          <w:noProof/>
          <w:sz w:val="4"/>
          <w:szCs w:val="28"/>
          <w:lang w:val="en-GB" w:eastAsia="en-GB"/>
        </w:rPr>
        <w:pict>
          <v:group id="_x0000_s7086" style="position:absolute;margin-left:288.45pt;margin-top:17.1pt;width:14.85pt;height:14.7pt;z-index:252847616" coordorigin="2230,12069" coordsize="297,294">
            <v:shape id="_x0000_s7087" type="#_x0000_t32" style="position:absolute;left:2370;top:12074;width:1;height:289;flip:y" o:connectortype="straight" strokecolor="red" strokeweight="1.5pt">
              <v:stroke startarrow="block" endarrow="block"/>
            </v:shape>
            <v:shape id="_x0000_s7088" type="#_x0000_t32" style="position:absolute;left:2230;top:12069;width:286;height:0" o:connectortype="straight" strokecolor="red" strokeweight="1.5pt"/>
            <v:shape id="_x0000_s7089" type="#_x0000_t32" style="position:absolute;left:2241;top:12363;width:286;height:0" o:connectortype="straight" strokecolor="red" strokeweight="1.5pt"/>
          </v:group>
        </w:pict>
      </w:r>
      <w:r>
        <w:rPr>
          <w:b/>
          <w:noProof/>
          <w:sz w:val="4"/>
          <w:szCs w:val="28"/>
          <w:lang w:val="en-GB" w:eastAsia="en-GB"/>
        </w:rPr>
        <w:pict>
          <v:group id="_x0000_s7083" style="position:absolute;margin-left:386.3pt;margin-top:19.25pt;width:11.25pt;height:11.25pt;z-index:252846592" coordorigin="547,1763" coordsize="225,225">
            <v:oval id="_x0000_s7084" style="position:absolute;left:547;top:1763;width:225;height:225" fillcolor="white [3212]" strokecolor="red" strokeweight="1.5pt"/>
            <v:shape id="_x0000_s7085" type="#_x0000_t32" style="position:absolute;left:592;top:1873;width:135;height:2;flip:y" o:connectortype="straight" strokecolor="red" strokeweight="1.5pt"/>
          </v:group>
        </w:pict>
      </w:r>
      <w:r>
        <w:rPr>
          <w:b/>
          <w:noProof/>
          <w:sz w:val="4"/>
          <w:szCs w:val="28"/>
          <w:lang w:val="en-GB" w:eastAsia="en-GB"/>
        </w:rPr>
        <w:pict>
          <v:group id="_x0000_s7079" style="position:absolute;margin-left:403pt;margin-top:19.25pt;width:11.25pt;height:11.25pt;z-index:252845568" coordorigin="554,1388" coordsize="225,225">
            <v:oval id="_x0000_s7080" style="position:absolute;left:554;top:1388;width:225;height:225" fillcolor="white [3212]" strokecolor="red" strokeweight="1.5pt"/>
            <v:shape id="_x0000_s7081" type="#_x0000_t32" style="position:absolute;left:590;top:1504;width:147;height:2;flip:y" o:connectortype="straight" strokecolor="red" strokeweight="1.5pt"/>
            <v:shape id="_x0000_s7082" type="#_x0000_t32" style="position:absolute;left:664;top:1420;width:1;height:159;flip:x" o:connectortype="straight" strokecolor="red" strokeweight="1.5pt"/>
          </v:group>
        </w:pict>
      </w:r>
      <w:r>
        <w:rPr>
          <w:b/>
          <w:noProof/>
          <w:sz w:val="4"/>
          <w:szCs w:val="28"/>
          <w:lang w:val="en-GB" w:eastAsia="en-GB"/>
        </w:rPr>
        <w:pict>
          <v:shape id="_x0000_s7078" style="position:absolute;margin-left:343.6pt;margin-top:16.55pt;width:16.75pt;height:13.95pt;z-index:25284454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7077" type="#_x0000_t32" style="position:absolute;margin-left:425.65pt;margin-top:22pt;width:.05pt;height:16.5pt;rotation:90;z-index:252843520" o:connectortype="straight" strokecolor="red" strokeweight="2.25pt">
            <v:stroke endarrow="block"/>
          </v:shape>
        </w:pict>
      </w:r>
      <w:r>
        <w:rPr>
          <w:b/>
          <w:noProof/>
          <w:sz w:val="4"/>
          <w:szCs w:val="28"/>
          <w:lang w:val="en-GB" w:eastAsia="en-GB"/>
        </w:rPr>
        <w:pict>
          <v:shape id="_x0000_s7076" type="#_x0000_t32" style="position:absolute;margin-left:425.65pt;margin-top:11pt;width:.05pt;height:16.5pt;rotation:-90;flip:y;z-index:252842496" o:connectortype="straight" strokecolor="red" strokeweight="2.25pt">
            <v:stroke endarrow="block"/>
          </v:shape>
        </w:pict>
      </w:r>
      <w:r>
        <w:rPr>
          <w:b/>
          <w:noProof/>
          <w:sz w:val="4"/>
          <w:szCs w:val="28"/>
          <w:lang w:val="en-GB" w:eastAsia="en-GB"/>
        </w:rPr>
        <w:pict>
          <v:shape id="_x0000_s7075" type="#_x0000_t5" style="position:absolute;margin-left:490.15pt;margin-top:15.75pt;width:14.25pt;height:14.25pt;rotation:-180;z-index:252841472" adj="19933" filled="f" strokecolor="red" strokeweight="1.5pt"/>
        </w:pict>
      </w:r>
      <w:r>
        <w:rPr>
          <w:b/>
          <w:noProof/>
          <w:sz w:val="4"/>
          <w:szCs w:val="28"/>
          <w:lang w:val="en-GB" w:eastAsia="en-GB"/>
        </w:rPr>
        <w:pict>
          <v:shape id="_x0000_s7074" type="#_x0000_t5" style="position:absolute;margin-left:495.75pt;margin-top:17.55pt;width:14.25pt;height:14.25pt;z-index:252840448" adj="19933" filled="f" strokecolor="red" strokeweight="1.5pt"/>
        </w:pict>
      </w:r>
      <w:r>
        <w:rPr>
          <w:b/>
          <w:noProof/>
          <w:sz w:val="4"/>
          <w:szCs w:val="28"/>
          <w:lang w:val="en-GB" w:eastAsia="en-GB"/>
        </w:rPr>
        <w:pict>
          <v:oval id="_x0000_s7073" style="position:absolute;margin-left:457.95pt;margin-top:20.5pt;width:24.75pt;height:7.15pt;z-index:252839424" filled="f" strokecolor="red" strokeweight="1.5pt"/>
        </w:pict>
      </w:r>
      <w:r>
        <w:rPr>
          <w:b/>
          <w:noProof/>
          <w:sz w:val="4"/>
          <w:szCs w:val="28"/>
          <w:lang w:val="en-GB" w:eastAsia="en-GB"/>
        </w:rPr>
        <w:pict>
          <v:shape id="_x0000_s7072" type="#_x0000_t32" style="position:absolute;margin-left:449pt;margin-top:15.75pt;width:.05pt;height:16.5pt;z-index:252838400" o:connectortype="straight" strokecolor="red" strokeweight="2.25pt">
            <v:stroke endarrow="block"/>
          </v:shape>
        </w:pict>
      </w:r>
      <w:r>
        <w:rPr>
          <w:b/>
          <w:noProof/>
          <w:sz w:val="4"/>
          <w:szCs w:val="28"/>
          <w:lang w:val="en-GB" w:eastAsia="en-GB"/>
        </w:rPr>
        <w:pict>
          <v:shape id="_x0000_s7071" type="#_x0000_t32" style="position:absolute;margin-left:441.85pt;margin-top:15.75pt;width:.05pt;height:16.5pt;flip:y;z-index:252837376" o:connectortype="straight" strokecolor="red" strokeweight="2.25pt">
            <v:stroke endarrow="block"/>
          </v:shape>
        </w:pict>
      </w:r>
      <w:r>
        <w:rPr>
          <w:b/>
          <w:noProof/>
          <w:sz w:val="4"/>
          <w:szCs w:val="28"/>
          <w:lang w:val="en-GB" w:eastAsia="en-GB"/>
        </w:rPr>
        <w:pict>
          <v:shape id="_x0000_s7068" type="#_x0000_t32" style="position:absolute;margin-left:363.7pt;margin-top:76.35pt;width:18pt;height:.05pt;flip:x;z-index:252834304" o:connectortype="straight" strokecolor="#00b050" strokeweight="2.25pt">
            <v:stroke startarrow="block" endarrow="block"/>
          </v:shape>
        </w:pict>
      </w:r>
      <w:r>
        <w:rPr>
          <w:b/>
          <w:noProof/>
          <w:sz w:val="4"/>
          <w:szCs w:val="28"/>
          <w:lang w:val="en-GB" w:eastAsia="en-GB"/>
        </w:rPr>
        <w:pict>
          <v:group id="_x0000_s7065" style="position:absolute;margin-left:387.3pt;margin-top:70.9pt;width:11.25pt;height:11.25pt;z-index:252833280" coordorigin="547,1763" coordsize="225,225">
            <v:oval id="_x0000_s7066" style="position:absolute;left:547;top:1763;width:225;height:225" fillcolor="white [3212]" strokecolor="#00b050" strokeweight="1.5pt"/>
            <v:shape id="_x0000_s7067" type="#_x0000_t32" style="position:absolute;left:592;top:1873;width:135;height:2;flip:y" o:connectortype="straight" strokecolor="#00b050" strokeweight="1.5pt"/>
          </v:group>
        </w:pict>
      </w:r>
      <w:r>
        <w:rPr>
          <w:b/>
          <w:noProof/>
          <w:sz w:val="4"/>
          <w:szCs w:val="28"/>
          <w:lang w:val="en-GB" w:eastAsia="en-GB"/>
        </w:rPr>
        <w:pict>
          <v:group id="_x0000_s7061" style="position:absolute;margin-left:404pt;margin-top:70.9pt;width:11.25pt;height:11.25pt;z-index:252832256" coordorigin="554,1388" coordsize="225,225">
            <v:oval id="_x0000_s7062" style="position:absolute;left:554;top:1388;width:225;height:225" fillcolor="white [3212]" strokecolor="#00b050" strokeweight="1.5pt"/>
            <v:shape id="_x0000_s7063" type="#_x0000_t32" style="position:absolute;left:590;top:1504;width:147;height:2;flip:y" o:connectortype="straight" strokecolor="#00b050" strokeweight="1.5pt"/>
            <v:shape id="_x0000_s7064" type="#_x0000_t32" style="position:absolute;left:664;top:1420;width:1;height:159;flip:x" o:connectortype="straight" strokecolor="#00b050" strokeweight="1.5pt"/>
          </v:group>
        </w:pict>
      </w:r>
      <w:r>
        <w:rPr>
          <w:b/>
          <w:noProof/>
          <w:sz w:val="4"/>
          <w:szCs w:val="28"/>
          <w:lang w:val="en-GB" w:eastAsia="en-GB"/>
        </w:rPr>
        <w:pict>
          <v:shape id="_x0000_s7060" style="position:absolute;margin-left:344.6pt;margin-top:68.2pt;width:16.75pt;height:13.95pt;z-index:252831232;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7059" type="#_x0000_t32" style="position:absolute;margin-left:426.65pt;margin-top:62.65pt;width:.05pt;height:16.5pt;rotation:-90;flip:y;z-index:252830208" o:connectortype="straight" strokecolor="#00b050" strokeweight="2.25pt">
            <v:stroke endarrow="block"/>
          </v:shape>
        </w:pict>
      </w:r>
      <w:r>
        <w:rPr>
          <w:b/>
          <w:noProof/>
          <w:sz w:val="4"/>
          <w:szCs w:val="28"/>
          <w:lang w:val="en-GB" w:eastAsia="en-GB"/>
        </w:rPr>
        <w:pict>
          <v:shape id="_x0000_s7058" type="#_x0000_t5" style="position:absolute;margin-left:491.15pt;margin-top:67.45pt;width:14.25pt;height:14.25pt;rotation:-180;z-index:252829184" adj="19933" filled="f" strokecolor="#00b050" strokeweight="1.5pt"/>
        </w:pict>
      </w:r>
      <w:r>
        <w:rPr>
          <w:b/>
          <w:noProof/>
          <w:sz w:val="4"/>
          <w:szCs w:val="28"/>
          <w:lang w:val="en-GB" w:eastAsia="en-GB"/>
        </w:rPr>
        <w:pict>
          <v:shape id="_x0000_s7057" type="#_x0000_t5" style="position:absolute;margin-left:496.75pt;margin-top:69.25pt;width:14.25pt;height:14.25pt;z-index:252828160" adj="19933" filled="f" strokecolor="#00b050" strokeweight="1.5pt"/>
        </w:pict>
      </w:r>
      <w:r>
        <w:rPr>
          <w:b/>
          <w:noProof/>
          <w:sz w:val="4"/>
          <w:szCs w:val="28"/>
          <w:lang w:val="en-GB" w:eastAsia="en-GB"/>
        </w:rPr>
        <w:pict>
          <v:oval id="_x0000_s7056" style="position:absolute;margin-left:458.95pt;margin-top:72.2pt;width:24.75pt;height:7.15pt;z-index:252827136" filled="f" strokecolor="#00b050" strokeweight="1.5pt"/>
        </w:pict>
      </w:r>
      <w:r>
        <w:rPr>
          <w:b/>
          <w:noProof/>
          <w:sz w:val="4"/>
          <w:szCs w:val="28"/>
          <w:lang w:val="en-GB" w:eastAsia="en-GB"/>
        </w:rPr>
        <w:pict>
          <v:shape id="_x0000_s7055" type="#_x0000_t32" style="position:absolute;margin-left:450pt;margin-top:67.45pt;width:.05pt;height:16.5pt;z-index:252826112" o:connectortype="straight" strokecolor="#00b050" strokeweight="2.25pt">
            <v:stroke endarrow="block"/>
          </v:shape>
        </w:pict>
      </w:r>
      <w:r>
        <w:rPr>
          <w:b/>
          <w:noProof/>
          <w:sz w:val="4"/>
          <w:szCs w:val="28"/>
          <w:lang w:val="en-GB" w:eastAsia="en-GB"/>
        </w:rPr>
        <w:pict>
          <v:shape id="_x0000_s7054" type="#_x0000_t32" style="position:absolute;margin-left:442.85pt;margin-top:67.45pt;width:.05pt;height:16.5pt;flip:y;z-index:252825088" o:connectortype="straight" strokecolor="#00b050" strokeweight="2.25pt">
            <v:stroke endarrow="block"/>
          </v:shape>
        </w:pict>
      </w:r>
      <w:r>
        <w:rPr>
          <w:b/>
          <w:noProof/>
          <w:sz w:val="4"/>
          <w:szCs w:val="28"/>
          <w:lang w:val="en-GB" w:eastAsia="en-GB"/>
        </w:rPr>
        <w:pict>
          <v:shape id="_x0000_s7053" type="#_x0000_t32" style="position:absolute;margin-left:363.25pt;margin-top:51.3pt;width:18pt;height:.05pt;flip:x;z-index:252824064" o:connectortype="straight" strokecolor="blue" strokeweight="2.25pt">
            <v:stroke startarrow="block" endarrow="block"/>
          </v:shape>
        </w:pict>
      </w:r>
      <w:r>
        <w:rPr>
          <w:b/>
          <w:noProof/>
          <w:sz w:val="4"/>
          <w:szCs w:val="28"/>
          <w:lang w:val="en-GB" w:eastAsia="en-GB"/>
        </w:rPr>
        <w:pict>
          <v:group id="_x0000_s7049" style="position:absolute;margin-left:288.35pt;margin-top:43.15pt;width:14.85pt;height:14.7pt;z-index:252823040" coordorigin="2230,12069" coordsize="297,294">
            <v:shape id="_x0000_s7050" type="#_x0000_t32" style="position:absolute;left:2370;top:12074;width:1;height:289;flip:y" o:connectortype="straight" strokecolor="blue" strokeweight="1.5pt">
              <v:stroke startarrow="block" endarrow="block"/>
            </v:shape>
            <v:shape id="_x0000_s7051" type="#_x0000_t32" style="position:absolute;left:2230;top:12069;width:286;height:0" o:connectortype="straight" strokecolor="blue" strokeweight="1.5pt"/>
            <v:shape id="_x0000_s7052" type="#_x0000_t32" style="position:absolute;left:2241;top:12363;width:286;height:0" o:connectortype="straight" strokecolor="blue" strokeweight="1.5pt"/>
          </v:group>
        </w:pict>
      </w:r>
      <w:r>
        <w:rPr>
          <w:b/>
          <w:noProof/>
          <w:sz w:val="4"/>
          <w:szCs w:val="28"/>
          <w:lang w:val="en-GB" w:eastAsia="en-GB"/>
        </w:rPr>
        <w:pict>
          <v:group id="_x0000_s7044" style="position:absolute;margin-left:306.75pt;margin-top:38.55pt;width:14.3pt;height:22.6pt;z-index:252822016" coordorigin="1860,11974" coordsize="286,452">
            <v:shape id="_x0000_s7045" type="#_x0000_t32" style="position:absolute;left:1860;top:12140;width:286;height:0" o:connectortype="straight" strokecolor="blue" strokeweight="1.5pt"/>
            <v:shape id="_x0000_s7046" type="#_x0000_t32" style="position:absolute;left:1860;top:12260;width:286;height:0" o:connectortype="straight" strokecolor="blue" strokeweight="1.5pt"/>
            <v:shape id="_x0000_s7047" type="#_x0000_t32" style="position:absolute;left:2003;top:11974;width:0;height:166" o:connectortype="straight" strokecolor="blue" strokeweight="1.5pt">
              <v:stroke endarrow="block"/>
            </v:shape>
            <v:shape id="_x0000_s7048" type="#_x0000_t32" style="position:absolute;left:2003;top:12260;width:0;height:166;flip:y" o:connectortype="straight" strokecolor="blue" strokeweight="1.5pt">
              <v:stroke endarrow="block"/>
            </v:shape>
          </v:group>
        </w:pict>
      </w:r>
      <w:r>
        <w:rPr>
          <w:b/>
          <w:noProof/>
          <w:sz w:val="4"/>
          <w:szCs w:val="28"/>
          <w:lang w:val="en-GB" w:eastAsia="en-GB"/>
        </w:rPr>
        <w:pict>
          <v:group id="_x0000_s7041" style="position:absolute;margin-left:386.85pt;margin-top:45.85pt;width:11.25pt;height:11.25pt;z-index:252820992" coordorigin="547,1763" coordsize="225,225">
            <v:oval id="_x0000_s7042" style="position:absolute;left:547;top:1763;width:225;height:225" fillcolor="white [3212]" strokecolor="blue" strokeweight="1.5pt"/>
            <v:shape id="_x0000_s7043" type="#_x0000_t32" style="position:absolute;left:592;top:1873;width:135;height:2;flip:y" o:connectortype="straight" strokecolor="blue" strokeweight="1.5pt"/>
          </v:group>
        </w:pict>
      </w:r>
      <w:r>
        <w:rPr>
          <w:b/>
          <w:noProof/>
          <w:sz w:val="4"/>
          <w:szCs w:val="28"/>
          <w:lang w:val="en-GB" w:eastAsia="en-GB"/>
        </w:rPr>
        <w:pict>
          <v:group id="_x0000_s7037" style="position:absolute;margin-left:403.55pt;margin-top:45.85pt;width:11.25pt;height:11.25pt;z-index:252819968" coordorigin="554,1388" coordsize="225,225">
            <v:oval id="_x0000_s7038" style="position:absolute;left:554;top:1388;width:225;height:225" fillcolor="white [3212]" strokecolor="blue" strokeweight="1.5pt"/>
            <v:shape id="_x0000_s7039" type="#_x0000_t32" style="position:absolute;left:590;top:1504;width:147;height:2;flip:y" o:connectortype="straight" strokecolor="blue" strokeweight="1.5pt"/>
            <v:shape id="_x0000_s7040" type="#_x0000_t32" style="position:absolute;left:664;top:1420;width:1;height:159;flip:x" o:connectortype="straight" strokecolor="blue" strokeweight="1.5pt"/>
          </v:group>
        </w:pict>
      </w:r>
      <w:r>
        <w:rPr>
          <w:b/>
          <w:noProof/>
          <w:sz w:val="4"/>
          <w:szCs w:val="28"/>
          <w:lang w:val="en-GB" w:eastAsia="en-GB"/>
        </w:rPr>
        <w:pict>
          <v:shape id="_x0000_s7036" style="position:absolute;margin-left:344.15pt;margin-top:43.15pt;width:16.75pt;height:13.95pt;z-index:25281894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7035" type="#_x0000_t32" style="position:absolute;margin-left:426.2pt;margin-top:48.6pt;width:.05pt;height:16.5pt;rotation:90;z-index:252817920" o:connectortype="straight" strokecolor="blue" strokeweight="2.25pt">
            <v:stroke endarrow="block"/>
          </v:shape>
        </w:pict>
      </w:r>
      <w:r>
        <w:rPr>
          <w:b/>
          <w:noProof/>
          <w:sz w:val="4"/>
          <w:szCs w:val="28"/>
          <w:lang w:val="en-GB" w:eastAsia="en-GB"/>
        </w:rPr>
        <w:pict>
          <v:shape id="_x0000_s7034" type="#_x0000_t32" style="position:absolute;margin-left:426.2pt;margin-top:37.6pt;width:.05pt;height:16.5pt;rotation:-90;flip:y;z-index:252816896" o:connectortype="straight" strokecolor="blue" strokeweight="2.25pt">
            <v:stroke endarrow="block"/>
          </v:shape>
        </w:pict>
      </w:r>
      <w:r>
        <w:rPr>
          <w:b/>
          <w:noProof/>
          <w:sz w:val="4"/>
          <w:szCs w:val="28"/>
          <w:lang w:val="en-GB" w:eastAsia="en-GB"/>
        </w:rPr>
        <w:pict>
          <v:shape id="_x0000_s7033" type="#_x0000_t5" style="position:absolute;margin-left:490.7pt;margin-top:42.35pt;width:14.25pt;height:14.25pt;rotation:-180;z-index:252815872" adj="19933" filled="f" strokecolor="blue" strokeweight="1.5pt"/>
        </w:pict>
      </w:r>
      <w:r>
        <w:rPr>
          <w:b/>
          <w:noProof/>
          <w:sz w:val="4"/>
          <w:szCs w:val="28"/>
          <w:lang w:val="en-GB" w:eastAsia="en-GB"/>
        </w:rPr>
        <w:pict>
          <v:shape id="_x0000_s7032" type="#_x0000_t5" style="position:absolute;margin-left:496.3pt;margin-top:44.15pt;width:14.25pt;height:14.25pt;z-index:252814848" adj="19933" filled="f" strokecolor="blue" strokeweight="1.5pt"/>
        </w:pict>
      </w:r>
      <w:r>
        <w:rPr>
          <w:b/>
          <w:noProof/>
          <w:sz w:val="4"/>
          <w:szCs w:val="28"/>
          <w:lang w:val="en-GB" w:eastAsia="en-GB"/>
        </w:rPr>
        <w:pict>
          <v:oval id="_x0000_s7031" style="position:absolute;margin-left:458.5pt;margin-top:47.1pt;width:24.75pt;height:7.15pt;z-index:252813824" filled="f" strokecolor="blue" strokeweight="1.5pt"/>
        </w:pict>
      </w:r>
      <w:r>
        <w:rPr>
          <w:b/>
          <w:noProof/>
          <w:sz w:val="4"/>
          <w:szCs w:val="28"/>
          <w:lang w:val="en-GB" w:eastAsia="en-GB"/>
        </w:rPr>
        <w:pict>
          <v:shape id="_x0000_s7030" type="#_x0000_t32" style="position:absolute;margin-left:449.55pt;margin-top:42.35pt;width:.05pt;height:16.5pt;z-index:252812800" o:connectortype="straight" strokecolor="blue" strokeweight="2.25pt">
            <v:stroke endarrow="block"/>
          </v:shape>
        </w:pict>
      </w:r>
      <w:r>
        <w:rPr>
          <w:b/>
          <w:noProof/>
          <w:sz w:val="4"/>
          <w:szCs w:val="28"/>
          <w:lang w:val="en-GB" w:eastAsia="en-GB"/>
        </w:rPr>
        <w:pict>
          <v:shape id="_x0000_s7029" type="#_x0000_t32" style="position:absolute;margin-left:442.4pt;margin-top:42.35pt;width:.05pt;height:16.5pt;flip:y;z-index:252811776" o:connectortype="straight" strokecolor="blue" strokeweight="2.25pt">
            <v:stroke endarrow="block"/>
          </v:shape>
        </w:pict>
      </w:r>
      <w:r>
        <w:rPr>
          <w:b/>
          <w:noProof/>
          <w:sz w:val="4"/>
          <w:szCs w:val="28"/>
          <w:lang w:val="en-GB" w:eastAsia="en-GB"/>
        </w:rPr>
        <w:pict>
          <v:shape id="_x0000_s7028" type="#_x0000_t32" style="position:absolute;margin-left:363.15pt;margin-top:24.6pt;width:18pt;height:.05pt;flip:x;z-index:252810752" o:connectortype="straight" strokecolor="red" strokeweight="2.25pt">
            <v:stroke startarrow="block" endarrow="block"/>
          </v:shape>
        </w:pict>
      </w:r>
      <w:r>
        <w:rPr>
          <w:b/>
          <w:noProof/>
          <w:sz w:val="4"/>
          <w:szCs w:val="28"/>
          <w:lang w:val="en-GB" w:eastAsia="en-GB"/>
        </w:rPr>
        <w:pict>
          <v:group id="_x0000_s7024" style="position:absolute;margin-left:288.9pt;margin-top:17pt;width:14.85pt;height:14.7pt;z-index:252809728" coordorigin="2230,12069" coordsize="297,294">
            <v:shape id="_x0000_s7025" type="#_x0000_t32" style="position:absolute;left:2370;top:12074;width:1;height:289;flip:y" o:connectortype="straight" strokecolor="red" strokeweight="1.5pt">
              <v:stroke startarrow="block" endarrow="block"/>
            </v:shape>
            <v:shape id="_x0000_s7026" type="#_x0000_t32" style="position:absolute;left:2230;top:12069;width:286;height:0" o:connectortype="straight" strokecolor="red" strokeweight="1.5pt"/>
            <v:shape id="_x0000_s7027" type="#_x0000_t32" style="position:absolute;left:2241;top:12363;width:286;height:0" o:connectortype="straight" strokecolor="red" strokeweight="1.5pt"/>
          </v:group>
        </w:pict>
      </w:r>
      <w:r>
        <w:rPr>
          <w:b/>
          <w:noProof/>
          <w:sz w:val="4"/>
          <w:szCs w:val="28"/>
          <w:lang w:val="en-GB" w:eastAsia="en-GB"/>
        </w:rPr>
        <w:pict>
          <v:group id="_x0000_s7021" style="position:absolute;margin-left:386.75pt;margin-top:19.15pt;width:11.25pt;height:11.25pt;z-index:252808704" coordorigin="547,1763" coordsize="225,225">
            <v:oval id="_x0000_s7022" style="position:absolute;left:547;top:1763;width:225;height:225" fillcolor="white [3212]" strokecolor="red" strokeweight="1.5pt"/>
            <v:shape id="_x0000_s7023" type="#_x0000_t32" style="position:absolute;left:592;top:1873;width:135;height:2;flip:y" o:connectortype="straight" strokecolor="red" strokeweight="1.5pt"/>
          </v:group>
        </w:pict>
      </w:r>
      <w:r>
        <w:rPr>
          <w:b/>
          <w:noProof/>
          <w:sz w:val="4"/>
          <w:szCs w:val="28"/>
          <w:lang w:val="en-GB" w:eastAsia="en-GB"/>
        </w:rPr>
        <w:pict>
          <v:group id="_x0000_s7017" style="position:absolute;margin-left:403.45pt;margin-top:19.15pt;width:11.25pt;height:11.25pt;z-index:252807680" coordorigin="554,1388" coordsize="225,225">
            <v:oval id="_x0000_s7018" style="position:absolute;left:554;top:1388;width:225;height:225" fillcolor="white [3212]" strokecolor="red" strokeweight="1.5pt"/>
            <v:shape id="_x0000_s7019" type="#_x0000_t32" style="position:absolute;left:590;top:1504;width:147;height:2;flip:y" o:connectortype="straight" strokecolor="red" strokeweight="1.5pt"/>
            <v:shape id="_x0000_s7020" type="#_x0000_t32" style="position:absolute;left:664;top:1420;width:1;height:159;flip:x" o:connectortype="straight" strokecolor="red" strokeweight="1.5pt"/>
          </v:group>
        </w:pict>
      </w:r>
      <w:r>
        <w:rPr>
          <w:b/>
          <w:noProof/>
          <w:sz w:val="4"/>
          <w:szCs w:val="28"/>
          <w:lang w:val="en-GB" w:eastAsia="en-GB"/>
        </w:rPr>
        <w:pict>
          <v:shape id="_x0000_s7016" style="position:absolute;margin-left:344.05pt;margin-top:16.45pt;width:16.75pt;height:13.95pt;z-index:25280665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7015" type="#_x0000_t32" style="position:absolute;margin-left:426.1pt;margin-top:21.9pt;width:.05pt;height:16.5pt;rotation:90;z-index:252805632" o:connectortype="straight" strokecolor="red" strokeweight="2.25pt">
            <v:stroke endarrow="block"/>
          </v:shape>
        </w:pict>
      </w:r>
      <w:r>
        <w:rPr>
          <w:b/>
          <w:noProof/>
          <w:sz w:val="4"/>
          <w:szCs w:val="28"/>
          <w:lang w:val="en-GB" w:eastAsia="en-GB"/>
        </w:rPr>
        <w:pict>
          <v:shape id="_x0000_s7014" type="#_x0000_t32" style="position:absolute;margin-left:426.1pt;margin-top:10.9pt;width:.05pt;height:16.5pt;rotation:-90;flip:y;z-index:252804608" o:connectortype="straight" strokecolor="red" strokeweight="2.25pt">
            <v:stroke endarrow="block"/>
          </v:shape>
        </w:pict>
      </w:r>
      <w:r>
        <w:rPr>
          <w:b/>
          <w:noProof/>
          <w:sz w:val="4"/>
          <w:szCs w:val="28"/>
          <w:lang w:val="en-GB" w:eastAsia="en-GB"/>
        </w:rPr>
        <w:pict>
          <v:shape id="_x0000_s7013" type="#_x0000_t5" style="position:absolute;margin-left:490.6pt;margin-top:15.65pt;width:14.25pt;height:14.25pt;rotation:-180;z-index:252803584" adj="19933" filled="f" strokecolor="red" strokeweight="1.5pt"/>
        </w:pict>
      </w:r>
      <w:r>
        <w:rPr>
          <w:b/>
          <w:noProof/>
          <w:sz w:val="4"/>
          <w:szCs w:val="28"/>
          <w:lang w:val="en-GB" w:eastAsia="en-GB"/>
        </w:rPr>
        <w:pict>
          <v:shape id="_x0000_s7012" type="#_x0000_t5" style="position:absolute;margin-left:496.2pt;margin-top:17.45pt;width:14.25pt;height:14.25pt;z-index:252802560" adj="19933" filled="f" strokecolor="red" strokeweight="1.5pt"/>
        </w:pict>
      </w:r>
      <w:r>
        <w:rPr>
          <w:b/>
          <w:noProof/>
          <w:sz w:val="4"/>
          <w:szCs w:val="28"/>
          <w:lang w:val="en-GB" w:eastAsia="en-GB"/>
        </w:rPr>
        <w:pict>
          <v:oval id="_x0000_s7011" style="position:absolute;margin-left:458.4pt;margin-top:20.4pt;width:24.75pt;height:7.15pt;z-index:252801536" filled="f" strokecolor="red" strokeweight="1.5pt"/>
        </w:pict>
      </w:r>
      <w:r>
        <w:rPr>
          <w:b/>
          <w:noProof/>
          <w:sz w:val="4"/>
          <w:szCs w:val="28"/>
          <w:lang w:val="en-GB" w:eastAsia="en-GB"/>
        </w:rPr>
        <w:pict>
          <v:shape id="_x0000_s7010" type="#_x0000_t32" style="position:absolute;margin-left:449.45pt;margin-top:15.65pt;width:.05pt;height:16.5pt;z-index:252800512" o:connectortype="straight" strokecolor="red" strokeweight="2.25pt">
            <v:stroke endarrow="block"/>
          </v:shape>
        </w:pict>
      </w:r>
      <w:r>
        <w:rPr>
          <w:b/>
          <w:noProof/>
          <w:sz w:val="4"/>
          <w:szCs w:val="28"/>
          <w:lang w:val="en-GB" w:eastAsia="en-GB"/>
        </w:rPr>
        <w:pict>
          <v:shape id="_x0000_s7009" type="#_x0000_t32" style="position:absolute;margin-left:442.3pt;margin-top:15.65pt;width:.05pt;height:16.5pt;flip:y;z-index:252799488" o:connectortype="straight" strokecolor="red" strokeweight="2.25pt">
            <v:stroke endarrow="block"/>
          </v:shape>
        </w:pict>
      </w:r>
      <w:r>
        <w:rPr>
          <w:b/>
          <w:noProof/>
          <w:sz w:val="4"/>
          <w:szCs w:val="28"/>
          <w:lang w:val="en-GB" w:eastAsia="en-GB"/>
        </w:rPr>
        <w:pict>
          <v:shape id="_x0000_s7006" type="#_x0000_t32" style="position:absolute;margin-left:363.7pt;margin-top:76.9pt;width:18pt;height:.05pt;flip:x;z-index:252796416" o:connectortype="straight" strokecolor="#00b050" strokeweight="2.25pt">
            <v:stroke startarrow="block" endarrow="block"/>
          </v:shape>
        </w:pict>
      </w:r>
      <w:r>
        <w:rPr>
          <w:b/>
          <w:noProof/>
          <w:sz w:val="4"/>
          <w:szCs w:val="28"/>
          <w:lang w:val="en-GB" w:eastAsia="en-GB"/>
        </w:rPr>
        <w:pict>
          <v:group id="_x0000_s7002" style="position:absolute;margin-left:287.8pt;margin-top:68.8pt;width:14.85pt;height:14.7pt;z-index:252795392" coordorigin="2230,12069" coordsize="297,294">
            <v:shape id="_x0000_s7003" type="#_x0000_t32" style="position:absolute;left:2370;top:12074;width:1;height:289;flip:y" o:connectortype="straight" strokecolor="#00b050" strokeweight="1.5pt">
              <v:stroke startarrow="block" endarrow="block"/>
            </v:shape>
            <v:shape id="_x0000_s7004" type="#_x0000_t32" style="position:absolute;left:2230;top:12069;width:286;height:0" o:connectortype="straight" strokecolor="#00b050" strokeweight="1.5pt"/>
            <v:shape id="_x0000_s7005" type="#_x0000_t32" style="position:absolute;left:2241;top:12363;width:286;height:0" o:connectortype="straight" strokecolor="#00b050" strokeweight="1.5pt"/>
          </v:group>
        </w:pict>
      </w:r>
      <w:r>
        <w:rPr>
          <w:b/>
          <w:noProof/>
          <w:sz w:val="4"/>
          <w:szCs w:val="28"/>
          <w:lang w:val="en-GB" w:eastAsia="en-GB"/>
        </w:rPr>
        <w:pict>
          <v:group id="_x0000_s6997" style="position:absolute;margin-left:306.8pt;margin-top:65.35pt;width:14.3pt;height:22.6pt;z-index:252794368" coordorigin="1860,11974" coordsize="286,452">
            <v:shape id="_x0000_s6998" type="#_x0000_t32" style="position:absolute;left:1860;top:12140;width:286;height:0" o:connectortype="straight" strokecolor="#00b050" strokeweight="1.5pt"/>
            <v:shape id="_x0000_s6999" type="#_x0000_t32" style="position:absolute;left:1860;top:12260;width:286;height:0" o:connectortype="straight" strokecolor="#00b050" strokeweight="1.5pt"/>
            <v:shape id="_x0000_s7000" type="#_x0000_t32" style="position:absolute;left:2003;top:11974;width:0;height:166" o:connectortype="straight" strokecolor="#00b050" strokeweight="1.5pt">
              <v:stroke endarrow="block"/>
            </v:shape>
            <v:shape id="_x0000_s7001" type="#_x0000_t32" style="position:absolute;left:2003;top:12260;width:0;height:166;flip:y" o:connectortype="straight" strokecolor="#00b050" strokeweight="1.5pt">
              <v:stroke endarrow="block"/>
            </v:shape>
          </v:group>
        </w:pict>
      </w:r>
      <w:r>
        <w:rPr>
          <w:b/>
          <w:noProof/>
          <w:sz w:val="4"/>
          <w:szCs w:val="28"/>
          <w:lang w:val="en-GB" w:eastAsia="en-GB"/>
        </w:rPr>
        <w:pict>
          <v:group id="_x0000_s6994" style="position:absolute;margin-left:387.3pt;margin-top:71.45pt;width:11.25pt;height:11.25pt;z-index:252793344" coordorigin="547,1763" coordsize="225,225">
            <v:oval id="_x0000_s6995" style="position:absolute;left:547;top:1763;width:225;height:225" fillcolor="white [3212]" strokecolor="#00b050" strokeweight="1.5pt"/>
            <v:shape id="_x0000_s6996" type="#_x0000_t32" style="position:absolute;left:592;top:1873;width:135;height:2;flip:y" o:connectortype="straight" strokecolor="#00b050" strokeweight="1.5pt"/>
          </v:group>
        </w:pict>
      </w:r>
      <w:r>
        <w:rPr>
          <w:b/>
          <w:noProof/>
          <w:sz w:val="4"/>
          <w:szCs w:val="28"/>
          <w:lang w:val="en-GB" w:eastAsia="en-GB"/>
        </w:rPr>
        <w:pict>
          <v:group id="_x0000_s6990" style="position:absolute;margin-left:404pt;margin-top:71.45pt;width:11.25pt;height:11.25pt;z-index:252792320" coordorigin="554,1388" coordsize="225,225">
            <v:oval id="_x0000_s6991" style="position:absolute;left:554;top:1388;width:225;height:225" fillcolor="white [3212]" strokecolor="#00b050" strokeweight="1.5pt"/>
            <v:shape id="_x0000_s6992" type="#_x0000_t32" style="position:absolute;left:590;top:1504;width:147;height:2;flip:y" o:connectortype="straight" strokecolor="#00b050" strokeweight="1.5pt"/>
            <v:shape id="_x0000_s6993" type="#_x0000_t32" style="position:absolute;left:664;top:1420;width:1;height:159;flip:x" o:connectortype="straight" strokecolor="#00b050" strokeweight="1.5pt"/>
          </v:group>
        </w:pict>
      </w:r>
      <w:r>
        <w:rPr>
          <w:b/>
          <w:noProof/>
          <w:sz w:val="4"/>
          <w:szCs w:val="28"/>
          <w:lang w:val="en-GB" w:eastAsia="en-GB"/>
        </w:rPr>
        <w:pict>
          <v:shape id="_x0000_s6989" style="position:absolute;margin-left:344.6pt;margin-top:68.75pt;width:16.75pt;height:13.95pt;z-index:2527912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6988" type="#_x0000_t32" style="position:absolute;margin-left:426.65pt;margin-top:74.2pt;width:.05pt;height:16.5pt;rotation:90;z-index:252790272" o:connectortype="straight" strokecolor="#00b050" strokeweight="2.25pt">
            <v:stroke endarrow="block"/>
          </v:shape>
        </w:pict>
      </w:r>
      <w:r>
        <w:rPr>
          <w:b/>
          <w:noProof/>
          <w:sz w:val="4"/>
          <w:szCs w:val="28"/>
          <w:lang w:val="en-GB" w:eastAsia="en-GB"/>
        </w:rPr>
        <w:pict>
          <v:shape id="_x0000_s6987" type="#_x0000_t32" style="position:absolute;margin-left:426.65pt;margin-top:63.2pt;width:.05pt;height:16.5pt;rotation:-90;flip:y;z-index:252789248" o:connectortype="straight" strokecolor="#00b050" strokeweight="2.25pt">
            <v:stroke endarrow="block"/>
          </v:shape>
        </w:pict>
      </w:r>
      <w:r>
        <w:rPr>
          <w:b/>
          <w:noProof/>
          <w:sz w:val="4"/>
          <w:szCs w:val="28"/>
          <w:lang w:val="en-GB" w:eastAsia="en-GB"/>
        </w:rPr>
        <w:pict>
          <v:shape id="_x0000_s6986" type="#_x0000_t5" style="position:absolute;margin-left:491.15pt;margin-top:68pt;width:14.25pt;height:14.25pt;rotation:-180;z-index:252788224" adj="19933" filled="f" strokecolor="#00b050" strokeweight="1.5pt"/>
        </w:pict>
      </w:r>
      <w:r>
        <w:rPr>
          <w:b/>
          <w:noProof/>
          <w:sz w:val="4"/>
          <w:szCs w:val="28"/>
          <w:lang w:val="en-GB" w:eastAsia="en-GB"/>
        </w:rPr>
        <w:pict>
          <v:shape id="_x0000_s6985" type="#_x0000_t5" style="position:absolute;margin-left:496.75pt;margin-top:69.8pt;width:14.25pt;height:14.25pt;z-index:252787200" adj="19933" filled="f" strokecolor="#00b050" strokeweight="1.5pt"/>
        </w:pict>
      </w:r>
      <w:r>
        <w:rPr>
          <w:b/>
          <w:noProof/>
          <w:sz w:val="4"/>
          <w:szCs w:val="28"/>
          <w:lang w:val="en-GB" w:eastAsia="en-GB"/>
        </w:rPr>
        <w:pict>
          <v:oval id="_x0000_s6984" style="position:absolute;margin-left:458.95pt;margin-top:72.75pt;width:24.75pt;height:7.15pt;z-index:252786176" filled="f" strokecolor="#00b050" strokeweight="1.5pt"/>
        </w:pict>
      </w:r>
      <w:r>
        <w:rPr>
          <w:b/>
          <w:noProof/>
          <w:sz w:val="4"/>
          <w:szCs w:val="28"/>
          <w:lang w:val="en-GB" w:eastAsia="en-GB"/>
        </w:rPr>
        <w:pict>
          <v:shape id="_x0000_s6983" type="#_x0000_t32" style="position:absolute;margin-left:450pt;margin-top:68pt;width:.05pt;height:16.5pt;z-index:252785152" o:connectortype="straight" strokecolor="#00b050" strokeweight="2.25pt">
            <v:stroke endarrow="block"/>
          </v:shape>
        </w:pict>
      </w:r>
      <w:r>
        <w:rPr>
          <w:b/>
          <w:noProof/>
          <w:sz w:val="4"/>
          <w:szCs w:val="28"/>
          <w:lang w:val="en-GB" w:eastAsia="en-GB"/>
        </w:rPr>
        <w:pict>
          <v:shape id="_x0000_s6982" type="#_x0000_t32" style="position:absolute;margin-left:442.85pt;margin-top:68pt;width:.05pt;height:16.5pt;flip:y;z-index:252784128" o:connectortype="straight" strokecolor="#00b050" strokeweight="2.25pt">
            <v:stroke endarrow="block"/>
          </v:shape>
        </w:pict>
      </w:r>
      <w:r>
        <w:rPr>
          <w:b/>
          <w:noProof/>
          <w:sz w:val="4"/>
          <w:szCs w:val="28"/>
          <w:lang w:val="en-GB" w:eastAsia="en-GB"/>
        </w:rPr>
        <w:pict>
          <v:shape id="_x0000_s6981" type="#_x0000_t32" style="position:absolute;margin-left:363.25pt;margin-top:51.85pt;width:18pt;height:.05pt;flip:x;z-index:252783104" o:connectortype="straight" strokecolor="blue" strokeweight="2.25pt">
            <v:stroke startarrow="block" endarrow="block"/>
          </v:shape>
        </w:pict>
      </w:r>
      <w:r>
        <w:rPr>
          <w:b/>
          <w:noProof/>
          <w:sz w:val="4"/>
          <w:szCs w:val="28"/>
          <w:lang w:val="en-GB" w:eastAsia="en-GB"/>
        </w:rPr>
        <w:pict>
          <v:group id="_x0000_s6977" style="position:absolute;margin-left:288.35pt;margin-top:43.7pt;width:14.85pt;height:14.7pt;z-index:252782080" coordorigin="2230,12069" coordsize="297,294">
            <v:shape id="_x0000_s6978" type="#_x0000_t32" style="position:absolute;left:2370;top:12074;width:1;height:289;flip:y" o:connectortype="straight" strokecolor="blue" strokeweight="1.5pt">
              <v:stroke startarrow="block" endarrow="block"/>
            </v:shape>
            <v:shape id="_x0000_s6979" type="#_x0000_t32" style="position:absolute;left:2230;top:12069;width:286;height:0" o:connectortype="straight" strokecolor="blue" strokeweight="1.5pt"/>
            <v:shape id="_x0000_s6980" type="#_x0000_t32" style="position:absolute;left:2241;top:12363;width:286;height:0" o:connectortype="straight" strokecolor="blue" strokeweight="1.5pt"/>
          </v:group>
        </w:pict>
      </w:r>
      <w:r>
        <w:rPr>
          <w:b/>
          <w:noProof/>
          <w:sz w:val="4"/>
          <w:szCs w:val="28"/>
          <w:lang w:val="en-GB" w:eastAsia="en-GB"/>
        </w:rPr>
        <w:pict>
          <v:group id="_x0000_s6972" style="position:absolute;margin-left:306.75pt;margin-top:39.1pt;width:14.3pt;height:22.6pt;z-index:252781056" coordorigin="1860,11974" coordsize="286,452">
            <v:shape id="_x0000_s6973" type="#_x0000_t32" style="position:absolute;left:1860;top:12140;width:286;height:0" o:connectortype="straight" strokecolor="blue" strokeweight="1.5pt"/>
            <v:shape id="_x0000_s6974" type="#_x0000_t32" style="position:absolute;left:1860;top:12260;width:286;height:0" o:connectortype="straight" strokecolor="blue" strokeweight="1.5pt"/>
            <v:shape id="_x0000_s6975" type="#_x0000_t32" style="position:absolute;left:2003;top:11974;width:0;height:166" o:connectortype="straight" strokecolor="blue" strokeweight="1.5pt">
              <v:stroke endarrow="block"/>
            </v:shape>
            <v:shape id="_x0000_s6976" type="#_x0000_t32" style="position:absolute;left:2003;top:12260;width:0;height:166;flip:y" o:connectortype="straight" strokecolor="blue" strokeweight="1.5pt">
              <v:stroke endarrow="block"/>
            </v:shape>
          </v:group>
        </w:pict>
      </w:r>
      <w:r>
        <w:rPr>
          <w:b/>
          <w:noProof/>
          <w:sz w:val="4"/>
          <w:szCs w:val="28"/>
          <w:lang w:val="en-GB" w:eastAsia="en-GB"/>
        </w:rPr>
        <w:pict>
          <v:group id="_x0000_s6969" style="position:absolute;margin-left:386.85pt;margin-top:46.4pt;width:11.25pt;height:11.25pt;z-index:252780032" coordorigin="547,1763" coordsize="225,225">
            <v:oval id="_x0000_s6970" style="position:absolute;left:547;top:1763;width:225;height:225" fillcolor="white [3212]" strokecolor="blue" strokeweight="1.5pt"/>
            <v:shape id="_x0000_s6971" type="#_x0000_t32" style="position:absolute;left:592;top:1873;width:135;height:2;flip:y" o:connectortype="straight" strokecolor="blue" strokeweight="1.5pt"/>
          </v:group>
        </w:pict>
      </w:r>
      <w:r>
        <w:rPr>
          <w:b/>
          <w:noProof/>
          <w:sz w:val="4"/>
          <w:szCs w:val="28"/>
          <w:lang w:val="en-GB" w:eastAsia="en-GB"/>
        </w:rPr>
        <w:pict>
          <v:group id="_x0000_s6965" style="position:absolute;margin-left:403.55pt;margin-top:46.4pt;width:11.25pt;height:11.25pt;z-index:252779008" coordorigin="554,1388" coordsize="225,225">
            <v:oval id="_x0000_s6966" style="position:absolute;left:554;top:1388;width:225;height:225" fillcolor="white [3212]" strokecolor="blue" strokeweight="1.5pt"/>
            <v:shape id="_x0000_s6967" type="#_x0000_t32" style="position:absolute;left:590;top:1504;width:147;height:2;flip:y" o:connectortype="straight" strokecolor="blue" strokeweight="1.5pt"/>
            <v:shape id="_x0000_s6968" type="#_x0000_t32" style="position:absolute;left:664;top:1420;width:1;height:159;flip:x" o:connectortype="straight" strokecolor="blue" strokeweight="1.5pt"/>
          </v:group>
        </w:pict>
      </w:r>
      <w:r>
        <w:rPr>
          <w:b/>
          <w:noProof/>
          <w:sz w:val="4"/>
          <w:szCs w:val="28"/>
          <w:lang w:val="en-GB" w:eastAsia="en-GB"/>
        </w:rPr>
        <w:pict>
          <v:shape id="_x0000_s6964" style="position:absolute;margin-left:344.15pt;margin-top:43.7pt;width:16.75pt;height:13.95pt;z-index:25277798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6963" type="#_x0000_t32" style="position:absolute;margin-left:426.2pt;margin-top:49.15pt;width:.05pt;height:16.5pt;rotation:90;z-index:252776960" o:connectortype="straight" strokecolor="blue" strokeweight="2.25pt">
            <v:stroke endarrow="block"/>
          </v:shape>
        </w:pict>
      </w:r>
      <w:r>
        <w:rPr>
          <w:b/>
          <w:noProof/>
          <w:sz w:val="4"/>
          <w:szCs w:val="28"/>
          <w:lang w:val="en-GB" w:eastAsia="en-GB"/>
        </w:rPr>
        <w:pict>
          <v:shape id="_x0000_s6962" type="#_x0000_t32" style="position:absolute;margin-left:426.2pt;margin-top:38.15pt;width:.05pt;height:16.5pt;rotation:-90;flip:y;z-index:252775936" o:connectortype="straight" strokecolor="blue" strokeweight="2.25pt">
            <v:stroke endarrow="block"/>
          </v:shape>
        </w:pict>
      </w:r>
      <w:r>
        <w:rPr>
          <w:b/>
          <w:noProof/>
          <w:sz w:val="4"/>
          <w:szCs w:val="28"/>
          <w:lang w:val="en-GB" w:eastAsia="en-GB"/>
        </w:rPr>
        <w:pict>
          <v:shape id="_x0000_s6961" type="#_x0000_t5" style="position:absolute;margin-left:490.7pt;margin-top:42.9pt;width:14.25pt;height:14.25pt;rotation:-180;z-index:252774912" adj="19933" filled="f" strokecolor="blue" strokeweight="1.5pt"/>
        </w:pict>
      </w:r>
      <w:r>
        <w:rPr>
          <w:b/>
          <w:noProof/>
          <w:sz w:val="4"/>
          <w:szCs w:val="28"/>
          <w:lang w:val="en-GB" w:eastAsia="en-GB"/>
        </w:rPr>
        <w:pict>
          <v:shape id="_x0000_s6960" type="#_x0000_t5" style="position:absolute;margin-left:496.3pt;margin-top:44.7pt;width:14.25pt;height:14.25pt;z-index:252773888" adj="19933" filled="f" strokecolor="blue" strokeweight="1.5pt"/>
        </w:pict>
      </w:r>
      <w:r>
        <w:rPr>
          <w:b/>
          <w:noProof/>
          <w:sz w:val="4"/>
          <w:szCs w:val="28"/>
          <w:lang w:val="en-GB" w:eastAsia="en-GB"/>
        </w:rPr>
        <w:pict>
          <v:oval id="_x0000_s6959" style="position:absolute;margin-left:458.5pt;margin-top:47.65pt;width:24.75pt;height:7.15pt;z-index:252772864" filled="f" strokecolor="blue" strokeweight="1.5pt"/>
        </w:pict>
      </w:r>
      <w:r>
        <w:rPr>
          <w:b/>
          <w:noProof/>
          <w:sz w:val="4"/>
          <w:szCs w:val="28"/>
          <w:lang w:val="en-GB" w:eastAsia="en-GB"/>
        </w:rPr>
        <w:pict>
          <v:shape id="_x0000_s6958" type="#_x0000_t32" style="position:absolute;margin-left:449.55pt;margin-top:42.9pt;width:.05pt;height:16.5pt;z-index:252771840" o:connectortype="straight" strokecolor="blue" strokeweight="2.25pt">
            <v:stroke endarrow="block"/>
          </v:shape>
        </w:pict>
      </w:r>
      <w:r>
        <w:rPr>
          <w:b/>
          <w:noProof/>
          <w:sz w:val="4"/>
          <w:szCs w:val="28"/>
          <w:lang w:val="en-GB" w:eastAsia="en-GB"/>
        </w:rPr>
        <w:pict>
          <v:shape id="_x0000_s6957" type="#_x0000_t32" style="position:absolute;margin-left:442.4pt;margin-top:42.9pt;width:.05pt;height:16.5pt;flip:y;z-index:252770816" o:connectortype="straight" strokecolor="blue" strokeweight="2.25pt">
            <v:stroke endarrow="block"/>
          </v:shape>
        </w:pict>
      </w:r>
      <w:r>
        <w:rPr>
          <w:b/>
          <w:noProof/>
          <w:sz w:val="4"/>
          <w:szCs w:val="28"/>
          <w:lang w:val="en-GB" w:eastAsia="en-GB"/>
        </w:rPr>
        <w:pict>
          <v:shape id="_x0000_s6956" type="#_x0000_t32" style="position:absolute;margin-left:363.15pt;margin-top:25.15pt;width:18pt;height:.05pt;flip:x;z-index:252769792" o:connectortype="straight" strokecolor="red" strokeweight="2.25pt">
            <v:stroke startarrow="block" endarrow="block"/>
          </v:shape>
        </w:pict>
      </w:r>
      <w:r>
        <w:rPr>
          <w:b/>
          <w:noProof/>
          <w:sz w:val="4"/>
          <w:szCs w:val="28"/>
          <w:lang w:val="en-GB" w:eastAsia="en-GB"/>
        </w:rPr>
        <w:pict>
          <v:group id="_x0000_s6952" style="position:absolute;margin-left:288.9pt;margin-top:17.55pt;width:14.85pt;height:14.7pt;z-index:252768768" coordorigin="2230,12069" coordsize="297,294">
            <v:shape id="_x0000_s6953" type="#_x0000_t32" style="position:absolute;left:2370;top:12074;width:1;height:289;flip:y" o:connectortype="straight" strokecolor="red" strokeweight="1.5pt">
              <v:stroke startarrow="block" endarrow="block"/>
            </v:shape>
            <v:shape id="_x0000_s6954" type="#_x0000_t32" style="position:absolute;left:2230;top:12069;width:286;height:0" o:connectortype="straight" strokecolor="red" strokeweight="1.5pt"/>
            <v:shape id="_x0000_s6955" type="#_x0000_t32" style="position:absolute;left:2241;top:12363;width:286;height:0" o:connectortype="straight" strokecolor="red" strokeweight="1.5pt"/>
          </v:group>
        </w:pict>
      </w:r>
      <w:r>
        <w:rPr>
          <w:b/>
          <w:noProof/>
          <w:sz w:val="4"/>
          <w:szCs w:val="28"/>
          <w:lang w:val="en-GB" w:eastAsia="en-GB"/>
        </w:rPr>
        <w:pict>
          <v:group id="_x0000_s6949" style="position:absolute;margin-left:386.75pt;margin-top:19.7pt;width:11.25pt;height:11.25pt;z-index:252767744" coordorigin="547,1763" coordsize="225,225">
            <v:oval id="_x0000_s6950" style="position:absolute;left:547;top:1763;width:225;height:225" fillcolor="white [3212]" strokecolor="red" strokeweight="1.5pt"/>
            <v:shape id="_x0000_s6951" type="#_x0000_t32" style="position:absolute;left:592;top:1873;width:135;height:2;flip:y" o:connectortype="straight" strokecolor="red" strokeweight="1.5pt"/>
          </v:group>
        </w:pict>
      </w:r>
      <w:r>
        <w:rPr>
          <w:b/>
          <w:noProof/>
          <w:sz w:val="4"/>
          <w:szCs w:val="28"/>
          <w:lang w:val="en-GB" w:eastAsia="en-GB"/>
        </w:rPr>
        <w:pict>
          <v:group id="_x0000_s6945" style="position:absolute;margin-left:403.45pt;margin-top:19.7pt;width:11.25pt;height:11.25pt;z-index:252766720" coordorigin="554,1388" coordsize="225,225">
            <v:oval id="_x0000_s6946" style="position:absolute;left:554;top:1388;width:225;height:225" fillcolor="white [3212]" strokecolor="red" strokeweight="1.5pt"/>
            <v:shape id="_x0000_s6947" type="#_x0000_t32" style="position:absolute;left:590;top:1504;width:147;height:2;flip:y" o:connectortype="straight" strokecolor="red" strokeweight="1.5pt"/>
            <v:shape id="_x0000_s6948" type="#_x0000_t32" style="position:absolute;left:664;top:1420;width:1;height:159;flip:x" o:connectortype="straight" strokecolor="red" strokeweight="1.5pt"/>
          </v:group>
        </w:pict>
      </w:r>
      <w:r>
        <w:rPr>
          <w:b/>
          <w:noProof/>
          <w:sz w:val="4"/>
          <w:szCs w:val="28"/>
          <w:lang w:val="en-GB" w:eastAsia="en-GB"/>
        </w:rPr>
        <w:pict>
          <v:shape id="_x0000_s6944" style="position:absolute;margin-left:344.05pt;margin-top:17pt;width:16.75pt;height:13.95pt;z-index:25276569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6943" type="#_x0000_t32" style="position:absolute;margin-left:426.1pt;margin-top:22.45pt;width:.05pt;height:16.5pt;rotation:90;z-index:252764672" o:connectortype="straight" strokecolor="red" strokeweight="2.25pt">
            <v:stroke endarrow="block"/>
          </v:shape>
        </w:pict>
      </w:r>
      <w:r>
        <w:rPr>
          <w:b/>
          <w:noProof/>
          <w:sz w:val="4"/>
          <w:szCs w:val="28"/>
          <w:lang w:val="en-GB" w:eastAsia="en-GB"/>
        </w:rPr>
        <w:pict>
          <v:shape id="_x0000_s6942" type="#_x0000_t32" style="position:absolute;margin-left:426.1pt;margin-top:11.45pt;width:.05pt;height:16.5pt;rotation:-90;flip:y;z-index:252763648" o:connectortype="straight" strokecolor="red" strokeweight="2.25pt">
            <v:stroke endarrow="block"/>
          </v:shape>
        </w:pict>
      </w:r>
      <w:r>
        <w:rPr>
          <w:b/>
          <w:noProof/>
          <w:sz w:val="4"/>
          <w:szCs w:val="28"/>
          <w:lang w:val="en-GB" w:eastAsia="en-GB"/>
        </w:rPr>
        <w:pict>
          <v:shape id="_x0000_s6941" type="#_x0000_t5" style="position:absolute;margin-left:490.6pt;margin-top:16.2pt;width:14.25pt;height:14.25pt;rotation:-180;z-index:252762624" adj="19933" filled="f" strokecolor="red" strokeweight="1.5pt"/>
        </w:pict>
      </w:r>
      <w:r>
        <w:rPr>
          <w:b/>
          <w:noProof/>
          <w:sz w:val="4"/>
          <w:szCs w:val="28"/>
          <w:lang w:val="en-GB" w:eastAsia="en-GB"/>
        </w:rPr>
        <w:pict>
          <v:shape id="_x0000_s6940" type="#_x0000_t5" style="position:absolute;margin-left:496.2pt;margin-top:18pt;width:14.25pt;height:14.25pt;z-index:252761600" adj="19933" filled="f" strokecolor="red" strokeweight="1.5pt"/>
        </w:pict>
      </w:r>
      <w:r>
        <w:rPr>
          <w:b/>
          <w:noProof/>
          <w:sz w:val="4"/>
          <w:szCs w:val="28"/>
          <w:lang w:val="en-GB" w:eastAsia="en-GB"/>
        </w:rPr>
        <w:pict>
          <v:oval id="_x0000_s6939" style="position:absolute;margin-left:458.4pt;margin-top:20.95pt;width:24.75pt;height:7.15pt;z-index:252760576" filled="f" strokecolor="red" strokeweight="1.5pt"/>
        </w:pict>
      </w:r>
      <w:r>
        <w:rPr>
          <w:b/>
          <w:noProof/>
          <w:sz w:val="4"/>
          <w:szCs w:val="28"/>
          <w:lang w:val="en-GB" w:eastAsia="en-GB"/>
        </w:rPr>
        <w:pict>
          <v:shape id="_x0000_s6938" type="#_x0000_t32" style="position:absolute;margin-left:449.45pt;margin-top:16.2pt;width:.05pt;height:16.5pt;z-index:252759552" o:connectortype="straight" strokecolor="red" strokeweight="2.25pt">
            <v:stroke endarrow="block"/>
          </v:shape>
        </w:pict>
      </w:r>
      <w:r>
        <w:rPr>
          <w:b/>
          <w:noProof/>
          <w:sz w:val="4"/>
          <w:szCs w:val="28"/>
          <w:lang w:val="en-GB" w:eastAsia="en-GB"/>
        </w:rPr>
        <w:pict>
          <v:shape id="_x0000_s6937" type="#_x0000_t32" style="position:absolute;margin-left:442.3pt;margin-top:16.2pt;width:.05pt;height:16.5pt;flip:y;z-index:252758528" o:connectortype="straight" strokecolor="red" strokeweight="2.25pt">
            <v:stroke endarrow="block"/>
          </v:shape>
        </w:pict>
      </w:r>
      <w:r>
        <w:rPr>
          <w:b/>
          <w:noProof/>
          <w:sz w:val="4"/>
          <w:szCs w:val="28"/>
          <w:lang w:val="en-GB" w:eastAsia="en-GB"/>
        </w:rPr>
        <w:pict>
          <v:shape id="_x0000_s6934" type="#_x0000_t32" style="position:absolute;margin-left:364.15pt;margin-top:76.8pt;width:18pt;height:.05pt;flip:x;z-index:252755456" o:connectortype="straight" strokecolor="#00b050" strokeweight="2.25pt">
            <v:stroke startarrow="block" endarrow="block"/>
          </v:shape>
        </w:pict>
      </w:r>
      <w:r>
        <w:rPr>
          <w:b/>
          <w:noProof/>
          <w:sz w:val="4"/>
          <w:szCs w:val="28"/>
          <w:lang w:val="en-GB" w:eastAsia="en-GB"/>
        </w:rPr>
        <w:pict>
          <v:group id="_x0000_s6930" style="position:absolute;margin-left:288.25pt;margin-top:68.7pt;width:14.85pt;height:14.7pt;z-index:252754432" coordorigin="2230,12069" coordsize="297,294">
            <v:shape id="_x0000_s6931" type="#_x0000_t32" style="position:absolute;left:2370;top:12074;width:1;height:289;flip:y" o:connectortype="straight" strokecolor="#00b050" strokeweight="1.5pt">
              <v:stroke startarrow="block" endarrow="block"/>
            </v:shape>
            <v:shape id="_x0000_s6932" type="#_x0000_t32" style="position:absolute;left:2230;top:12069;width:286;height:0" o:connectortype="straight" strokecolor="#00b050" strokeweight="1.5pt"/>
            <v:shape id="_x0000_s6933" type="#_x0000_t32" style="position:absolute;left:2241;top:12363;width:286;height:0" o:connectortype="straight" strokecolor="#00b050" strokeweight="1.5pt"/>
          </v:group>
        </w:pict>
      </w:r>
      <w:r>
        <w:rPr>
          <w:b/>
          <w:noProof/>
          <w:sz w:val="4"/>
          <w:szCs w:val="28"/>
          <w:lang w:val="en-GB" w:eastAsia="en-GB"/>
        </w:rPr>
        <w:pict>
          <v:group id="_x0000_s6925" style="position:absolute;margin-left:307.25pt;margin-top:65.25pt;width:14.3pt;height:22.6pt;z-index:252753408" coordorigin="1860,11974" coordsize="286,452">
            <v:shape id="_x0000_s6926" type="#_x0000_t32" style="position:absolute;left:1860;top:12140;width:286;height:0" o:connectortype="straight" strokecolor="#00b050" strokeweight="1.5pt"/>
            <v:shape id="_x0000_s6927" type="#_x0000_t32" style="position:absolute;left:1860;top:12260;width:286;height:0" o:connectortype="straight" strokecolor="#00b050" strokeweight="1.5pt"/>
            <v:shape id="_x0000_s6928" type="#_x0000_t32" style="position:absolute;left:2003;top:11974;width:0;height:166" o:connectortype="straight" strokecolor="#00b050" strokeweight="1.5pt">
              <v:stroke endarrow="block"/>
            </v:shape>
            <v:shape id="_x0000_s6929" type="#_x0000_t32" style="position:absolute;left:2003;top:12260;width:0;height:166;flip:y" o:connectortype="straight" strokecolor="#00b050" strokeweight="1.5pt">
              <v:stroke endarrow="block"/>
            </v:shape>
          </v:group>
        </w:pict>
      </w:r>
      <w:r>
        <w:rPr>
          <w:b/>
          <w:noProof/>
          <w:sz w:val="4"/>
          <w:szCs w:val="28"/>
          <w:lang w:val="en-GB" w:eastAsia="en-GB"/>
        </w:rPr>
        <w:pict>
          <v:group id="_x0000_s6922" style="position:absolute;margin-left:387.75pt;margin-top:71.35pt;width:11.25pt;height:11.25pt;z-index:252752384" coordorigin="547,1763" coordsize="225,225">
            <v:oval id="_x0000_s6923" style="position:absolute;left:547;top:1763;width:225;height:225" fillcolor="white [3212]" strokecolor="#00b050" strokeweight="1.5pt"/>
            <v:shape id="_x0000_s6924" type="#_x0000_t32" style="position:absolute;left:592;top:1873;width:135;height:2;flip:y" o:connectortype="straight" strokecolor="#00b050" strokeweight="1.5pt"/>
          </v:group>
        </w:pict>
      </w:r>
      <w:r>
        <w:rPr>
          <w:b/>
          <w:noProof/>
          <w:sz w:val="4"/>
          <w:szCs w:val="28"/>
          <w:lang w:val="en-GB" w:eastAsia="en-GB"/>
        </w:rPr>
        <w:pict>
          <v:group id="_x0000_s6918" style="position:absolute;margin-left:404.45pt;margin-top:71.35pt;width:11.25pt;height:11.25pt;z-index:252751360" coordorigin="554,1388" coordsize="225,225">
            <v:oval id="_x0000_s6919" style="position:absolute;left:554;top:1388;width:225;height:225" fillcolor="white [3212]" strokecolor="#00b050" strokeweight="1.5pt"/>
            <v:shape id="_x0000_s6920" type="#_x0000_t32" style="position:absolute;left:590;top:1504;width:147;height:2;flip:y" o:connectortype="straight" strokecolor="#00b050" strokeweight="1.5pt"/>
            <v:shape id="_x0000_s6921" type="#_x0000_t32" style="position:absolute;left:664;top:1420;width:1;height:159;flip:x" o:connectortype="straight" strokecolor="#00b050" strokeweight="1.5pt"/>
          </v:group>
        </w:pict>
      </w:r>
      <w:r>
        <w:rPr>
          <w:b/>
          <w:noProof/>
          <w:sz w:val="4"/>
          <w:szCs w:val="28"/>
          <w:lang w:val="en-GB" w:eastAsia="en-GB"/>
        </w:rPr>
        <w:pict>
          <v:shape id="_x0000_s6917" style="position:absolute;margin-left:345.05pt;margin-top:68.65pt;width:16.75pt;height:13.95pt;z-index:25275033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6916" type="#_x0000_t32" style="position:absolute;margin-left:427.1pt;margin-top:74.1pt;width:.05pt;height:16.5pt;rotation:90;z-index:252749312" o:connectortype="straight" strokecolor="#00b050" strokeweight="2.25pt">
            <v:stroke endarrow="block"/>
          </v:shape>
        </w:pict>
      </w:r>
      <w:r>
        <w:rPr>
          <w:b/>
          <w:noProof/>
          <w:sz w:val="4"/>
          <w:szCs w:val="28"/>
          <w:lang w:val="en-GB" w:eastAsia="en-GB"/>
        </w:rPr>
        <w:pict>
          <v:shape id="_x0000_s6915" type="#_x0000_t32" style="position:absolute;margin-left:427.1pt;margin-top:63.1pt;width:.05pt;height:16.5pt;rotation:-90;flip:y;z-index:252748288" o:connectortype="straight" strokecolor="#00b050" strokeweight="2.25pt">
            <v:stroke endarrow="block"/>
          </v:shape>
        </w:pict>
      </w:r>
      <w:r>
        <w:rPr>
          <w:b/>
          <w:noProof/>
          <w:sz w:val="4"/>
          <w:szCs w:val="28"/>
          <w:lang w:val="en-GB" w:eastAsia="en-GB"/>
        </w:rPr>
        <w:pict>
          <v:shape id="_x0000_s6914" type="#_x0000_t5" style="position:absolute;margin-left:491.6pt;margin-top:67.9pt;width:14.25pt;height:14.25pt;rotation:-180;z-index:252747264" adj="19933" filled="f" strokecolor="#00b050" strokeweight="1.5pt"/>
        </w:pict>
      </w:r>
      <w:r>
        <w:rPr>
          <w:b/>
          <w:noProof/>
          <w:sz w:val="4"/>
          <w:szCs w:val="28"/>
          <w:lang w:val="en-GB" w:eastAsia="en-GB"/>
        </w:rPr>
        <w:pict>
          <v:shape id="_x0000_s6913" type="#_x0000_t5" style="position:absolute;margin-left:497.2pt;margin-top:69.7pt;width:14.25pt;height:14.25pt;z-index:252746240" adj="19933" filled="f" strokecolor="#00b050" strokeweight="1.5pt"/>
        </w:pict>
      </w:r>
      <w:r>
        <w:rPr>
          <w:b/>
          <w:noProof/>
          <w:sz w:val="4"/>
          <w:szCs w:val="28"/>
          <w:lang w:val="en-GB" w:eastAsia="en-GB"/>
        </w:rPr>
        <w:pict>
          <v:oval id="_x0000_s6912" style="position:absolute;margin-left:459.4pt;margin-top:72.65pt;width:24.75pt;height:7.15pt;z-index:252745216" filled="f" strokecolor="#00b050" strokeweight="1.5pt"/>
        </w:pict>
      </w:r>
      <w:r>
        <w:rPr>
          <w:b/>
          <w:noProof/>
          <w:sz w:val="4"/>
          <w:szCs w:val="28"/>
          <w:lang w:val="en-GB" w:eastAsia="en-GB"/>
        </w:rPr>
        <w:pict>
          <v:shape id="_x0000_s6911" type="#_x0000_t32" style="position:absolute;margin-left:450.45pt;margin-top:67.9pt;width:.05pt;height:16.5pt;z-index:252744192" o:connectortype="straight" strokecolor="#00b050" strokeweight="2.25pt">
            <v:stroke endarrow="block"/>
          </v:shape>
        </w:pict>
      </w:r>
      <w:r>
        <w:rPr>
          <w:b/>
          <w:noProof/>
          <w:sz w:val="4"/>
          <w:szCs w:val="28"/>
          <w:lang w:val="en-GB" w:eastAsia="en-GB"/>
        </w:rPr>
        <w:pict>
          <v:shape id="_x0000_s6910" type="#_x0000_t32" style="position:absolute;margin-left:443.3pt;margin-top:67.9pt;width:.05pt;height:16.5pt;flip:y;z-index:252743168" o:connectortype="straight" strokecolor="#00b050" strokeweight="2.25pt">
            <v:stroke endarrow="block"/>
          </v:shape>
        </w:pict>
      </w:r>
      <w:r>
        <w:rPr>
          <w:b/>
          <w:noProof/>
          <w:sz w:val="4"/>
          <w:szCs w:val="28"/>
          <w:lang w:val="en-GB" w:eastAsia="en-GB"/>
        </w:rPr>
        <w:pict>
          <v:shape id="_x0000_s6909" type="#_x0000_t32" style="position:absolute;margin-left:363.7pt;margin-top:51.75pt;width:18pt;height:.05pt;flip:x;z-index:252742144" o:connectortype="straight" strokecolor="blue" strokeweight="2.25pt">
            <v:stroke startarrow="block" endarrow="block"/>
          </v:shape>
        </w:pict>
      </w:r>
      <w:r>
        <w:rPr>
          <w:b/>
          <w:noProof/>
          <w:sz w:val="4"/>
          <w:szCs w:val="28"/>
          <w:lang w:val="en-GB" w:eastAsia="en-GB"/>
        </w:rPr>
        <w:pict>
          <v:group id="_x0000_s6905" style="position:absolute;margin-left:288.8pt;margin-top:43.6pt;width:14.85pt;height:14.7pt;z-index:252741120" coordorigin="2230,12069" coordsize="297,294">
            <v:shape id="_x0000_s6906" type="#_x0000_t32" style="position:absolute;left:2370;top:12074;width:1;height:289;flip:y" o:connectortype="straight" strokecolor="blue" strokeweight="1.5pt">
              <v:stroke startarrow="block" endarrow="block"/>
            </v:shape>
            <v:shape id="_x0000_s6907" type="#_x0000_t32" style="position:absolute;left:2230;top:12069;width:286;height:0" o:connectortype="straight" strokecolor="blue" strokeweight="1.5pt"/>
            <v:shape id="_x0000_s6908" type="#_x0000_t32" style="position:absolute;left:2241;top:12363;width:286;height:0" o:connectortype="straight" strokecolor="blue" strokeweight="1.5pt"/>
          </v:group>
        </w:pict>
      </w:r>
      <w:r>
        <w:rPr>
          <w:b/>
          <w:noProof/>
          <w:sz w:val="4"/>
          <w:szCs w:val="28"/>
          <w:lang w:val="en-GB" w:eastAsia="en-GB"/>
        </w:rPr>
        <w:pict>
          <v:group id="_x0000_s6900" style="position:absolute;margin-left:307.2pt;margin-top:39pt;width:14.3pt;height:22.6pt;z-index:252740096" coordorigin="1860,11974" coordsize="286,452">
            <v:shape id="_x0000_s6901" type="#_x0000_t32" style="position:absolute;left:1860;top:12140;width:286;height:0" o:connectortype="straight" strokecolor="blue" strokeweight="1.5pt"/>
            <v:shape id="_x0000_s6902" type="#_x0000_t32" style="position:absolute;left:1860;top:12260;width:286;height:0" o:connectortype="straight" strokecolor="blue" strokeweight="1.5pt"/>
            <v:shape id="_x0000_s6903" type="#_x0000_t32" style="position:absolute;left:2003;top:11974;width:0;height:166" o:connectortype="straight" strokecolor="blue" strokeweight="1.5pt">
              <v:stroke endarrow="block"/>
            </v:shape>
            <v:shape id="_x0000_s6904" type="#_x0000_t32" style="position:absolute;left:2003;top:12260;width:0;height:166;flip:y" o:connectortype="straight" strokecolor="blue" strokeweight="1.5pt">
              <v:stroke endarrow="block"/>
            </v:shape>
          </v:group>
        </w:pict>
      </w:r>
      <w:r>
        <w:rPr>
          <w:b/>
          <w:noProof/>
          <w:sz w:val="4"/>
          <w:szCs w:val="28"/>
          <w:lang w:val="en-GB" w:eastAsia="en-GB"/>
        </w:rPr>
        <w:pict>
          <v:group id="_x0000_s6897" style="position:absolute;margin-left:387.3pt;margin-top:46.3pt;width:11.25pt;height:11.25pt;z-index:252739072" coordorigin="547,1763" coordsize="225,225">
            <v:oval id="_x0000_s6898" style="position:absolute;left:547;top:1763;width:225;height:225" fillcolor="white [3212]" strokecolor="blue" strokeweight="1.5pt"/>
            <v:shape id="_x0000_s6899" type="#_x0000_t32" style="position:absolute;left:592;top:1873;width:135;height:2;flip:y" o:connectortype="straight" strokecolor="blue" strokeweight="1.5pt"/>
          </v:group>
        </w:pict>
      </w:r>
      <w:r>
        <w:rPr>
          <w:b/>
          <w:noProof/>
          <w:sz w:val="4"/>
          <w:szCs w:val="28"/>
          <w:lang w:val="en-GB" w:eastAsia="en-GB"/>
        </w:rPr>
        <w:pict>
          <v:group id="_x0000_s6893" style="position:absolute;margin-left:404pt;margin-top:46.3pt;width:11.25pt;height:11.25pt;z-index:252738048" coordorigin="554,1388" coordsize="225,225">
            <v:oval id="_x0000_s6894" style="position:absolute;left:554;top:1388;width:225;height:225" fillcolor="white [3212]" strokecolor="blue" strokeweight="1.5pt"/>
            <v:shape id="_x0000_s6895" type="#_x0000_t32" style="position:absolute;left:590;top:1504;width:147;height:2;flip:y" o:connectortype="straight" strokecolor="blue" strokeweight="1.5pt"/>
            <v:shape id="_x0000_s6896" type="#_x0000_t32" style="position:absolute;left:664;top:1420;width:1;height:159;flip:x" o:connectortype="straight" strokecolor="blue" strokeweight="1.5pt"/>
          </v:group>
        </w:pict>
      </w:r>
      <w:r>
        <w:rPr>
          <w:b/>
          <w:noProof/>
          <w:sz w:val="4"/>
          <w:szCs w:val="28"/>
          <w:lang w:val="en-GB" w:eastAsia="en-GB"/>
        </w:rPr>
        <w:pict>
          <v:shape id="_x0000_s6892" style="position:absolute;margin-left:344.6pt;margin-top:43.6pt;width:16.75pt;height:13.95pt;z-index:25273702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6891" type="#_x0000_t32" style="position:absolute;margin-left:426.65pt;margin-top:49.05pt;width:.05pt;height:16.5pt;rotation:90;z-index:252736000" o:connectortype="straight" strokecolor="blue" strokeweight="2.25pt">
            <v:stroke endarrow="block"/>
          </v:shape>
        </w:pict>
      </w:r>
      <w:r>
        <w:rPr>
          <w:b/>
          <w:noProof/>
          <w:sz w:val="4"/>
          <w:szCs w:val="28"/>
          <w:lang w:val="en-GB" w:eastAsia="en-GB"/>
        </w:rPr>
        <w:pict>
          <v:shape id="_x0000_s6890" type="#_x0000_t32" style="position:absolute;margin-left:426.65pt;margin-top:38.05pt;width:.05pt;height:16.5pt;rotation:-90;flip:y;z-index:252734976" o:connectortype="straight" strokecolor="blue" strokeweight="2.25pt">
            <v:stroke endarrow="block"/>
          </v:shape>
        </w:pict>
      </w:r>
      <w:r>
        <w:rPr>
          <w:b/>
          <w:noProof/>
          <w:sz w:val="4"/>
          <w:szCs w:val="28"/>
          <w:lang w:val="en-GB" w:eastAsia="en-GB"/>
        </w:rPr>
        <w:pict>
          <v:shape id="_x0000_s6889" type="#_x0000_t5" style="position:absolute;margin-left:491.15pt;margin-top:42.8pt;width:14.25pt;height:14.25pt;rotation:-180;z-index:252733952" adj="19933" filled="f" strokecolor="blue" strokeweight="1.5pt"/>
        </w:pict>
      </w:r>
      <w:r>
        <w:rPr>
          <w:b/>
          <w:noProof/>
          <w:sz w:val="4"/>
          <w:szCs w:val="28"/>
          <w:lang w:val="en-GB" w:eastAsia="en-GB"/>
        </w:rPr>
        <w:pict>
          <v:shape id="_x0000_s6888" type="#_x0000_t5" style="position:absolute;margin-left:496.75pt;margin-top:44.6pt;width:14.25pt;height:14.25pt;z-index:252732928" adj="19933" filled="f" strokecolor="blue" strokeweight="1.5pt"/>
        </w:pict>
      </w:r>
      <w:r>
        <w:rPr>
          <w:b/>
          <w:noProof/>
          <w:sz w:val="4"/>
          <w:szCs w:val="28"/>
          <w:lang w:val="en-GB" w:eastAsia="en-GB"/>
        </w:rPr>
        <w:pict>
          <v:oval id="_x0000_s6887" style="position:absolute;margin-left:458.95pt;margin-top:47.55pt;width:24.75pt;height:7.15pt;z-index:252731904" filled="f" strokecolor="blue" strokeweight="1.5pt"/>
        </w:pict>
      </w:r>
      <w:r>
        <w:rPr>
          <w:b/>
          <w:noProof/>
          <w:sz w:val="4"/>
          <w:szCs w:val="28"/>
          <w:lang w:val="en-GB" w:eastAsia="en-GB"/>
        </w:rPr>
        <w:pict>
          <v:shape id="_x0000_s6886" type="#_x0000_t32" style="position:absolute;margin-left:450pt;margin-top:42.8pt;width:.05pt;height:16.5pt;z-index:252730880" o:connectortype="straight" strokecolor="blue" strokeweight="2.25pt">
            <v:stroke endarrow="block"/>
          </v:shape>
        </w:pict>
      </w:r>
      <w:r>
        <w:rPr>
          <w:b/>
          <w:noProof/>
          <w:sz w:val="4"/>
          <w:szCs w:val="28"/>
          <w:lang w:val="en-GB" w:eastAsia="en-GB"/>
        </w:rPr>
        <w:pict>
          <v:shape id="_x0000_s6885" type="#_x0000_t32" style="position:absolute;margin-left:442.85pt;margin-top:42.8pt;width:.05pt;height:16.5pt;flip:y;z-index:252729856" o:connectortype="straight" strokecolor="blue" strokeweight="2.25pt">
            <v:stroke endarrow="block"/>
          </v:shape>
        </w:pict>
      </w:r>
      <w:r>
        <w:rPr>
          <w:b/>
          <w:noProof/>
          <w:sz w:val="4"/>
          <w:szCs w:val="28"/>
          <w:lang w:val="en-GB" w:eastAsia="en-GB"/>
        </w:rPr>
        <w:pict>
          <v:shape id="_x0000_s6883" type="#_x0000_t32" style="position:absolute;margin-left:363.6pt;margin-top:25.05pt;width:18pt;height:.05pt;flip:x;z-index:252727808" o:connectortype="straight" strokecolor="red" strokeweight="2.25pt">
            <v:stroke startarrow="block" endarrow="block"/>
          </v:shape>
        </w:pict>
      </w:r>
      <w:r>
        <w:rPr>
          <w:b/>
          <w:noProof/>
          <w:sz w:val="4"/>
          <w:szCs w:val="28"/>
          <w:lang w:val="en-GB" w:eastAsia="en-GB"/>
        </w:rPr>
        <w:pict>
          <v:group id="_x0000_s6879" style="position:absolute;margin-left:289.35pt;margin-top:17.45pt;width:14.85pt;height:14.7pt;z-index:252726784" coordorigin="2230,12069" coordsize="297,294">
            <v:shape id="_x0000_s6880" type="#_x0000_t32" style="position:absolute;left:2370;top:12074;width:1;height:289;flip:y" o:connectortype="straight" strokecolor="red" strokeweight="1.5pt">
              <v:stroke startarrow="block" endarrow="block"/>
            </v:shape>
            <v:shape id="_x0000_s6881" type="#_x0000_t32" style="position:absolute;left:2230;top:12069;width:286;height:0" o:connectortype="straight" strokecolor="red" strokeweight="1.5pt"/>
            <v:shape id="_x0000_s6882" type="#_x0000_t32" style="position:absolute;left:2241;top:12363;width:286;height:0" o:connectortype="straight" strokecolor="red" strokeweight="1.5pt"/>
          </v:group>
        </w:pict>
      </w:r>
      <w:r>
        <w:rPr>
          <w:b/>
          <w:noProof/>
          <w:sz w:val="4"/>
          <w:szCs w:val="28"/>
          <w:lang w:val="en-GB" w:eastAsia="en-GB"/>
        </w:rPr>
        <w:pict>
          <v:group id="_x0000_s6874" style="position:absolute;margin-left:307.35pt;margin-top:11.2pt;width:14.3pt;height:22.6pt;z-index:252725760" coordorigin="1860,11974" coordsize="286,452">
            <v:shape id="_x0000_s6875" type="#_x0000_t32" style="position:absolute;left:1860;top:12140;width:286;height:0" o:connectortype="straight" strokecolor="red" strokeweight="1.5pt"/>
            <v:shape id="_x0000_s6876" type="#_x0000_t32" style="position:absolute;left:1860;top:12260;width:286;height:0" o:connectortype="straight" strokecolor="red" strokeweight="1.5pt"/>
            <v:shape id="_x0000_s6877" type="#_x0000_t32" style="position:absolute;left:2003;top:11974;width:0;height:166" o:connectortype="straight" strokecolor="red" strokeweight="1.5pt">
              <v:stroke endarrow="block"/>
            </v:shape>
            <v:shape id="_x0000_s6878" type="#_x0000_t32" style="position:absolute;left:2003;top:12260;width:0;height:166;flip:y" o:connectortype="straight" strokecolor="red" strokeweight="1.5pt">
              <v:stroke endarrow="block"/>
            </v:shape>
          </v:group>
        </w:pict>
      </w:r>
      <w:r>
        <w:rPr>
          <w:b/>
          <w:noProof/>
          <w:sz w:val="4"/>
          <w:szCs w:val="28"/>
          <w:lang w:val="en-GB" w:eastAsia="en-GB"/>
        </w:rPr>
        <w:pict>
          <v:group id="_x0000_s6871" style="position:absolute;margin-left:387.2pt;margin-top:19.6pt;width:11.25pt;height:11.25pt;z-index:252724736" coordorigin="547,1763" coordsize="225,225">
            <v:oval id="_x0000_s6872" style="position:absolute;left:547;top:1763;width:225;height:225" fillcolor="white [3212]" strokecolor="red" strokeweight="1.5pt"/>
            <v:shape id="_x0000_s6873" type="#_x0000_t32" style="position:absolute;left:592;top:1873;width:135;height:2;flip:y" o:connectortype="straight" strokecolor="red" strokeweight="1.5pt"/>
          </v:group>
        </w:pict>
      </w:r>
      <w:r>
        <w:rPr>
          <w:b/>
          <w:noProof/>
          <w:sz w:val="4"/>
          <w:szCs w:val="28"/>
          <w:lang w:val="en-GB" w:eastAsia="en-GB"/>
        </w:rPr>
        <w:pict>
          <v:group id="_x0000_s6867" style="position:absolute;margin-left:403.9pt;margin-top:19.6pt;width:11.25pt;height:11.25pt;z-index:252723712" coordorigin="554,1388" coordsize="225,225">
            <v:oval id="_x0000_s6868" style="position:absolute;left:554;top:1388;width:225;height:225" fillcolor="white [3212]" strokecolor="red" strokeweight="1.5pt"/>
            <v:shape id="_x0000_s6869" type="#_x0000_t32" style="position:absolute;left:590;top:1504;width:147;height:2;flip:y" o:connectortype="straight" strokecolor="red" strokeweight="1.5pt"/>
            <v:shape id="_x0000_s6870" type="#_x0000_t32" style="position:absolute;left:664;top:1420;width:1;height:159;flip:x" o:connectortype="straight" strokecolor="red" strokeweight="1.5pt"/>
          </v:group>
        </w:pict>
      </w:r>
      <w:r>
        <w:rPr>
          <w:b/>
          <w:noProof/>
          <w:sz w:val="4"/>
          <w:szCs w:val="28"/>
          <w:lang w:val="en-GB" w:eastAsia="en-GB"/>
        </w:rPr>
        <w:pict>
          <v:shape id="_x0000_s6866" style="position:absolute;margin-left:344.5pt;margin-top:16.9pt;width:16.75pt;height:13.95pt;z-index:25272268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6865" type="#_x0000_t32" style="position:absolute;margin-left:426.55pt;margin-top:22.35pt;width:.05pt;height:16.5pt;rotation:90;z-index:252721664" o:connectortype="straight" strokecolor="red" strokeweight="2.25pt">
            <v:stroke endarrow="block"/>
          </v:shape>
        </w:pict>
      </w:r>
      <w:r>
        <w:rPr>
          <w:b/>
          <w:noProof/>
          <w:sz w:val="4"/>
          <w:szCs w:val="28"/>
          <w:lang w:val="en-GB" w:eastAsia="en-GB"/>
        </w:rPr>
        <w:pict>
          <v:shape id="_x0000_s6864" type="#_x0000_t32" style="position:absolute;margin-left:426.55pt;margin-top:11.35pt;width:.05pt;height:16.5pt;rotation:-90;flip:y;z-index:252720640" o:connectortype="straight" strokecolor="red" strokeweight="2.25pt">
            <v:stroke endarrow="block"/>
          </v:shape>
        </w:pict>
      </w:r>
      <w:r>
        <w:rPr>
          <w:b/>
          <w:noProof/>
          <w:sz w:val="4"/>
          <w:szCs w:val="28"/>
          <w:lang w:val="en-GB" w:eastAsia="en-GB"/>
        </w:rPr>
        <w:pict>
          <v:shape id="_x0000_s6863" type="#_x0000_t5" style="position:absolute;margin-left:491.05pt;margin-top:16.1pt;width:14.25pt;height:14.25pt;rotation:-180;z-index:252719616" adj="19933" filled="f" strokecolor="red" strokeweight="1.5pt"/>
        </w:pict>
      </w:r>
      <w:r>
        <w:rPr>
          <w:b/>
          <w:noProof/>
          <w:sz w:val="4"/>
          <w:szCs w:val="28"/>
          <w:lang w:val="en-GB" w:eastAsia="en-GB"/>
        </w:rPr>
        <w:pict>
          <v:shape id="_x0000_s6862" type="#_x0000_t5" style="position:absolute;margin-left:496.65pt;margin-top:17.9pt;width:14.25pt;height:14.25pt;z-index:252718592" adj="19933" filled="f" strokecolor="red" strokeweight="1.5pt"/>
        </w:pict>
      </w:r>
      <w:r>
        <w:rPr>
          <w:b/>
          <w:noProof/>
          <w:sz w:val="4"/>
          <w:szCs w:val="28"/>
          <w:lang w:val="en-GB" w:eastAsia="en-GB"/>
        </w:rPr>
        <w:pict>
          <v:oval id="_x0000_s6861" style="position:absolute;margin-left:458.85pt;margin-top:20.85pt;width:24.75pt;height:7.15pt;z-index:252717568" filled="f" strokecolor="red" strokeweight="1.5pt"/>
        </w:pict>
      </w:r>
      <w:r>
        <w:rPr>
          <w:b/>
          <w:noProof/>
          <w:sz w:val="4"/>
          <w:szCs w:val="28"/>
          <w:lang w:val="en-GB" w:eastAsia="en-GB"/>
        </w:rPr>
        <w:pict>
          <v:shape id="_x0000_s6860" type="#_x0000_t32" style="position:absolute;margin-left:449.9pt;margin-top:16.1pt;width:.05pt;height:16.5pt;z-index:252716544" o:connectortype="straight" strokecolor="red" strokeweight="2.25pt">
            <v:stroke endarrow="block"/>
          </v:shape>
        </w:pict>
      </w:r>
      <w:r>
        <w:rPr>
          <w:b/>
          <w:noProof/>
          <w:sz w:val="4"/>
          <w:szCs w:val="28"/>
          <w:lang w:val="en-GB" w:eastAsia="en-GB"/>
        </w:rPr>
        <w:pict>
          <v:shape id="_x0000_s6859" type="#_x0000_t32" style="position:absolute;margin-left:442.75pt;margin-top:16.1pt;width:.05pt;height:16.5pt;flip:y;z-index:252715520" o:connectortype="straight" strokecolor="red" strokeweight="2.25pt">
            <v:stroke endarrow="block"/>
          </v:shape>
        </w:pict>
      </w:r>
      <w:r>
        <w:rPr>
          <w:b/>
          <w:noProof/>
          <w:sz w:val="4"/>
          <w:szCs w:val="28"/>
          <w:lang w:val="en-GB" w:eastAsia="en-GB"/>
        </w:rPr>
        <w:pict>
          <v:shape id="_x0000_s6856" type="#_x0000_t32" style="position:absolute;margin-left:363.25pt;margin-top:76.9pt;width:18pt;height:.05pt;flip:x;z-index:252712448" o:connectortype="straight" strokecolor="#00b050" strokeweight="2.25pt">
            <v:stroke startarrow="block" endarrow="block"/>
          </v:shape>
        </w:pict>
      </w:r>
      <w:r>
        <w:rPr>
          <w:b/>
          <w:noProof/>
          <w:sz w:val="4"/>
          <w:szCs w:val="28"/>
          <w:lang w:val="en-GB" w:eastAsia="en-GB"/>
        </w:rPr>
        <w:pict>
          <v:group id="_x0000_s6852" style="position:absolute;margin-left:287.35pt;margin-top:68.8pt;width:14.85pt;height:14.7pt;z-index:252711424" coordorigin="2230,12069" coordsize="297,294">
            <v:shape id="_x0000_s6853" type="#_x0000_t32" style="position:absolute;left:2370;top:12074;width:1;height:289;flip:y" o:connectortype="straight" strokecolor="#00b050" strokeweight="1.5pt">
              <v:stroke startarrow="block" endarrow="block"/>
            </v:shape>
            <v:shape id="_x0000_s6854" type="#_x0000_t32" style="position:absolute;left:2230;top:12069;width:286;height:0" o:connectortype="straight" strokecolor="#00b050" strokeweight="1.5pt"/>
            <v:shape id="_x0000_s6855" type="#_x0000_t32" style="position:absolute;left:2241;top:12363;width:286;height:0" o:connectortype="straight" strokecolor="#00b050" strokeweight="1.5pt"/>
          </v:group>
        </w:pict>
      </w:r>
      <w:r>
        <w:rPr>
          <w:b/>
          <w:noProof/>
          <w:sz w:val="4"/>
          <w:szCs w:val="28"/>
          <w:lang w:val="en-GB" w:eastAsia="en-GB"/>
        </w:rPr>
        <w:pict>
          <v:group id="_x0000_s6847" style="position:absolute;margin-left:306.35pt;margin-top:65.35pt;width:14.3pt;height:22.6pt;z-index:252710400" coordorigin="1860,11974" coordsize="286,452">
            <v:shape id="_x0000_s6848" type="#_x0000_t32" style="position:absolute;left:1860;top:12140;width:286;height:0" o:connectortype="straight" strokecolor="#00b050" strokeweight="1.5pt"/>
            <v:shape id="_x0000_s6849" type="#_x0000_t32" style="position:absolute;left:1860;top:12260;width:286;height:0" o:connectortype="straight" strokecolor="#00b050" strokeweight="1.5pt"/>
            <v:shape id="_x0000_s6850" type="#_x0000_t32" style="position:absolute;left:2003;top:11974;width:0;height:166" o:connectortype="straight" strokecolor="#00b050" strokeweight="1.5pt">
              <v:stroke endarrow="block"/>
            </v:shape>
            <v:shape id="_x0000_s6851" type="#_x0000_t32" style="position:absolute;left:2003;top:12260;width:0;height:166;flip:y" o:connectortype="straight" strokecolor="#00b050" strokeweight="1.5pt">
              <v:stroke endarrow="block"/>
            </v:shape>
          </v:group>
        </w:pict>
      </w:r>
      <w:r>
        <w:rPr>
          <w:b/>
          <w:noProof/>
          <w:sz w:val="4"/>
          <w:szCs w:val="28"/>
          <w:lang w:val="en-GB" w:eastAsia="en-GB"/>
        </w:rPr>
        <w:pict>
          <v:group id="_x0000_s6844" style="position:absolute;margin-left:386.85pt;margin-top:71.45pt;width:11.25pt;height:11.25pt;z-index:252709376" coordorigin="547,1763" coordsize="225,225">
            <v:oval id="_x0000_s6845" style="position:absolute;left:547;top:1763;width:225;height:225" fillcolor="white [3212]" strokecolor="#00b050" strokeweight="1.5pt"/>
            <v:shape id="_x0000_s6846" type="#_x0000_t32" style="position:absolute;left:592;top:1873;width:135;height:2;flip:y" o:connectortype="straight" strokecolor="#00b050" strokeweight="1.5pt"/>
          </v:group>
        </w:pict>
      </w:r>
      <w:r>
        <w:rPr>
          <w:b/>
          <w:noProof/>
          <w:sz w:val="4"/>
          <w:szCs w:val="28"/>
          <w:lang w:val="en-GB" w:eastAsia="en-GB"/>
        </w:rPr>
        <w:pict>
          <v:group id="_x0000_s6840" style="position:absolute;margin-left:403.55pt;margin-top:71.45pt;width:11.25pt;height:11.25pt;z-index:252708352" coordorigin="554,1388" coordsize="225,225">
            <v:oval id="_x0000_s6841" style="position:absolute;left:554;top:1388;width:225;height:225" fillcolor="white [3212]" strokecolor="#00b050" strokeweight="1.5pt"/>
            <v:shape id="_x0000_s6842" type="#_x0000_t32" style="position:absolute;left:590;top:1504;width:147;height:2;flip:y" o:connectortype="straight" strokecolor="#00b050" strokeweight="1.5pt"/>
            <v:shape id="_x0000_s6843" type="#_x0000_t32" style="position:absolute;left:664;top:1420;width:1;height:159;flip:x" o:connectortype="straight" strokecolor="#00b050" strokeweight="1.5pt"/>
          </v:group>
        </w:pict>
      </w:r>
      <w:r>
        <w:rPr>
          <w:b/>
          <w:noProof/>
          <w:sz w:val="4"/>
          <w:szCs w:val="28"/>
          <w:lang w:val="en-GB" w:eastAsia="en-GB"/>
        </w:rPr>
        <w:pict>
          <v:shape id="_x0000_s6839" style="position:absolute;margin-left:344.15pt;margin-top:68.75pt;width:16.75pt;height:13.95pt;z-index:25270732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sz w:val="4"/>
          <w:szCs w:val="28"/>
          <w:lang w:val="en-GB" w:eastAsia="en-GB"/>
        </w:rPr>
        <w:pict>
          <v:shape id="_x0000_s6838" type="#_x0000_t32" style="position:absolute;margin-left:426.2pt;margin-top:74.2pt;width:.05pt;height:16.5pt;rotation:90;z-index:252706304" o:connectortype="straight" strokecolor="#00b050" strokeweight="2.25pt">
            <v:stroke endarrow="block"/>
          </v:shape>
        </w:pict>
      </w:r>
      <w:r>
        <w:rPr>
          <w:b/>
          <w:noProof/>
          <w:sz w:val="4"/>
          <w:szCs w:val="28"/>
          <w:lang w:val="en-GB" w:eastAsia="en-GB"/>
        </w:rPr>
        <w:pict>
          <v:shape id="_x0000_s6837" type="#_x0000_t32" style="position:absolute;margin-left:426.2pt;margin-top:63.2pt;width:.05pt;height:16.5pt;rotation:-90;flip:y;z-index:252705280" o:connectortype="straight" strokecolor="#00b050" strokeweight="2.25pt">
            <v:stroke endarrow="block"/>
          </v:shape>
        </w:pict>
      </w:r>
      <w:r>
        <w:rPr>
          <w:b/>
          <w:noProof/>
          <w:sz w:val="4"/>
          <w:szCs w:val="28"/>
          <w:lang w:val="en-GB" w:eastAsia="en-GB"/>
        </w:rPr>
        <w:pict>
          <v:shape id="_x0000_s6836" type="#_x0000_t5" style="position:absolute;margin-left:490.7pt;margin-top:68pt;width:14.25pt;height:14.25pt;rotation:-180;z-index:252704256" adj="19933" filled="f" strokecolor="#00b050" strokeweight="1.5pt"/>
        </w:pict>
      </w:r>
      <w:r>
        <w:rPr>
          <w:b/>
          <w:noProof/>
          <w:sz w:val="4"/>
          <w:szCs w:val="28"/>
          <w:lang w:val="en-GB" w:eastAsia="en-GB"/>
        </w:rPr>
        <w:pict>
          <v:shape id="_x0000_s6835" type="#_x0000_t5" style="position:absolute;margin-left:496.3pt;margin-top:69.8pt;width:14.25pt;height:14.25pt;z-index:252703232" adj="19933" filled="f" strokecolor="#00b050" strokeweight="1.5pt"/>
        </w:pict>
      </w:r>
      <w:r>
        <w:rPr>
          <w:b/>
          <w:noProof/>
          <w:sz w:val="4"/>
          <w:szCs w:val="28"/>
          <w:lang w:val="en-GB" w:eastAsia="en-GB"/>
        </w:rPr>
        <w:pict>
          <v:oval id="_x0000_s6834" style="position:absolute;margin-left:458.5pt;margin-top:72.75pt;width:24.75pt;height:7.15pt;z-index:252702208" filled="f" strokecolor="#00b050" strokeweight="1.5pt"/>
        </w:pict>
      </w:r>
      <w:r>
        <w:rPr>
          <w:b/>
          <w:noProof/>
          <w:sz w:val="4"/>
          <w:szCs w:val="28"/>
          <w:lang w:val="en-GB" w:eastAsia="en-GB"/>
        </w:rPr>
        <w:pict>
          <v:shape id="_x0000_s6833" type="#_x0000_t32" style="position:absolute;margin-left:449.55pt;margin-top:68pt;width:.05pt;height:16.5pt;z-index:252701184" o:connectortype="straight" strokecolor="#00b050" strokeweight="2.25pt">
            <v:stroke endarrow="block"/>
          </v:shape>
        </w:pict>
      </w:r>
      <w:r>
        <w:rPr>
          <w:b/>
          <w:noProof/>
          <w:sz w:val="4"/>
          <w:szCs w:val="28"/>
          <w:lang w:val="en-GB" w:eastAsia="en-GB"/>
        </w:rPr>
        <w:pict>
          <v:shape id="_x0000_s6832" type="#_x0000_t32" style="position:absolute;margin-left:442.4pt;margin-top:68pt;width:.05pt;height:16.5pt;flip:y;z-index:252700160" o:connectortype="straight" strokecolor="#00b050" strokeweight="2.25pt">
            <v:stroke endarrow="block"/>
          </v:shape>
        </w:pict>
      </w:r>
      <w:r>
        <w:rPr>
          <w:b/>
          <w:noProof/>
          <w:sz w:val="4"/>
          <w:szCs w:val="28"/>
          <w:lang w:val="en-GB" w:eastAsia="en-GB"/>
        </w:rPr>
        <w:pict>
          <v:shape id="_x0000_s6831" type="#_x0000_t32" style="position:absolute;margin-left:362.8pt;margin-top:51.85pt;width:18pt;height:.05pt;flip:x;z-index:252699136" o:connectortype="straight" strokecolor="blue" strokeweight="2.25pt">
            <v:stroke startarrow="block" endarrow="block"/>
          </v:shape>
        </w:pict>
      </w:r>
      <w:r>
        <w:rPr>
          <w:b/>
          <w:noProof/>
          <w:sz w:val="4"/>
          <w:szCs w:val="28"/>
          <w:lang w:val="en-GB" w:eastAsia="en-GB"/>
        </w:rPr>
        <w:pict>
          <v:group id="_x0000_s6827" style="position:absolute;margin-left:287.9pt;margin-top:43.7pt;width:14.85pt;height:14.7pt;z-index:252698112" coordorigin="2230,12069" coordsize="297,294">
            <v:shape id="_x0000_s6828" type="#_x0000_t32" style="position:absolute;left:2370;top:12074;width:1;height:289;flip:y" o:connectortype="straight" strokecolor="blue" strokeweight="1.5pt">
              <v:stroke startarrow="block" endarrow="block"/>
            </v:shape>
            <v:shape id="_x0000_s6829" type="#_x0000_t32" style="position:absolute;left:2230;top:12069;width:286;height:0" o:connectortype="straight" strokecolor="blue" strokeweight="1.5pt"/>
            <v:shape id="_x0000_s6830" type="#_x0000_t32" style="position:absolute;left:2241;top:12363;width:286;height:0" o:connectortype="straight" strokecolor="blue" strokeweight="1.5pt"/>
          </v:group>
        </w:pict>
      </w:r>
      <w:r>
        <w:rPr>
          <w:b/>
          <w:noProof/>
          <w:sz w:val="4"/>
          <w:szCs w:val="28"/>
          <w:lang w:val="en-GB" w:eastAsia="en-GB"/>
        </w:rPr>
        <w:pict>
          <v:group id="_x0000_s6822" style="position:absolute;margin-left:306.3pt;margin-top:39.1pt;width:14.3pt;height:22.6pt;z-index:252697088" coordorigin="1860,11974" coordsize="286,452">
            <v:shape id="_x0000_s6823" type="#_x0000_t32" style="position:absolute;left:1860;top:12140;width:286;height:0" o:connectortype="straight" strokecolor="blue" strokeweight="1.5pt"/>
            <v:shape id="_x0000_s6824" type="#_x0000_t32" style="position:absolute;left:1860;top:12260;width:286;height:0" o:connectortype="straight" strokecolor="blue" strokeweight="1.5pt"/>
            <v:shape id="_x0000_s6825" type="#_x0000_t32" style="position:absolute;left:2003;top:11974;width:0;height:166" o:connectortype="straight" strokecolor="blue" strokeweight="1.5pt">
              <v:stroke endarrow="block"/>
            </v:shape>
            <v:shape id="_x0000_s6826" type="#_x0000_t32" style="position:absolute;left:2003;top:12260;width:0;height:166;flip:y" o:connectortype="straight" strokecolor="blue" strokeweight="1.5pt">
              <v:stroke endarrow="block"/>
            </v:shape>
          </v:group>
        </w:pict>
      </w:r>
      <w:r>
        <w:rPr>
          <w:b/>
          <w:noProof/>
          <w:sz w:val="4"/>
          <w:szCs w:val="28"/>
          <w:lang w:val="en-GB" w:eastAsia="en-GB"/>
        </w:rPr>
        <w:pict>
          <v:group id="_x0000_s6819" style="position:absolute;margin-left:386.4pt;margin-top:46.4pt;width:11.25pt;height:11.25pt;z-index:252696064" coordorigin="547,1763" coordsize="225,225">
            <v:oval id="_x0000_s6820" style="position:absolute;left:547;top:1763;width:225;height:225" fillcolor="white [3212]" strokecolor="blue" strokeweight="1.5pt"/>
            <v:shape id="_x0000_s6821" type="#_x0000_t32" style="position:absolute;left:592;top:1873;width:135;height:2;flip:y" o:connectortype="straight" strokecolor="blue" strokeweight="1.5pt"/>
          </v:group>
        </w:pict>
      </w:r>
      <w:r>
        <w:rPr>
          <w:b/>
          <w:noProof/>
          <w:sz w:val="4"/>
          <w:szCs w:val="28"/>
          <w:lang w:val="en-GB" w:eastAsia="en-GB"/>
        </w:rPr>
        <w:pict>
          <v:group id="_x0000_s6815" style="position:absolute;margin-left:403.1pt;margin-top:46.4pt;width:11.25pt;height:11.25pt;z-index:252695040" coordorigin="554,1388" coordsize="225,225">
            <v:oval id="_x0000_s6816" style="position:absolute;left:554;top:1388;width:225;height:225" fillcolor="white [3212]" strokecolor="blue" strokeweight="1.5pt"/>
            <v:shape id="_x0000_s6817" type="#_x0000_t32" style="position:absolute;left:590;top:1504;width:147;height:2;flip:y" o:connectortype="straight" strokecolor="blue" strokeweight="1.5pt"/>
            <v:shape id="_x0000_s6818" type="#_x0000_t32" style="position:absolute;left:664;top:1420;width:1;height:159;flip:x" o:connectortype="straight" strokecolor="blue" strokeweight="1.5pt"/>
          </v:group>
        </w:pict>
      </w:r>
      <w:r>
        <w:rPr>
          <w:b/>
          <w:noProof/>
          <w:sz w:val="4"/>
          <w:szCs w:val="28"/>
          <w:lang w:val="en-GB" w:eastAsia="en-GB"/>
        </w:rPr>
        <w:pict>
          <v:shape id="_x0000_s6814" style="position:absolute;margin-left:343.7pt;margin-top:43.7pt;width:16.75pt;height:13.95pt;z-index:25269401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4"/>
          <w:szCs w:val="28"/>
          <w:lang w:val="en-GB" w:eastAsia="en-GB"/>
        </w:rPr>
        <w:pict>
          <v:shape id="_x0000_s6813" type="#_x0000_t32" style="position:absolute;margin-left:425.75pt;margin-top:49.15pt;width:.05pt;height:16.5pt;rotation:90;z-index:252692992" o:connectortype="straight" strokecolor="blue" strokeweight="2.25pt">
            <v:stroke endarrow="block"/>
          </v:shape>
        </w:pict>
      </w:r>
      <w:r>
        <w:rPr>
          <w:b/>
          <w:noProof/>
          <w:sz w:val="4"/>
          <w:szCs w:val="28"/>
          <w:lang w:val="en-GB" w:eastAsia="en-GB"/>
        </w:rPr>
        <w:pict>
          <v:shape id="_x0000_s6812" type="#_x0000_t32" style="position:absolute;margin-left:425.75pt;margin-top:38.15pt;width:.05pt;height:16.5pt;rotation:-90;flip:y;z-index:252691968" o:connectortype="straight" strokecolor="blue" strokeweight="2.25pt">
            <v:stroke endarrow="block"/>
          </v:shape>
        </w:pict>
      </w:r>
      <w:r>
        <w:rPr>
          <w:b/>
          <w:noProof/>
          <w:sz w:val="4"/>
          <w:szCs w:val="28"/>
          <w:lang w:val="en-GB" w:eastAsia="en-GB"/>
        </w:rPr>
        <w:pict>
          <v:shape id="_x0000_s6811" type="#_x0000_t5" style="position:absolute;margin-left:490.25pt;margin-top:42.9pt;width:14.25pt;height:14.25pt;rotation:-180;z-index:252690944" adj="19933" filled="f" strokecolor="blue" strokeweight="1.5pt"/>
        </w:pict>
      </w:r>
      <w:r>
        <w:rPr>
          <w:b/>
          <w:noProof/>
          <w:sz w:val="4"/>
          <w:szCs w:val="28"/>
          <w:lang w:val="en-GB" w:eastAsia="en-GB"/>
        </w:rPr>
        <w:pict>
          <v:shape id="_x0000_s6810" type="#_x0000_t5" style="position:absolute;margin-left:495.85pt;margin-top:44.7pt;width:14.25pt;height:14.25pt;z-index:252689920" adj="19933" filled="f" strokecolor="blue" strokeweight="1.5pt"/>
        </w:pict>
      </w:r>
      <w:r>
        <w:rPr>
          <w:b/>
          <w:noProof/>
          <w:sz w:val="4"/>
          <w:szCs w:val="28"/>
          <w:lang w:val="en-GB" w:eastAsia="en-GB"/>
        </w:rPr>
        <w:pict>
          <v:oval id="_x0000_s6809" style="position:absolute;margin-left:458.05pt;margin-top:47.65pt;width:24.75pt;height:7.15pt;z-index:252688896" filled="f" strokecolor="blue" strokeweight="1.5pt"/>
        </w:pict>
      </w:r>
      <w:r>
        <w:rPr>
          <w:b/>
          <w:noProof/>
          <w:sz w:val="4"/>
          <w:szCs w:val="28"/>
          <w:lang w:val="en-GB" w:eastAsia="en-GB"/>
        </w:rPr>
        <w:pict>
          <v:shape id="_x0000_s6808" type="#_x0000_t32" style="position:absolute;margin-left:449.1pt;margin-top:42.9pt;width:.05pt;height:16.5pt;z-index:252687872" o:connectortype="straight" strokecolor="blue" strokeweight="2.25pt">
            <v:stroke endarrow="block"/>
          </v:shape>
        </w:pict>
      </w:r>
      <w:r>
        <w:rPr>
          <w:b/>
          <w:noProof/>
          <w:sz w:val="4"/>
          <w:szCs w:val="28"/>
          <w:lang w:val="en-GB" w:eastAsia="en-GB"/>
        </w:rPr>
        <w:pict>
          <v:shape id="_x0000_s6807" type="#_x0000_t32" style="position:absolute;margin-left:441.95pt;margin-top:42.9pt;width:.05pt;height:16.5pt;flip:y;z-index:252686848" o:connectortype="straight" strokecolor="blue" strokeweight="2.25pt">
            <v:stroke endarrow="block"/>
          </v:shape>
        </w:pict>
      </w:r>
      <w:r>
        <w:rPr>
          <w:b/>
          <w:noProof/>
          <w:sz w:val="4"/>
          <w:szCs w:val="28"/>
          <w:lang w:val="en-GB" w:eastAsia="en-GB"/>
        </w:rPr>
        <w:pict>
          <v:shape id="_x0000_s6806" type="#_x0000_t32" style="position:absolute;margin-left:362.7pt;margin-top:25.15pt;width:18pt;height:.05pt;flip:x;z-index:252685824" o:connectortype="straight" strokecolor="red" strokeweight="2.25pt">
            <v:stroke startarrow="block" endarrow="block"/>
          </v:shape>
        </w:pict>
      </w:r>
      <w:r>
        <w:rPr>
          <w:b/>
          <w:noProof/>
          <w:sz w:val="4"/>
          <w:szCs w:val="28"/>
          <w:lang w:val="en-GB" w:eastAsia="en-GB"/>
        </w:rPr>
        <w:pict>
          <v:group id="_x0000_s6802" style="position:absolute;margin-left:288.45pt;margin-top:17.55pt;width:14.85pt;height:14.7pt;z-index:252684800" coordorigin="2230,12069" coordsize="297,294">
            <v:shape id="_x0000_s6803" type="#_x0000_t32" style="position:absolute;left:2370;top:12074;width:1;height:289;flip:y" o:connectortype="straight" strokecolor="red" strokeweight="1.5pt">
              <v:stroke startarrow="block" endarrow="block"/>
            </v:shape>
            <v:shape id="_x0000_s6804" type="#_x0000_t32" style="position:absolute;left:2230;top:12069;width:286;height:0" o:connectortype="straight" strokecolor="red" strokeweight="1.5pt"/>
            <v:shape id="_x0000_s6805" type="#_x0000_t32" style="position:absolute;left:2241;top:12363;width:286;height:0" o:connectortype="straight" strokecolor="red" strokeweight="1.5pt"/>
          </v:group>
        </w:pict>
      </w:r>
      <w:r>
        <w:rPr>
          <w:b/>
          <w:noProof/>
          <w:sz w:val="4"/>
          <w:szCs w:val="28"/>
          <w:lang w:val="en-GB" w:eastAsia="en-GB"/>
        </w:rPr>
        <w:pict>
          <v:group id="_x0000_s6799" style="position:absolute;margin-left:386.3pt;margin-top:19.7pt;width:11.25pt;height:11.25pt;z-index:252683776" coordorigin="547,1763" coordsize="225,225">
            <v:oval id="_x0000_s6800" style="position:absolute;left:547;top:1763;width:225;height:225" fillcolor="white [3212]" strokecolor="red" strokeweight="1.5pt"/>
            <v:shape id="_x0000_s6801" type="#_x0000_t32" style="position:absolute;left:592;top:1873;width:135;height:2;flip:y" o:connectortype="straight" strokecolor="red" strokeweight="1.5pt"/>
          </v:group>
        </w:pict>
      </w:r>
      <w:r>
        <w:rPr>
          <w:b/>
          <w:noProof/>
          <w:sz w:val="4"/>
          <w:szCs w:val="28"/>
          <w:lang w:val="en-GB" w:eastAsia="en-GB"/>
        </w:rPr>
        <w:pict>
          <v:group id="_x0000_s6795" style="position:absolute;margin-left:403pt;margin-top:19.7pt;width:11.25pt;height:11.25pt;z-index:252682752" coordorigin="554,1388" coordsize="225,225">
            <v:oval id="_x0000_s6796" style="position:absolute;left:554;top:1388;width:225;height:225" fillcolor="white [3212]" strokecolor="red" strokeweight="1.5pt"/>
            <v:shape id="_x0000_s6797" type="#_x0000_t32" style="position:absolute;left:590;top:1504;width:147;height:2;flip:y" o:connectortype="straight" strokecolor="red" strokeweight="1.5pt"/>
            <v:shape id="_x0000_s6798" type="#_x0000_t32" style="position:absolute;left:664;top:1420;width:1;height:159;flip:x" o:connectortype="straight" strokecolor="red" strokeweight="1.5pt"/>
          </v:group>
        </w:pict>
      </w:r>
      <w:r>
        <w:rPr>
          <w:b/>
          <w:noProof/>
          <w:sz w:val="4"/>
          <w:szCs w:val="28"/>
          <w:lang w:val="en-GB" w:eastAsia="en-GB"/>
        </w:rPr>
        <w:pict>
          <v:shape id="_x0000_s6794" style="position:absolute;margin-left:343.6pt;margin-top:17pt;width:16.75pt;height:13.95pt;z-index:252681728;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sz w:val="4"/>
          <w:szCs w:val="28"/>
          <w:lang w:val="en-GB" w:eastAsia="en-GB"/>
        </w:rPr>
        <w:pict>
          <v:shape id="_x0000_s6793" type="#_x0000_t32" style="position:absolute;margin-left:425.65pt;margin-top:22.45pt;width:.05pt;height:16.5pt;rotation:90;z-index:252680704" o:connectortype="straight" strokecolor="red" strokeweight="2.25pt">
            <v:stroke endarrow="block"/>
          </v:shape>
        </w:pict>
      </w:r>
      <w:r>
        <w:rPr>
          <w:b/>
          <w:noProof/>
          <w:sz w:val="4"/>
          <w:szCs w:val="28"/>
          <w:lang w:val="en-GB" w:eastAsia="en-GB"/>
        </w:rPr>
        <w:pict>
          <v:shape id="_x0000_s6792" type="#_x0000_t32" style="position:absolute;margin-left:425.65pt;margin-top:11.45pt;width:.05pt;height:16.5pt;rotation:-90;flip:y;z-index:252679680" o:connectortype="straight" strokecolor="red" strokeweight="2.25pt">
            <v:stroke endarrow="block"/>
          </v:shape>
        </w:pict>
      </w:r>
      <w:r>
        <w:rPr>
          <w:b/>
          <w:noProof/>
          <w:sz w:val="4"/>
          <w:szCs w:val="28"/>
          <w:lang w:val="en-GB" w:eastAsia="en-GB"/>
        </w:rPr>
        <w:pict>
          <v:shape id="_x0000_s6791" type="#_x0000_t5" style="position:absolute;margin-left:490.15pt;margin-top:16.2pt;width:14.25pt;height:14.25pt;rotation:-180;z-index:252678656" adj="19933" filled="f" strokecolor="red" strokeweight="1.5pt"/>
        </w:pict>
      </w:r>
      <w:r>
        <w:rPr>
          <w:b/>
          <w:noProof/>
          <w:sz w:val="4"/>
          <w:szCs w:val="28"/>
          <w:lang w:val="en-GB" w:eastAsia="en-GB"/>
        </w:rPr>
        <w:pict>
          <v:shape id="_x0000_s6790" type="#_x0000_t5" style="position:absolute;margin-left:495.75pt;margin-top:18pt;width:14.25pt;height:14.25pt;z-index:252677632" adj="19933" filled="f" strokecolor="red" strokeweight="1.5pt"/>
        </w:pict>
      </w:r>
      <w:r>
        <w:rPr>
          <w:b/>
          <w:noProof/>
          <w:sz w:val="4"/>
          <w:szCs w:val="28"/>
          <w:lang w:val="en-GB" w:eastAsia="en-GB"/>
        </w:rPr>
        <w:pict>
          <v:oval id="_x0000_s6789" style="position:absolute;margin-left:457.95pt;margin-top:20.95pt;width:24.75pt;height:7.15pt;z-index:252676608" filled="f" strokecolor="red" strokeweight="1.5pt"/>
        </w:pict>
      </w:r>
      <w:r>
        <w:rPr>
          <w:b/>
          <w:noProof/>
          <w:sz w:val="4"/>
          <w:szCs w:val="28"/>
          <w:lang w:val="en-GB" w:eastAsia="en-GB"/>
        </w:rPr>
        <w:pict>
          <v:shape id="_x0000_s6788" type="#_x0000_t32" style="position:absolute;margin-left:449pt;margin-top:16.2pt;width:.05pt;height:16.5pt;z-index:252675584" o:connectortype="straight" strokecolor="red" strokeweight="2.25pt">
            <v:stroke endarrow="block"/>
          </v:shape>
        </w:pict>
      </w:r>
      <w:r>
        <w:rPr>
          <w:b/>
          <w:noProof/>
          <w:sz w:val="4"/>
          <w:szCs w:val="28"/>
          <w:lang w:val="en-GB" w:eastAsia="en-GB"/>
        </w:rPr>
        <w:pict>
          <v:shape id="_x0000_s6787" type="#_x0000_t32" style="position:absolute;margin-left:441.85pt;margin-top:16.2pt;width:.05pt;height:16.5pt;flip:y;z-index:252674560" o:connectortype="straight" strokecolor="red" strokeweight="2.25pt">
            <v:stroke endarrow="block"/>
          </v:shape>
        </w:pict>
      </w:r>
      <w:r>
        <w:rPr>
          <w:b/>
          <w:noProof/>
          <w:color w:val="FF0000"/>
          <w:sz w:val="10"/>
          <w:szCs w:val="40"/>
          <w:lang w:val="en-GB" w:eastAsia="en-GB"/>
        </w:rPr>
        <w:pict>
          <v:shape id="_x0000_s5282" type="#_x0000_t202" style="position:absolute;margin-left:-13.75pt;margin-top:16.1pt;width:13.55pt;height:19.95pt;z-index:252463616;mso-width-relative:margin;mso-height-relative:margin;v-text-anchor:middle" filled="f" stroked="f">
            <v:textbox style="mso-next-textbox:#_x0000_s5282" inset="0,0,0,0">
              <w:txbxContent>
                <w:p w:rsidR="00716229" w:rsidRPr="0067431A" w:rsidRDefault="00716229" w:rsidP="007D14BF">
                  <w:pPr>
                    <w:jc w:val="center"/>
                    <w:rPr>
                      <w:rFonts w:ascii="Arial" w:hAnsi="Arial"/>
                      <w:b/>
                      <w:color w:val="FF0000"/>
                      <w:sz w:val="20"/>
                      <w:szCs w:val="20"/>
                    </w:rPr>
                  </w:pPr>
                  <w:r w:rsidRPr="0067431A">
                    <w:rPr>
                      <w:rFonts w:ascii="Arial" w:hAnsi="Arial"/>
                      <w:b/>
                      <w:color w:val="FF0000"/>
                      <w:sz w:val="20"/>
                      <w:szCs w:val="20"/>
                    </w:rPr>
                    <w:t>a</w:t>
                  </w:r>
                </w:p>
              </w:txbxContent>
            </v:textbox>
          </v:shape>
        </w:pict>
      </w:r>
      <w:r>
        <w:rPr>
          <w:b/>
          <w:noProof/>
          <w:color w:val="FF0000"/>
          <w:sz w:val="10"/>
          <w:szCs w:val="40"/>
          <w:lang w:val="en-GB" w:eastAsia="en-GB"/>
        </w:rPr>
        <w:pict>
          <v:shape id="_x0000_s5291" type="#_x0000_t202" style="position:absolute;margin-left:269.2pt;margin-top:16.1pt;width:13.55pt;height:19.95pt;z-index:252472832;mso-width-relative:margin;mso-height-relative:margin;v-text-anchor:middle" filled="f" stroked="f">
            <v:textbox style="mso-next-textbox:#_x0000_s5291"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z</w:t>
                  </w:r>
                </w:p>
              </w:txbxContent>
            </v:textbox>
          </v:shape>
        </w:pict>
      </w:r>
      <w:r>
        <w:rPr>
          <w:b/>
          <w:noProof/>
          <w:color w:val="FF0000"/>
          <w:sz w:val="10"/>
          <w:szCs w:val="40"/>
          <w:lang w:val="en-GB" w:eastAsia="en-GB"/>
        </w:rPr>
        <w:pict>
          <v:shape id="_x0000_s5290" type="#_x0000_t202" style="position:absolute;margin-left:258.7pt;margin-top:16.1pt;width:13.55pt;height:19.95pt;z-index:252471808;mso-width-relative:margin;mso-height-relative:margin;v-text-anchor:middle" filled="f" stroked="f">
            <v:textbox style="mso-next-textbox:#_x0000_s5290"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y</w:t>
                  </w:r>
                </w:p>
              </w:txbxContent>
            </v:textbox>
          </v:shape>
        </w:pict>
      </w:r>
      <w:r>
        <w:rPr>
          <w:b/>
          <w:noProof/>
          <w:color w:val="FF0000"/>
          <w:sz w:val="10"/>
          <w:szCs w:val="40"/>
          <w:lang w:val="en-GB" w:eastAsia="en-GB"/>
        </w:rPr>
        <w:pict>
          <v:shape id="_x0000_s5289" type="#_x0000_t202" style="position:absolute;margin-left:247.45pt;margin-top:16.1pt;width:13.55pt;height:19.95pt;z-index:252470784;mso-width-relative:margin;mso-height-relative:margin;v-text-anchor:middle" filled="f" stroked="f">
            <v:textbox style="mso-next-textbox:#_x0000_s5289"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x</w:t>
                  </w:r>
                </w:p>
              </w:txbxContent>
            </v:textbox>
          </v:shape>
        </w:pict>
      </w:r>
      <w:r>
        <w:rPr>
          <w:b/>
          <w:noProof/>
          <w:color w:val="FF0000"/>
          <w:sz w:val="10"/>
          <w:szCs w:val="40"/>
          <w:lang w:val="en-GB" w:eastAsia="en-GB"/>
        </w:rPr>
        <w:pict>
          <v:shape id="_x0000_s5288" type="#_x0000_t202" style="position:absolute;margin-left:234pt;margin-top:16.1pt;width:13.55pt;height:19.95pt;z-index:252469760;mso-width-relative:margin;mso-height-relative:margin;v-text-anchor:middle" filled="f" stroked="f">
            <v:textbox style="mso-next-textbox:#_x0000_s5288"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w</w:t>
                  </w:r>
                </w:p>
              </w:txbxContent>
            </v:textbox>
          </v:shape>
        </w:pict>
      </w:r>
      <w:r>
        <w:rPr>
          <w:b/>
          <w:noProof/>
          <w:color w:val="FF0000"/>
          <w:sz w:val="10"/>
          <w:szCs w:val="40"/>
          <w:lang w:val="en-GB" w:eastAsia="en-GB"/>
        </w:rPr>
        <w:pict>
          <v:shape id="_x0000_s5287" type="#_x0000_t202" style="position:absolute;margin-left:223.5pt;margin-top:16.1pt;width:13.55pt;height:19.95pt;z-index:252468736;mso-width-relative:margin;mso-height-relative:margin;v-text-anchor:middle" filled="f" stroked="f">
            <v:textbox style="mso-next-textbox:#_x0000_s5287"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v</w:t>
                  </w:r>
                </w:p>
              </w:txbxContent>
            </v:textbox>
          </v:shape>
        </w:pict>
      </w:r>
      <w:r>
        <w:rPr>
          <w:b/>
          <w:noProof/>
          <w:color w:val="FF0000"/>
          <w:sz w:val="10"/>
          <w:szCs w:val="40"/>
          <w:lang w:val="en-GB" w:eastAsia="en-GB"/>
        </w:rPr>
        <w:pict>
          <v:shape id="_x0000_s5286" type="#_x0000_t202" style="position:absolute;margin-left:213pt;margin-top:16.1pt;width:13.55pt;height:19.95pt;z-index:252467712;mso-width-relative:margin;mso-height-relative:margin;v-text-anchor:middle" filled="f" stroked="f">
            <v:textbox style="mso-next-textbox:#_x0000_s5286" inset="0,0,0,0">
              <w:txbxContent>
                <w:p w:rsidR="00716229" w:rsidRPr="00126643" w:rsidRDefault="00716229" w:rsidP="007D14BF">
                  <w:pPr>
                    <w:jc w:val="center"/>
                    <w:rPr>
                      <w:rFonts w:ascii="Arial" w:hAnsi="Arial"/>
                      <w:b/>
                      <w:color w:val="FF0000"/>
                      <w:sz w:val="20"/>
                      <w:szCs w:val="20"/>
                      <w:lang w:val="en-GB"/>
                    </w:rPr>
                  </w:pPr>
                  <w:r w:rsidRPr="00126643">
                    <w:rPr>
                      <w:rFonts w:ascii="Arial" w:hAnsi="Arial"/>
                      <w:b/>
                      <w:color w:val="FF0000"/>
                      <w:sz w:val="20"/>
                      <w:szCs w:val="20"/>
                      <w:lang w:val="en-GB"/>
                    </w:rPr>
                    <w:t>u</w:t>
                  </w:r>
                </w:p>
              </w:txbxContent>
            </v:textbox>
          </v:shape>
        </w:pict>
      </w:r>
      <w:r>
        <w:rPr>
          <w:b/>
          <w:noProof/>
          <w:color w:val="FF0000"/>
          <w:sz w:val="10"/>
          <w:szCs w:val="40"/>
          <w:lang w:val="en-GB" w:eastAsia="en-GB"/>
        </w:rPr>
        <w:pict>
          <v:shape id="_x0000_s5285" type="#_x0000_t202" style="position:absolute;margin-left:18.3pt;margin-top:16.1pt;width:13.55pt;height:19.95pt;z-index:252466688;mso-width-relative:margin;mso-height-relative:margin;v-text-anchor:middle" filled="f" stroked="f">
            <v:textbox style="mso-next-textbox:#_x0000_s5285" inset="0,0,0,0">
              <w:txbxContent>
                <w:p w:rsidR="00716229" w:rsidRPr="0067431A" w:rsidRDefault="00716229" w:rsidP="007D14BF">
                  <w:pPr>
                    <w:jc w:val="center"/>
                    <w:rPr>
                      <w:rFonts w:ascii="Arial" w:hAnsi="Arial"/>
                      <w:b/>
                      <w:color w:val="FF0000"/>
                      <w:sz w:val="20"/>
                      <w:szCs w:val="20"/>
                    </w:rPr>
                  </w:pPr>
                  <w:r w:rsidRPr="0067431A">
                    <w:rPr>
                      <w:rFonts w:ascii="Arial" w:hAnsi="Arial"/>
                      <w:b/>
                      <w:color w:val="FF0000"/>
                      <w:sz w:val="20"/>
                      <w:szCs w:val="20"/>
                    </w:rPr>
                    <w:t>d</w:t>
                  </w:r>
                </w:p>
              </w:txbxContent>
            </v:textbox>
          </v:shape>
        </w:pict>
      </w:r>
      <w:r>
        <w:rPr>
          <w:b/>
          <w:noProof/>
          <w:color w:val="FF0000"/>
          <w:sz w:val="10"/>
          <w:szCs w:val="40"/>
          <w:lang w:val="en-GB" w:eastAsia="en-GB"/>
        </w:rPr>
        <w:pict>
          <v:shape id="_x0000_s5284" type="#_x0000_t202" style="position:absolute;margin-left:7.8pt;margin-top:16.1pt;width:13.55pt;height:19.95pt;z-index:252465664;mso-width-relative:margin;mso-height-relative:margin;v-text-anchor:middle" filled="f" stroked="f">
            <v:textbox style="mso-next-textbox:#_x0000_s5284" inset="0,0,0,0">
              <w:txbxContent>
                <w:p w:rsidR="00716229" w:rsidRPr="0067431A" w:rsidRDefault="00716229" w:rsidP="007D14BF">
                  <w:pPr>
                    <w:jc w:val="center"/>
                    <w:rPr>
                      <w:rFonts w:ascii="Arial" w:hAnsi="Arial"/>
                      <w:b/>
                      <w:color w:val="FF0000"/>
                      <w:sz w:val="20"/>
                      <w:szCs w:val="20"/>
                    </w:rPr>
                  </w:pPr>
                  <w:r w:rsidRPr="0067431A">
                    <w:rPr>
                      <w:rFonts w:ascii="Arial" w:hAnsi="Arial"/>
                      <w:b/>
                      <w:color w:val="FF0000"/>
                      <w:sz w:val="20"/>
                      <w:szCs w:val="20"/>
                    </w:rPr>
                    <w:t>c</w:t>
                  </w:r>
                </w:p>
              </w:txbxContent>
            </v:textbox>
          </v:shape>
        </w:pict>
      </w:r>
      <w:r>
        <w:rPr>
          <w:b/>
          <w:noProof/>
          <w:color w:val="FF0000"/>
          <w:sz w:val="10"/>
          <w:szCs w:val="40"/>
          <w:lang w:val="en-GB" w:eastAsia="en-GB"/>
        </w:rPr>
        <w:pict>
          <v:shape id="_x0000_s5283" type="#_x0000_t202" style="position:absolute;margin-left:-2.7pt;margin-top:16.1pt;width:13.55pt;height:19.95pt;z-index:252464640;mso-width-relative:margin;mso-height-relative:margin;v-text-anchor:middle" filled="f" stroked="f">
            <v:textbox style="mso-next-textbox:#_x0000_s5283" inset="0,0,0,0">
              <w:txbxContent>
                <w:p w:rsidR="00716229" w:rsidRPr="0067431A" w:rsidRDefault="00716229" w:rsidP="007D14BF">
                  <w:pPr>
                    <w:jc w:val="center"/>
                    <w:rPr>
                      <w:rFonts w:ascii="Arial" w:hAnsi="Arial"/>
                      <w:b/>
                      <w:color w:val="FF0000"/>
                      <w:sz w:val="20"/>
                      <w:szCs w:val="20"/>
                    </w:rPr>
                  </w:pPr>
                  <w:r w:rsidRPr="0067431A">
                    <w:rPr>
                      <w:rFonts w:ascii="Arial" w:hAnsi="Arial"/>
                      <w:b/>
                      <w:color w:val="FF0000"/>
                      <w:sz w:val="20"/>
                      <w:szCs w:val="20"/>
                    </w:rPr>
                    <w:t>b</w:t>
                  </w:r>
                </w:p>
              </w:txbxContent>
            </v:textbox>
          </v:shape>
        </w:pict>
      </w:r>
      <w:r>
        <w:rPr>
          <w:b/>
          <w:noProof/>
          <w:color w:val="FF0000"/>
          <w:sz w:val="10"/>
          <w:szCs w:val="40"/>
          <w:lang w:val="en-GB" w:eastAsia="en-GB"/>
        </w:rPr>
        <w:pict>
          <v:shape id="_x0000_s5281" type="#_x0000_t202" style="position:absolute;margin-left:155.6pt;margin-top:16.1pt;width:13.55pt;height:19.95pt;z-index:252462592;mso-width-relative:margin;mso-height-relative:margin;v-text-anchor:middle" filled="f" stroked="f">
            <v:textbox style="mso-next-textbox:#_x0000_s5281"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p</w:t>
                  </w:r>
                </w:p>
              </w:txbxContent>
            </v:textbox>
          </v:shape>
        </w:pict>
      </w:r>
      <w:r>
        <w:rPr>
          <w:b/>
          <w:noProof/>
          <w:color w:val="FF0000"/>
          <w:sz w:val="10"/>
          <w:szCs w:val="40"/>
          <w:lang w:val="en-GB" w:eastAsia="en-GB"/>
        </w:rPr>
        <w:pict>
          <v:shape id="_x0000_s5280" type="#_x0000_t202" style="position:absolute;margin-left:145.1pt;margin-top:16.1pt;width:13.55pt;height:19.95pt;z-index:252461568;mso-width-relative:margin;mso-height-relative:margin;v-text-anchor:middle" filled="f" stroked="f">
            <v:textbox style="mso-next-textbox:#_x0000_s5280"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o</w:t>
                  </w:r>
                </w:p>
              </w:txbxContent>
            </v:textbox>
          </v:shape>
        </w:pict>
      </w:r>
      <w:r>
        <w:rPr>
          <w:b/>
          <w:noProof/>
          <w:color w:val="FF0000"/>
          <w:sz w:val="10"/>
          <w:szCs w:val="40"/>
          <w:lang w:val="en-GB" w:eastAsia="en-GB"/>
        </w:rPr>
        <w:pict>
          <v:shape id="_x0000_s5279" type="#_x0000_t202" style="position:absolute;margin-left:134.6pt;margin-top:16.1pt;width:13.55pt;height:19.95pt;z-index:252460544;mso-width-relative:margin;mso-height-relative:margin;v-text-anchor:middle" filled="f" stroked="f">
            <v:textbox style="mso-next-textbox:#_x0000_s5279"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n</w:t>
                  </w:r>
                </w:p>
              </w:txbxContent>
            </v:textbox>
          </v:shape>
        </w:pict>
      </w:r>
      <w:r>
        <w:rPr>
          <w:b/>
          <w:noProof/>
          <w:color w:val="FF0000"/>
          <w:sz w:val="10"/>
          <w:szCs w:val="40"/>
          <w:lang w:val="en-GB" w:eastAsia="en-GB"/>
        </w:rPr>
        <w:pict>
          <v:shape id="_x0000_s5278" type="#_x0000_t202" style="position:absolute;margin-left:123.35pt;margin-top:16.1pt;width:13.55pt;height:19.95pt;z-index:252459520;mso-width-relative:margin;mso-height-relative:margin;v-text-anchor:middle" filled="f" stroked="f">
            <v:textbox style="mso-next-textbox:#_x0000_s5278"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m</w:t>
                  </w:r>
                </w:p>
              </w:txbxContent>
            </v:textbox>
          </v:shape>
        </w:pict>
      </w:r>
      <w:r>
        <w:rPr>
          <w:b/>
          <w:noProof/>
          <w:color w:val="FF0000"/>
          <w:sz w:val="10"/>
          <w:szCs w:val="40"/>
          <w:lang w:val="en-GB" w:eastAsia="en-GB"/>
        </w:rPr>
        <w:pict>
          <v:shape id="_x0000_s5277" type="#_x0000_t202" style="position:absolute;margin-left:64.1pt;margin-top:16.1pt;width:13.55pt;height:19.95pt;z-index:252458496;mso-width-relative:margin;mso-height-relative:margin;v-text-anchor:middle" filled="f" stroked="f">
            <v:textbox style="mso-next-textbox:#_x0000_s5277"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h</w:t>
                  </w:r>
                </w:p>
              </w:txbxContent>
            </v:textbox>
          </v:shape>
        </w:pict>
      </w:r>
      <w:r>
        <w:rPr>
          <w:b/>
          <w:noProof/>
          <w:color w:val="FF0000"/>
          <w:sz w:val="10"/>
          <w:szCs w:val="40"/>
          <w:lang w:val="en-GB" w:eastAsia="en-GB"/>
        </w:rPr>
        <w:pict>
          <v:shape id="_x0000_s5276" type="#_x0000_t202" style="position:absolute;margin-left:53.6pt;margin-top:16.1pt;width:13.55pt;height:19.95pt;z-index:252457472;mso-width-relative:margin;mso-height-relative:margin;v-text-anchor:middle" filled="f" stroked="f">
            <v:textbox style="mso-next-textbox:#_x0000_s5276"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g</w:t>
                  </w:r>
                </w:p>
              </w:txbxContent>
            </v:textbox>
          </v:shape>
        </w:pict>
      </w:r>
      <w:r>
        <w:rPr>
          <w:b/>
          <w:noProof/>
          <w:color w:val="FF0000"/>
          <w:sz w:val="10"/>
          <w:szCs w:val="40"/>
          <w:lang w:val="en-GB" w:eastAsia="en-GB"/>
        </w:rPr>
        <w:pict>
          <v:shape id="_x0000_s5275" type="#_x0000_t202" style="position:absolute;margin-left:43.1pt;margin-top:16.1pt;width:13.55pt;height:19.95pt;z-index:252456448;mso-width-relative:margin;mso-height-relative:margin;v-text-anchor:middle" filled="f" stroked="f">
            <v:textbox style="mso-next-textbox:#_x0000_s5275"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f</w:t>
                  </w:r>
                </w:p>
              </w:txbxContent>
            </v:textbox>
          </v:shape>
        </w:pict>
      </w:r>
      <w:r>
        <w:rPr>
          <w:b/>
          <w:noProof/>
          <w:color w:val="FF0000"/>
          <w:sz w:val="10"/>
          <w:szCs w:val="40"/>
          <w:lang w:val="en-GB" w:eastAsia="en-GB"/>
        </w:rPr>
        <w:pict>
          <v:shape id="_x0000_s5274" type="#_x0000_t202" style="position:absolute;margin-left:31.85pt;margin-top:16.1pt;width:13.55pt;height:19.95pt;z-index:252455424;mso-width-relative:margin;mso-height-relative:margin;v-text-anchor:middle" filled="f" stroked="f">
            <v:textbox style="mso-next-textbox:#_x0000_s5274" inset="0,0,0,0">
              <w:txbxContent>
                <w:p w:rsidR="00716229" w:rsidRPr="0067431A" w:rsidRDefault="00716229" w:rsidP="007D14BF">
                  <w:pPr>
                    <w:jc w:val="center"/>
                    <w:rPr>
                      <w:rFonts w:ascii="Arial" w:hAnsi="Arial"/>
                      <w:b/>
                      <w:color w:val="FF0000"/>
                      <w:sz w:val="20"/>
                      <w:szCs w:val="20"/>
                    </w:rPr>
                  </w:pPr>
                  <w:r w:rsidRPr="0067431A">
                    <w:rPr>
                      <w:rFonts w:ascii="Arial" w:hAnsi="Arial"/>
                      <w:b/>
                      <w:color w:val="FF0000"/>
                      <w:sz w:val="20"/>
                      <w:szCs w:val="20"/>
                    </w:rPr>
                    <w:t>e</w:t>
                  </w:r>
                </w:p>
              </w:txbxContent>
            </v:textbox>
          </v:shape>
        </w:pict>
      </w:r>
      <w:r>
        <w:rPr>
          <w:b/>
          <w:noProof/>
          <w:color w:val="FF0000"/>
          <w:sz w:val="10"/>
          <w:szCs w:val="40"/>
          <w:lang w:val="en-GB" w:eastAsia="en-GB"/>
        </w:rPr>
        <w:pict>
          <v:shape id="_x0000_s5273" type="#_x0000_t202" style="position:absolute;margin-left:109.9pt;margin-top:16.1pt;width:13.55pt;height:19.95pt;z-index:252454400;mso-width-relative:margin;mso-height-relative:margin;v-text-anchor:middle" filled="f" stroked="f">
            <v:textbox style="mso-next-textbox:#_x0000_s5273"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l</w:t>
                  </w:r>
                </w:p>
              </w:txbxContent>
            </v:textbox>
          </v:shape>
        </w:pict>
      </w:r>
      <w:r>
        <w:rPr>
          <w:b/>
          <w:noProof/>
          <w:color w:val="FF0000"/>
          <w:sz w:val="10"/>
          <w:szCs w:val="40"/>
          <w:lang w:val="en-GB" w:eastAsia="en-GB"/>
        </w:rPr>
        <w:pict>
          <v:shape id="_x0000_s5272" type="#_x0000_t202" style="position:absolute;margin-left:99.4pt;margin-top:16.1pt;width:13.55pt;height:19.95pt;z-index:252453376;mso-width-relative:margin;mso-height-relative:margin;v-text-anchor:middle" filled="f" stroked="f">
            <v:textbox style="mso-next-textbox:#_x0000_s5272"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k</w:t>
                  </w:r>
                </w:p>
              </w:txbxContent>
            </v:textbox>
          </v:shape>
        </w:pict>
      </w:r>
      <w:r>
        <w:rPr>
          <w:b/>
          <w:noProof/>
          <w:color w:val="FF0000"/>
          <w:sz w:val="10"/>
          <w:szCs w:val="40"/>
          <w:lang w:val="en-GB" w:eastAsia="en-GB"/>
        </w:rPr>
        <w:pict>
          <v:shape id="_x0000_s5271" type="#_x0000_t202" style="position:absolute;margin-left:88.9pt;margin-top:16.1pt;width:13.55pt;height:19.95pt;z-index:252452352;mso-width-relative:margin;mso-height-relative:margin;v-text-anchor:middle" filled="f" stroked="f">
            <v:textbox style="mso-next-textbox:#_x0000_s5271"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j</w:t>
                  </w:r>
                </w:p>
              </w:txbxContent>
            </v:textbox>
          </v:shape>
        </w:pict>
      </w:r>
      <w:r>
        <w:rPr>
          <w:b/>
          <w:noProof/>
          <w:color w:val="FF0000"/>
          <w:sz w:val="10"/>
          <w:szCs w:val="40"/>
          <w:lang w:val="en-GB" w:eastAsia="en-GB"/>
        </w:rPr>
        <w:pict>
          <v:shape id="_x0000_s5270" type="#_x0000_t202" style="position:absolute;margin-left:77.65pt;margin-top:16.1pt;width:13.55pt;height:19.95pt;z-index:252451328;mso-width-relative:margin;mso-height-relative:margin;v-text-anchor:middle" filled="f" stroked="f">
            <v:textbox style="mso-next-textbox:#_x0000_s5270"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i</w:t>
                  </w:r>
                </w:p>
              </w:txbxContent>
            </v:textbox>
          </v:shape>
        </w:pict>
      </w:r>
      <w:r>
        <w:rPr>
          <w:b/>
          <w:noProof/>
          <w:color w:val="FF0000"/>
          <w:sz w:val="10"/>
          <w:szCs w:val="40"/>
          <w:lang w:val="en-GB" w:eastAsia="en-GB"/>
        </w:rPr>
        <w:pict>
          <v:shape id="_x0000_s5269" type="#_x0000_t202" style="position:absolute;margin-left:199.95pt;margin-top:16.1pt;width:13.55pt;height:19.95pt;z-index:252450304;mso-width-relative:margin;mso-height-relative:margin;v-text-anchor:middle" filled="f" stroked="f">
            <v:textbox style="mso-next-textbox:#_x0000_s5269"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t</w:t>
                  </w:r>
                </w:p>
              </w:txbxContent>
            </v:textbox>
          </v:shape>
        </w:pict>
      </w:r>
      <w:r>
        <w:rPr>
          <w:b/>
          <w:noProof/>
          <w:color w:val="FF0000"/>
          <w:sz w:val="10"/>
          <w:szCs w:val="40"/>
          <w:lang w:val="en-GB" w:eastAsia="en-GB"/>
        </w:rPr>
        <w:pict>
          <v:shape id="_x0000_s5268" type="#_x0000_t202" style="position:absolute;margin-left:189.45pt;margin-top:16.1pt;width:13.55pt;height:19.95pt;z-index:252449280;mso-width-relative:margin;mso-height-relative:margin;v-text-anchor:middle" filled="f" stroked="f">
            <v:textbox style="mso-next-textbox:#_x0000_s5268"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s</w:t>
                  </w:r>
                </w:p>
              </w:txbxContent>
            </v:textbox>
          </v:shape>
        </w:pict>
      </w:r>
      <w:r>
        <w:rPr>
          <w:b/>
          <w:noProof/>
          <w:color w:val="FF0000"/>
          <w:sz w:val="10"/>
          <w:szCs w:val="40"/>
          <w:lang w:val="en-GB" w:eastAsia="en-GB"/>
        </w:rPr>
        <w:pict>
          <v:shape id="_x0000_s5267" type="#_x0000_t202" style="position:absolute;margin-left:178.95pt;margin-top:16.1pt;width:13.55pt;height:19.95pt;z-index:252448256;mso-width-relative:margin;mso-height-relative:margin;v-text-anchor:middle" filled="f" stroked="f">
            <v:textbox style="mso-next-textbox:#_x0000_s5267"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r</w:t>
                  </w:r>
                </w:p>
              </w:txbxContent>
            </v:textbox>
          </v:shape>
        </w:pict>
      </w:r>
      <w:r>
        <w:rPr>
          <w:b/>
          <w:noProof/>
          <w:color w:val="FF0000"/>
          <w:sz w:val="10"/>
          <w:szCs w:val="40"/>
          <w:lang w:val="en-GB" w:eastAsia="en-GB"/>
        </w:rPr>
        <w:pict>
          <v:shape id="_x0000_s5266" type="#_x0000_t202" style="position:absolute;margin-left:167.7pt;margin-top:16.1pt;width:13.55pt;height:19.95pt;z-index:252447232;mso-width-relative:margin;mso-height-relative:margin;v-text-anchor:middle" filled="f" stroked="f">
            <v:textbox style="mso-next-textbox:#_x0000_s5266" inset="0,0,0,0">
              <w:txbxContent>
                <w:p w:rsidR="00716229" w:rsidRPr="00126643" w:rsidRDefault="00716229" w:rsidP="007D14BF">
                  <w:pPr>
                    <w:jc w:val="center"/>
                    <w:rPr>
                      <w:rFonts w:ascii="Arial" w:hAnsi="Arial"/>
                      <w:b/>
                      <w:color w:val="FF0000"/>
                      <w:sz w:val="20"/>
                      <w:szCs w:val="20"/>
                    </w:rPr>
                  </w:pPr>
                  <w:r w:rsidRPr="00126643">
                    <w:rPr>
                      <w:rFonts w:ascii="Arial" w:hAnsi="Arial"/>
                      <w:b/>
                      <w:color w:val="FF0000"/>
                      <w:sz w:val="20"/>
                      <w:szCs w:val="20"/>
                    </w:rPr>
                    <w:t>q</w:t>
                  </w:r>
                </w:p>
              </w:txbxContent>
            </v:textbox>
          </v:shape>
        </w:pict>
      </w:r>
      <w:r>
        <w:rPr>
          <w:b/>
          <w:noProof/>
          <w:color w:val="FF0000"/>
          <w:sz w:val="10"/>
          <w:szCs w:val="40"/>
          <w:lang w:val="en-GB" w:eastAsia="en-GB"/>
        </w:rPr>
        <w:pict>
          <v:shape id="_x0000_s5265" type="#_x0000_t202" style="position:absolute;margin-left:270.2pt;margin-top:39.85pt;width:13.55pt;height:19.95pt;z-index:252446208;mso-width-relative:margin;mso-height-relative:margin;v-text-anchor:middle" filled="f" stroked="f">
            <v:textbox style="mso-next-textbox:#_x0000_s5265"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z</w:t>
                  </w:r>
                </w:p>
              </w:txbxContent>
            </v:textbox>
          </v:shape>
        </w:pict>
      </w:r>
      <w:r>
        <w:rPr>
          <w:b/>
          <w:noProof/>
          <w:color w:val="FF0000"/>
          <w:sz w:val="10"/>
          <w:szCs w:val="40"/>
          <w:lang w:val="en-GB" w:eastAsia="en-GB"/>
        </w:rPr>
        <w:pict>
          <v:shape id="_x0000_s5264" type="#_x0000_t202" style="position:absolute;margin-left:259.7pt;margin-top:39.85pt;width:13.55pt;height:19.95pt;z-index:252445184;mso-width-relative:margin;mso-height-relative:margin;v-text-anchor:middle" filled="f" stroked="f">
            <v:textbox style="mso-next-textbox:#_x0000_s5264"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y</w:t>
                  </w:r>
                </w:p>
              </w:txbxContent>
            </v:textbox>
          </v:shape>
        </w:pict>
      </w:r>
      <w:r>
        <w:rPr>
          <w:b/>
          <w:noProof/>
          <w:color w:val="FF0000"/>
          <w:sz w:val="10"/>
          <w:szCs w:val="40"/>
          <w:lang w:val="en-GB" w:eastAsia="en-GB"/>
        </w:rPr>
        <w:pict>
          <v:shape id="_x0000_s5263" type="#_x0000_t202" style="position:absolute;margin-left:248.45pt;margin-top:39.85pt;width:13.55pt;height:19.95pt;z-index:252444160;mso-width-relative:margin;mso-height-relative:margin;v-text-anchor:middle" filled="f" stroked="f">
            <v:textbox style="mso-next-textbox:#_x0000_s5263"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x</w:t>
                  </w:r>
                </w:p>
              </w:txbxContent>
            </v:textbox>
          </v:shape>
        </w:pict>
      </w:r>
      <w:r>
        <w:rPr>
          <w:b/>
          <w:noProof/>
          <w:color w:val="FF0000"/>
          <w:sz w:val="10"/>
          <w:szCs w:val="40"/>
          <w:lang w:val="en-GB" w:eastAsia="en-GB"/>
        </w:rPr>
        <w:pict>
          <v:shape id="_x0000_s5262" type="#_x0000_t202" style="position:absolute;margin-left:235pt;margin-top:39.85pt;width:13.55pt;height:19.95pt;z-index:252443136;mso-width-relative:margin;mso-height-relative:margin;v-text-anchor:middle" filled="f" stroked="f">
            <v:textbox style="mso-next-textbox:#_x0000_s5262"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w</w:t>
                  </w:r>
                </w:p>
              </w:txbxContent>
            </v:textbox>
          </v:shape>
        </w:pict>
      </w:r>
      <w:r>
        <w:rPr>
          <w:b/>
          <w:noProof/>
          <w:color w:val="FF0000"/>
          <w:sz w:val="10"/>
          <w:szCs w:val="40"/>
          <w:lang w:val="en-GB" w:eastAsia="en-GB"/>
        </w:rPr>
        <w:pict>
          <v:shape id="_x0000_s5261" type="#_x0000_t202" style="position:absolute;margin-left:224.5pt;margin-top:39.85pt;width:13.55pt;height:19.95pt;z-index:252442112;mso-width-relative:margin;mso-height-relative:margin;v-text-anchor:middle" filled="f" stroked="f">
            <v:textbox style="mso-next-textbox:#_x0000_s5261"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v</w:t>
                  </w:r>
                </w:p>
              </w:txbxContent>
            </v:textbox>
          </v:shape>
        </w:pict>
      </w:r>
      <w:r>
        <w:rPr>
          <w:b/>
          <w:noProof/>
          <w:color w:val="FF0000"/>
          <w:sz w:val="10"/>
          <w:szCs w:val="40"/>
          <w:lang w:val="en-GB" w:eastAsia="en-GB"/>
        </w:rPr>
        <w:pict>
          <v:shape id="_x0000_s5260" type="#_x0000_t202" style="position:absolute;margin-left:214pt;margin-top:39.85pt;width:13.55pt;height:19.95pt;z-index:252441088;mso-width-relative:margin;mso-height-relative:margin;v-text-anchor:middle" filled="f" stroked="f">
            <v:textbox style="mso-next-textbox:#_x0000_s5260" inset="0,0,0,0">
              <w:txbxContent>
                <w:p w:rsidR="00716229" w:rsidRPr="0067431A" w:rsidRDefault="00716229" w:rsidP="007D14BF">
                  <w:pPr>
                    <w:jc w:val="center"/>
                    <w:rPr>
                      <w:rFonts w:ascii="Arial" w:hAnsi="Arial"/>
                      <w:b/>
                      <w:color w:val="0000CC"/>
                      <w:sz w:val="20"/>
                      <w:szCs w:val="20"/>
                      <w:lang w:val="en-GB"/>
                    </w:rPr>
                  </w:pPr>
                  <w:r>
                    <w:rPr>
                      <w:rFonts w:ascii="Arial" w:hAnsi="Arial"/>
                      <w:b/>
                      <w:color w:val="0000CC"/>
                      <w:sz w:val="20"/>
                      <w:szCs w:val="20"/>
                      <w:lang w:val="en-GB"/>
                    </w:rPr>
                    <w:t>u</w:t>
                  </w:r>
                </w:p>
              </w:txbxContent>
            </v:textbox>
          </v:shape>
        </w:pict>
      </w:r>
      <w:r>
        <w:rPr>
          <w:b/>
          <w:noProof/>
          <w:color w:val="FF0000"/>
          <w:sz w:val="10"/>
          <w:szCs w:val="40"/>
          <w:lang w:val="en-GB" w:eastAsia="en-GB"/>
        </w:rPr>
        <w:pict>
          <v:shape id="_x0000_s4763" type="#_x0000_t202" style="position:absolute;margin-left:19.3pt;margin-top:39.85pt;width:13.55pt;height:19.95pt;z-index:252090880;mso-width-relative:margin;mso-height-relative:margin;v-text-anchor:middle" filled="f" stroked="f">
            <v:textbox style="mso-next-textbox:#_x0000_s4763"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d</w:t>
                  </w:r>
                </w:p>
              </w:txbxContent>
            </v:textbox>
          </v:shape>
        </w:pict>
      </w:r>
      <w:r>
        <w:rPr>
          <w:b/>
          <w:noProof/>
          <w:color w:val="FF0000"/>
          <w:sz w:val="10"/>
          <w:szCs w:val="40"/>
          <w:lang w:val="en-GB" w:eastAsia="en-GB"/>
        </w:rPr>
        <w:pict>
          <v:shape id="_x0000_s4762" type="#_x0000_t202" style="position:absolute;margin-left:8.8pt;margin-top:39.85pt;width:13.55pt;height:19.95pt;z-index:252089856;mso-width-relative:margin;mso-height-relative:margin;v-text-anchor:middle" filled="f" stroked="f">
            <v:textbox style="mso-next-textbox:#_x0000_s4762"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c</w:t>
                  </w:r>
                </w:p>
              </w:txbxContent>
            </v:textbox>
          </v:shape>
        </w:pict>
      </w:r>
      <w:r>
        <w:rPr>
          <w:b/>
          <w:noProof/>
          <w:color w:val="FF0000"/>
          <w:sz w:val="10"/>
          <w:szCs w:val="40"/>
          <w:lang w:val="en-GB" w:eastAsia="en-GB"/>
        </w:rPr>
        <w:pict>
          <v:shape id="_x0000_s4761" type="#_x0000_t202" style="position:absolute;margin-left:-1.7pt;margin-top:39.85pt;width:13.55pt;height:19.95pt;z-index:252088832;mso-width-relative:margin;mso-height-relative:margin;v-text-anchor:middle" filled="f" stroked="f">
            <v:textbox style="mso-next-textbox:#_x0000_s4761"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b</w:t>
                  </w:r>
                </w:p>
              </w:txbxContent>
            </v:textbox>
          </v:shape>
        </w:pict>
      </w:r>
      <w:r>
        <w:rPr>
          <w:b/>
          <w:noProof/>
          <w:color w:val="FF0000"/>
          <w:sz w:val="10"/>
          <w:szCs w:val="40"/>
          <w:lang w:val="en-GB" w:eastAsia="en-GB"/>
        </w:rPr>
        <w:pict>
          <v:shape id="_x0000_s4760" type="#_x0000_t202" style="position:absolute;margin-left:-12.95pt;margin-top:39.85pt;width:13.55pt;height:19.95pt;z-index:252087808;mso-width-relative:margin;mso-height-relative:margin;v-text-anchor:middle" filled="f" stroked="f">
            <v:textbox style="mso-next-textbox:#_x0000_s4760"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a</w:t>
                  </w:r>
                </w:p>
              </w:txbxContent>
            </v:textbox>
          </v:shape>
        </w:pict>
      </w:r>
      <w:r>
        <w:rPr>
          <w:b/>
          <w:noProof/>
          <w:color w:val="FF0000"/>
          <w:sz w:val="10"/>
          <w:szCs w:val="40"/>
          <w:lang w:val="en-GB" w:eastAsia="en-GB"/>
        </w:rPr>
        <w:pict>
          <v:shape id="_x0000_s4759" type="#_x0000_t202" style="position:absolute;margin-left:156.6pt;margin-top:39.85pt;width:13.55pt;height:19.95pt;z-index:252086784;mso-width-relative:margin;mso-height-relative:margin;v-text-anchor:middle" filled="f" stroked="f">
            <v:textbox style="mso-next-textbox:#_x0000_s4759"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p</w:t>
                  </w:r>
                </w:p>
              </w:txbxContent>
            </v:textbox>
          </v:shape>
        </w:pict>
      </w:r>
      <w:r>
        <w:rPr>
          <w:b/>
          <w:noProof/>
          <w:color w:val="FF0000"/>
          <w:sz w:val="10"/>
          <w:szCs w:val="40"/>
          <w:lang w:val="en-GB" w:eastAsia="en-GB"/>
        </w:rPr>
        <w:pict>
          <v:shape id="_x0000_s4758" type="#_x0000_t202" style="position:absolute;margin-left:146.1pt;margin-top:39.85pt;width:13.55pt;height:19.95pt;z-index:252085760;mso-width-relative:margin;mso-height-relative:margin;v-text-anchor:middle" filled="f" stroked="f">
            <v:textbox style="mso-next-textbox:#_x0000_s4758"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o</w:t>
                  </w:r>
                </w:p>
              </w:txbxContent>
            </v:textbox>
          </v:shape>
        </w:pict>
      </w:r>
      <w:r>
        <w:rPr>
          <w:b/>
          <w:noProof/>
          <w:color w:val="FF0000"/>
          <w:sz w:val="10"/>
          <w:szCs w:val="40"/>
          <w:lang w:val="en-GB" w:eastAsia="en-GB"/>
        </w:rPr>
        <w:pict>
          <v:shape id="_x0000_s4757" type="#_x0000_t202" style="position:absolute;margin-left:135.6pt;margin-top:39.85pt;width:13.55pt;height:19.95pt;z-index:252084736;mso-width-relative:margin;mso-height-relative:margin;v-text-anchor:middle" filled="f" stroked="f">
            <v:textbox style="mso-next-textbox:#_x0000_s4757"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n</w:t>
                  </w:r>
                </w:p>
              </w:txbxContent>
            </v:textbox>
          </v:shape>
        </w:pict>
      </w:r>
      <w:r>
        <w:rPr>
          <w:b/>
          <w:noProof/>
          <w:color w:val="FF0000"/>
          <w:sz w:val="10"/>
          <w:szCs w:val="40"/>
          <w:lang w:val="en-GB" w:eastAsia="en-GB"/>
        </w:rPr>
        <w:pict>
          <v:shape id="_x0000_s4756" type="#_x0000_t202" style="position:absolute;margin-left:124.35pt;margin-top:39.85pt;width:13.55pt;height:19.95pt;z-index:252083712;mso-width-relative:margin;mso-height-relative:margin;v-text-anchor:middle" filled="f" stroked="f">
            <v:textbox style="mso-next-textbox:#_x0000_s4756"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m</w:t>
                  </w:r>
                </w:p>
              </w:txbxContent>
            </v:textbox>
          </v:shape>
        </w:pict>
      </w:r>
      <w:r>
        <w:rPr>
          <w:b/>
          <w:noProof/>
          <w:color w:val="FF0000"/>
          <w:sz w:val="10"/>
          <w:szCs w:val="40"/>
          <w:lang w:val="en-GB" w:eastAsia="en-GB"/>
        </w:rPr>
        <w:pict>
          <v:shape id="_x0000_s4755" type="#_x0000_t202" style="position:absolute;margin-left:65.1pt;margin-top:39.85pt;width:13.55pt;height:19.95pt;z-index:252082688;mso-width-relative:margin;mso-height-relative:margin;v-text-anchor:middle" filled="f" stroked="f">
            <v:textbox style="mso-next-textbox:#_x0000_s4755"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h</w:t>
                  </w:r>
                </w:p>
              </w:txbxContent>
            </v:textbox>
          </v:shape>
        </w:pict>
      </w:r>
      <w:r>
        <w:rPr>
          <w:b/>
          <w:noProof/>
          <w:color w:val="FF0000"/>
          <w:sz w:val="10"/>
          <w:szCs w:val="40"/>
          <w:lang w:val="en-GB" w:eastAsia="en-GB"/>
        </w:rPr>
        <w:pict>
          <v:shape id="_x0000_s4754" type="#_x0000_t202" style="position:absolute;margin-left:54.6pt;margin-top:39.85pt;width:13.55pt;height:19.95pt;z-index:252081664;mso-width-relative:margin;mso-height-relative:margin;v-text-anchor:middle" filled="f" stroked="f">
            <v:textbox style="mso-next-textbox:#_x0000_s4754"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g</w:t>
                  </w:r>
                </w:p>
              </w:txbxContent>
            </v:textbox>
          </v:shape>
        </w:pict>
      </w:r>
      <w:r>
        <w:rPr>
          <w:b/>
          <w:noProof/>
          <w:color w:val="FF0000"/>
          <w:sz w:val="10"/>
          <w:szCs w:val="40"/>
          <w:lang w:val="en-GB" w:eastAsia="en-GB"/>
        </w:rPr>
        <w:pict>
          <v:shape id="_x0000_s4753" type="#_x0000_t202" style="position:absolute;margin-left:44.1pt;margin-top:39.85pt;width:13.55pt;height:19.95pt;z-index:252080640;mso-width-relative:margin;mso-height-relative:margin;v-text-anchor:middle" filled="f" stroked="f">
            <v:textbox style="mso-next-textbox:#_x0000_s4753"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f</w:t>
                  </w:r>
                </w:p>
              </w:txbxContent>
            </v:textbox>
          </v:shape>
        </w:pict>
      </w:r>
      <w:r>
        <w:rPr>
          <w:b/>
          <w:noProof/>
          <w:color w:val="FF0000"/>
          <w:sz w:val="10"/>
          <w:szCs w:val="40"/>
          <w:lang w:val="en-GB" w:eastAsia="en-GB"/>
        </w:rPr>
        <w:pict>
          <v:shape id="_x0000_s4752" type="#_x0000_t202" style="position:absolute;margin-left:32.85pt;margin-top:39.85pt;width:13.55pt;height:19.95pt;z-index:252079616;mso-width-relative:margin;mso-height-relative:margin;v-text-anchor:middle" filled="f" stroked="f">
            <v:textbox style="mso-next-textbox:#_x0000_s4752"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e</w:t>
                  </w:r>
                </w:p>
              </w:txbxContent>
            </v:textbox>
          </v:shape>
        </w:pict>
      </w:r>
      <w:r>
        <w:rPr>
          <w:b/>
          <w:noProof/>
          <w:color w:val="FF0000"/>
          <w:sz w:val="10"/>
          <w:szCs w:val="40"/>
          <w:lang w:val="en-GB" w:eastAsia="en-GB"/>
        </w:rPr>
        <w:pict>
          <v:shape id="_x0000_s4751" type="#_x0000_t202" style="position:absolute;margin-left:110.9pt;margin-top:39.85pt;width:13.55pt;height:19.95pt;z-index:252078592;mso-width-relative:margin;mso-height-relative:margin;v-text-anchor:middle" filled="f" stroked="f">
            <v:textbox style="mso-next-textbox:#_x0000_s4751"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l</w:t>
                  </w:r>
                </w:p>
              </w:txbxContent>
            </v:textbox>
          </v:shape>
        </w:pict>
      </w:r>
      <w:r>
        <w:rPr>
          <w:b/>
          <w:noProof/>
          <w:color w:val="FF0000"/>
          <w:sz w:val="10"/>
          <w:szCs w:val="40"/>
          <w:lang w:val="en-GB" w:eastAsia="en-GB"/>
        </w:rPr>
        <w:pict>
          <v:shape id="_x0000_s4750" type="#_x0000_t202" style="position:absolute;margin-left:100.4pt;margin-top:39.85pt;width:13.55pt;height:19.95pt;z-index:252077568;mso-width-relative:margin;mso-height-relative:margin;v-text-anchor:middle" filled="f" stroked="f">
            <v:textbox style="mso-next-textbox:#_x0000_s4750"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k</w:t>
                  </w:r>
                </w:p>
              </w:txbxContent>
            </v:textbox>
          </v:shape>
        </w:pict>
      </w:r>
      <w:r>
        <w:rPr>
          <w:b/>
          <w:noProof/>
          <w:color w:val="FF0000"/>
          <w:sz w:val="10"/>
          <w:szCs w:val="40"/>
          <w:lang w:val="en-GB" w:eastAsia="en-GB"/>
        </w:rPr>
        <w:pict>
          <v:shape id="_x0000_s4749" type="#_x0000_t202" style="position:absolute;margin-left:89.9pt;margin-top:39.85pt;width:13.55pt;height:19.95pt;z-index:252076544;mso-width-relative:margin;mso-height-relative:margin;v-text-anchor:middle" filled="f" stroked="f">
            <v:textbox style="mso-next-textbox:#_x0000_s4749"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j</w:t>
                  </w:r>
                </w:p>
              </w:txbxContent>
            </v:textbox>
          </v:shape>
        </w:pict>
      </w:r>
      <w:r>
        <w:rPr>
          <w:b/>
          <w:noProof/>
          <w:color w:val="FF0000"/>
          <w:sz w:val="10"/>
          <w:szCs w:val="40"/>
          <w:lang w:val="en-GB" w:eastAsia="en-GB"/>
        </w:rPr>
        <w:pict>
          <v:shape id="_x0000_s4748" type="#_x0000_t202" style="position:absolute;margin-left:78.65pt;margin-top:39.85pt;width:13.55pt;height:19.95pt;z-index:252075520;mso-width-relative:margin;mso-height-relative:margin;v-text-anchor:middle" filled="f" stroked="f">
            <v:textbox style="mso-next-textbox:#_x0000_s4748"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i</w:t>
                  </w:r>
                </w:p>
              </w:txbxContent>
            </v:textbox>
          </v:shape>
        </w:pict>
      </w:r>
      <w:r>
        <w:rPr>
          <w:b/>
          <w:noProof/>
          <w:color w:val="FF0000"/>
          <w:sz w:val="10"/>
          <w:szCs w:val="40"/>
          <w:lang w:val="en-GB" w:eastAsia="en-GB"/>
        </w:rPr>
        <w:pict>
          <v:shape id="_x0000_s4747" type="#_x0000_t202" style="position:absolute;margin-left:200.95pt;margin-top:39.85pt;width:13.55pt;height:19.95pt;z-index:252074496;mso-width-relative:margin;mso-height-relative:margin;v-text-anchor:middle" filled="f" stroked="f">
            <v:textbox style="mso-next-textbox:#_x0000_s4747"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t</w:t>
                  </w:r>
                </w:p>
              </w:txbxContent>
            </v:textbox>
          </v:shape>
        </w:pict>
      </w:r>
      <w:r>
        <w:rPr>
          <w:b/>
          <w:noProof/>
          <w:color w:val="FF0000"/>
          <w:sz w:val="10"/>
          <w:szCs w:val="40"/>
          <w:lang w:val="en-GB" w:eastAsia="en-GB"/>
        </w:rPr>
        <w:pict>
          <v:shape id="_x0000_s4746" type="#_x0000_t202" style="position:absolute;margin-left:190.45pt;margin-top:39.85pt;width:13.55pt;height:19.95pt;z-index:252073472;mso-width-relative:margin;mso-height-relative:margin;v-text-anchor:middle" filled="f" stroked="f">
            <v:textbox style="mso-next-textbox:#_x0000_s4746"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s</w:t>
                  </w:r>
                </w:p>
              </w:txbxContent>
            </v:textbox>
          </v:shape>
        </w:pict>
      </w:r>
      <w:r>
        <w:rPr>
          <w:b/>
          <w:noProof/>
          <w:color w:val="FF0000"/>
          <w:sz w:val="10"/>
          <w:szCs w:val="40"/>
          <w:lang w:val="en-GB" w:eastAsia="en-GB"/>
        </w:rPr>
        <w:pict>
          <v:shape id="_x0000_s4745" type="#_x0000_t202" style="position:absolute;margin-left:179.95pt;margin-top:39.85pt;width:13.55pt;height:19.95pt;z-index:252072448;mso-width-relative:margin;mso-height-relative:margin;v-text-anchor:middle" filled="f" stroked="f">
            <v:textbox style="mso-next-textbox:#_x0000_s4745"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r</w:t>
                  </w:r>
                </w:p>
              </w:txbxContent>
            </v:textbox>
          </v:shape>
        </w:pict>
      </w:r>
      <w:r>
        <w:rPr>
          <w:b/>
          <w:noProof/>
          <w:color w:val="FF0000"/>
          <w:sz w:val="10"/>
          <w:szCs w:val="40"/>
          <w:lang w:val="en-GB" w:eastAsia="en-GB"/>
        </w:rPr>
        <w:pict>
          <v:shape id="_x0000_s4744" type="#_x0000_t202" style="position:absolute;margin-left:168.7pt;margin-top:39.85pt;width:13.55pt;height:19.95pt;z-index:252071424;mso-width-relative:margin;mso-height-relative:margin;v-text-anchor:middle" filled="f" stroked="f">
            <v:textbox style="mso-next-textbox:#_x0000_s4744" inset="0,0,0,0">
              <w:txbxContent>
                <w:p w:rsidR="00716229" w:rsidRPr="00FC06DA" w:rsidRDefault="00716229" w:rsidP="007D14BF">
                  <w:pPr>
                    <w:jc w:val="center"/>
                    <w:rPr>
                      <w:rFonts w:ascii="Arial" w:hAnsi="Arial"/>
                      <w:b/>
                      <w:color w:val="0000CC"/>
                      <w:sz w:val="20"/>
                      <w:szCs w:val="20"/>
                    </w:rPr>
                  </w:pPr>
                  <w:r w:rsidRPr="00FC06DA">
                    <w:rPr>
                      <w:rFonts w:ascii="Arial" w:hAnsi="Arial"/>
                      <w:b/>
                      <w:color w:val="0000CC"/>
                      <w:sz w:val="20"/>
                      <w:szCs w:val="20"/>
                    </w:rPr>
                    <w:t>q</w:t>
                  </w:r>
                </w:p>
              </w:txbxContent>
            </v:textbox>
          </v:shape>
        </w:pict>
      </w:r>
      <w:r>
        <w:rPr>
          <w:b/>
          <w:noProof/>
          <w:color w:val="FF0000"/>
          <w:sz w:val="10"/>
          <w:szCs w:val="40"/>
          <w:lang w:val="en-GB" w:eastAsia="en-GB"/>
        </w:rPr>
        <w:pict>
          <v:shape id="_x0000_s5317" type="#_x0000_t202" style="position:absolute;margin-left:271.7pt;margin-top:66.05pt;width:13.55pt;height:19.95pt;z-index:252499456;mso-width-relative:margin;mso-height-relative:margin;v-text-anchor:middle" filled="f" stroked="f">
            <v:textbox style="mso-next-textbox:#_x0000_s5317"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z</w:t>
                  </w:r>
                </w:p>
              </w:txbxContent>
            </v:textbox>
          </v:shape>
        </w:pict>
      </w:r>
      <w:r>
        <w:rPr>
          <w:b/>
          <w:noProof/>
          <w:color w:val="FF0000"/>
          <w:sz w:val="10"/>
          <w:szCs w:val="40"/>
          <w:lang w:val="en-GB" w:eastAsia="en-GB"/>
        </w:rPr>
        <w:pict>
          <v:shape id="_x0000_s5316" type="#_x0000_t202" style="position:absolute;margin-left:261.2pt;margin-top:66.05pt;width:13.55pt;height:19.95pt;z-index:252498432;mso-width-relative:margin;mso-height-relative:margin;v-text-anchor:middle" filled="f" stroked="f">
            <v:textbox style="mso-next-textbox:#_x0000_s5316"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y</w:t>
                  </w:r>
                </w:p>
              </w:txbxContent>
            </v:textbox>
          </v:shape>
        </w:pict>
      </w:r>
      <w:r>
        <w:rPr>
          <w:b/>
          <w:noProof/>
          <w:color w:val="FF0000"/>
          <w:sz w:val="10"/>
          <w:szCs w:val="40"/>
          <w:lang w:val="en-GB" w:eastAsia="en-GB"/>
        </w:rPr>
        <w:pict>
          <v:shape id="_x0000_s5315" type="#_x0000_t202" style="position:absolute;margin-left:249.95pt;margin-top:66.05pt;width:13.55pt;height:19.95pt;z-index:252497408;mso-width-relative:margin;mso-height-relative:margin;v-text-anchor:middle" filled="f" stroked="f">
            <v:textbox style="mso-next-textbox:#_x0000_s5315"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x</w:t>
                  </w:r>
                </w:p>
              </w:txbxContent>
            </v:textbox>
          </v:shape>
        </w:pict>
      </w:r>
      <w:r>
        <w:rPr>
          <w:b/>
          <w:noProof/>
          <w:color w:val="FF0000"/>
          <w:sz w:val="10"/>
          <w:szCs w:val="40"/>
          <w:lang w:val="en-GB" w:eastAsia="en-GB"/>
        </w:rPr>
        <w:pict>
          <v:shape id="_x0000_s5314" type="#_x0000_t202" style="position:absolute;margin-left:236.5pt;margin-top:66.05pt;width:13.55pt;height:19.95pt;z-index:252496384;mso-width-relative:margin;mso-height-relative:margin;v-text-anchor:middle" filled="f" stroked="f">
            <v:textbox style="mso-next-textbox:#_x0000_s5314"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w</w:t>
                  </w:r>
                </w:p>
              </w:txbxContent>
            </v:textbox>
          </v:shape>
        </w:pict>
      </w:r>
      <w:r>
        <w:rPr>
          <w:b/>
          <w:noProof/>
          <w:color w:val="FF0000"/>
          <w:sz w:val="10"/>
          <w:szCs w:val="40"/>
          <w:lang w:val="en-GB" w:eastAsia="en-GB"/>
        </w:rPr>
        <w:pict>
          <v:shape id="_x0000_s5313" type="#_x0000_t202" style="position:absolute;margin-left:226pt;margin-top:66.05pt;width:13.55pt;height:19.95pt;z-index:252495360;mso-width-relative:margin;mso-height-relative:margin;v-text-anchor:middle" filled="f" stroked="f">
            <v:textbox style="mso-next-textbox:#_x0000_s5313"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v</w:t>
                  </w:r>
                </w:p>
              </w:txbxContent>
            </v:textbox>
          </v:shape>
        </w:pict>
      </w:r>
      <w:r>
        <w:rPr>
          <w:b/>
          <w:noProof/>
          <w:color w:val="FF0000"/>
          <w:sz w:val="10"/>
          <w:szCs w:val="40"/>
          <w:lang w:val="en-GB" w:eastAsia="en-GB"/>
        </w:rPr>
        <w:pict>
          <v:shape id="_x0000_s5312" type="#_x0000_t202" style="position:absolute;margin-left:215.5pt;margin-top:66.05pt;width:13.55pt;height:19.95pt;z-index:252494336;mso-width-relative:margin;mso-height-relative:margin;v-text-anchor:middle" filled="f" stroked="f">
            <v:textbox style="mso-next-textbox:#_x0000_s5312" inset="0,0,0,0">
              <w:txbxContent>
                <w:p w:rsidR="00716229" w:rsidRPr="00126643" w:rsidRDefault="00716229" w:rsidP="007D14BF">
                  <w:pPr>
                    <w:jc w:val="center"/>
                    <w:rPr>
                      <w:rFonts w:ascii="Arial" w:hAnsi="Arial"/>
                      <w:b/>
                      <w:color w:val="00B050"/>
                      <w:sz w:val="20"/>
                      <w:szCs w:val="20"/>
                      <w:lang w:val="en-GB"/>
                    </w:rPr>
                  </w:pPr>
                  <w:r w:rsidRPr="00126643">
                    <w:rPr>
                      <w:rFonts w:ascii="Arial" w:hAnsi="Arial"/>
                      <w:b/>
                      <w:color w:val="00B050"/>
                      <w:sz w:val="20"/>
                      <w:szCs w:val="20"/>
                      <w:lang w:val="en-GB"/>
                    </w:rPr>
                    <w:t>u</w:t>
                  </w:r>
                </w:p>
              </w:txbxContent>
            </v:textbox>
          </v:shape>
        </w:pict>
      </w:r>
      <w:r>
        <w:rPr>
          <w:b/>
          <w:noProof/>
          <w:color w:val="FF0000"/>
          <w:sz w:val="10"/>
          <w:szCs w:val="40"/>
          <w:lang w:val="en-GB" w:eastAsia="en-GB"/>
        </w:rPr>
        <w:pict>
          <v:shape id="_x0000_s5311" type="#_x0000_t202" style="position:absolute;margin-left:20.8pt;margin-top:66.05pt;width:13.55pt;height:19.95pt;z-index:252493312;mso-width-relative:margin;mso-height-relative:margin;v-text-anchor:middle" filled="f" stroked="f">
            <v:textbox style="mso-next-textbox:#_x0000_s5311"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d</w:t>
                  </w:r>
                </w:p>
              </w:txbxContent>
            </v:textbox>
          </v:shape>
        </w:pict>
      </w:r>
      <w:r>
        <w:rPr>
          <w:b/>
          <w:noProof/>
          <w:color w:val="FF0000"/>
          <w:sz w:val="10"/>
          <w:szCs w:val="40"/>
          <w:lang w:val="en-GB" w:eastAsia="en-GB"/>
        </w:rPr>
        <w:pict>
          <v:shape id="_x0000_s5310" type="#_x0000_t202" style="position:absolute;margin-left:10.3pt;margin-top:66.05pt;width:13.55pt;height:19.95pt;z-index:252492288;mso-width-relative:margin;mso-height-relative:margin;v-text-anchor:middle" filled="f" stroked="f">
            <v:textbox style="mso-next-textbox:#_x0000_s5310"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c</w:t>
                  </w:r>
                </w:p>
              </w:txbxContent>
            </v:textbox>
          </v:shape>
        </w:pict>
      </w:r>
      <w:r>
        <w:rPr>
          <w:b/>
          <w:noProof/>
          <w:color w:val="FF0000"/>
          <w:sz w:val="10"/>
          <w:szCs w:val="40"/>
          <w:lang w:val="en-GB" w:eastAsia="en-GB"/>
        </w:rPr>
        <w:pict>
          <v:shape id="_x0000_s5309" type="#_x0000_t202" style="position:absolute;margin-left:-.2pt;margin-top:66.05pt;width:13.55pt;height:19.95pt;z-index:252491264;mso-width-relative:margin;mso-height-relative:margin;v-text-anchor:middle" filled="f" stroked="f">
            <v:textbox style="mso-next-textbox:#_x0000_s5309"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b</w:t>
                  </w:r>
                </w:p>
              </w:txbxContent>
            </v:textbox>
          </v:shape>
        </w:pict>
      </w:r>
      <w:r>
        <w:rPr>
          <w:b/>
          <w:noProof/>
          <w:color w:val="FF0000"/>
          <w:sz w:val="10"/>
          <w:szCs w:val="40"/>
          <w:lang w:val="en-GB" w:eastAsia="en-GB"/>
        </w:rPr>
        <w:pict>
          <v:shape id="_x0000_s5308" type="#_x0000_t202" style="position:absolute;margin-left:-11.45pt;margin-top:66.05pt;width:13.55pt;height:19.95pt;z-index:252490240;mso-width-relative:margin;mso-height-relative:margin;v-text-anchor:middle" filled="f" stroked="f">
            <v:textbox style="mso-next-textbox:#_x0000_s5308"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a</w:t>
                  </w:r>
                </w:p>
              </w:txbxContent>
            </v:textbox>
          </v:shape>
        </w:pict>
      </w:r>
      <w:r>
        <w:rPr>
          <w:b/>
          <w:noProof/>
          <w:color w:val="FF0000"/>
          <w:sz w:val="10"/>
          <w:szCs w:val="40"/>
          <w:lang w:val="en-GB" w:eastAsia="en-GB"/>
        </w:rPr>
        <w:pict>
          <v:shape id="_x0000_s5307" type="#_x0000_t202" style="position:absolute;margin-left:158.1pt;margin-top:66.05pt;width:13.55pt;height:19.95pt;z-index:252489216;mso-width-relative:margin;mso-height-relative:margin;v-text-anchor:middle" filled="f" stroked="f">
            <v:textbox style="mso-next-textbox:#_x0000_s5307"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p</w:t>
                  </w:r>
                </w:p>
              </w:txbxContent>
            </v:textbox>
          </v:shape>
        </w:pict>
      </w:r>
      <w:r>
        <w:rPr>
          <w:b/>
          <w:noProof/>
          <w:color w:val="FF0000"/>
          <w:sz w:val="10"/>
          <w:szCs w:val="40"/>
          <w:lang w:val="en-GB" w:eastAsia="en-GB"/>
        </w:rPr>
        <w:pict>
          <v:shape id="_x0000_s5306" type="#_x0000_t202" style="position:absolute;margin-left:147.6pt;margin-top:66.05pt;width:13.55pt;height:19.95pt;z-index:252488192;mso-width-relative:margin;mso-height-relative:margin;v-text-anchor:middle" filled="f" stroked="f">
            <v:textbox style="mso-next-textbox:#_x0000_s5306"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o</w:t>
                  </w:r>
                </w:p>
              </w:txbxContent>
            </v:textbox>
          </v:shape>
        </w:pict>
      </w:r>
      <w:r>
        <w:rPr>
          <w:b/>
          <w:noProof/>
          <w:color w:val="FF0000"/>
          <w:sz w:val="10"/>
          <w:szCs w:val="40"/>
          <w:lang w:val="en-GB" w:eastAsia="en-GB"/>
        </w:rPr>
        <w:pict>
          <v:shape id="_x0000_s5305" type="#_x0000_t202" style="position:absolute;margin-left:137.1pt;margin-top:66.05pt;width:13.55pt;height:19.95pt;z-index:252487168;mso-width-relative:margin;mso-height-relative:margin;v-text-anchor:middle" filled="f" stroked="f">
            <v:textbox style="mso-next-textbox:#_x0000_s5305"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n</w:t>
                  </w:r>
                </w:p>
              </w:txbxContent>
            </v:textbox>
          </v:shape>
        </w:pict>
      </w:r>
      <w:r>
        <w:rPr>
          <w:b/>
          <w:noProof/>
          <w:color w:val="FF0000"/>
          <w:sz w:val="10"/>
          <w:szCs w:val="40"/>
          <w:lang w:val="en-GB" w:eastAsia="en-GB"/>
        </w:rPr>
        <w:pict>
          <v:shape id="_x0000_s5304" type="#_x0000_t202" style="position:absolute;margin-left:125.85pt;margin-top:66.05pt;width:13.55pt;height:19.95pt;z-index:252486144;mso-width-relative:margin;mso-height-relative:margin;v-text-anchor:middle" filled="f" stroked="f">
            <v:textbox style="mso-next-textbox:#_x0000_s5304"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m</w:t>
                  </w:r>
                </w:p>
              </w:txbxContent>
            </v:textbox>
          </v:shape>
        </w:pict>
      </w:r>
      <w:r>
        <w:rPr>
          <w:b/>
          <w:noProof/>
          <w:color w:val="FF0000"/>
          <w:sz w:val="10"/>
          <w:szCs w:val="40"/>
          <w:lang w:val="en-GB" w:eastAsia="en-GB"/>
        </w:rPr>
        <w:pict>
          <v:shape id="_x0000_s5303" type="#_x0000_t202" style="position:absolute;margin-left:66.6pt;margin-top:66.05pt;width:13.55pt;height:19.95pt;z-index:252485120;mso-width-relative:margin;mso-height-relative:margin;v-text-anchor:middle" filled="f" stroked="f">
            <v:textbox style="mso-next-textbox:#_x0000_s5303"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h</w:t>
                  </w:r>
                </w:p>
              </w:txbxContent>
            </v:textbox>
          </v:shape>
        </w:pict>
      </w:r>
      <w:r>
        <w:rPr>
          <w:b/>
          <w:noProof/>
          <w:color w:val="FF0000"/>
          <w:sz w:val="10"/>
          <w:szCs w:val="40"/>
          <w:lang w:val="en-GB" w:eastAsia="en-GB"/>
        </w:rPr>
        <w:pict>
          <v:shape id="_x0000_s5302" type="#_x0000_t202" style="position:absolute;margin-left:56.1pt;margin-top:66.05pt;width:13.55pt;height:19.95pt;z-index:252484096;mso-width-relative:margin;mso-height-relative:margin;v-text-anchor:middle" filled="f" stroked="f">
            <v:textbox style="mso-next-textbox:#_x0000_s5302"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g</w:t>
                  </w:r>
                </w:p>
              </w:txbxContent>
            </v:textbox>
          </v:shape>
        </w:pict>
      </w:r>
      <w:r>
        <w:rPr>
          <w:b/>
          <w:noProof/>
          <w:color w:val="FF0000"/>
          <w:sz w:val="10"/>
          <w:szCs w:val="40"/>
          <w:lang w:val="en-GB" w:eastAsia="en-GB"/>
        </w:rPr>
        <w:pict>
          <v:shape id="_x0000_s5301" type="#_x0000_t202" style="position:absolute;margin-left:45.6pt;margin-top:66.05pt;width:13.55pt;height:19.95pt;z-index:252483072;mso-width-relative:margin;mso-height-relative:margin;v-text-anchor:middle" filled="f" stroked="f">
            <v:textbox style="mso-next-textbox:#_x0000_s5301"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f</w:t>
                  </w:r>
                </w:p>
              </w:txbxContent>
            </v:textbox>
          </v:shape>
        </w:pict>
      </w:r>
      <w:r>
        <w:rPr>
          <w:b/>
          <w:noProof/>
          <w:color w:val="FF0000"/>
          <w:sz w:val="10"/>
          <w:szCs w:val="40"/>
          <w:lang w:val="en-GB" w:eastAsia="en-GB"/>
        </w:rPr>
        <w:pict>
          <v:shape id="_x0000_s5300" type="#_x0000_t202" style="position:absolute;margin-left:34.35pt;margin-top:66.05pt;width:13.55pt;height:19.95pt;z-index:252482048;mso-width-relative:margin;mso-height-relative:margin;v-text-anchor:middle" filled="f" stroked="f">
            <v:textbox style="mso-next-textbox:#_x0000_s5300"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e</w:t>
                  </w:r>
                </w:p>
              </w:txbxContent>
            </v:textbox>
          </v:shape>
        </w:pict>
      </w:r>
      <w:r>
        <w:rPr>
          <w:b/>
          <w:noProof/>
          <w:color w:val="FF0000"/>
          <w:sz w:val="10"/>
          <w:szCs w:val="40"/>
          <w:lang w:val="en-GB" w:eastAsia="en-GB"/>
        </w:rPr>
        <w:pict>
          <v:shape id="_x0000_s5299" type="#_x0000_t202" style="position:absolute;margin-left:112.4pt;margin-top:66.05pt;width:13.55pt;height:19.95pt;z-index:252481024;mso-width-relative:margin;mso-height-relative:margin;v-text-anchor:middle" filled="f" stroked="f">
            <v:textbox style="mso-next-textbox:#_x0000_s5299"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l</w:t>
                  </w:r>
                </w:p>
              </w:txbxContent>
            </v:textbox>
          </v:shape>
        </w:pict>
      </w:r>
      <w:r>
        <w:rPr>
          <w:b/>
          <w:noProof/>
          <w:color w:val="FF0000"/>
          <w:sz w:val="10"/>
          <w:szCs w:val="40"/>
          <w:lang w:val="en-GB" w:eastAsia="en-GB"/>
        </w:rPr>
        <w:pict>
          <v:shape id="_x0000_s5298" type="#_x0000_t202" style="position:absolute;margin-left:101.9pt;margin-top:66.05pt;width:13.55pt;height:19.95pt;z-index:252480000;mso-width-relative:margin;mso-height-relative:margin;v-text-anchor:middle" filled="f" stroked="f">
            <v:textbox style="mso-next-textbox:#_x0000_s5298"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k</w:t>
                  </w:r>
                </w:p>
              </w:txbxContent>
            </v:textbox>
          </v:shape>
        </w:pict>
      </w:r>
      <w:r>
        <w:rPr>
          <w:b/>
          <w:noProof/>
          <w:color w:val="FF0000"/>
          <w:sz w:val="10"/>
          <w:szCs w:val="40"/>
          <w:lang w:val="en-GB" w:eastAsia="en-GB"/>
        </w:rPr>
        <w:pict>
          <v:shape id="_x0000_s5297" type="#_x0000_t202" style="position:absolute;margin-left:91.4pt;margin-top:66.05pt;width:13.55pt;height:19.95pt;z-index:252478976;mso-width-relative:margin;mso-height-relative:margin;v-text-anchor:middle" filled="f" stroked="f">
            <v:textbox style="mso-next-textbox:#_x0000_s5297"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j</w:t>
                  </w:r>
                </w:p>
              </w:txbxContent>
            </v:textbox>
          </v:shape>
        </w:pict>
      </w:r>
      <w:r>
        <w:rPr>
          <w:b/>
          <w:noProof/>
          <w:color w:val="FF0000"/>
          <w:sz w:val="10"/>
          <w:szCs w:val="40"/>
          <w:lang w:val="en-GB" w:eastAsia="en-GB"/>
        </w:rPr>
        <w:pict>
          <v:shape id="_x0000_s5296" type="#_x0000_t202" style="position:absolute;margin-left:80.15pt;margin-top:66.05pt;width:13.55pt;height:19.95pt;z-index:252477952;mso-width-relative:margin;mso-height-relative:margin;v-text-anchor:middle" filled="f" stroked="f">
            <v:textbox style="mso-next-textbox:#_x0000_s5296"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i</w:t>
                  </w:r>
                </w:p>
              </w:txbxContent>
            </v:textbox>
          </v:shape>
        </w:pict>
      </w:r>
      <w:r>
        <w:rPr>
          <w:b/>
          <w:noProof/>
          <w:color w:val="FF0000"/>
          <w:sz w:val="10"/>
          <w:szCs w:val="40"/>
          <w:lang w:val="en-GB" w:eastAsia="en-GB"/>
        </w:rPr>
        <w:pict>
          <v:shape id="_x0000_s5295" type="#_x0000_t202" style="position:absolute;margin-left:202.45pt;margin-top:66.05pt;width:13.55pt;height:19.95pt;z-index:252476928;mso-width-relative:margin;mso-height-relative:margin;v-text-anchor:middle" filled="f" stroked="f">
            <v:textbox style="mso-next-textbox:#_x0000_s5295"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t</w:t>
                  </w:r>
                </w:p>
              </w:txbxContent>
            </v:textbox>
          </v:shape>
        </w:pict>
      </w:r>
      <w:r>
        <w:rPr>
          <w:b/>
          <w:noProof/>
          <w:color w:val="FF0000"/>
          <w:sz w:val="10"/>
          <w:szCs w:val="40"/>
          <w:lang w:val="en-GB" w:eastAsia="en-GB"/>
        </w:rPr>
        <w:pict>
          <v:shape id="_x0000_s5294" type="#_x0000_t202" style="position:absolute;margin-left:191.95pt;margin-top:66.05pt;width:13.55pt;height:19.95pt;z-index:252475904;mso-width-relative:margin;mso-height-relative:margin;v-text-anchor:middle" filled="f" stroked="f">
            <v:textbox style="mso-next-textbox:#_x0000_s5294"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s</w:t>
                  </w:r>
                </w:p>
              </w:txbxContent>
            </v:textbox>
          </v:shape>
        </w:pict>
      </w:r>
      <w:r>
        <w:rPr>
          <w:b/>
          <w:noProof/>
          <w:color w:val="FF0000"/>
          <w:sz w:val="10"/>
          <w:szCs w:val="40"/>
          <w:lang w:val="en-GB" w:eastAsia="en-GB"/>
        </w:rPr>
        <w:pict>
          <v:shape id="_x0000_s5293" type="#_x0000_t202" style="position:absolute;margin-left:181.45pt;margin-top:66.05pt;width:13.55pt;height:19.95pt;z-index:252474880;mso-width-relative:margin;mso-height-relative:margin;v-text-anchor:middle" filled="f" stroked="f">
            <v:textbox style="mso-next-textbox:#_x0000_s5293"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r</w:t>
                  </w:r>
                </w:p>
              </w:txbxContent>
            </v:textbox>
          </v:shape>
        </w:pict>
      </w:r>
      <w:r>
        <w:rPr>
          <w:b/>
          <w:noProof/>
          <w:color w:val="FF0000"/>
          <w:sz w:val="10"/>
          <w:szCs w:val="40"/>
          <w:lang w:val="en-GB" w:eastAsia="en-GB"/>
        </w:rPr>
        <w:pict>
          <v:shape id="_x0000_s5292" type="#_x0000_t202" style="position:absolute;margin-left:170.2pt;margin-top:66.05pt;width:13.55pt;height:19.95pt;z-index:252473856;mso-width-relative:margin;mso-height-relative:margin;v-text-anchor:middle" filled="f" stroked="f">
            <v:textbox style="mso-next-textbox:#_x0000_s5292" inset="0,0,0,0">
              <w:txbxContent>
                <w:p w:rsidR="00716229" w:rsidRPr="00126643" w:rsidRDefault="00716229" w:rsidP="007D14BF">
                  <w:pPr>
                    <w:jc w:val="center"/>
                    <w:rPr>
                      <w:rFonts w:ascii="Arial" w:hAnsi="Arial"/>
                      <w:b/>
                      <w:color w:val="00B050"/>
                      <w:sz w:val="20"/>
                      <w:szCs w:val="20"/>
                    </w:rPr>
                  </w:pPr>
                  <w:r w:rsidRPr="00126643">
                    <w:rPr>
                      <w:rFonts w:ascii="Arial" w:hAnsi="Arial"/>
                      <w:b/>
                      <w:color w:val="00B050"/>
                      <w:sz w:val="20"/>
                      <w:szCs w:val="20"/>
                    </w:rPr>
                    <w:t>q</w:t>
                  </w:r>
                </w:p>
              </w:txbxContent>
            </v:textbox>
          </v:shape>
        </w:pict>
      </w:r>
      <w:r>
        <w:rPr>
          <w:b/>
          <w:noProof/>
          <w:color w:val="FF0000"/>
          <w:sz w:val="2"/>
          <w:szCs w:val="6"/>
          <w:lang w:val="en-GB" w:eastAsia="en-GB"/>
        </w:rPr>
        <w:pict>
          <v:group id="_x0000_s6217" style="position:absolute;margin-left:288.9pt;margin-top:17.45pt;width:14.85pt;height:14.7pt;z-index:252599808" coordorigin="2230,12069" coordsize="297,294">
            <v:shape id="_x0000_s6218" type="#_x0000_t32" style="position:absolute;left:2370;top:12074;width:1;height:289;flip:y" o:connectortype="straight" strokecolor="red" strokeweight="1.5pt">
              <v:stroke startarrow="block" endarrow="block"/>
            </v:shape>
            <v:shape id="_x0000_s6219" type="#_x0000_t32" style="position:absolute;left:2230;top:12069;width:286;height:0" o:connectortype="straight" strokecolor="red" strokeweight="1.5pt"/>
            <v:shape id="_x0000_s6220" type="#_x0000_t32" style="position:absolute;left:2241;top:12363;width:286;height:0" o:connectortype="straight" strokecolor="red" strokeweight="1.5pt"/>
          </v:group>
        </w:pict>
      </w:r>
      <w:r>
        <w:rPr>
          <w:b/>
          <w:noProof/>
          <w:color w:val="FF0000"/>
          <w:sz w:val="2"/>
          <w:szCs w:val="6"/>
          <w:lang w:val="en-GB" w:eastAsia="en-GB"/>
        </w:rPr>
        <w:pict>
          <v:group id="_x0000_s6212" style="position:absolute;margin-left:306.9pt;margin-top:11.2pt;width:14.3pt;height:22.6pt;z-index:252598784" coordorigin="1860,11974" coordsize="286,452">
            <v:shape id="_x0000_s6213" type="#_x0000_t32" style="position:absolute;left:1860;top:12140;width:286;height:0" o:connectortype="straight" strokecolor="red" strokeweight="1.5pt"/>
            <v:shape id="_x0000_s6214" type="#_x0000_t32" style="position:absolute;left:1860;top:12260;width:286;height:0" o:connectortype="straight" strokecolor="red" strokeweight="1.5pt"/>
            <v:shape id="_x0000_s6215" type="#_x0000_t32" style="position:absolute;left:2003;top:11974;width:0;height:166" o:connectortype="straight" strokecolor="red" strokeweight="1.5pt">
              <v:stroke endarrow="block"/>
            </v:shape>
            <v:shape id="_x0000_s6216" type="#_x0000_t32" style="position:absolute;left:2003;top:12260;width:0;height:166;flip:y" o:connectortype="straight" strokecolor="red" strokeweight="1.5pt">
              <v:stroke endarrow="block"/>
            </v:shape>
          </v:group>
        </w:pict>
      </w:r>
      <w:r>
        <w:rPr>
          <w:b/>
          <w:noProof/>
          <w:color w:val="FF0000"/>
          <w:sz w:val="10"/>
          <w:szCs w:val="40"/>
          <w:lang w:val="en-GB" w:eastAsia="en-GB"/>
        </w:rPr>
        <w:pict>
          <v:shape id="_x0000_s5252" style="position:absolute;margin-left:344.05pt;margin-top:16.9pt;width:16.75pt;height:13.95pt;z-index:252438016;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red" strokecolor="red">
            <v:path arrowok="t"/>
          </v:shape>
        </w:pict>
      </w:r>
      <w:r>
        <w:rPr>
          <w:b/>
          <w:noProof/>
          <w:color w:val="0000FF"/>
          <w:sz w:val="10"/>
          <w:szCs w:val="40"/>
          <w:lang w:val="en-GB" w:eastAsia="en-GB"/>
        </w:rPr>
        <w:pict>
          <v:shape id="_x0000_s6269" style="position:absolute;margin-left:344.15pt;margin-top:43.6pt;width:16.75pt;height:13.95pt;z-index:252649984;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blue" strokecolor="blue">
            <v:path arrowok="t"/>
          </v:shape>
        </w:pict>
      </w:r>
      <w:r>
        <w:rPr>
          <w:b/>
          <w:noProof/>
          <w:sz w:val="10"/>
          <w:szCs w:val="40"/>
          <w:lang w:val="en-GB" w:eastAsia="en-GB"/>
        </w:rPr>
        <w:pict>
          <v:shape id="_x0000_s6295" style="position:absolute;margin-left:344.6pt;margin-top:68.65pt;width:16.75pt;height:13.95pt;z-index:252664320;mso-position-horizontal-relative:text;mso-position-vertical-relative:text"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00b050" strokecolor="#00b050">
            <v:path arrowok="t"/>
          </v:shape>
        </w:pict>
      </w:r>
      <w:r>
        <w:rPr>
          <w:b/>
          <w:noProof/>
          <w:color w:val="0000FF"/>
          <w:sz w:val="10"/>
          <w:szCs w:val="40"/>
          <w:lang w:val="en-GB" w:eastAsia="en-GB"/>
        </w:rPr>
        <w:pict>
          <v:group id="_x0000_s6274" style="position:absolute;margin-left:386.85pt;margin-top:46.3pt;width:11.25pt;height:11.25pt;z-index:252652032" coordorigin="547,1763" coordsize="225,225">
            <v:oval id="_x0000_s6275" style="position:absolute;left:547;top:1763;width:225;height:225" fillcolor="white [3212]" strokecolor="blue" strokeweight="1.5pt"/>
            <v:shape id="_x0000_s6276" type="#_x0000_t32" style="position:absolute;left:592;top:1873;width:135;height:2;flip:y" o:connectortype="straight" strokecolor="blue" strokeweight="1.5pt"/>
          </v:group>
        </w:pict>
      </w:r>
      <w:r>
        <w:rPr>
          <w:b/>
          <w:noProof/>
          <w:sz w:val="10"/>
          <w:szCs w:val="40"/>
          <w:lang w:val="en-GB" w:eastAsia="en-GB"/>
        </w:rPr>
        <w:pict>
          <v:group id="_x0000_s6300" style="position:absolute;margin-left:387.3pt;margin-top:71.35pt;width:11.25pt;height:11.25pt;z-index:252666368" coordorigin="547,1763" coordsize="225,225">
            <v:oval id="_x0000_s6301" style="position:absolute;left:547;top:1763;width:225;height:225" fillcolor="white [3212]" strokecolor="#00b050" strokeweight="1.5pt"/>
            <v:shape id="_x0000_s6302" type="#_x0000_t32" style="position:absolute;left:592;top:1873;width:135;height:2;flip:y" o:connectortype="straight" strokecolor="#00b050" strokeweight="1.5pt"/>
          </v:group>
        </w:pict>
      </w:r>
      <w:r>
        <w:rPr>
          <w:b/>
          <w:noProof/>
          <w:color w:val="FF0000"/>
          <w:sz w:val="10"/>
          <w:szCs w:val="40"/>
          <w:lang w:val="en-GB" w:eastAsia="en-GB"/>
        </w:rPr>
        <w:pict>
          <v:group id="_x0000_s5253" style="position:absolute;margin-left:403.45pt;margin-top:19.6pt;width:11.25pt;height:11.25pt;z-index:252439040" coordorigin="554,1388" coordsize="225,225">
            <v:oval id="_x0000_s5254" style="position:absolute;left:554;top:1388;width:225;height:225" fillcolor="white [3212]" strokecolor="red" strokeweight="1.5pt"/>
            <v:shape id="_x0000_s5255" type="#_x0000_t32" style="position:absolute;left:590;top:1504;width:147;height:2;flip:y" o:connectortype="straight" strokecolor="red" strokeweight="1.5pt"/>
            <v:shape id="_x0000_s5256" type="#_x0000_t32" style="position:absolute;left:664;top:1420;width:1;height:159;flip:x" o:connectortype="straight" strokecolor="red" strokeweight="1.5pt"/>
          </v:group>
        </w:pict>
      </w:r>
      <w:r>
        <w:rPr>
          <w:b/>
          <w:noProof/>
          <w:color w:val="0000FF"/>
          <w:sz w:val="10"/>
          <w:szCs w:val="40"/>
          <w:lang w:val="en-GB" w:eastAsia="en-GB"/>
        </w:rPr>
        <w:pict>
          <v:group id="_x0000_s6270" style="position:absolute;margin-left:403.55pt;margin-top:46.3pt;width:11.25pt;height:11.25pt;z-index:252651008" coordorigin="554,1388" coordsize="225,225">
            <v:oval id="_x0000_s6271" style="position:absolute;left:554;top:1388;width:225;height:225" fillcolor="white [3212]" strokecolor="blue" strokeweight="1.5pt"/>
            <v:shape id="_x0000_s6272" type="#_x0000_t32" style="position:absolute;left:590;top:1504;width:147;height:2;flip:y" o:connectortype="straight" strokecolor="blue" strokeweight="1.5pt"/>
            <v:shape id="_x0000_s6273" type="#_x0000_t32" style="position:absolute;left:664;top:1420;width:1;height:159;flip:x" o:connectortype="straight" strokecolor="blue" strokeweight="1.5pt"/>
          </v:group>
        </w:pict>
      </w:r>
      <w:r>
        <w:rPr>
          <w:b/>
          <w:noProof/>
          <w:sz w:val="10"/>
          <w:szCs w:val="40"/>
          <w:lang w:val="en-GB" w:eastAsia="en-GB"/>
        </w:rPr>
        <w:pict>
          <v:group id="_x0000_s6296" style="position:absolute;margin-left:404pt;margin-top:71.35pt;width:11.25pt;height:11.25pt;z-index:252665344" coordorigin="554,1388" coordsize="225,225">
            <v:oval id="_x0000_s6297" style="position:absolute;left:554;top:1388;width:225;height:225" fillcolor="white [3212]" strokecolor="#00b050" strokeweight="1.5pt"/>
            <v:shape id="_x0000_s6298" type="#_x0000_t32" style="position:absolute;left:590;top:1504;width:147;height:2;flip:y" o:connectortype="straight" strokecolor="#00b050" strokeweight="1.5pt"/>
            <v:shape id="_x0000_s6299" type="#_x0000_t32" style="position:absolute;left:664;top:1420;width:1;height:159;flip:x" o:connectortype="straight" strokecolor="#00b050" strokeweight="1.5pt"/>
          </v:group>
        </w:pict>
      </w:r>
      <w:r>
        <w:rPr>
          <w:b/>
          <w:noProof/>
          <w:color w:val="0000FF"/>
          <w:sz w:val="10"/>
          <w:szCs w:val="40"/>
          <w:lang w:val="en-GB" w:eastAsia="en-GB"/>
        </w:rPr>
        <w:pict>
          <v:shape id="_x0000_s6286" type="#_x0000_t32" style="position:absolute;margin-left:363.25pt;margin-top:51.75pt;width:18pt;height:.05pt;flip:x;z-index:252655104" o:connectortype="straight" strokecolor="blue" strokeweight="2.25pt">
            <v:stroke startarrow="block" endarrow="block"/>
          </v:shape>
        </w:pict>
      </w:r>
      <w:r>
        <w:rPr>
          <w:b/>
          <w:noProof/>
          <w:sz w:val="10"/>
          <w:szCs w:val="40"/>
          <w:lang w:val="en-GB" w:eastAsia="en-GB"/>
        </w:rPr>
        <w:pict>
          <v:shape id="_x0000_s6312" type="#_x0000_t32" style="position:absolute;margin-left:363.7pt;margin-top:76.8pt;width:18pt;height:.05pt;flip:x;z-index:252669440" o:connectortype="straight" strokecolor="#00b050" strokeweight="2.25pt">
            <v:stroke startarrow="block" endarrow="block"/>
          </v:shape>
        </w:pict>
      </w:r>
      <w:r>
        <w:rPr>
          <w:b/>
          <w:noProof/>
          <w:color w:val="FF0000"/>
          <w:sz w:val="10"/>
          <w:szCs w:val="40"/>
          <w:lang w:val="en-GB" w:eastAsia="en-GB"/>
        </w:rPr>
        <w:pict>
          <v:group id="_x0000_s5257" style="position:absolute;margin-left:386.75pt;margin-top:19.6pt;width:11.25pt;height:11.25pt;z-index:252440064" coordorigin="547,1763" coordsize="225,225">
            <v:oval id="_x0000_s5258" style="position:absolute;left:547;top:1763;width:225;height:225" fillcolor="white [3212]" strokecolor="red" strokeweight="1.5pt"/>
            <v:shape id="_x0000_s5259" type="#_x0000_t32" style="position:absolute;left:592;top:1873;width:135;height:2;flip:y" o:connectortype="straight" strokecolor="red" strokeweight="1.5pt"/>
          </v:group>
        </w:pict>
      </w:r>
      <w:r>
        <w:rPr>
          <w:b/>
          <w:noProof/>
          <w:color w:val="FF0000"/>
          <w:sz w:val="10"/>
          <w:szCs w:val="40"/>
          <w:lang w:val="en-GB" w:eastAsia="en-GB"/>
        </w:rPr>
        <w:pict>
          <v:shape id="_x0000_s5249" type="#_x0000_t32" style="position:absolute;margin-left:426.1pt;margin-top:11.35pt;width:.05pt;height:16.5pt;rotation:-90;flip:y;z-index:252434944" o:connectortype="straight" strokecolor="red" strokeweight="2.25pt">
            <v:stroke endarrow="block"/>
          </v:shape>
        </w:pict>
      </w:r>
      <w:r>
        <w:rPr>
          <w:b/>
          <w:noProof/>
          <w:color w:val="FF0000"/>
          <w:sz w:val="10"/>
          <w:szCs w:val="40"/>
          <w:lang w:val="en-GB" w:eastAsia="en-GB"/>
        </w:rPr>
        <w:pict>
          <v:shape id="_x0000_s5250" type="#_x0000_t32" style="position:absolute;margin-left:426.1pt;margin-top:22.35pt;width:.05pt;height:16.5pt;rotation:90;z-index:252435968" o:connectortype="straight" strokecolor="red" strokeweight="2.25pt">
            <v:stroke endarrow="block"/>
          </v:shape>
        </w:pict>
      </w:r>
      <w:r>
        <w:rPr>
          <w:b/>
          <w:noProof/>
          <w:color w:val="0000FF"/>
          <w:sz w:val="10"/>
          <w:szCs w:val="40"/>
          <w:lang w:val="en-GB" w:eastAsia="en-GB"/>
        </w:rPr>
        <w:pict>
          <v:shape id="_x0000_s6268" type="#_x0000_t32" style="position:absolute;margin-left:426.2pt;margin-top:49.05pt;width:.05pt;height:16.5pt;rotation:90;z-index:252648960" o:connectortype="straight" strokecolor="blue" strokeweight="2.25pt">
            <v:stroke endarrow="block"/>
          </v:shape>
        </w:pict>
      </w:r>
      <w:r>
        <w:rPr>
          <w:b/>
          <w:noProof/>
          <w:color w:val="0000FF"/>
          <w:sz w:val="10"/>
          <w:szCs w:val="40"/>
          <w:lang w:val="en-GB" w:eastAsia="en-GB"/>
        </w:rPr>
        <w:pict>
          <v:shape id="_x0000_s6267" type="#_x0000_t32" style="position:absolute;margin-left:426.2pt;margin-top:38.05pt;width:.05pt;height:16.5pt;rotation:-90;flip:y;z-index:252647936" o:connectortype="straight" strokecolor="blue" strokeweight="2.25pt">
            <v:stroke endarrow="block"/>
          </v:shape>
        </w:pict>
      </w:r>
      <w:r>
        <w:rPr>
          <w:b/>
          <w:noProof/>
          <w:sz w:val="10"/>
          <w:szCs w:val="40"/>
          <w:lang w:val="en-GB" w:eastAsia="en-GB"/>
        </w:rPr>
        <w:pict>
          <v:shape id="_x0000_s6294" type="#_x0000_t32" style="position:absolute;margin-left:426.65pt;margin-top:74.1pt;width:.05pt;height:16.5pt;rotation:90;z-index:252663296" o:connectortype="straight" strokecolor="#00b050" strokeweight="2.25pt">
            <v:stroke endarrow="block"/>
          </v:shape>
        </w:pict>
      </w:r>
      <w:r>
        <w:rPr>
          <w:b/>
          <w:noProof/>
          <w:sz w:val="10"/>
          <w:szCs w:val="40"/>
          <w:lang w:val="en-GB" w:eastAsia="en-GB"/>
        </w:rPr>
        <w:pict>
          <v:shape id="_x0000_s6293" type="#_x0000_t32" style="position:absolute;margin-left:426.65pt;margin-top:63.1pt;width:.05pt;height:16.5pt;rotation:-90;flip:y;z-index:252662272" o:connectortype="straight" strokecolor="#00b050" strokeweight="2.25pt">
            <v:stroke endarrow="block"/>
          </v:shape>
        </w:pict>
      </w:r>
      <w:r>
        <w:rPr>
          <w:b/>
          <w:noProof/>
          <w:color w:val="FF0000"/>
          <w:sz w:val="10"/>
          <w:szCs w:val="40"/>
          <w:lang w:val="en-GB" w:eastAsia="en-GB"/>
        </w:rPr>
        <w:pict>
          <v:shape id="_x0000_s5247" type="#_x0000_t5" style="position:absolute;margin-left:496.2pt;margin-top:17.9pt;width:14.25pt;height:14.25pt;z-index:252432896" adj="19933" filled="f" strokecolor="red" strokeweight="1.5pt"/>
        </w:pict>
      </w:r>
      <w:r>
        <w:rPr>
          <w:b/>
          <w:noProof/>
          <w:color w:val="FF0000"/>
          <w:sz w:val="10"/>
          <w:szCs w:val="40"/>
          <w:lang w:val="en-GB" w:eastAsia="en-GB"/>
        </w:rPr>
        <w:pict>
          <v:oval id="_x0000_s5246" style="position:absolute;margin-left:458.4pt;margin-top:20.85pt;width:24.75pt;height:7.15pt;z-index:252431872" filled="f" strokecolor="red" strokeweight="1.5pt"/>
        </w:pict>
      </w:r>
      <w:r>
        <w:rPr>
          <w:b/>
          <w:noProof/>
          <w:color w:val="FF0000"/>
          <w:sz w:val="10"/>
          <w:szCs w:val="40"/>
          <w:lang w:val="en-GB" w:eastAsia="en-GB"/>
        </w:rPr>
        <w:pict>
          <v:shape id="_x0000_s5245" type="#_x0000_t32" style="position:absolute;margin-left:449.45pt;margin-top:16.1pt;width:.05pt;height:16.5pt;z-index:252430848" o:connectortype="straight" strokecolor="red" strokeweight="2.25pt">
            <v:stroke endarrow="block"/>
          </v:shape>
        </w:pict>
      </w:r>
      <w:r>
        <w:rPr>
          <w:b/>
          <w:noProof/>
          <w:color w:val="FF0000"/>
          <w:sz w:val="10"/>
          <w:szCs w:val="40"/>
          <w:lang w:val="en-GB" w:eastAsia="en-GB"/>
        </w:rPr>
        <w:pict>
          <v:shape id="_x0000_s5244" type="#_x0000_t32" style="position:absolute;margin-left:442.3pt;margin-top:16.1pt;width:.05pt;height:16.5pt;flip:y;z-index:252429824" o:connectortype="straight" strokecolor="red" strokeweight="2.25pt">
            <v:stroke endarrow="block"/>
          </v:shape>
        </w:pict>
      </w:r>
      <w:r>
        <w:rPr>
          <w:b/>
          <w:noProof/>
          <w:color w:val="FF0000"/>
          <w:sz w:val="10"/>
          <w:szCs w:val="40"/>
          <w:lang w:val="en-GB" w:eastAsia="en-GB"/>
        </w:rPr>
        <w:pict>
          <v:shape id="_x0000_s5248" type="#_x0000_t5" style="position:absolute;margin-left:490.6pt;margin-top:16.1pt;width:14.25pt;height:14.25pt;rotation:-180;z-index:252433920" adj="19933" filled="f" strokecolor="red" strokeweight="1.5pt"/>
        </w:pict>
      </w:r>
      <w:r>
        <w:rPr>
          <w:b/>
          <w:noProof/>
          <w:color w:val="0000FF"/>
          <w:sz w:val="10"/>
          <w:szCs w:val="40"/>
          <w:lang w:val="en-GB" w:eastAsia="en-GB"/>
        </w:rPr>
        <w:pict>
          <v:group id="_x0000_s6282" style="position:absolute;margin-left:288.35pt;margin-top:19.2pt;width:14.85pt;height:14.7pt;z-index:252654080" coordorigin="2230,12069" coordsize="297,294">
            <v:shape id="_x0000_s6283" type="#_x0000_t32" style="position:absolute;left:2370;top:12074;width:1;height:289;flip:y" o:connectortype="straight" strokecolor="blue" strokeweight="1.5pt">
              <v:stroke startarrow="block" endarrow="block"/>
            </v:shape>
            <v:shape id="_x0000_s6284" type="#_x0000_t32" style="position:absolute;left:2230;top:12069;width:286;height:0" o:connectortype="straight" strokecolor="blue" strokeweight="1.5pt"/>
            <v:shape id="_x0000_s6285" type="#_x0000_t32" style="position:absolute;left:2241;top:12363;width:286;height:0" o:connectortype="straight" strokecolor="blue" strokeweight="1.5pt"/>
          </v:group>
        </w:pict>
      </w:r>
      <w:r>
        <w:rPr>
          <w:b/>
          <w:noProof/>
          <w:color w:val="0000FF"/>
          <w:sz w:val="10"/>
          <w:szCs w:val="40"/>
          <w:lang w:val="en-GB" w:eastAsia="en-GB"/>
        </w:rPr>
        <w:pict>
          <v:group id="_x0000_s6277" style="position:absolute;margin-left:306.75pt;margin-top:14.6pt;width:14.3pt;height:22.6pt;z-index:252653056" coordorigin="1860,11974" coordsize="286,452">
            <v:shape id="_x0000_s6278" type="#_x0000_t32" style="position:absolute;left:1860;top:12140;width:286;height:0" o:connectortype="straight" strokecolor="blue" strokeweight="1.5pt"/>
            <v:shape id="_x0000_s6279" type="#_x0000_t32" style="position:absolute;left:1860;top:12260;width:286;height:0" o:connectortype="straight" strokecolor="blue" strokeweight="1.5pt"/>
            <v:shape id="_x0000_s6280" type="#_x0000_t32" style="position:absolute;left:2003;top:11974;width:0;height:166" o:connectortype="straight" strokecolor="blue" strokeweight="1.5pt">
              <v:stroke endarrow="block"/>
            </v:shape>
            <v:shape id="_x0000_s6281" type="#_x0000_t32" style="position:absolute;left:2003;top:12260;width:0;height:166;flip:y" o:connectortype="straight" strokecolor="blue" strokeweight="1.5pt">
              <v:stroke endarrow="block"/>
            </v:shape>
          </v:group>
        </w:pict>
      </w:r>
      <w:r>
        <w:rPr>
          <w:b/>
          <w:noProof/>
          <w:color w:val="0000FF"/>
          <w:sz w:val="10"/>
          <w:szCs w:val="40"/>
          <w:lang w:val="en-GB" w:eastAsia="en-GB"/>
        </w:rPr>
        <w:pict>
          <v:shape id="_x0000_s6266" type="#_x0000_t5" style="position:absolute;margin-left:490.7pt;margin-top:18.4pt;width:14.25pt;height:14.25pt;rotation:-180;z-index:252646912" adj="19933" filled="f" strokecolor="blue" strokeweight="1.5pt"/>
        </w:pict>
      </w:r>
      <w:r>
        <w:rPr>
          <w:b/>
          <w:noProof/>
          <w:color w:val="0000FF"/>
          <w:sz w:val="10"/>
          <w:szCs w:val="40"/>
          <w:lang w:val="en-GB" w:eastAsia="en-GB"/>
        </w:rPr>
        <w:pict>
          <v:shape id="_x0000_s6265" type="#_x0000_t5" style="position:absolute;margin-left:496.3pt;margin-top:20.2pt;width:14.25pt;height:14.25pt;z-index:252645888" adj="19933" filled="f" strokecolor="blue" strokeweight="1.5pt"/>
        </w:pict>
      </w:r>
      <w:r>
        <w:rPr>
          <w:b/>
          <w:noProof/>
          <w:color w:val="0000FF"/>
          <w:sz w:val="10"/>
          <w:szCs w:val="40"/>
          <w:lang w:val="en-GB" w:eastAsia="en-GB"/>
        </w:rPr>
        <w:pict>
          <v:oval id="_x0000_s6264" style="position:absolute;margin-left:458.5pt;margin-top:23.15pt;width:24.75pt;height:7.15pt;z-index:252644864" filled="f" strokecolor="blue" strokeweight="1.5pt"/>
        </w:pict>
      </w:r>
      <w:r>
        <w:rPr>
          <w:b/>
          <w:noProof/>
          <w:color w:val="0000FF"/>
          <w:sz w:val="10"/>
          <w:szCs w:val="40"/>
          <w:lang w:val="en-GB" w:eastAsia="en-GB"/>
        </w:rPr>
        <w:pict>
          <v:shape id="_x0000_s6263" type="#_x0000_t32" style="position:absolute;margin-left:449.55pt;margin-top:18.4pt;width:.05pt;height:16.5pt;z-index:252643840" o:connectortype="straight" strokecolor="blue" strokeweight="2.25pt">
            <v:stroke endarrow="block"/>
          </v:shape>
        </w:pict>
      </w:r>
      <w:r>
        <w:rPr>
          <w:b/>
          <w:noProof/>
          <w:color w:val="0000FF"/>
          <w:sz w:val="10"/>
          <w:szCs w:val="40"/>
          <w:lang w:val="en-GB" w:eastAsia="en-GB"/>
        </w:rPr>
        <w:pict>
          <v:shape id="_x0000_s6262" type="#_x0000_t32" style="position:absolute;margin-left:442.4pt;margin-top:18.4pt;width:.05pt;height:16.5pt;flip:y;z-index:252642816" o:connectortype="straight" strokecolor="blue" strokeweight="2.25pt">
            <v:stroke endarrow="block"/>
          </v:shape>
        </w:pict>
      </w:r>
      <w:r>
        <w:rPr>
          <w:b/>
          <w:noProof/>
          <w:sz w:val="40"/>
          <w:szCs w:val="40"/>
          <w:lang w:val="en-GB" w:eastAsia="en-GB"/>
        </w:rPr>
        <w:pict>
          <v:group id="_x0000_s6303" style="position:absolute;margin-left:307.35pt;margin-top:53.6pt;width:14.3pt;height:22.6pt;z-index:252667392" coordorigin="1860,11974" coordsize="286,452">
            <v:shape id="_x0000_s6304" type="#_x0000_t32" style="position:absolute;left:1860;top:12140;width:286;height:0" o:connectortype="straight" strokecolor="#00b050" strokeweight="1.5pt"/>
            <v:shape id="_x0000_s6305" type="#_x0000_t32" style="position:absolute;left:1860;top:12260;width:286;height:0" o:connectortype="straight" strokecolor="#00b050" strokeweight="1.5pt"/>
            <v:shape id="_x0000_s6306" type="#_x0000_t32" style="position:absolute;left:2003;top:11974;width:0;height:166" o:connectortype="straight" strokecolor="#00b050" strokeweight="1.5pt">
              <v:stroke endarrow="block"/>
            </v:shape>
            <v:shape id="_x0000_s6307" type="#_x0000_t32" style="position:absolute;left:2003;top:12260;width:0;height:166;flip:y" o:connectortype="straight" strokecolor="#00b050" strokeweight="1.5pt">
              <v:stroke endarrow="block"/>
            </v:shape>
          </v:group>
        </w:pict>
      </w:r>
      <w:r>
        <w:rPr>
          <w:b/>
          <w:noProof/>
          <w:sz w:val="40"/>
          <w:szCs w:val="40"/>
          <w:lang w:val="en-GB" w:eastAsia="en-GB"/>
        </w:rPr>
        <w:pict>
          <v:group id="_x0000_s6308" style="position:absolute;margin-left:288.45pt;margin-top:56.6pt;width:14.85pt;height:14.7pt;z-index:252668416" coordorigin="2230,12069" coordsize="297,294">
            <v:shape id="_x0000_s6309" type="#_x0000_t32" style="position:absolute;left:2370;top:12074;width:1;height:289;flip:y" o:connectortype="straight" strokecolor="#00b050" strokeweight="1.5pt">
              <v:stroke startarrow="block" endarrow="block"/>
            </v:shape>
            <v:shape id="_x0000_s6310" type="#_x0000_t32" style="position:absolute;left:2230;top:12069;width:286;height:0" o:connectortype="straight" strokecolor="#00b050" strokeweight="1.5pt"/>
            <v:shape id="_x0000_s6311" type="#_x0000_t32" style="position:absolute;left:2241;top:12363;width:286;height:0" o:connectortype="straight" strokecolor="#00b050" strokeweight="1.5pt"/>
          </v:group>
        </w:pict>
      </w:r>
      <w:r>
        <w:rPr>
          <w:b/>
          <w:noProof/>
          <w:color w:val="FF0000"/>
          <w:sz w:val="12"/>
          <w:szCs w:val="28"/>
          <w:lang w:val="en-GB" w:eastAsia="en-GB"/>
        </w:rPr>
        <w:pict>
          <v:shape id="_x0000_s7728" type="#_x0000_t32" style="position:absolute;margin-left:450.55pt;margin-top:55pt;width:.05pt;height:16.5pt;z-index:253219328" o:connectortype="straight" strokecolor="#00b050" strokeweight="2.25pt">
            <v:stroke endarrow="block"/>
          </v:shape>
        </w:pict>
      </w:r>
      <w:r>
        <w:rPr>
          <w:b/>
          <w:noProof/>
          <w:sz w:val="40"/>
          <w:szCs w:val="40"/>
          <w:lang w:val="en-GB" w:eastAsia="en-GB"/>
        </w:rPr>
        <w:pict>
          <v:shape id="_x0000_s6288" type="#_x0000_t32" style="position:absolute;margin-left:442.7pt;margin-top:56.8pt;width:.05pt;height:16.5pt;flip:y;z-index:252657152" o:connectortype="straight" strokecolor="#00b050" strokeweight="2.25pt">
            <v:stroke endarrow="block"/>
          </v:shape>
        </w:pict>
      </w:r>
      <w:r>
        <w:rPr>
          <w:b/>
          <w:noProof/>
          <w:sz w:val="40"/>
          <w:szCs w:val="40"/>
          <w:lang w:val="en-GB" w:eastAsia="en-GB"/>
        </w:rPr>
        <w:pict>
          <v:shape id="_x0000_s6289" type="#_x0000_t32" style="position:absolute;margin-left:450.5pt;margin-top:59.7pt;width:.05pt;height:16.5pt;z-index:252658176" o:connectortype="straight" strokecolor="#00b050" strokeweight="2.25pt">
            <v:stroke endarrow="block"/>
          </v:shape>
        </w:pict>
      </w:r>
      <w:r>
        <w:rPr>
          <w:b/>
          <w:noProof/>
          <w:sz w:val="40"/>
          <w:szCs w:val="40"/>
          <w:lang w:val="en-GB" w:eastAsia="en-GB"/>
        </w:rPr>
        <w:pict>
          <v:shape id="_x0000_s6291" type="#_x0000_t5" style="position:absolute;margin-left:496.65pt;margin-top:58.35pt;width:14.25pt;height:14.25pt;z-index:252660224" adj="19933" filled="f" strokecolor="#00b050" strokeweight="1.5pt"/>
        </w:pict>
      </w:r>
      <w:r>
        <w:rPr>
          <w:b/>
          <w:noProof/>
          <w:sz w:val="40"/>
          <w:szCs w:val="40"/>
          <w:lang w:val="en-GB" w:eastAsia="en-GB"/>
        </w:rPr>
        <w:pict>
          <v:shape id="_x0000_s6292" type="#_x0000_t5" style="position:absolute;margin-left:490.15pt;margin-top:55.75pt;width:14.25pt;height:14.25pt;rotation:-180;z-index:252661248" adj="19933" filled="f" strokecolor="#00b050" strokeweight="1.5pt"/>
        </w:pict>
      </w:r>
      <w:r>
        <w:rPr>
          <w:b/>
          <w:noProof/>
          <w:sz w:val="40"/>
          <w:szCs w:val="40"/>
          <w:lang w:val="en-GB" w:eastAsia="en-GB"/>
        </w:rPr>
        <w:pict>
          <v:oval id="_x0000_s6290" style="position:absolute;margin-left:458.95pt;margin-top:60.4pt;width:24.75pt;height:7.15pt;z-index:252659200" filled="f" strokecolor="#00b050" strokeweight="1.5pt"/>
        </w:pict>
      </w:r>
      <w:r w:rsidR="007D14BF" w:rsidRPr="00A875FF">
        <w:rPr>
          <w:b/>
          <w:sz w:val="6"/>
          <w:szCs w:val="6"/>
        </w:rPr>
        <w:br w:type="page"/>
      </w:r>
    </w:p>
    <w:p w:rsidR="00E21F96" w:rsidRDefault="00D37051" w:rsidP="00F36C85">
      <w:pPr>
        <w:jc w:val="center"/>
        <w:rPr>
          <w:b/>
          <w:sz w:val="28"/>
          <w:szCs w:val="28"/>
        </w:rPr>
      </w:pPr>
      <w:r w:rsidRPr="00A875FF">
        <w:rPr>
          <w:b/>
          <w:sz w:val="28"/>
          <w:szCs w:val="28"/>
        </w:rPr>
        <w:lastRenderedPageBreak/>
        <w:t xml:space="preserve">Joint Kinetics </w:t>
      </w:r>
      <w:r w:rsidR="00C93D1F" w:rsidRPr="00A875FF">
        <w:rPr>
          <w:b/>
          <w:sz w:val="28"/>
          <w:szCs w:val="28"/>
        </w:rPr>
        <w:t>C</w:t>
      </w:r>
      <w:r w:rsidRPr="00A875FF">
        <w:rPr>
          <w:b/>
          <w:sz w:val="28"/>
          <w:szCs w:val="28"/>
        </w:rPr>
        <w:t>omparison</w:t>
      </w:r>
      <w:r w:rsidR="008851AD">
        <w:rPr>
          <w:b/>
          <w:sz w:val="28"/>
          <w:szCs w:val="28"/>
        </w:rPr>
        <w:t xml:space="preserve"> (</w:t>
      </w:r>
      <w:sdt>
        <w:sdtPr>
          <w:rPr>
            <w:b/>
            <w:color w:val="000000"/>
            <w:sz w:val="28"/>
            <w:szCs w:val="28"/>
          </w:rPr>
          <w:alias w:val="test_condition_pre"/>
          <w:tag w:val="test_condition_pre"/>
          <w:id w:val="-804843251"/>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64560C" w:rsidRDefault="0064560C" w:rsidP="0064560C">
      <w:pPr>
        <w:jc w:val="center"/>
        <w:rPr>
          <w:color w:val="FF0000"/>
          <w:sz w:val="20"/>
          <w:szCs w:val="28"/>
        </w:rPr>
        <w:sectPr w:rsidR="0064560C" w:rsidSect="00284446">
          <w:type w:val="continuous"/>
          <w:pgSz w:w="11906" w:h="16838" w:code="9"/>
          <w:pgMar w:top="1287" w:right="851" w:bottom="992" w:left="851" w:header="227" w:footer="227" w:gutter="0"/>
          <w:cols w:space="720"/>
          <w:docGrid w:linePitch="360"/>
        </w:sectPr>
      </w:pPr>
    </w:p>
    <w:p w:rsidR="0064560C" w:rsidRDefault="0064560C" w:rsidP="0064560C">
      <w:pPr>
        <w:jc w:val="center"/>
        <w:rPr>
          <w:sz w:val="20"/>
          <w:szCs w:val="28"/>
        </w:rPr>
        <w:sectPr w:rsidR="0064560C" w:rsidSect="00284446">
          <w:type w:val="continuous"/>
          <w:pgSz w:w="11906" w:h="16838" w:code="9"/>
          <w:pgMar w:top="1287" w:right="851" w:bottom="992" w:left="851" w:header="284" w:footer="397" w:gutter="0"/>
          <w:cols w:space="720"/>
          <w:docGrid w:linePitch="360"/>
        </w:sectPr>
      </w:pPr>
      <w:r w:rsidRPr="007E3F91">
        <w:rPr>
          <w:color w:val="FF0000"/>
          <w:sz w:val="20"/>
          <w:szCs w:val="28"/>
        </w:rPr>
        <w:t>Left  –</w:t>
      </w:r>
      <w:r w:rsidRPr="007E3F91">
        <w:rPr>
          <w:sz w:val="20"/>
          <w:szCs w:val="28"/>
        </w:rPr>
        <w:t xml:space="preserve"> </w:t>
      </w:r>
      <w:r>
        <w:rPr>
          <w:sz w:val="20"/>
          <w:szCs w:val="28"/>
        </w:rPr>
        <w:t xml:space="preserve"> </w:t>
      </w:r>
      <w:r w:rsidRPr="007E3F91">
        <w:rPr>
          <w:sz w:val="20"/>
          <w:szCs w:val="28"/>
        </w:rPr>
        <w:t xml:space="preserve"> </w:t>
      </w:r>
      <w:r w:rsidRPr="007E3F91">
        <w:rPr>
          <w:color w:val="4F81BD" w:themeColor="accent1"/>
          <w:sz w:val="20"/>
          <w:szCs w:val="28"/>
        </w:rPr>
        <w:t>Right  –</w:t>
      </w:r>
      <w:r w:rsidRPr="007E3F91">
        <w:rPr>
          <w:sz w:val="20"/>
          <w:szCs w:val="28"/>
        </w:rPr>
        <w:t xml:space="preserve">  </w:t>
      </w:r>
      <w:r>
        <w:rPr>
          <w:sz w:val="20"/>
          <w:szCs w:val="28"/>
        </w:rPr>
        <w:t xml:space="preserve"> </w:t>
      </w:r>
    </w:p>
    <w:p w:rsidR="0064560C" w:rsidRPr="00607AAA" w:rsidRDefault="00935ACD" w:rsidP="0064560C">
      <w:pPr>
        <w:jc w:val="center"/>
        <w:rPr>
          <w:color w:val="4F81BD" w:themeColor="accent1"/>
          <w:sz w:val="20"/>
          <w:szCs w:val="28"/>
        </w:rPr>
      </w:pPr>
      <w:r>
        <w:rPr>
          <w:color w:val="FF0000"/>
          <w:sz w:val="20"/>
          <w:szCs w:val="28"/>
        </w:rPr>
        <w:t xml:space="preserve">Left </w:t>
      </w:r>
      <w:r w:rsidRPr="00607AAA">
        <w:rPr>
          <w:color w:val="FF0000"/>
          <w:sz w:val="20"/>
          <w:szCs w:val="28"/>
        </w:rPr>
        <w:t>1</w:t>
      </w:r>
      <w:r w:rsidRPr="00607AAA">
        <w:rPr>
          <w:color w:val="FF0000"/>
          <w:sz w:val="20"/>
          <w:szCs w:val="28"/>
          <w:vertAlign w:val="superscript"/>
        </w:rPr>
        <w:t>st</w:t>
      </w:r>
      <w:r w:rsidRPr="00607AAA">
        <w:rPr>
          <w:color w:val="FF0000"/>
          <w:sz w:val="20"/>
          <w:szCs w:val="28"/>
        </w:rPr>
        <w:t xml:space="preserve"> visit …</w:t>
      </w:r>
      <w:r w:rsidR="00FF0305">
        <w:rPr>
          <w:color w:val="FF0000"/>
          <w:sz w:val="20"/>
          <w:szCs w:val="28"/>
        </w:rPr>
        <w:t xml:space="preserve"> </w:t>
      </w:r>
      <w:r>
        <w:rPr>
          <w:color w:val="FF0000"/>
          <w:sz w:val="20"/>
          <w:szCs w:val="28"/>
        </w:rPr>
        <w:t>Left</w:t>
      </w:r>
      <w:r w:rsidR="0064560C" w:rsidRPr="00607AAA">
        <w:rPr>
          <w:color w:val="FF0000"/>
          <w:sz w:val="20"/>
          <w:szCs w:val="28"/>
        </w:rPr>
        <w:t xml:space="preserve"> 2</w:t>
      </w:r>
      <w:r w:rsidR="0064560C" w:rsidRPr="00607AAA">
        <w:rPr>
          <w:color w:val="FF0000"/>
          <w:sz w:val="20"/>
          <w:szCs w:val="28"/>
          <w:vertAlign w:val="superscript"/>
        </w:rPr>
        <w:t>nd</w:t>
      </w:r>
      <w:r w:rsidR="0064560C" w:rsidRPr="00607AAA">
        <w:rPr>
          <w:color w:val="FF0000"/>
          <w:sz w:val="20"/>
          <w:szCs w:val="28"/>
        </w:rPr>
        <w:t xml:space="preserve"> visit –</w:t>
      </w:r>
      <w:r w:rsidR="0064560C">
        <w:rPr>
          <w:sz w:val="20"/>
          <w:szCs w:val="28"/>
        </w:rPr>
        <w:t xml:space="preserve">  </w:t>
      </w:r>
      <w:r w:rsidR="0064560C" w:rsidRPr="00607AAA">
        <w:rPr>
          <w:color w:val="4F81BD" w:themeColor="accent1"/>
          <w:sz w:val="20"/>
          <w:szCs w:val="28"/>
        </w:rPr>
        <w:t>Right 1</w:t>
      </w:r>
      <w:r w:rsidR="0064560C" w:rsidRPr="00607AAA">
        <w:rPr>
          <w:color w:val="4F81BD" w:themeColor="accent1"/>
          <w:sz w:val="20"/>
          <w:szCs w:val="28"/>
          <w:vertAlign w:val="superscript"/>
        </w:rPr>
        <w:t>st</w:t>
      </w:r>
      <w:r w:rsidR="0064560C" w:rsidRPr="00607AAA">
        <w:rPr>
          <w:color w:val="4F81BD" w:themeColor="accent1"/>
          <w:sz w:val="20"/>
          <w:szCs w:val="28"/>
        </w:rPr>
        <w:t xml:space="preserve"> visit … Right 2</w:t>
      </w:r>
      <w:r w:rsidR="0064560C" w:rsidRPr="00607AAA">
        <w:rPr>
          <w:color w:val="4F81BD" w:themeColor="accent1"/>
          <w:sz w:val="20"/>
          <w:szCs w:val="28"/>
          <w:vertAlign w:val="superscript"/>
        </w:rPr>
        <w:t>nd</w:t>
      </w:r>
      <w:r w:rsidR="0064560C" w:rsidRPr="00607AAA">
        <w:rPr>
          <w:color w:val="4F81BD" w:themeColor="accent1"/>
          <w:sz w:val="20"/>
          <w:szCs w:val="28"/>
        </w:rPr>
        <w:t xml:space="preserve"> visit – </w:t>
      </w:r>
    </w:p>
    <w:p w:rsidR="0064560C" w:rsidRDefault="0064560C" w:rsidP="0064560C">
      <w:pPr>
        <w:keepNext/>
        <w:ind w:left="113" w:right="113"/>
        <w:jc w:val="center"/>
        <w:rPr>
          <w:rFonts w:ascii="Franklin Gothic Book" w:hAnsi="Franklin Gothic Book"/>
          <w:lang w:val="en-US"/>
        </w:rPr>
        <w:sectPr w:rsidR="0064560C"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212"/>
        <w:gridCol w:w="283"/>
        <w:gridCol w:w="2805"/>
        <w:gridCol w:w="455"/>
        <w:gridCol w:w="2845"/>
        <w:gridCol w:w="416"/>
        <w:gridCol w:w="2884"/>
        <w:gridCol w:w="38"/>
      </w:tblGrid>
      <w:tr w:rsidR="0029115F" w:rsidRPr="00A875FF" w:rsidTr="0064560C">
        <w:trPr>
          <w:cantSplit/>
          <w:trHeight w:hRule="exact" w:val="170"/>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495" w:type="dxa"/>
            <w:gridSpan w:val="2"/>
          </w:tcPr>
          <w:p w:rsidR="0029115F" w:rsidRPr="00A875FF" w:rsidRDefault="0029115F" w:rsidP="0064560C">
            <w:pPr>
              <w:keepNext/>
              <w:jc w:val="center"/>
              <w:rPr>
                <w:rFonts w:ascii="Franklin Gothic Book" w:hAnsi="Franklin Gothic Book"/>
                <w:sz w:val="18"/>
                <w:szCs w:val="18"/>
              </w:rPr>
            </w:pPr>
          </w:p>
        </w:tc>
        <w:tc>
          <w:tcPr>
            <w:tcW w:w="2805" w:type="dxa"/>
          </w:tcPr>
          <w:p w:rsidR="0029115F"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Int. Hip Extensor Moment</w:t>
            </w:r>
          </w:p>
        </w:tc>
        <w:tc>
          <w:tcPr>
            <w:tcW w:w="455" w:type="dxa"/>
          </w:tcPr>
          <w:p w:rsidR="0029115F" w:rsidRPr="00A875FF" w:rsidRDefault="0029115F" w:rsidP="0064560C">
            <w:pPr>
              <w:keepNext/>
              <w:jc w:val="center"/>
              <w:rPr>
                <w:rFonts w:ascii="Franklin Gothic Book" w:hAnsi="Franklin Gothic Book"/>
                <w:sz w:val="18"/>
                <w:szCs w:val="18"/>
              </w:rPr>
            </w:pPr>
          </w:p>
        </w:tc>
        <w:tc>
          <w:tcPr>
            <w:tcW w:w="2845" w:type="dxa"/>
          </w:tcPr>
          <w:p w:rsidR="0029115F"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Int. Hip Valgus Moment</w:t>
            </w:r>
          </w:p>
        </w:tc>
        <w:tc>
          <w:tcPr>
            <w:tcW w:w="3338" w:type="dxa"/>
            <w:gridSpan w:val="3"/>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9115F" w:rsidRPr="00A875FF" w:rsidTr="0064560C">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Hip_Moment_X_MEAN"/>
            <w:tag w:val="$Hip_Moment_X_MEAN"/>
            <w:id w:val="1837577578"/>
            <w:picture/>
          </w:sdtPr>
          <w:sdtEndPr/>
          <w:sdtContent>
            <w:tc>
              <w:tcPr>
                <w:tcW w:w="3300" w:type="dxa"/>
                <w:gridSpan w:val="3"/>
              </w:tcPr>
              <w:p w:rsidR="0029115F" w:rsidRPr="00A875FF" w:rsidRDefault="00F817F6" w:rsidP="0064560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41ABD5E" wp14:editId="40DFA6C6">
                      <wp:extent cx="2030400" cy="1396800"/>
                      <wp:effectExtent l="0" t="0" r="0" b="0"/>
                      <wp:docPr id="4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Moment_Y_MEAN"/>
            <w:tag w:val="$Hip_Moment_Y_MEAN"/>
            <w:id w:val="12808080"/>
            <w:picture/>
          </w:sdtPr>
          <w:sdtEndPr/>
          <w:sdtContent>
            <w:tc>
              <w:tcPr>
                <w:tcW w:w="3300" w:type="dxa"/>
                <w:gridSpan w:val="2"/>
              </w:tcPr>
              <w:p w:rsidR="0029115F" w:rsidRPr="00A875FF" w:rsidRDefault="00F817F6" w:rsidP="0064560C">
                <w:pPr>
                  <w:keepNext/>
                  <w:rPr>
                    <w:rFonts w:ascii="Franklin Gothic Book" w:hAnsi="Franklin Gothic Book"/>
                  </w:rPr>
                </w:pPr>
                <w:r>
                  <w:rPr>
                    <w:rFonts w:ascii="Franklin Gothic Book" w:hAnsi="Franklin Gothic Book"/>
                    <w:noProof/>
                    <w:lang w:val="en-US" w:eastAsia="en-US"/>
                  </w:rPr>
                  <w:drawing>
                    <wp:inline distT="0" distB="0" distL="0" distR="0" wp14:anchorId="5F0DDBDC" wp14:editId="31B87046">
                      <wp:extent cx="2030400" cy="1396800"/>
                      <wp:effectExtent l="0" t="0" r="0" b="0"/>
                      <wp:docPr id="4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9115F" w:rsidRPr="00A875FF" w:rsidRDefault="0029115F" w:rsidP="0064560C">
            <w:pPr>
              <w:keepNext/>
              <w:rPr>
                <w:rFonts w:ascii="Franklin Gothic Book" w:hAnsi="Franklin Gothic Book"/>
              </w:rPr>
            </w:pPr>
          </w:p>
        </w:tc>
      </w:tr>
      <w:tr w:rsidR="0029115F" w:rsidRPr="00A875FF" w:rsidTr="0064560C">
        <w:trPr>
          <w:cantSplit/>
          <w:trHeight w:hRule="exact" w:val="57"/>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3300" w:type="dxa"/>
            <w:gridSpan w:val="3"/>
          </w:tcPr>
          <w:p w:rsidR="0029115F" w:rsidRPr="00A875FF" w:rsidRDefault="0029115F" w:rsidP="0064560C">
            <w:pPr>
              <w:keepNext/>
              <w:jc w:val="center"/>
              <w:rPr>
                <w:rFonts w:ascii="Franklin Gothic Book" w:hAnsi="Franklin Gothic Book"/>
                <w:sz w:val="18"/>
                <w:szCs w:val="18"/>
              </w:rPr>
            </w:pPr>
          </w:p>
        </w:tc>
        <w:tc>
          <w:tcPr>
            <w:tcW w:w="3300" w:type="dxa"/>
            <w:gridSpan w:val="2"/>
          </w:tcPr>
          <w:p w:rsidR="0029115F" w:rsidRPr="00A875FF" w:rsidRDefault="0029115F" w:rsidP="0064560C">
            <w:pPr>
              <w:keepNext/>
              <w:jc w:val="center"/>
              <w:rPr>
                <w:rFonts w:ascii="Franklin Gothic Book" w:hAnsi="Franklin Gothic Book"/>
                <w:sz w:val="18"/>
                <w:szCs w:val="18"/>
              </w:rPr>
            </w:pPr>
          </w:p>
        </w:tc>
        <w:tc>
          <w:tcPr>
            <w:tcW w:w="3338" w:type="dxa"/>
            <w:gridSpan w:val="3"/>
          </w:tcPr>
          <w:p w:rsidR="0029115F" w:rsidRPr="00A875FF" w:rsidRDefault="0029115F" w:rsidP="0064560C">
            <w:pPr>
              <w:keepNext/>
              <w:jc w:val="center"/>
              <w:rPr>
                <w:rFonts w:ascii="Franklin Gothic Book" w:hAnsi="Franklin Gothic Book"/>
                <w:sz w:val="18"/>
                <w:szCs w:val="18"/>
              </w:rPr>
            </w:pPr>
          </w:p>
        </w:tc>
      </w:tr>
      <w:tr w:rsidR="0029115F" w:rsidRPr="00A875FF" w:rsidTr="0064560C">
        <w:trPr>
          <w:cantSplit/>
          <w:trHeight w:hRule="exact" w:val="170"/>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495" w:type="dxa"/>
            <w:gridSpan w:val="2"/>
          </w:tcPr>
          <w:p w:rsidR="0029115F" w:rsidRPr="00A875FF" w:rsidRDefault="0029115F" w:rsidP="0064560C">
            <w:pPr>
              <w:keepNext/>
              <w:jc w:val="center"/>
              <w:rPr>
                <w:rFonts w:ascii="Franklin Gothic Book" w:hAnsi="Franklin Gothic Book"/>
                <w:sz w:val="18"/>
                <w:szCs w:val="18"/>
              </w:rPr>
            </w:pPr>
          </w:p>
        </w:tc>
        <w:tc>
          <w:tcPr>
            <w:tcW w:w="2805" w:type="dxa"/>
          </w:tcPr>
          <w:p w:rsidR="0029115F"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Int. Knee Extensor Moment</w:t>
            </w:r>
          </w:p>
        </w:tc>
        <w:tc>
          <w:tcPr>
            <w:tcW w:w="455" w:type="dxa"/>
          </w:tcPr>
          <w:p w:rsidR="0029115F" w:rsidRPr="00A875FF" w:rsidRDefault="0029115F" w:rsidP="0064560C">
            <w:pPr>
              <w:keepNext/>
              <w:jc w:val="center"/>
              <w:rPr>
                <w:rFonts w:ascii="Franklin Gothic Book" w:hAnsi="Franklin Gothic Book"/>
                <w:sz w:val="18"/>
                <w:szCs w:val="18"/>
              </w:rPr>
            </w:pPr>
          </w:p>
        </w:tc>
        <w:tc>
          <w:tcPr>
            <w:tcW w:w="2845" w:type="dxa"/>
          </w:tcPr>
          <w:p w:rsidR="0029115F"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Int. Knee Valgus Moment</w:t>
            </w:r>
          </w:p>
        </w:tc>
        <w:tc>
          <w:tcPr>
            <w:tcW w:w="3338" w:type="dxa"/>
            <w:gridSpan w:val="3"/>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9115F" w:rsidRPr="00A875FF" w:rsidTr="0064560C">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Knee_Moment_X_MEAN"/>
            <w:tag w:val="$Knee_Moment_X_MEAN"/>
            <w:id w:val="-1195460526"/>
            <w:picture/>
          </w:sdtPr>
          <w:sdtEndPr/>
          <w:sdtContent>
            <w:tc>
              <w:tcPr>
                <w:tcW w:w="3300" w:type="dxa"/>
                <w:gridSpan w:val="3"/>
              </w:tcPr>
              <w:p w:rsidR="0029115F" w:rsidRPr="00A875FF" w:rsidRDefault="00F817F6" w:rsidP="0064560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BB7EFBF" wp14:editId="2A751C59">
                      <wp:extent cx="2030400" cy="1396800"/>
                      <wp:effectExtent l="0" t="0" r="0" b="0"/>
                      <wp:docPr id="4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Moment_Y_MEAN"/>
            <w:tag w:val="$Knee_Moment_Y_MEAN"/>
            <w:id w:val="-318115462"/>
            <w:picture/>
          </w:sdtPr>
          <w:sdtEndPr/>
          <w:sdtContent>
            <w:tc>
              <w:tcPr>
                <w:tcW w:w="3300" w:type="dxa"/>
                <w:gridSpan w:val="2"/>
              </w:tcPr>
              <w:p w:rsidR="0029115F" w:rsidRPr="00A875FF" w:rsidRDefault="00F817F6" w:rsidP="0064560C">
                <w:pPr>
                  <w:rPr>
                    <w:rFonts w:ascii="Franklin Gothic Book" w:hAnsi="Franklin Gothic Book"/>
                  </w:rPr>
                </w:pPr>
                <w:r>
                  <w:rPr>
                    <w:rFonts w:ascii="Franklin Gothic Book" w:hAnsi="Franklin Gothic Book"/>
                    <w:noProof/>
                    <w:lang w:val="en-US" w:eastAsia="en-US"/>
                  </w:rPr>
                  <w:drawing>
                    <wp:inline distT="0" distB="0" distL="0" distR="0" wp14:anchorId="69CD5161" wp14:editId="04B7E848">
                      <wp:extent cx="2030400" cy="1396800"/>
                      <wp:effectExtent l="0" t="0" r="0" b="0"/>
                      <wp:docPr id="4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9115F" w:rsidRPr="00A875FF" w:rsidRDefault="0029115F" w:rsidP="0064560C">
            <w:pPr>
              <w:keepNext/>
              <w:rPr>
                <w:rFonts w:ascii="Franklin Gothic Book" w:hAnsi="Franklin Gothic Book"/>
              </w:rPr>
            </w:pPr>
          </w:p>
        </w:tc>
      </w:tr>
      <w:tr w:rsidR="0029115F" w:rsidRPr="00A875FF" w:rsidTr="0064560C">
        <w:trPr>
          <w:cantSplit/>
          <w:trHeight w:hRule="exact" w:val="57"/>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3300" w:type="dxa"/>
            <w:gridSpan w:val="3"/>
          </w:tcPr>
          <w:p w:rsidR="0029115F" w:rsidRPr="00A875FF" w:rsidRDefault="0029115F" w:rsidP="0064560C">
            <w:pPr>
              <w:keepNext/>
              <w:jc w:val="center"/>
              <w:rPr>
                <w:rFonts w:ascii="Franklin Gothic Book" w:hAnsi="Franklin Gothic Book"/>
                <w:sz w:val="18"/>
                <w:szCs w:val="18"/>
              </w:rPr>
            </w:pPr>
          </w:p>
        </w:tc>
        <w:tc>
          <w:tcPr>
            <w:tcW w:w="3300" w:type="dxa"/>
            <w:gridSpan w:val="2"/>
          </w:tcPr>
          <w:p w:rsidR="0029115F" w:rsidRPr="00A875FF" w:rsidRDefault="0029115F" w:rsidP="0064560C">
            <w:pPr>
              <w:keepNext/>
              <w:jc w:val="center"/>
              <w:rPr>
                <w:rFonts w:ascii="Franklin Gothic Book" w:hAnsi="Franklin Gothic Book"/>
                <w:sz w:val="18"/>
                <w:szCs w:val="18"/>
              </w:rPr>
            </w:pPr>
          </w:p>
        </w:tc>
        <w:tc>
          <w:tcPr>
            <w:tcW w:w="3338" w:type="dxa"/>
            <w:gridSpan w:val="3"/>
          </w:tcPr>
          <w:p w:rsidR="0029115F" w:rsidRPr="00A875FF" w:rsidRDefault="0029115F" w:rsidP="0064560C">
            <w:pPr>
              <w:keepNext/>
              <w:jc w:val="center"/>
              <w:rPr>
                <w:rFonts w:ascii="Franklin Gothic Book" w:hAnsi="Franklin Gothic Book"/>
                <w:sz w:val="18"/>
                <w:szCs w:val="18"/>
              </w:rPr>
            </w:pPr>
          </w:p>
        </w:tc>
      </w:tr>
      <w:tr w:rsidR="0029115F" w:rsidRPr="00A875FF" w:rsidTr="0064560C">
        <w:trPr>
          <w:cantSplit/>
          <w:trHeight w:hRule="exact" w:val="170"/>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212" w:type="dxa"/>
          </w:tcPr>
          <w:p w:rsidR="0029115F" w:rsidRPr="00A875FF" w:rsidRDefault="0029115F" w:rsidP="0064560C">
            <w:pPr>
              <w:keepNext/>
              <w:jc w:val="center"/>
              <w:rPr>
                <w:rFonts w:ascii="Franklin Gothic Book" w:hAnsi="Franklin Gothic Book"/>
                <w:sz w:val="18"/>
                <w:szCs w:val="18"/>
              </w:rPr>
            </w:pPr>
          </w:p>
        </w:tc>
        <w:tc>
          <w:tcPr>
            <w:tcW w:w="3088" w:type="dxa"/>
            <w:gridSpan w:val="2"/>
          </w:tcPr>
          <w:p w:rsidR="0029115F"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Int. Ankle Plantarflexor Moment</w:t>
            </w:r>
          </w:p>
        </w:tc>
        <w:tc>
          <w:tcPr>
            <w:tcW w:w="3300" w:type="dxa"/>
            <w:gridSpan w:val="2"/>
          </w:tcPr>
          <w:p w:rsidR="0029115F" w:rsidRPr="00A875FF" w:rsidRDefault="0029115F" w:rsidP="0064560C">
            <w:pPr>
              <w:keepNext/>
              <w:tabs>
                <w:tab w:val="left" w:pos="376"/>
                <w:tab w:val="center" w:pos="1489"/>
              </w:tabs>
              <w:rPr>
                <w:rFonts w:ascii="Franklin Gothic Book" w:hAnsi="Franklin Gothic Book"/>
                <w:sz w:val="18"/>
                <w:szCs w:val="18"/>
              </w:rPr>
            </w:pPr>
            <w:r w:rsidRPr="00A875FF">
              <w:rPr>
                <w:rFonts w:ascii="Franklin Gothic Book" w:hAnsi="Franklin Gothic Book"/>
                <w:sz w:val="18"/>
                <w:szCs w:val="18"/>
              </w:rPr>
              <w:tab/>
            </w:r>
            <w:r w:rsidR="00716229">
              <w:rPr>
                <w:rFonts w:ascii="Franklin Gothic Book" w:hAnsi="Franklin Gothic Book"/>
                <w:sz w:val="18"/>
                <w:szCs w:val="18"/>
              </w:rPr>
              <w:t>Int. Ankle Extensor Moment</w:t>
            </w:r>
          </w:p>
        </w:tc>
        <w:tc>
          <w:tcPr>
            <w:tcW w:w="3338" w:type="dxa"/>
            <w:gridSpan w:val="3"/>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9115F" w:rsidRPr="00A875FF" w:rsidTr="0064560C">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Ankle_Moment_X_MEAN"/>
            <w:tag w:val="$Ankle_Moment_X_MEAN"/>
            <w:id w:val="-1230220283"/>
            <w:picture/>
          </w:sdtPr>
          <w:sdtEndPr/>
          <w:sdtContent>
            <w:tc>
              <w:tcPr>
                <w:tcW w:w="3300" w:type="dxa"/>
                <w:gridSpan w:val="3"/>
              </w:tcPr>
              <w:p w:rsidR="0029115F" w:rsidRPr="00A875FF" w:rsidRDefault="00F817F6" w:rsidP="0064560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E56D72B" wp14:editId="04894B44">
                      <wp:extent cx="2030400" cy="1396800"/>
                      <wp:effectExtent l="0" t="0" r="0" b="0"/>
                      <wp:docPr id="4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Moment_Y_MEAN"/>
            <w:tag w:val="$Ankle_Moment_Y_MEAN"/>
            <w:id w:val="2070914594"/>
            <w:picture/>
          </w:sdtPr>
          <w:sdtEndPr/>
          <w:sdtContent>
            <w:tc>
              <w:tcPr>
                <w:tcW w:w="3300" w:type="dxa"/>
                <w:gridSpan w:val="2"/>
              </w:tcPr>
              <w:p w:rsidR="0029115F" w:rsidRPr="00A875FF" w:rsidRDefault="009D501F" w:rsidP="0064560C">
                <w:pPr>
                  <w:keepNext/>
                  <w:rPr>
                    <w:rFonts w:ascii="Franklin Gothic Book" w:hAnsi="Franklin Gothic Book"/>
                  </w:rPr>
                </w:pPr>
                <w:r>
                  <w:rPr>
                    <w:rFonts w:ascii="Franklin Gothic Book" w:hAnsi="Franklin Gothic Book"/>
                    <w:noProof/>
                    <w:lang w:val="en-US" w:eastAsia="en-US"/>
                  </w:rPr>
                  <w:drawing>
                    <wp:inline distT="0" distB="0" distL="0" distR="0" wp14:anchorId="22191D7D" wp14:editId="388CF736">
                      <wp:extent cx="2030400" cy="1396800"/>
                      <wp:effectExtent l="0" t="0" r="0" b="0"/>
                      <wp:docPr id="4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9115F" w:rsidRPr="00A875FF" w:rsidRDefault="0029115F" w:rsidP="0064560C">
            <w:pPr>
              <w:keepNext/>
              <w:rPr>
                <w:rFonts w:ascii="Franklin Gothic Book" w:hAnsi="Franklin Gothic Book"/>
              </w:rPr>
            </w:pPr>
          </w:p>
        </w:tc>
      </w:tr>
      <w:tr w:rsidR="0029115F" w:rsidRPr="00A875FF" w:rsidTr="0064560C">
        <w:trPr>
          <w:cantSplit/>
          <w:trHeight w:hRule="exact" w:val="57"/>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3300" w:type="dxa"/>
            <w:gridSpan w:val="3"/>
          </w:tcPr>
          <w:p w:rsidR="0029115F" w:rsidRPr="00A875FF" w:rsidRDefault="0029115F" w:rsidP="0064560C">
            <w:pPr>
              <w:keepNext/>
              <w:jc w:val="center"/>
              <w:rPr>
                <w:rFonts w:ascii="Franklin Gothic Book" w:hAnsi="Franklin Gothic Book"/>
                <w:sz w:val="18"/>
                <w:szCs w:val="18"/>
              </w:rPr>
            </w:pPr>
          </w:p>
        </w:tc>
        <w:tc>
          <w:tcPr>
            <w:tcW w:w="3300" w:type="dxa"/>
            <w:gridSpan w:val="2"/>
          </w:tcPr>
          <w:p w:rsidR="0029115F" w:rsidRPr="00A875FF" w:rsidRDefault="0029115F" w:rsidP="0064560C">
            <w:pPr>
              <w:keepNext/>
              <w:jc w:val="center"/>
              <w:rPr>
                <w:rFonts w:ascii="Franklin Gothic Book" w:hAnsi="Franklin Gothic Book"/>
                <w:sz w:val="18"/>
                <w:szCs w:val="18"/>
              </w:rPr>
            </w:pPr>
          </w:p>
        </w:tc>
        <w:tc>
          <w:tcPr>
            <w:tcW w:w="3338" w:type="dxa"/>
            <w:gridSpan w:val="3"/>
          </w:tcPr>
          <w:p w:rsidR="0029115F" w:rsidRPr="00A875FF" w:rsidRDefault="0029115F" w:rsidP="0064560C">
            <w:pPr>
              <w:keepNext/>
              <w:jc w:val="center"/>
              <w:rPr>
                <w:rFonts w:ascii="Franklin Gothic Book" w:hAnsi="Franklin Gothic Book"/>
                <w:sz w:val="18"/>
                <w:szCs w:val="18"/>
              </w:rPr>
            </w:pPr>
          </w:p>
        </w:tc>
      </w:tr>
      <w:tr w:rsidR="0029115F" w:rsidRPr="00A875FF" w:rsidTr="0064560C">
        <w:trPr>
          <w:cantSplit/>
          <w:trHeight w:hRule="exact" w:val="170"/>
        </w:trPr>
        <w:tc>
          <w:tcPr>
            <w:tcW w:w="284" w:type="dxa"/>
            <w:textDirection w:val="btLr"/>
            <w:vAlign w:val="center"/>
          </w:tcPr>
          <w:p w:rsidR="0029115F" w:rsidRPr="00A875FF" w:rsidRDefault="0029115F" w:rsidP="0064560C">
            <w:pPr>
              <w:keepNext/>
              <w:ind w:left="113" w:right="113"/>
              <w:jc w:val="center"/>
              <w:rPr>
                <w:rFonts w:ascii="Franklin Gothic Book" w:hAnsi="Franklin Gothic Book"/>
                <w:lang w:val="en-US"/>
              </w:rPr>
            </w:pPr>
          </w:p>
        </w:tc>
        <w:tc>
          <w:tcPr>
            <w:tcW w:w="495" w:type="dxa"/>
            <w:gridSpan w:val="2"/>
          </w:tcPr>
          <w:p w:rsidR="0029115F" w:rsidRPr="00A875FF" w:rsidRDefault="0029115F" w:rsidP="0064560C">
            <w:pPr>
              <w:keepNext/>
              <w:jc w:val="center"/>
              <w:rPr>
                <w:rFonts w:ascii="Franklin Gothic Book" w:hAnsi="Franklin Gothic Book"/>
                <w:sz w:val="18"/>
                <w:szCs w:val="18"/>
              </w:rPr>
            </w:pPr>
          </w:p>
        </w:tc>
        <w:tc>
          <w:tcPr>
            <w:tcW w:w="2805" w:type="dxa"/>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716229">
              <w:rPr>
                <w:rFonts w:ascii="Franklin Gothic Book" w:hAnsi="Franklin Gothic Book"/>
                <w:sz w:val="18"/>
                <w:szCs w:val="18"/>
              </w:rPr>
              <w:t>Sagittal Power</w:t>
            </w:r>
          </w:p>
        </w:tc>
        <w:tc>
          <w:tcPr>
            <w:tcW w:w="455" w:type="dxa"/>
          </w:tcPr>
          <w:p w:rsidR="0029115F" w:rsidRPr="00A875FF" w:rsidRDefault="0029115F" w:rsidP="0064560C">
            <w:pPr>
              <w:keepNext/>
              <w:jc w:val="center"/>
              <w:rPr>
                <w:rFonts w:ascii="Franklin Gothic Book" w:hAnsi="Franklin Gothic Book"/>
                <w:sz w:val="18"/>
                <w:szCs w:val="18"/>
              </w:rPr>
            </w:pPr>
          </w:p>
        </w:tc>
        <w:tc>
          <w:tcPr>
            <w:tcW w:w="2845" w:type="dxa"/>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716229">
              <w:rPr>
                <w:rFonts w:ascii="Franklin Gothic Book" w:hAnsi="Franklin Gothic Book"/>
                <w:sz w:val="18"/>
                <w:szCs w:val="18"/>
              </w:rPr>
              <w:t>Sagittal Power</w:t>
            </w:r>
          </w:p>
        </w:tc>
        <w:tc>
          <w:tcPr>
            <w:tcW w:w="416" w:type="dxa"/>
          </w:tcPr>
          <w:p w:rsidR="0029115F" w:rsidRPr="00A875FF" w:rsidRDefault="0029115F" w:rsidP="0064560C">
            <w:pPr>
              <w:keepNext/>
              <w:jc w:val="center"/>
              <w:rPr>
                <w:rFonts w:ascii="Franklin Gothic Book" w:hAnsi="Franklin Gothic Book"/>
                <w:sz w:val="18"/>
                <w:szCs w:val="18"/>
              </w:rPr>
            </w:pPr>
          </w:p>
        </w:tc>
        <w:tc>
          <w:tcPr>
            <w:tcW w:w="2922" w:type="dxa"/>
            <w:gridSpan w:val="2"/>
          </w:tcPr>
          <w:p w:rsidR="0029115F" w:rsidRPr="00A875FF" w:rsidRDefault="0029115F" w:rsidP="0064560C">
            <w:pPr>
              <w:keepNext/>
              <w:jc w:val="center"/>
              <w:rPr>
                <w:rFonts w:ascii="Franklin Gothic Book" w:hAnsi="Franklin Gothic Book"/>
                <w:sz w:val="18"/>
                <w:szCs w:val="18"/>
              </w:rPr>
            </w:pPr>
            <w:r w:rsidRPr="00A875FF">
              <w:rPr>
                <w:rFonts w:ascii="Franklin Gothic Book" w:hAnsi="Franklin Gothic Book"/>
                <w:sz w:val="18"/>
                <w:szCs w:val="18"/>
              </w:rPr>
              <w:t xml:space="preserve">Ankle </w:t>
            </w:r>
            <w:r w:rsidR="00716229">
              <w:rPr>
                <w:rFonts w:ascii="Franklin Gothic Book" w:hAnsi="Franklin Gothic Book"/>
                <w:sz w:val="18"/>
                <w:szCs w:val="18"/>
              </w:rPr>
              <w:t>Sagittal Power</w:t>
            </w:r>
          </w:p>
        </w:tc>
      </w:tr>
      <w:tr w:rsidR="0029115F" w:rsidRPr="00A875FF" w:rsidTr="0064560C">
        <w:tblPrEx>
          <w:tblCellMar>
            <w:left w:w="108" w:type="dxa"/>
            <w:right w:w="108" w:type="dxa"/>
          </w:tblCellMar>
        </w:tblPrEx>
        <w:trPr>
          <w:gridAfter w:val="1"/>
          <w:wAfter w:w="38" w:type="dxa"/>
          <w:cantSplit/>
          <w:trHeight w:hRule="exact" w:val="2268"/>
        </w:trPr>
        <w:tc>
          <w:tcPr>
            <w:tcW w:w="284" w:type="dxa"/>
            <w:textDirection w:val="btLr"/>
            <w:vAlign w:val="center"/>
          </w:tcPr>
          <w:p w:rsidR="0029115F" w:rsidRPr="00A875FF" w:rsidRDefault="00067A59" w:rsidP="0064560C">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Hip_Power_X_MEAN"/>
            <w:tag w:val="$Hip_Power_X_MEAN"/>
            <w:id w:val="-1296677838"/>
            <w:picture/>
          </w:sdtPr>
          <w:sdtEndPr/>
          <w:sdtContent>
            <w:tc>
              <w:tcPr>
                <w:tcW w:w="3300" w:type="dxa"/>
                <w:gridSpan w:val="3"/>
              </w:tcPr>
              <w:p w:rsidR="0029115F" w:rsidRPr="00A875FF" w:rsidRDefault="00F817F6" w:rsidP="0064560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33B55DE" wp14:editId="3659FAB1">
                      <wp:extent cx="2030400" cy="1396800"/>
                      <wp:effectExtent l="0" t="0" r="0" b="0"/>
                      <wp:docPr id="4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Power_X_MEAN"/>
            <w:tag w:val="$Knee_Power_X_MEAN"/>
            <w:id w:val="-374458757"/>
            <w:picture/>
          </w:sdtPr>
          <w:sdtEndPr/>
          <w:sdtContent>
            <w:tc>
              <w:tcPr>
                <w:tcW w:w="3300" w:type="dxa"/>
                <w:gridSpan w:val="2"/>
              </w:tcPr>
              <w:p w:rsidR="0029115F" w:rsidRPr="00A875FF" w:rsidRDefault="00F817F6" w:rsidP="0064560C">
                <w:pPr>
                  <w:keepNext/>
                  <w:rPr>
                    <w:rFonts w:ascii="Franklin Gothic Book" w:hAnsi="Franklin Gothic Book"/>
                  </w:rPr>
                </w:pPr>
                <w:r>
                  <w:rPr>
                    <w:rFonts w:ascii="Franklin Gothic Book" w:hAnsi="Franklin Gothic Book"/>
                    <w:noProof/>
                    <w:lang w:val="en-US" w:eastAsia="en-US"/>
                  </w:rPr>
                  <w:drawing>
                    <wp:inline distT="0" distB="0" distL="0" distR="0" wp14:anchorId="34F3385C" wp14:editId="71C5F603">
                      <wp:extent cx="2030400" cy="1396800"/>
                      <wp:effectExtent l="0" t="0" r="0" b="0"/>
                      <wp:docPr id="5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Power_X_MEAN"/>
            <w:tag w:val="$Ankle_Power_X_MEAN"/>
            <w:id w:val="2100444516"/>
            <w:picture/>
          </w:sdtPr>
          <w:sdtEndPr/>
          <w:sdtContent>
            <w:tc>
              <w:tcPr>
                <w:tcW w:w="3300" w:type="dxa"/>
                <w:gridSpan w:val="2"/>
              </w:tcPr>
              <w:p w:rsidR="0029115F" w:rsidRPr="00A875FF" w:rsidRDefault="00F817F6" w:rsidP="0064560C">
                <w:pPr>
                  <w:keepNext/>
                  <w:rPr>
                    <w:rFonts w:ascii="Franklin Gothic Book" w:hAnsi="Franklin Gothic Book"/>
                  </w:rPr>
                </w:pPr>
                <w:r>
                  <w:rPr>
                    <w:rFonts w:ascii="Franklin Gothic Book" w:hAnsi="Franklin Gothic Book"/>
                    <w:noProof/>
                    <w:lang w:val="en-US" w:eastAsia="en-US"/>
                  </w:rPr>
                  <w:drawing>
                    <wp:inline distT="0" distB="0" distL="0" distR="0" wp14:anchorId="527BD410" wp14:editId="73835721">
                      <wp:extent cx="2030400" cy="1396800"/>
                      <wp:effectExtent l="0" t="0" r="0" b="0"/>
                      <wp:docPr id="5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6F0C63" w:rsidRPr="00A875FF" w:rsidTr="0064560C">
        <w:trPr>
          <w:cantSplit/>
          <w:trHeight w:hRule="exact" w:val="57"/>
        </w:trPr>
        <w:tc>
          <w:tcPr>
            <w:tcW w:w="284" w:type="dxa"/>
            <w:textDirection w:val="btLr"/>
            <w:vAlign w:val="center"/>
          </w:tcPr>
          <w:p w:rsidR="006F0C63" w:rsidRPr="00A875FF" w:rsidRDefault="006F0C63" w:rsidP="0064560C">
            <w:pPr>
              <w:keepNext/>
              <w:ind w:left="113" w:right="113"/>
              <w:jc w:val="center"/>
              <w:rPr>
                <w:rFonts w:ascii="Franklin Gothic Book" w:hAnsi="Franklin Gothic Book"/>
                <w:lang w:val="en-US"/>
              </w:rPr>
            </w:pPr>
          </w:p>
        </w:tc>
        <w:tc>
          <w:tcPr>
            <w:tcW w:w="3300" w:type="dxa"/>
            <w:gridSpan w:val="3"/>
          </w:tcPr>
          <w:p w:rsidR="006F0C63" w:rsidRPr="00A875FF" w:rsidRDefault="006F0C63" w:rsidP="0064560C">
            <w:pPr>
              <w:keepNext/>
              <w:jc w:val="center"/>
              <w:rPr>
                <w:rFonts w:ascii="Franklin Gothic Book" w:hAnsi="Franklin Gothic Book"/>
                <w:sz w:val="18"/>
                <w:szCs w:val="18"/>
              </w:rPr>
            </w:pPr>
          </w:p>
        </w:tc>
        <w:tc>
          <w:tcPr>
            <w:tcW w:w="3300" w:type="dxa"/>
            <w:gridSpan w:val="2"/>
          </w:tcPr>
          <w:p w:rsidR="006F0C63" w:rsidRPr="00A875FF" w:rsidRDefault="006F0C63" w:rsidP="0064560C">
            <w:pPr>
              <w:keepNext/>
              <w:jc w:val="center"/>
              <w:rPr>
                <w:rFonts w:ascii="Franklin Gothic Book" w:hAnsi="Franklin Gothic Book"/>
                <w:sz w:val="18"/>
                <w:szCs w:val="18"/>
              </w:rPr>
            </w:pPr>
          </w:p>
        </w:tc>
        <w:tc>
          <w:tcPr>
            <w:tcW w:w="3338" w:type="dxa"/>
            <w:gridSpan w:val="3"/>
          </w:tcPr>
          <w:p w:rsidR="006F0C63" w:rsidRPr="00A875FF" w:rsidRDefault="006F0C63" w:rsidP="0064560C">
            <w:pPr>
              <w:keepNext/>
              <w:jc w:val="center"/>
              <w:rPr>
                <w:rFonts w:ascii="Franklin Gothic Book" w:hAnsi="Franklin Gothic Book"/>
                <w:sz w:val="18"/>
                <w:szCs w:val="18"/>
              </w:rPr>
            </w:pPr>
          </w:p>
        </w:tc>
      </w:tr>
      <w:tr w:rsidR="006F0C63" w:rsidRPr="00A875FF" w:rsidTr="0064560C">
        <w:trPr>
          <w:cantSplit/>
          <w:trHeight w:hRule="exact" w:val="170"/>
        </w:trPr>
        <w:tc>
          <w:tcPr>
            <w:tcW w:w="284" w:type="dxa"/>
            <w:textDirection w:val="btLr"/>
            <w:vAlign w:val="center"/>
          </w:tcPr>
          <w:p w:rsidR="006F0C63" w:rsidRPr="00A875FF" w:rsidRDefault="006F0C63" w:rsidP="0064560C">
            <w:pPr>
              <w:keepNext/>
              <w:ind w:left="113" w:right="113"/>
              <w:jc w:val="center"/>
              <w:rPr>
                <w:rFonts w:ascii="Franklin Gothic Book" w:hAnsi="Franklin Gothic Book"/>
                <w:lang w:val="en-US"/>
              </w:rPr>
            </w:pPr>
          </w:p>
        </w:tc>
        <w:tc>
          <w:tcPr>
            <w:tcW w:w="495" w:type="dxa"/>
            <w:gridSpan w:val="2"/>
          </w:tcPr>
          <w:p w:rsidR="006F0C63" w:rsidRPr="00A875FF" w:rsidRDefault="006F0C63" w:rsidP="0064560C">
            <w:pPr>
              <w:keepNext/>
              <w:jc w:val="center"/>
              <w:rPr>
                <w:rFonts w:ascii="Franklin Gothic Book" w:hAnsi="Franklin Gothic Book"/>
                <w:sz w:val="18"/>
                <w:szCs w:val="18"/>
              </w:rPr>
            </w:pPr>
          </w:p>
        </w:tc>
        <w:tc>
          <w:tcPr>
            <w:tcW w:w="2805" w:type="dxa"/>
          </w:tcPr>
          <w:p w:rsidR="006F0C63"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6F0C63" w:rsidRPr="00A875FF" w:rsidRDefault="006F0C63" w:rsidP="0064560C">
            <w:pPr>
              <w:keepNext/>
              <w:jc w:val="center"/>
              <w:rPr>
                <w:rFonts w:ascii="Franklin Gothic Book" w:hAnsi="Franklin Gothic Book"/>
                <w:sz w:val="18"/>
                <w:szCs w:val="18"/>
              </w:rPr>
            </w:pPr>
          </w:p>
        </w:tc>
        <w:tc>
          <w:tcPr>
            <w:tcW w:w="2845" w:type="dxa"/>
          </w:tcPr>
          <w:p w:rsidR="006F0C63"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6F0C63" w:rsidRPr="00A875FF" w:rsidRDefault="006F0C63" w:rsidP="0064560C">
            <w:pPr>
              <w:keepNext/>
              <w:jc w:val="center"/>
              <w:rPr>
                <w:rFonts w:ascii="Franklin Gothic Book" w:hAnsi="Franklin Gothic Book"/>
                <w:sz w:val="18"/>
                <w:szCs w:val="18"/>
              </w:rPr>
            </w:pPr>
          </w:p>
        </w:tc>
        <w:tc>
          <w:tcPr>
            <w:tcW w:w="2922" w:type="dxa"/>
            <w:gridSpan w:val="2"/>
          </w:tcPr>
          <w:p w:rsidR="006F0C63" w:rsidRPr="00A875FF" w:rsidRDefault="00716229" w:rsidP="0064560C">
            <w:pPr>
              <w:keepNext/>
              <w:jc w:val="center"/>
              <w:rPr>
                <w:rFonts w:ascii="Franklin Gothic Book" w:hAnsi="Franklin Gothic Book"/>
                <w:sz w:val="18"/>
                <w:szCs w:val="18"/>
              </w:rPr>
            </w:pPr>
            <w:r>
              <w:rPr>
                <w:rFonts w:ascii="Franklin Gothic Book" w:hAnsi="Franklin Gothic Book"/>
                <w:sz w:val="18"/>
                <w:szCs w:val="18"/>
              </w:rPr>
              <w:t>Vertical GRF</w:t>
            </w:r>
          </w:p>
        </w:tc>
      </w:tr>
      <w:tr w:rsidR="006F0C63" w:rsidRPr="00A875FF" w:rsidTr="0064560C">
        <w:tblPrEx>
          <w:tblCellMar>
            <w:left w:w="108" w:type="dxa"/>
            <w:right w:w="108" w:type="dxa"/>
          </w:tblCellMar>
        </w:tblPrEx>
        <w:trPr>
          <w:gridAfter w:val="1"/>
          <w:wAfter w:w="38" w:type="dxa"/>
          <w:cantSplit/>
          <w:trHeight w:hRule="exact" w:val="2268"/>
        </w:trPr>
        <w:tc>
          <w:tcPr>
            <w:tcW w:w="284" w:type="dxa"/>
            <w:textDirection w:val="btLr"/>
            <w:vAlign w:val="center"/>
          </w:tcPr>
          <w:p w:rsidR="006F0C63" w:rsidRPr="00A875FF" w:rsidRDefault="00882725" w:rsidP="0064560C">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GRF_Y_MEAN"/>
            <w:tag w:val="$GRF_Y_MEAN"/>
            <w:id w:val="680705537"/>
            <w:picture/>
          </w:sdtPr>
          <w:sdtEndPr/>
          <w:sdtContent>
            <w:tc>
              <w:tcPr>
                <w:tcW w:w="3300" w:type="dxa"/>
                <w:gridSpan w:val="3"/>
              </w:tcPr>
              <w:p w:rsidR="006F0C63" w:rsidRPr="00A875FF" w:rsidRDefault="006F0C63" w:rsidP="0064560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C59639C" wp14:editId="6C4F3FBF">
                      <wp:extent cx="2030400" cy="1396800"/>
                      <wp:effectExtent l="0" t="0" r="0" b="0"/>
                      <wp:docPr id="137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GRF_X_MEAN"/>
            <w:tag w:val="$GRF_X_MEAN"/>
            <w:id w:val="-1826199138"/>
            <w:picture/>
          </w:sdtPr>
          <w:sdtEndPr/>
          <w:sdtContent>
            <w:tc>
              <w:tcPr>
                <w:tcW w:w="3300" w:type="dxa"/>
                <w:gridSpan w:val="2"/>
              </w:tcPr>
              <w:p w:rsidR="006F0C63" w:rsidRPr="00A875FF" w:rsidRDefault="006F0C63" w:rsidP="0064560C">
                <w:pPr>
                  <w:keepNext/>
                  <w:rPr>
                    <w:rFonts w:ascii="Franklin Gothic Book" w:hAnsi="Franklin Gothic Book"/>
                  </w:rPr>
                </w:pPr>
                <w:r>
                  <w:rPr>
                    <w:rFonts w:ascii="Franklin Gothic Book" w:hAnsi="Franklin Gothic Book"/>
                    <w:noProof/>
                    <w:lang w:val="en-US" w:eastAsia="en-US"/>
                  </w:rPr>
                  <w:drawing>
                    <wp:inline distT="0" distB="0" distL="0" distR="0" wp14:anchorId="374D67B1" wp14:editId="2F8FBAF5">
                      <wp:extent cx="2030400" cy="1396800"/>
                      <wp:effectExtent l="0" t="0" r="0" b="0"/>
                      <wp:docPr id="137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GRF_Z_MEAN"/>
            <w:tag w:val="$GRF_Z_MEAN"/>
            <w:id w:val="750386714"/>
            <w:picture/>
          </w:sdtPr>
          <w:sdtEndPr/>
          <w:sdtContent>
            <w:tc>
              <w:tcPr>
                <w:tcW w:w="3300" w:type="dxa"/>
                <w:gridSpan w:val="2"/>
              </w:tcPr>
              <w:p w:rsidR="006F0C63" w:rsidRPr="00A875FF" w:rsidRDefault="006F0C63" w:rsidP="0064560C">
                <w:pPr>
                  <w:keepNext/>
                  <w:rPr>
                    <w:rFonts w:ascii="Franklin Gothic Book" w:hAnsi="Franklin Gothic Book"/>
                  </w:rPr>
                </w:pPr>
                <w:r>
                  <w:rPr>
                    <w:rFonts w:ascii="Franklin Gothic Book" w:hAnsi="Franklin Gothic Book"/>
                    <w:noProof/>
                    <w:lang w:val="en-US" w:eastAsia="en-US"/>
                  </w:rPr>
                  <w:drawing>
                    <wp:inline distT="0" distB="0" distL="0" distR="0" wp14:anchorId="380411AF" wp14:editId="0F2747C2">
                      <wp:extent cx="2030400" cy="1396800"/>
                      <wp:effectExtent l="0" t="0" r="0" b="0"/>
                      <wp:docPr id="137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2F76E3" w:rsidRPr="001E72D7" w:rsidRDefault="002F76E3" w:rsidP="002F76E3">
      <w:pPr>
        <w:pStyle w:val="Odstavecseseznamem"/>
        <w:ind w:left="0"/>
        <w:rPr>
          <w:b/>
          <w:sz w:val="10"/>
          <w:szCs w:val="20"/>
        </w:rPr>
      </w:pPr>
    </w:p>
    <w:p w:rsidR="002F76E3" w:rsidRPr="001E72D7" w:rsidRDefault="002F76E3" w:rsidP="002F76E3">
      <w:pPr>
        <w:pStyle w:val="Odstavecseseznamem"/>
        <w:ind w:left="0"/>
        <w:rPr>
          <w:b/>
          <w:sz w:val="10"/>
          <w:szCs w:val="20"/>
        </w:rPr>
        <w:sectPr w:rsidR="002F76E3" w:rsidRPr="001E72D7" w:rsidSect="00284446">
          <w:type w:val="continuous"/>
          <w:pgSz w:w="11906" w:h="16838" w:code="9"/>
          <w:pgMar w:top="1287" w:right="851" w:bottom="992" w:left="851" w:header="227" w:footer="227" w:gutter="0"/>
          <w:cols w:space="720"/>
          <w:docGrid w:linePitch="360"/>
        </w:sectPr>
      </w:pPr>
    </w:p>
    <w:p w:rsidR="00C93D1F" w:rsidRPr="00DA47FA" w:rsidRDefault="00C93D1F">
      <w:pPr>
        <w:rPr>
          <w:b/>
          <w:color w:val="000000"/>
          <w:sz w:val="10"/>
          <w:szCs w:val="20"/>
        </w:rPr>
      </w:pPr>
      <w:r w:rsidRPr="00DA47FA">
        <w:rPr>
          <w:b/>
          <w:color w:val="000000"/>
          <w:sz w:val="10"/>
          <w:szCs w:val="20"/>
        </w:rPr>
        <w:br w:type="page"/>
      </w:r>
    </w:p>
    <w:p w:rsidR="0064560C" w:rsidRPr="0064560C" w:rsidRDefault="000E2420" w:rsidP="0064560C">
      <w:pPr>
        <w:jc w:val="center"/>
        <w:rPr>
          <w:b/>
          <w:color w:val="000000"/>
          <w:sz w:val="28"/>
          <w:szCs w:val="28"/>
        </w:rPr>
      </w:pPr>
      <w:sdt>
        <w:sdtPr>
          <w:rPr>
            <w:b/>
            <w:color w:val="000000"/>
            <w:sz w:val="28"/>
            <w:szCs w:val="28"/>
          </w:rPr>
          <w:alias w:val="LB_page_title"/>
          <w:tag w:val="LB_page_title"/>
          <w:id w:val="-1475981938"/>
          <w:dataBinding w:xpath="metrics/GLOBAL/Stride_Length_Mean/TEMPORAL_DISTANCE/X" w:storeItemID="{7E7DE756-8780-40D7-B2E2-A8B1C27C5786}"/>
          <w:text/>
        </w:sdtPr>
        <w:sdtEndPr/>
        <w:sdtContent>
          <w:r w:rsidR="0091799A" w:rsidRPr="00356C9A">
            <w:rPr>
              <w:b/>
              <w:color w:val="000000"/>
              <w:sz w:val="28"/>
              <w:szCs w:val="28"/>
            </w:rPr>
            <w:t>...</w:t>
          </w:r>
        </w:sdtContent>
      </w:sdt>
      <w:r w:rsidR="0091799A">
        <w:rPr>
          <w:b/>
          <w:sz w:val="28"/>
          <w:szCs w:val="28"/>
        </w:rPr>
        <w:t xml:space="preserve"> </w:t>
      </w:r>
      <w:r w:rsidR="00C622A3">
        <w:rPr>
          <w:b/>
          <w:sz w:val="28"/>
          <w:szCs w:val="28"/>
        </w:rPr>
        <w:t>(</w:t>
      </w:r>
      <w:sdt>
        <w:sdtPr>
          <w:rPr>
            <w:b/>
            <w:color w:val="000000"/>
            <w:sz w:val="28"/>
            <w:szCs w:val="28"/>
          </w:rPr>
          <w:alias w:val="test_condition_pre"/>
          <w:tag w:val="test_condition_pre"/>
          <w:id w:val="-1744178578"/>
          <w:dataBinding w:xpath="metrics/GLOBAL/Stride_Length_Mean/TEMPORAL_DISTANCE/X" w:storeItemID="{7E7DE756-8780-40D7-B2E2-A8B1C27C5786}"/>
          <w:text/>
        </w:sdtPr>
        <w:sdtEndPr/>
        <w:sdtContent>
          <w:r w:rsidR="00C622A3" w:rsidRPr="00356C9A">
            <w:rPr>
              <w:b/>
              <w:color w:val="000000"/>
              <w:sz w:val="28"/>
              <w:szCs w:val="28"/>
            </w:rPr>
            <w:t>...</w:t>
          </w:r>
        </w:sdtContent>
      </w:sdt>
      <w:r w:rsidR="00C622A3">
        <w:rPr>
          <w:b/>
          <w:sz w:val="28"/>
          <w:szCs w:val="28"/>
        </w:rPr>
        <w:t>)</w:t>
      </w:r>
      <w:r w:rsidR="0064560C" w:rsidRPr="0064560C">
        <w:rPr>
          <w:color w:val="FF0000"/>
          <w:sz w:val="20"/>
          <w:szCs w:val="28"/>
        </w:rPr>
        <w:t xml:space="preserve"> </w:t>
      </w:r>
    </w:p>
    <w:p w:rsidR="0064560C" w:rsidRDefault="0064560C" w:rsidP="0064560C">
      <w:pPr>
        <w:keepNext/>
        <w:ind w:left="113" w:right="113"/>
        <w:jc w:val="center"/>
        <w:rPr>
          <w:rFonts w:ascii="Franklin Gothic Book" w:hAnsi="Franklin Gothic Book"/>
          <w:lang w:val="en-US"/>
        </w:rPr>
        <w:sectPr w:rsidR="0064560C" w:rsidSect="00284446">
          <w:type w:val="continuous"/>
          <w:pgSz w:w="11906" w:h="16838" w:code="9"/>
          <w:pgMar w:top="1287" w:right="851" w:bottom="992" w:left="851" w:header="227" w:footer="227" w:gutter="0"/>
          <w:cols w:space="720"/>
          <w:docGrid w:linePitch="360"/>
        </w:sectPr>
      </w:pPr>
    </w:p>
    <w:p w:rsidR="0064560C" w:rsidRPr="001C684C" w:rsidRDefault="0064560C" w:rsidP="0064560C">
      <w:pPr>
        <w:jc w:val="center"/>
        <w:rPr>
          <w:sz w:val="18"/>
          <w:szCs w:val="28"/>
        </w:rPr>
        <w:sectPr w:rsidR="0064560C"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64560C" w:rsidRPr="001C684C" w:rsidRDefault="00935ACD" w:rsidP="0064560C">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 xml:space="preserve">Left </w:t>
      </w:r>
      <w:r w:rsidR="0064560C" w:rsidRPr="001C684C">
        <w:rPr>
          <w:color w:val="FF0000"/>
          <w:sz w:val="18"/>
          <w:szCs w:val="28"/>
        </w:rPr>
        <w:t>2</w:t>
      </w:r>
      <w:r w:rsidR="0064560C" w:rsidRPr="001C684C">
        <w:rPr>
          <w:color w:val="FF0000"/>
          <w:sz w:val="18"/>
          <w:szCs w:val="28"/>
          <w:vertAlign w:val="superscript"/>
        </w:rPr>
        <w:t>nd</w:t>
      </w:r>
      <w:r w:rsidR="0064560C" w:rsidRPr="001C684C">
        <w:rPr>
          <w:color w:val="FF0000"/>
          <w:sz w:val="18"/>
          <w:szCs w:val="28"/>
        </w:rPr>
        <w:t xml:space="preserve"> visit –</w:t>
      </w:r>
      <w:r w:rsidR="0064560C" w:rsidRPr="001C684C">
        <w:rPr>
          <w:sz w:val="18"/>
          <w:szCs w:val="28"/>
        </w:rPr>
        <w:t xml:space="preserve">  </w:t>
      </w:r>
      <w:r w:rsidR="0064560C" w:rsidRPr="001C684C">
        <w:rPr>
          <w:color w:val="4F81BD" w:themeColor="accent1"/>
          <w:sz w:val="18"/>
          <w:szCs w:val="28"/>
        </w:rPr>
        <w:t>Right 1</w:t>
      </w:r>
      <w:r w:rsidR="0064560C" w:rsidRPr="001C684C">
        <w:rPr>
          <w:color w:val="4F81BD" w:themeColor="accent1"/>
          <w:sz w:val="18"/>
          <w:szCs w:val="28"/>
          <w:vertAlign w:val="superscript"/>
        </w:rPr>
        <w:t>st</w:t>
      </w:r>
      <w:r w:rsidR="0064560C" w:rsidRPr="001C684C">
        <w:rPr>
          <w:color w:val="4F81BD" w:themeColor="accent1"/>
          <w:sz w:val="18"/>
          <w:szCs w:val="28"/>
        </w:rPr>
        <w:t xml:space="preserve"> visit … Right 2</w:t>
      </w:r>
      <w:r w:rsidR="0064560C" w:rsidRPr="001C684C">
        <w:rPr>
          <w:color w:val="4F81BD" w:themeColor="accent1"/>
          <w:sz w:val="18"/>
          <w:szCs w:val="28"/>
          <w:vertAlign w:val="superscript"/>
        </w:rPr>
        <w:t>nd</w:t>
      </w:r>
      <w:r w:rsidR="0064560C" w:rsidRPr="001C684C">
        <w:rPr>
          <w:color w:val="4F81BD" w:themeColor="accent1"/>
          <w:sz w:val="18"/>
          <w:szCs w:val="28"/>
        </w:rPr>
        <w:t xml:space="preserve"> visit – </w:t>
      </w:r>
    </w:p>
    <w:p w:rsidR="0064560C" w:rsidRPr="001C684C" w:rsidRDefault="0064560C" w:rsidP="0064560C">
      <w:pPr>
        <w:keepNext/>
        <w:ind w:left="113" w:right="113"/>
        <w:jc w:val="center"/>
        <w:rPr>
          <w:rFonts w:ascii="Franklin Gothic Book" w:hAnsi="Franklin Gothic Book"/>
          <w:sz w:val="20"/>
          <w:lang w:val="en-US"/>
        </w:rPr>
        <w:sectPr w:rsidR="0064560C" w:rsidRPr="001C684C" w:rsidSect="00284446">
          <w:type w:val="continuous"/>
          <w:pgSz w:w="11906" w:h="16838" w:code="9"/>
          <w:pgMar w:top="1287" w:right="851" w:bottom="992" w:left="851" w:header="284" w:footer="397" w:gutter="0"/>
          <w:cols w:space="720"/>
          <w:docGrid w:linePitch="360"/>
        </w:sectPr>
      </w:pP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9"/>
        <w:gridCol w:w="495"/>
        <w:gridCol w:w="2805"/>
        <w:gridCol w:w="597"/>
        <w:gridCol w:w="2708"/>
        <w:gridCol w:w="557"/>
        <w:gridCol w:w="2743"/>
        <w:gridCol w:w="38"/>
      </w:tblGrid>
      <w:tr w:rsidR="00C622A3" w:rsidRPr="00A875FF" w:rsidTr="0064560C">
        <w:trPr>
          <w:cantSplit/>
          <w:trHeight w:hRule="exact" w:val="170"/>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495" w:type="dxa"/>
          </w:tcPr>
          <w:p w:rsidR="00C622A3" w:rsidRPr="00A875FF" w:rsidRDefault="00C622A3" w:rsidP="005C0486">
            <w:pPr>
              <w:keepNext/>
              <w:jc w:val="center"/>
              <w:rPr>
                <w:rFonts w:ascii="Franklin Gothic Book" w:hAnsi="Franklin Gothic Book"/>
                <w:color w:val="000000" w:themeColor="text1"/>
                <w:sz w:val="18"/>
                <w:szCs w:val="18"/>
              </w:rPr>
            </w:pPr>
          </w:p>
        </w:tc>
        <w:tc>
          <w:tcPr>
            <w:tcW w:w="2805" w:type="dxa"/>
          </w:tcPr>
          <w:p w:rsidR="00C622A3" w:rsidRPr="00A875FF" w:rsidRDefault="00716229" w:rsidP="005C0486">
            <w:pPr>
              <w:keepNext/>
              <w:jc w:val="center"/>
              <w:rPr>
                <w:rFonts w:ascii="Franklin Gothic Book" w:hAnsi="Franklin Gothic Book"/>
                <w:color w:val="000000" w:themeColor="text1"/>
                <w:sz w:val="18"/>
                <w:szCs w:val="18"/>
              </w:rPr>
            </w:pPr>
            <w:r>
              <w:rPr>
                <w:rFonts w:ascii="Franklin Gothic Book" w:hAnsi="Franklin Gothic Book"/>
                <w:color w:val="000000" w:themeColor="text1"/>
                <w:sz w:val="18"/>
                <w:szCs w:val="18"/>
              </w:rPr>
              <w:t>Pelvic Anterior Tilt</w:t>
            </w:r>
          </w:p>
        </w:tc>
        <w:tc>
          <w:tcPr>
            <w:tcW w:w="597" w:type="dxa"/>
          </w:tcPr>
          <w:p w:rsidR="00C622A3" w:rsidRPr="00A875FF" w:rsidRDefault="00C622A3" w:rsidP="005C0486">
            <w:pPr>
              <w:keepNext/>
              <w:jc w:val="center"/>
              <w:rPr>
                <w:rFonts w:ascii="Franklin Gothic Book" w:hAnsi="Franklin Gothic Book"/>
                <w:sz w:val="18"/>
                <w:szCs w:val="18"/>
              </w:rPr>
            </w:pPr>
          </w:p>
        </w:tc>
        <w:tc>
          <w:tcPr>
            <w:tcW w:w="2708" w:type="dxa"/>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C622A3" w:rsidRPr="00A875FF" w:rsidRDefault="00C622A3" w:rsidP="005C0486">
            <w:pPr>
              <w:keepNext/>
              <w:jc w:val="center"/>
              <w:rPr>
                <w:rFonts w:ascii="Franklin Gothic Book" w:hAnsi="Franklin Gothic Book"/>
                <w:sz w:val="18"/>
                <w:szCs w:val="18"/>
              </w:rPr>
            </w:pPr>
          </w:p>
        </w:tc>
        <w:tc>
          <w:tcPr>
            <w:tcW w:w="2781" w:type="dxa"/>
            <w:gridSpan w:val="2"/>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Pelvic Int. Rotation</w:t>
            </w:r>
          </w:p>
        </w:tc>
      </w:tr>
      <w:tr w:rsidR="00C622A3" w:rsidRPr="00A875FF" w:rsidTr="0064560C">
        <w:tblPrEx>
          <w:tblCellMar>
            <w:left w:w="108" w:type="dxa"/>
            <w:right w:w="108" w:type="dxa"/>
          </w:tblCellMar>
        </w:tblPrEx>
        <w:trPr>
          <w:gridAfter w:val="1"/>
          <w:wAfter w:w="38" w:type="dxa"/>
          <w:cantSplit/>
          <w:trHeight w:hRule="exact" w:val="2268"/>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Pelvic_Angles_X"/>
            <w:tag w:val="$Left_Pelvic_Angles_X"/>
            <w:id w:val="-204560700"/>
            <w:picture/>
          </w:sdtPr>
          <w:sdtEndPr/>
          <w:sdtContent>
            <w:tc>
              <w:tcPr>
                <w:tcW w:w="3300" w:type="dxa"/>
                <w:gridSpan w:val="2"/>
              </w:tcPr>
              <w:p w:rsidR="00C622A3" w:rsidRPr="00A875FF" w:rsidRDefault="00C622A3"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D174E2D" wp14:editId="521EDAB4">
                      <wp:extent cx="2030400" cy="1396800"/>
                      <wp:effectExtent l="0" t="0" r="0" b="0"/>
                      <wp:docPr id="2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Pelvic_Angles_Y"/>
            <w:tag w:val="$Left_Pelvic_Angles_Y"/>
            <w:id w:val="-1023853358"/>
            <w:picture/>
          </w:sdtPr>
          <w:sdtEndPr/>
          <w:sdtContent>
            <w:tc>
              <w:tcPr>
                <w:tcW w:w="3305"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04B91ABD" wp14:editId="4C4374FD">
                      <wp:extent cx="2030400" cy="1396800"/>
                      <wp:effectExtent l="0" t="0" r="0" b="0"/>
                      <wp:docPr id="2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Pelvic_Angles_Z"/>
            <w:tag w:val="$Left_Pelvic_Angles_Z"/>
            <w:id w:val="1344746010"/>
            <w:picture/>
          </w:sdtPr>
          <w:sdtEndPr/>
          <w:sdtContent>
            <w:tc>
              <w:tcPr>
                <w:tcW w:w="3300"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52EBEDD1" wp14:editId="400F57F2">
                      <wp:extent cx="2030400" cy="1396800"/>
                      <wp:effectExtent l="0" t="0" r="0" b="0"/>
                      <wp:docPr id="2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C622A3" w:rsidRPr="00A875FF" w:rsidTr="0064560C">
        <w:trPr>
          <w:cantSplit/>
          <w:trHeight w:hRule="exact" w:val="57"/>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3300" w:type="dxa"/>
            <w:gridSpan w:val="2"/>
          </w:tcPr>
          <w:p w:rsidR="00C622A3" w:rsidRPr="00A875FF" w:rsidRDefault="00C622A3" w:rsidP="005C0486">
            <w:pPr>
              <w:keepNext/>
              <w:jc w:val="center"/>
              <w:rPr>
                <w:rFonts w:ascii="Franklin Gothic Book" w:hAnsi="Franklin Gothic Book"/>
                <w:sz w:val="18"/>
                <w:szCs w:val="18"/>
              </w:rPr>
            </w:pPr>
          </w:p>
        </w:tc>
        <w:tc>
          <w:tcPr>
            <w:tcW w:w="3305" w:type="dxa"/>
            <w:gridSpan w:val="2"/>
          </w:tcPr>
          <w:p w:rsidR="00C622A3" w:rsidRPr="00A875FF" w:rsidRDefault="00C622A3" w:rsidP="005C0486">
            <w:pPr>
              <w:keepNext/>
              <w:jc w:val="center"/>
              <w:rPr>
                <w:rFonts w:ascii="Franklin Gothic Book" w:hAnsi="Franklin Gothic Book"/>
                <w:sz w:val="18"/>
                <w:szCs w:val="18"/>
              </w:rPr>
            </w:pPr>
          </w:p>
        </w:tc>
        <w:tc>
          <w:tcPr>
            <w:tcW w:w="3338" w:type="dxa"/>
            <w:gridSpan w:val="3"/>
          </w:tcPr>
          <w:p w:rsidR="00C622A3" w:rsidRPr="00A875FF" w:rsidRDefault="00C622A3" w:rsidP="005C0486">
            <w:pPr>
              <w:keepNext/>
              <w:jc w:val="center"/>
              <w:rPr>
                <w:rFonts w:ascii="Franklin Gothic Book" w:hAnsi="Franklin Gothic Book"/>
                <w:sz w:val="18"/>
                <w:szCs w:val="18"/>
              </w:rPr>
            </w:pPr>
          </w:p>
        </w:tc>
      </w:tr>
      <w:tr w:rsidR="00C622A3" w:rsidRPr="00A875FF" w:rsidTr="0064560C">
        <w:trPr>
          <w:cantSplit/>
          <w:trHeight w:hRule="exact" w:val="170"/>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495" w:type="dxa"/>
          </w:tcPr>
          <w:p w:rsidR="00C622A3" w:rsidRPr="00A875FF" w:rsidRDefault="00C622A3" w:rsidP="005C0486">
            <w:pPr>
              <w:keepNext/>
              <w:jc w:val="center"/>
              <w:rPr>
                <w:rFonts w:ascii="Franklin Gothic Book" w:hAnsi="Franklin Gothic Book"/>
                <w:sz w:val="18"/>
                <w:szCs w:val="18"/>
              </w:rPr>
            </w:pPr>
          </w:p>
        </w:tc>
        <w:tc>
          <w:tcPr>
            <w:tcW w:w="2805" w:type="dxa"/>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 xml:space="preserve">Hip Flexion </w:t>
            </w:r>
          </w:p>
        </w:tc>
        <w:tc>
          <w:tcPr>
            <w:tcW w:w="597" w:type="dxa"/>
          </w:tcPr>
          <w:p w:rsidR="00C622A3" w:rsidRPr="00A875FF" w:rsidRDefault="00C622A3" w:rsidP="005C0486">
            <w:pPr>
              <w:keepNext/>
              <w:jc w:val="center"/>
              <w:rPr>
                <w:rFonts w:ascii="Franklin Gothic Book" w:hAnsi="Franklin Gothic Book"/>
                <w:sz w:val="18"/>
                <w:szCs w:val="18"/>
              </w:rPr>
            </w:pPr>
          </w:p>
        </w:tc>
        <w:tc>
          <w:tcPr>
            <w:tcW w:w="2708" w:type="dxa"/>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C622A3" w:rsidRPr="00A875FF" w:rsidRDefault="00C622A3" w:rsidP="005C0486">
            <w:pPr>
              <w:keepNext/>
              <w:jc w:val="center"/>
              <w:rPr>
                <w:rFonts w:ascii="Franklin Gothic Book" w:hAnsi="Franklin Gothic Book"/>
                <w:sz w:val="18"/>
                <w:szCs w:val="18"/>
              </w:rPr>
            </w:pPr>
          </w:p>
        </w:tc>
        <w:tc>
          <w:tcPr>
            <w:tcW w:w="2781" w:type="dxa"/>
            <w:gridSpan w:val="2"/>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Hip Int. Rotation</w:t>
            </w:r>
          </w:p>
        </w:tc>
      </w:tr>
      <w:tr w:rsidR="00C622A3" w:rsidRPr="00A875FF" w:rsidTr="0064560C">
        <w:tblPrEx>
          <w:tblCellMar>
            <w:left w:w="108" w:type="dxa"/>
            <w:right w:w="108" w:type="dxa"/>
          </w:tblCellMar>
        </w:tblPrEx>
        <w:trPr>
          <w:gridAfter w:val="1"/>
          <w:wAfter w:w="38" w:type="dxa"/>
          <w:cantSplit/>
          <w:trHeight w:hRule="exact" w:val="2268"/>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Hip_Angles_X"/>
            <w:tag w:val="$Left_Hip_Angles_X"/>
            <w:id w:val="639461450"/>
            <w:picture/>
          </w:sdtPr>
          <w:sdtEndPr/>
          <w:sdtContent>
            <w:tc>
              <w:tcPr>
                <w:tcW w:w="3300" w:type="dxa"/>
                <w:gridSpan w:val="2"/>
              </w:tcPr>
              <w:p w:rsidR="00C622A3" w:rsidRPr="00A875FF" w:rsidRDefault="00C622A3"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F60953E" wp14:editId="374A7A6A">
                      <wp:extent cx="2030400" cy="1396800"/>
                      <wp:effectExtent l="0" t="0" r="0" b="0"/>
                      <wp:docPr id="5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Angles_Y"/>
            <w:tag w:val="$Left_Hip_Angles_Y"/>
            <w:id w:val="-1785272147"/>
            <w:picture/>
          </w:sdtPr>
          <w:sdtEndPr/>
          <w:sdtContent>
            <w:tc>
              <w:tcPr>
                <w:tcW w:w="3305"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3F46F6F8" wp14:editId="207D665B">
                      <wp:extent cx="2030400" cy="1396800"/>
                      <wp:effectExtent l="0" t="0" r="0" b="0"/>
                      <wp:docPr id="5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Angles_Z"/>
            <w:tag w:val="$Left_Hip_Angles_Z"/>
            <w:id w:val="1988362829"/>
            <w:picture/>
          </w:sdtPr>
          <w:sdtEndPr/>
          <w:sdtContent>
            <w:tc>
              <w:tcPr>
                <w:tcW w:w="3300"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05CC77DF" wp14:editId="101F4C14">
                      <wp:extent cx="2030400" cy="1396800"/>
                      <wp:effectExtent l="0" t="0" r="0" b="0"/>
                      <wp:docPr id="5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C622A3" w:rsidRPr="00A875FF" w:rsidTr="0064560C">
        <w:trPr>
          <w:cantSplit/>
          <w:trHeight w:hRule="exact" w:val="57"/>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3300" w:type="dxa"/>
            <w:gridSpan w:val="2"/>
          </w:tcPr>
          <w:p w:rsidR="00C622A3" w:rsidRPr="00A875FF" w:rsidRDefault="00C622A3" w:rsidP="005C0486">
            <w:pPr>
              <w:keepNext/>
              <w:jc w:val="center"/>
              <w:rPr>
                <w:rFonts w:ascii="Franklin Gothic Book" w:hAnsi="Franklin Gothic Book"/>
                <w:sz w:val="18"/>
                <w:szCs w:val="18"/>
              </w:rPr>
            </w:pPr>
          </w:p>
        </w:tc>
        <w:tc>
          <w:tcPr>
            <w:tcW w:w="3305" w:type="dxa"/>
            <w:gridSpan w:val="2"/>
          </w:tcPr>
          <w:p w:rsidR="00C622A3" w:rsidRPr="00A875FF" w:rsidRDefault="00C622A3" w:rsidP="005C0486">
            <w:pPr>
              <w:keepNext/>
              <w:jc w:val="center"/>
              <w:rPr>
                <w:rFonts w:ascii="Franklin Gothic Book" w:hAnsi="Franklin Gothic Book"/>
                <w:sz w:val="18"/>
                <w:szCs w:val="18"/>
              </w:rPr>
            </w:pPr>
          </w:p>
        </w:tc>
        <w:tc>
          <w:tcPr>
            <w:tcW w:w="3338" w:type="dxa"/>
            <w:gridSpan w:val="3"/>
          </w:tcPr>
          <w:p w:rsidR="00C622A3" w:rsidRPr="00A875FF" w:rsidRDefault="00C622A3" w:rsidP="005C0486">
            <w:pPr>
              <w:keepNext/>
              <w:jc w:val="center"/>
              <w:rPr>
                <w:rFonts w:ascii="Franklin Gothic Book" w:hAnsi="Franklin Gothic Book"/>
                <w:sz w:val="18"/>
                <w:szCs w:val="18"/>
              </w:rPr>
            </w:pPr>
          </w:p>
        </w:tc>
      </w:tr>
      <w:tr w:rsidR="00C622A3" w:rsidRPr="00A875FF" w:rsidTr="0064560C">
        <w:trPr>
          <w:cantSplit/>
          <w:trHeight w:hRule="exact" w:val="170"/>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495" w:type="dxa"/>
          </w:tcPr>
          <w:p w:rsidR="00C622A3" w:rsidRPr="00A875FF" w:rsidRDefault="00C622A3" w:rsidP="005C0486">
            <w:pPr>
              <w:keepNext/>
              <w:jc w:val="center"/>
              <w:rPr>
                <w:rFonts w:ascii="Franklin Gothic Book" w:hAnsi="Franklin Gothic Book"/>
                <w:sz w:val="18"/>
                <w:szCs w:val="18"/>
              </w:rPr>
            </w:pPr>
          </w:p>
        </w:tc>
        <w:tc>
          <w:tcPr>
            <w:tcW w:w="2805" w:type="dxa"/>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 xml:space="preserve">Knee Flexion </w:t>
            </w:r>
          </w:p>
        </w:tc>
        <w:tc>
          <w:tcPr>
            <w:tcW w:w="597" w:type="dxa"/>
          </w:tcPr>
          <w:p w:rsidR="00C622A3" w:rsidRPr="00A875FF" w:rsidRDefault="00C622A3" w:rsidP="005C0486">
            <w:pPr>
              <w:keepNext/>
              <w:jc w:val="center"/>
              <w:rPr>
                <w:rFonts w:ascii="Franklin Gothic Book" w:hAnsi="Franklin Gothic Book"/>
                <w:sz w:val="18"/>
                <w:szCs w:val="18"/>
              </w:rPr>
            </w:pPr>
          </w:p>
        </w:tc>
        <w:tc>
          <w:tcPr>
            <w:tcW w:w="2708" w:type="dxa"/>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C622A3" w:rsidRPr="00A875FF" w:rsidRDefault="00C622A3" w:rsidP="005C0486">
            <w:pPr>
              <w:keepNext/>
              <w:jc w:val="center"/>
              <w:rPr>
                <w:rFonts w:ascii="Franklin Gothic Book" w:hAnsi="Franklin Gothic Book"/>
                <w:sz w:val="18"/>
                <w:szCs w:val="18"/>
              </w:rPr>
            </w:pPr>
          </w:p>
        </w:tc>
        <w:tc>
          <w:tcPr>
            <w:tcW w:w="2781" w:type="dxa"/>
            <w:gridSpan w:val="2"/>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Knee Int. Rotation</w:t>
            </w:r>
          </w:p>
        </w:tc>
      </w:tr>
      <w:tr w:rsidR="00C622A3" w:rsidRPr="00A875FF" w:rsidTr="0064560C">
        <w:tblPrEx>
          <w:tblCellMar>
            <w:left w:w="108" w:type="dxa"/>
            <w:right w:w="108" w:type="dxa"/>
          </w:tblCellMar>
        </w:tblPrEx>
        <w:trPr>
          <w:gridAfter w:val="1"/>
          <w:wAfter w:w="38" w:type="dxa"/>
          <w:cantSplit/>
          <w:trHeight w:hRule="exact" w:val="2268"/>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Knee_Angles_X"/>
            <w:tag w:val="$Left_Knee_Angles_X"/>
            <w:id w:val="-1979842805"/>
            <w:picture/>
          </w:sdtPr>
          <w:sdtEndPr/>
          <w:sdtContent>
            <w:tc>
              <w:tcPr>
                <w:tcW w:w="3300" w:type="dxa"/>
                <w:gridSpan w:val="2"/>
              </w:tcPr>
              <w:p w:rsidR="00C622A3" w:rsidRPr="00A875FF" w:rsidRDefault="00C622A3"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077E5C5" wp14:editId="22B6A1B7">
                      <wp:extent cx="2030400" cy="1396800"/>
                      <wp:effectExtent l="0" t="0" r="0" b="0"/>
                      <wp:docPr id="5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Angles_Y"/>
            <w:tag w:val="$Left_Knee_Angles_Y"/>
            <w:id w:val="1634600116"/>
            <w:picture/>
          </w:sdtPr>
          <w:sdtEndPr/>
          <w:sdtContent>
            <w:tc>
              <w:tcPr>
                <w:tcW w:w="3305"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5366B994" wp14:editId="26EA4346">
                      <wp:extent cx="2030400" cy="1396800"/>
                      <wp:effectExtent l="0" t="0" r="0" b="0"/>
                      <wp:docPr id="5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Angles_Z"/>
            <w:tag w:val="$Left_Knee_Angles_Z"/>
            <w:id w:val="-1001190126"/>
            <w:picture/>
          </w:sdtPr>
          <w:sdtEndPr/>
          <w:sdtContent>
            <w:tc>
              <w:tcPr>
                <w:tcW w:w="3300"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0423AC79" wp14:editId="679C61D7">
                      <wp:extent cx="2030400" cy="1396800"/>
                      <wp:effectExtent l="0" t="0" r="0" b="0"/>
                      <wp:docPr id="5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C622A3" w:rsidRPr="00A875FF" w:rsidTr="0064560C">
        <w:trPr>
          <w:cantSplit/>
          <w:trHeight w:hRule="exact" w:val="57"/>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3300" w:type="dxa"/>
            <w:gridSpan w:val="2"/>
          </w:tcPr>
          <w:p w:rsidR="00C622A3" w:rsidRPr="00A875FF" w:rsidRDefault="00C622A3" w:rsidP="005C0486">
            <w:pPr>
              <w:keepNext/>
              <w:jc w:val="center"/>
              <w:rPr>
                <w:rFonts w:ascii="Franklin Gothic Book" w:hAnsi="Franklin Gothic Book"/>
                <w:sz w:val="18"/>
                <w:szCs w:val="18"/>
              </w:rPr>
            </w:pPr>
          </w:p>
        </w:tc>
        <w:tc>
          <w:tcPr>
            <w:tcW w:w="3305" w:type="dxa"/>
            <w:gridSpan w:val="2"/>
          </w:tcPr>
          <w:p w:rsidR="00C622A3" w:rsidRPr="00A875FF" w:rsidRDefault="00C622A3" w:rsidP="005C0486">
            <w:pPr>
              <w:keepNext/>
              <w:jc w:val="center"/>
              <w:rPr>
                <w:rFonts w:ascii="Franklin Gothic Book" w:hAnsi="Franklin Gothic Book"/>
                <w:sz w:val="18"/>
                <w:szCs w:val="18"/>
              </w:rPr>
            </w:pPr>
          </w:p>
        </w:tc>
        <w:tc>
          <w:tcPr>
            <w:tcW w:w="3338" w:type="dxa"/>
            <w:gridSpan w:val="3"/>
          </w:tcPr>
          <w:p w:rsidR="00C622A3" w:rsidRPr="00A875FF" w:rsidRDefault="00C622A3" w:rsidP="005C0486">
            <w:pPr>
              <w:keepNext/>
              <w:jc w:val="center"/>
              <w:rPr>
                <w:rFonts w:ascii="Franklin Gothic Book" w:hAnsi="Franklin Gothic Book"/>
                <w:sz w:val="18"/>
                <w:szCs w:val="18"/>
              </w:rPr>
            </w:pPr>
          </w:p>
        </w:tc>
      </w:tr>
      <w:tr w:rsidR="00C622A3" w:rsidRPr="00A875FF" w:rsidTr="0064560C">
        <w:trPr>
          <w:cantSplit/>
          <w:trHeight w:hRule="exact" w:val="170"/>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495" w:type="dxa"/>
          </w:tcPr>
          <w:p w:rsidR="00C622A3" w:rsidRPr="00A875FF" w:rsidRDefault="00C622A3" w:rsidP="005C0486">
            <w:pPr>
              <w:keepNext/>
              <w:jc w:val="center"/>
              <w:rPr>
                <w:rFonts w:ascii="Franklin Gothic Book" w:hAnsi="Franklin Gothic Book"/>
                <w:sz w:val="18"/>
                <w:szCs w:val="18"/>
              </w:rPr>
            </w:pPr>
          </w:p>
        </w:tc>
        <w:tc>
          <w:tcPr>
            <w:tcW w:w="2805" w:type="dxa"/>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597" w:type="dxa"/>
          </w:tcPr>
          <w:p w:rsidR="00C622A3" w:rsidRPr="00A875FF" w:rsidRDefault="00C622A3" w:rsidP="005C0486">
            <w:pPr>
              <w:keepNext/>
              <w:jc w:val="center"/>
              <w:rPr>
                <w:rFonts w:ascii="Franklin Gothic Book" w:hAnsi="Franklin Gothic Book"/>
                <w:sz w:val="18"/>
                <w:szCs w:val="18"/>
              </w:rPr>
            </w:pPr>
          </w:p>
        </w:tc>
        <w:tc>
          <w:tcPr>
            <w:tcW w:w="2708" w:type="dxa"/>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cPr>
          <w:p w:rsidR="00C622A3" w:rsidRPr="00A875FF" w:rsidRDefault="00C622A3" w:rsidP="005C0486">
            <w:pPr>
              <w:keepNext/>
              <w:jc w:val="center"/>
              <w:rPr>
                <w:rFonts w:ascii="Franklin Gothic Book" w:hAnsi="Franklin Gothic Book"/>
                <w:sz w:val="18"/>
                <w:szCs w:val="18"/>
              </w:rPr>
            </w:pPr>
          </w:p>
        </w:tc>
        <w:tc>
          <w:tcPr>
            <w:tcW w:w="2781" w:type="dxa"/>
            <w:gridSpan w:val="2"/>
          </w:tcPr>
          <w:p w:rsidR="00C622A3" w:rsidRPr="00A875FF" w:rsidRDefault="00C622A3" w:rsidP="005C0486">
            <w:pPr>
              <w:keepNext/>
              <w:jc w:val="center"/>
              <w:rPr>
                <w:rFonts w:ascii="Franklin Gothic Book" w:hAnsi="Franklin Gothic Book"/>
                <w:sz w:val="18"/>
                <w:szCs w:val="18"/>
              </w:rPr>
            </w:pPr>
          </w:p>
        </w:tc>
      </w:tr>
      <w:tr w:rsidR="00C622A3" w:rsidRPr="00A875FF" w:rsidTr="0064560C">
        <w:tblPrEx>
          <w:tblCellMar>
            <w:left w:w="108" w:type="dxa"/>
            <w:right w:w="108" w:type="dxa"/>
          </w:tblCellMar>
        </w:tblPrEx>
        <w:trPr>
          <w:gridAfter w:val="1"/>
          <w:wAfter w:w="38" w:type="dxa"/>
          <w:cantSplit/>
          <w:trHeight w:hRule="exact" w:val="2268"/>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Ankle_Angles_X"/>
            <w:tag w:val="$Left_Ankle_Angles_X"/>
            <w:id w:val="1950893855"/>
            <w:picture/>
          </w:sdtPr>
          <w:sdtEndPr/>
          <w:sdtContent>
            <w:tc>
              <w:tcPr>
                <w:tcW w:w="3300" w:type="dxa"/>
                <w:gridSpan w:val="2"/>
              </w:tcPr>
              <w:p w:rsidR="00C622A3" w:rsidRPr="00A875FF" w:rsidRDefault="00C622A3"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29DE638" wp14:editId="0E95E609">
                      <wp:extent cx="2030400" cy="1396800"/>
                      <wp:effectExtent l="0" t="0" r="0" b="0"/>
                      <wp:docPr id="5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Angles_Y"/>
            <w:tag w:val="$Left_Ankle_Angles_Y"/>
            <w:id w:val="639082879"/>
            <w:picture/>
          </w:sdtPr>
          <w:sdtEndPr/>
          <w:sdtContent>
            <w:tc>
              <w:tcPr>
                <w:tcW w:w="3305"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27A6AC21" wp14:editId="4026450E">
                      <wp:extent cx="2030400" cy="1396800"/>
                      <wp:effectExtent l="0" t="0" r="0" b="0"/>
                      <wp:docPr id="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C622A3" w:rsidRPr="00DC47F9" w:rsidRDefault="000E2420" w:rsidP="005C0486">
            <w:pPr>
              <w:keepNext/>
              <w:rPr>
                <w:rFonts w:ascii="Franklin Gothic Book" w:hAnsi="Franklin Gothic Book"/>
                <w:color w:val="A6A6A6" w:themeColor="background1" w:themeShade="A6"/>
              </w:rPr>
            </w:pPr>
            <w:sdt>
              <w:sdtPr>
                <w:rPr>
                  <w:rFonts w:ascii="Franklin Gothic Book" w:hAnsi="Franklin Gothic Book"/>
                  <w:color w:val="A6A6A6" w:themeColor="background1" w:themeShade="A6"/>
                </w:rPr>
                <w:alias w:val="foot_normalized_comment"/>
                <w:tag w:val="foot_normalized_comment"/>
                <w:id w:val="1601750487"/>
              </w:sdtPr>
              <w:sdtEndPr/>
              <w:sdtContent>
                <w:r w:rsidR="00E41704" w:rsidRPr="00DC47F9">
                  <w:rPr>
                    <w:rFonts w:ascii="Franklin Gothic Book" w:hAnsi="Franklin Gothic Book"/>
                    <w:color w:val="A6A6A6" w:themeColor="background1" w:themeShade="A6"/>
                  </w:rPr>
                  <w:t xml:space="preserve"> </w:t>
                </w:r>
              </w:sdtContent>
            </w:sdt>
          </w:p>
        </w:tc>
      </w:tr>
      <w:tr w:rsidR="00C622A3" w:rsidRPr="00A875FF" w:rsidTr="0064560C">
        <w:trPr>
          <w:cantSplit/>
          <w:trHeight w:hRule="exact" w:val="57"/>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3300" w:type="dxa"/>
            <w:gridSpan w:val="2"/>
          </w:tcPr>
          <w:p w:rsidR="00C622A3" w:rsidRPr="00A875FF" w:rsidRDefault="00C622A3" w:rsidP="005C0486">
            <w:pPr>
              <w:keepNext/>
              <w:jc w:val="center"/>
              <w:rPr>
                <w:rFonts w:ascii="Franklin Gothic Book" w:hAnsi="Franklin Gothic Book"/>
                <w:sz w:val="18"/>
                <w:szCs w:val="18"/>
              </w:rPr>
            </w:pPr>
          </w:p>
        </w:tc>
        <w:tc>
          <w:tcPr>
            <w:tcW w:w="3305" w:type="dxa"/>
            <w:gridSpan w:val="2"/>
          </w:tcPr>
          <w:p w:rsidR="00C622A3" w:rsidRPr="00A875FF" w:rsidRDefault="00C622A3" w:rsidP="005C0486">
            <w:pPr>
              <w:keepNext/>
              <w:jc w:val="center"/>
              <w:rPr>
                <w:rFonts w:ascii="Franklin Gothic Book" w:hAnsi="Franklin Gothic Book"/>
                <w:sz w:val="18"/>
                <w:szCs w:val="18"/>
              </w:rPr>
            </w:pPr>
          </w:p>
        </w:tc>
        <w:tc>
          <w:tcPr>
            <w:tcW w:w="3338" w:type="dxa"/>
            <w:gridSpan w:val="3"/>
          </w:tcPr>
          <w:p w:rsidR="00C622A3" w:rsidRPr="00A875FF" w:rsidRDefault="00C622A3" w:rsidP="005C0486">
            <w:pPr>
              <w:keepNext/>
              <w:jc w:val="center"/>
              <w:rPr>
                <w:rFonts w:ascii="Franklin Gothic Book" w:hAnsi="Franklin Gothic Book"/>
                <w:sz w:val="18"/>
                <w:szCs w:val="18"/>
              </w:rPr>
            </w:pPr>
          </w:p>
        </w:tc>
      </w:tr>
      <w:tr w:rsidR="00C622A3" w:rsidRPr="00A875FF" w:rsidTr="0064560C">
        <w:trPr>
          <w:cantSplit/>
          <w:trHeight w:hRule="exact" w:val="170"/>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lang w:val="en-US"/>
              </w:rPr>
            </w:pPr>
          </w:p>
        </w:tc>
        <w:tc>
          <w:tcPr>
            <w:tcW w:w="495" w:type="dxa"/>
          </w:tcPr>
          <w:p w:rsidR="00C622A3" w:rsidRPr="00A875FF" w:rsidRDefault="00C622A3" w:rsidP="005C0486">
            <w:pPr>
              <w:keepNext/>
              <w:jc w:val="center"/>
              <w:rPr>
                <w:rFonts w:ascii="Franklin Gothic Book" w:hAnsi="Franklin Gothic Book"/>
                <w:sz w:val="18"/>
                <w:szCs w:val="18"/>
              </w:rPr>
            </w:pPr>
          </w:p>
        </w:tc>
        <w:tc>
          <w:tcPr>
            <w:tcW w:w="2805" w:type="dxa"/>
          </w:tcPr>
          <w:p w:rsidR="00C622A3" w:rsidRPr="00A875FF" w:rsidRDefault="00C622A3" w:rsidP="005C0486">
            <w:pPr>
              <w:keepNext/>
              <w:jc w:val="center"/>
              <w:rPr>
                <w:rFonts w:ascii="Franklin Gothic Book" w:hAnsi="Franklin Gothic Book"/>
                <w:sz w:val="18"/>
                <w:szCs w:val="18"/>
              </w:rPr>
            </w:pPr>
            <w:r>
              <w:rPr>
                <w:rFonts w:ascii="Franklin Gothic Book" w:hAnsi="Franklin Gothic Book"/>
                <w:sz w:val="18"/>
                <w:szCs w:val="18"/>
              </w:rPr>
              <w:t>Foot Pitch</w:t>
            </w:r>
          </w:p>
        </w:tc>
        <w:tc>
          <w:tcPr>
            <w:tcW w:w="597" w:type="dxa"/>
          </w:tcPr>
          <w:p w:rsidR="00C622A3" w:rsidRPr="00A875FF" w:rsidRDefault="00C622A3" w:rsidP="005C0486">
            <w:pPr>
              <w:keepNext/>
              <w:jc w:val="center"/>
              <w:rPr>
                <w:rFonts w:ascii="Franklin Gothic Book" w:hAnsi="Franklin Gothic Book"/>
                <w:sz w:val="18"/>
                <w:szCs w:val="18"/>
              </w:rPr>
            </w:pPr>
          </w:p>
        </w:tc>
        <w:tc>
          <w:tcPr>
            <w:tcW w:w="2708" w:type="dxa"/>
          </w:tcPr>
          <w:p w:rsidR="00C622A3" w:rsidRPr="00A875FF" w:rsidRDefault="00C622A3" w:rsidP="005C0486">
            <w:pPr>
              <w:keepNext/>
              <w:jc w:val="center"/>
              <w:rPr>
                <w:rFonts w:ascii="Franklin Gothic Book" w:hAnsi="Franklin Gothic Book"/>
                <w:sz w:val="18"/>
                <w:szCs w:val="18"/>
              </w:rPr>
            </w:pPr>
          </w:p>
        </w:tc>
        <w:tc>
          <w:tcPr>
            <w:tcW w:w="557" w:type="dxa"/>
          </w:tcPr>
          <w:p w:rsidR="00C622A3" w:rsidRPr="00A875FF" w:rsidRDefault="00C622A3" w:rsidP="005C0486">
            <w:pPr>
              <w:keepNext/>
              <w:jc w:val="center"/>
              <w:rPr>
                <w:rFonts w:ascii="Franklin Gothic Book" w:hAnsi="Franklin Gothic Book"/>
                <w:sz w:val="18"/>
                <w:szCs w:val="18"/>
              </w:rPr>
            </w:pPr>
          </w:p>
        </w:tc>
        <w:tc>
          <w:tcPr>
            <w:tcW w:w="2781" w:type="dxa"/>
            <w:gridSpan w:val="2"/>
          </w:tcPr>
          <w:p w:rsidR="00C622A3"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Foot Int. Progression</w:t>
            </w:r>
          </w:p>
        </w:tc>
      </w:tr>
      <w:tr w:rsidR="00C622A3" w:rsidRPr="00A875FF" w:rsidTr="0064560C">
        <w:tblPrEx>
          <w:tblCellMar>
            <w:left w:w="108" w:type="dxa"/>
            <w:right w:w="108" w:type="dxa"/>
          </w:tblCellMar>
        </w:tblPrEx>
        <w:trPr>
          <w:gridAfter w:val="1"/>
          <w:wAfter w:w="38" w:type="dxa"/>
          <w:cantSplit/>
          <w:trHeight w:hRule="exact" w:val="2268"/>
        </w:trPr>
        <w:tc>
          <w:tcPr>
            <w:tcW w:w="289" w:type="dxa"/>
            <w:textDirection w:val="btLr"/>
            <w:vAlign w:val="center"/>
          </w:tcPr>
          <w:p w:rsidR="00C622A3" w:rsidRPr="00A875FF" w:rsidRDefault="00C622A3"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Foot_Pitch_Angles_X"/>
            <w:tag w:val="$Left_Foot_Pitch_Angles_X"/>
            <w:id w:val="1293952942"/>
            <w:picture/>
          </w:sdtPr>
          <w:sdtEndPr/>
          <w:sdtContent>
            <w:tc>
              <w:tcPr>
                <w:tcW w:w="3300" w:type="dxa"/>
                <w:gridSpan w:val="2"/>
              </w:tcPr>
              <w:p w:rsidR="00C622A3" w:rsidRPr="00A875FF" w:rsidRDefault="00C622A3"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0D3F1C6" wp14:editId="4DEF1504">
                      <wp:extent cx="2030400" cy="1396800"/>
                      <wp:effectExtent l="0" t="0" r="0" b="0"/>
                      <wp:docPr id="142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5" w:type="dxa"/>
            <w:gridSpan w:val="2"/>
          </w:tcPr>
          <w:p w:rsidR="00C622A3" w:rsidRPr="00A875FF" w:rsidRDefault="00C622A3" w:rsidP="005C0486">
            <w:pPr>
              <w:keepNext/>
              <w:rPr>
                <w:rFonts w:ascii="Franklin Gothic Book" w:hAnsi="Franklin Gothic Book"/>
              </w:rPr>
            </w:pPr>
          </w:p>
        </w:tc>
        <w:sdt>
          <w:sdtPr>
            <w:rPr>
              <w:rFonts w:ascii="Franklin Gothic Book" w:hAnsi="Franklin Gothic Book"/>
            </w:rPr>
            <w:alias w:val="$Left_Foot_Progression_Z"/>
            <w:tag w:val="$Left_Foot_Progression_Z"/>
            <w:id w:val="-1898657499"/>
            <w:picture/>
          </w:sdtPr>
          <w:sdtEndPr/>
          <w:sdtContent>
            <w:tc>
              <w:tcPr>
                <w:tcW w:w="3300" w:type="dxa"/>
                <w:gridSpan w:val="2"/>
              </w:tcPr>
              <w:p w:rsidR="00C622A3" w:rsidRPr="00A875FF" w:rsidRDefault="00C622A3" w:rsidP="005C0486">
                <w:pPr>
                  <w:keepNext/>
                  <w:rPr>
                    <w:rFonts w:ascii="Franklin Gothic Book" w:hAnsi="Franklin Gothic Book"/>
                  </w:rPr>
                </w:pPr>
                <w:r>
                  <w:rPr>
                    <w:rFonts w:ascii="Franklin Gothic Book" w:hAnsi="Franklin Gothic Book"/>
                    <w:noProof/>
                    <w:lang w:val="en-US" w:eastAsia="en-US"/>
                  </w:rPr>
                  <w:drawing>
                    <wp:inline distT="0" distB="0" distL="0" distR="0" wp14:anchorId="68061D5B" wp14:editId="4DA12345">
                      <wp:extent cx="2030400" cy="1396800"/>
                      <wp:effectExtent l="0" t="0" r="0" b="0"/>
                      <wp:docPr id="142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C622A3" w:rsidRPr="005B1A7C" w:rsidRDefault="000E2420" w:rsidP="00C622A3">
      <w:pPr>
        <w:rPr>
          <w:b/>
          <w:sz w:val="16"/>
          <w:szCs w:val="16"/>
        </w:rPr>
      </w:pPr>
      <w:sdt>
        <w:sdtPr>
          <w:rPr>
            <w:color w:val="A6A6A6" w:themeColor="background1" w:themeShade="A6"/>
            <w:sz w:val="16"/>
            <w:szCs w:val="16"/>
          </w:rPr>
          <w:tag w:val="meta.xml:meta/dynamic_file_names"/>
          <w:id w:val="2117949718"/>
          <w:text/>
        </w:sdtPr>
        <w:sdtEndPr/>
        <w:sdtContent>
          <w:r w:rsidR="00C622A3" w:rsidRPr="005B1A7C">
            <w:rPr>
              <w:color w:val="A6A6A6" w:themeColor="background1" w:themeShade="A6"/>
              <w:sz w:val="16"/>
              <w:szCs w:val="16"/>
            </w:rPr>
            <w:t>…</w:t>
          </w:r>
        </w:sdtContent>
      </w:sdt>
    </w:p>
    <w:p w:rsidR="009B2BFA" w:rsidRPr="00314423" w:rsidRDefault="009B2BFA" w:rsidP="009B2BFA">
      <w:pPr>
        <w:pStyle w:val="Odstavecseseznamem"/>
        <w:ind w:left="0"/>
        <w:rPr>
          <w:b/>
          <w:sz w:val="2"/>
          <w:szCs w:val="20"/>
        </w:rPr>
      </w:pPr>
    </w:p>
    <w:p w:rsidR="009B2BFA" w:rsidRPr="00314423" w:rsidRDefault="009B2BFA" w:rsidP="009B2BFA">
      <w:pPr>
        <w:pStyle w:val="Odstavecseseznamem"/>
        <w:ind w:left="0"/>
        <w:rPr>
          <w:b/>
          <w:sz w:val="2"/>
          <w:szCs w:val="20"/>
        </w:rPr>
        <w:sectPr w:rsidR="009B2BFA" w:rsidRPr="00314423" w:rsidSect="00284446">
          <w:type w:val="continuous"/>
          <w:pgSz w:w="11906" w:h="16838" w:code="9"/>
          <w:pgMar w:top="1287" w:right="851" w:bottom="992" w:left="851" w:header="227" w:footer="227" w:gutter="0"/>
          <w:cols w:space="720"/>
          <w:docGrid w:linePitch="360"/>
        </w:sectPr>
      </w:pPr>
    </w:p>
    <w:p w:rsidR="00C622A3" w:rsidRPr="00314423" w:rsidRDefault="00C622A3" w:rsidP="00C622A3">
      <w:pPr>
        <w:jc w:val="center"/>
        <w:rPr>
          <w:b/>
          <w:sz w:val="2"/>
          <w:szCs w:val="2"/>
        </w:rPr>
      </w:pPr>
      <w:r w:rsidRPr="00314423">
        <w:rPr>
          <w:b/>
          <w:sz w:val="2"/>
          <w:szCs w:val="2"/>
        </w:rPr>
        <w:br w:type="page"/>
      </w:r>
    </w:p>
    <w:p w:rsidR="00D37051" w:rsidRDefault="00D37051" w:rsidP="00C93D1F">
      <w:pPr>
        <w:jc w:val="center"/>
        <w:rPr>
          <w:b/>
          <w:sz w:val="28"/>
          <w:szCs w:val="28"/>
        </w:rPr>
      </w:pPr>
      <w:r w:rsidRPr="00A875FF">
        <w:rPr>
          <w:b/>
          <w:sz w:val="28"/>
          <w:szCs w:val="28"/>
        </w:rPr>
        <w:lastRenderedPageBreak/>
        <w:t>Right</w:t>
      </w:r>
      <w:r w:rsidR="00857114">
        <w:rPr>
          <w:b/>
          <w:sz w:val="28"/>
          <w:szCs w:val="28"/>
        </w:rPr>
        <w:t xml:space="preserve"> Lower Body</w:t>
      </w:r>
      <w:r w:rsidRPr="00A875FF">
        <w:rPr>
          <w:b/>
          <w:sz w:val="28"/>
          <w:szCs w:val="28"/>
        </w:rPr>
        <w:t xml:space="preserve"> Joint </w:t>
      </w:r>
      <w:r w:rsidR="00C93D1F" w:rsidRPr="00A875FF">
        <w:rPr>
          <w:b/>
          <w:sz w:val="28"/>
          <w:szCs w:val="28"/>
        </w:rPr>
        <w:t>A</w:t>
      </w:r>
      <w:r w:rsidRPr="00A875FF">
        <w:rPr>
          <w:b/>
          <w:sz w:val="28"/>
          <w:szCs w:val="28"/>
        </w:rPr>
        <w:t xml:space="preserve">ngles </w:t>
      </w:r>
      <w:r w:rsidR="00C93D1F" w:rsidRPr="00A875FF">
        <w:rPr>
          <w:b/>
          <w:sz w:val="28"/>
          <w:szCs w:val="28"/>
        </w:rPr>
        <w:t>- A</w:t>
      </w:r>
      <w:r w:rsidRPr="00A875FF">
        <w:rPr>
          <w:b/>
          <w:sz w:val="28"/>
          <w:szCs w:val="28"/>
        </w:rPr>
        <w:t xml:space="preserve">ll </w:t>
      </w:r>
      <w:r w:rsidR="00C93D1F" w:rsidRPr="00A875FF">
        <w:rPr>
          <w:b/>
          <w:sz w:val="28"/>
          <w:szCs w:val="28"/>
        </w:rPr>
        <w:t>T</w:t>
      </w:r>
      <w:r w:rsidR="00584F78">
        <w:rPr>
          <w:b/>
          <w:sz w:val="28"/>
          <w:szCs w:val="28"/>
        </w:rPr>
        <w:t>races</w:t>
      </w:r>
      <w:r w:rsidR="008851AD">
        <w:rPr>
          <w:b/>
          <w:sz w:val="28"/>
          <w:szCs w:val="28"/>
        </w:rPr>
        <w:t xml:space="preserve"> (</w:t>
      </w:r>
      <w:sdt>
        <w:sdtPr>
          <w:rPr>
            <w:b/>
            <w:color w:val="000000"/>
            <w:sz w:val="28"/>
            <w:szCs w:val="28"/>
          </w:rPr>
          <w:alias w:val="test_condition_pre"/>
          <w:tag w:val="test_condition_pre"/>
          <w:id w:val="893623508"/>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64560C" w:rsidRDefault="0064560C" w:rsidP="0064560C">
      <w:pPr>
        <w:keepNext/>
        <w:ind w:left="113" w:right="113"/>
        <w:jc w:val="center"/>
        <w:rPr>
          <w:rFonts w:ascii="Franklin Gothic Book" w:hAnsi="Franklin Gothic Book"/>
          <w:lang w:val="en-US"/>
        </w:rPr>
        <w:sectPr w:rsidR="0064560C" w:rsidSect="00284446">
          <w:type w:val="continuous"/>
          <w:pgSz w:w="11906" w:h="16838" w:code="9"/>
          <w:pgMar w:top="1287" w:right="851" w:bottom="992" w:left="851" w:header="227" w:footer="227" w:gutter="0"/>
          <w:cols w:space="720"/>
          <w:docGrid w:linePitch="360"/>
        </w:sectPr>
      </w:pPr>
    </w:p>
    <w:p w:rsidR="0064560C" w:rsidRPr="001C684C" w:rsidRDefault="0064560C" w:rsidP="0064560C">
      <w:pPr>
        <w:jc w:val="center"/>
        <w:rPr>
          <w:sz w:val="18"/>
          <w:szCs w:val="28"/>
        </w:rPr>
        <w:sectPr w:rsidR="0064560C"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64560C" w:rsidRPr="001C684C" w:rsidRDefault="00935ACD" w:rsidP="0064560C">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 xml:space="preserve">Left </w:t>
      </w:r>
      <w:r w:rsidR="0064560C" w:rsidRPr="001C684C">
        <w:rPr>
          <w:color w:val="FF0000"/>
          <w:sz w:val="18"/>
          <w:szCs w:val="28"/>
        </w:rPr>
        <w:t>2</w:t>
      </w:r>
      <w:r w:rsidR="0064560C" w:rsidRPr="001C684C">
        <w:rPr>
          <w:color w:val="FF0000"/>
          <w:sz w:val="18"/>
          <w:szCs w:val="28"/>
          <w:vertAlign w:val="superscript"/>
        </w:rPr>
        <w:t>nd</w:t>
      </w:r>
      <w:r w:rsidR="0064560C" w:rsidRPr="001C684C">
        <w:rPr>
          <w:color w:val="FF0000"/>
          <w:sz w:val="18"/>
          <w:szCs w:val="28"/>
        </w:rPr>
        <w:t xml:space="preserve"> visit –</w:t>
      </w:r>
      <w:r w:rsidR="0064560C" w:rsidRPr="001C684C">
        <w:rPr>
          <w:sz w:val="18"/>
          <w:szCs w:val="28"/>
        </w:rPr>
        <w:t xml:space="preserve">  </w:t>
      </w:r>
      <w:r w:rsidR="0064560C" w:rsidRPr="001C684C">
        <w:rPr>
          <w:color w:val="4F81BD" w:themeColor="accent1"/>
          <w:sz w:val="18"/>
          <w:szCs w:val="28"/>
        </w:rPr>
        <w:t>Right 1</w:t>
      </w:r>
      <w:r w:rsidR="0064560C" w:rsidRPr="001C684C">
        <w:rPr>
          <w:color w:val="4F81BD" w:themeColor="accent1"/>
          <w:sz w:val="18"/>
          <w:szCs w:val="28"/>
          <w:vertAlign w:val="superscript"/>
        </w:rPr>
        <w:t>st</w:t>
      </w:r>
      <w:r w:rsidR="0064560C" w:rsidRPr="001C684C">
        <w:rPr>
          <w:color w:val="4F81BD" w:themeColor="accent1"/>
          <w:sz w:val="18"/>
          <w:szCs w:val="28"/>
        </w:rPr>
        <w:t xml:space="preserve"> visit … Right 2</w:t>
      </w:r>
      <w:r w:rsidR="0064560C" w:rsidRPr="001C684C">
        <w:rPr>
          <w:color w:val="4F81BD" w:themeColor="accent1"/>
          <w:sz w:val="18"/>
          <w:szCs w:val="28"/>
          <w:vertAlign w:val="superscript"/>
        </w:rPr>
        <w:t>nd</w:t>
      </w:r>
      <w:r w:rsidR="0064560C" w:rsidRPr="001C684C">
        <w:rPr>
          <w:color w:val="4F81BD" w:themeColor="accent1"/>
          <w:sz w:val="18"/>
          <w:szCs w:val="28"/>
        </w:rPr>
        <w:t xml:space="preserve"> visit – </w:t>
      </w:r>
    </w:p>
    <w:p w:rsidR="0064560C" w:rsidRPr="001C684C" w:rsidRDefault="0064560C" w:rsidP="0064560C">
      <w:pPr>
        <w:keepNext/>
        <w:ind w:left="113" w:right="113"/>
        <w:jc w:val="center"/>
        <w:rPr>
          <w:rFonts w:ascii="Franklin Gothic Book" w:hAnsi="Franklin Gothic Book"/>
          <w:sz w:val="20"/>
          <w:lang w:val="en-US"/>
        </w:rPr>
        <w:sectPr w:rsidR="0064560C" w:rsidRPr="001C684C"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2157A" w:rsidRPr="00A875FF" w:rsidTr="00021E24">
        <w:trPr>
          <w:cantSplit/>
          <w:trHeight w:hRule="exact" w:val="19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lang w:val="en-US"/>
              </w:rPr>
            </w:pPr>
          </w:p>
        </w:tc>
        <w:tc>
          <w:tcPr>
            <w:tcW w:w="495" w:type="dxa"/>
          </w:tcPr>
          <w:p w:rsidR="0002157A" w:rsidRPr="00A875FF" w:rsidRDefault="0002157A" w:rsidP="00021E24">
            <w:pPr>
              <w:keepNext/>
              <w:jc w:val="center"/>
              <w:rPr>
                <w:rFonts w:ascii="Franklin Gothic Book" w:hAnsi="Franklin Gothic Book"/>
                <w:sz w:val="18"/>
                <w:szCs w:val="18"/>
              </w:rPr>
            </w:pPr>
          </w:p>
        </w:tc>
        <w:tc>
          <w:tcPr>
            <w:tcW w:w="2805" w:type="dxa"/>
          </w:tcPr>
          <w:p w:rsidR="0002157A"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Pelvic Anterior Tilt</w:t>
            </w:r>
          </w:p>
        </w:tc>
        <w:tc>
          <w:tcPr>
            <w:tcW w:w="597" w:type="dxa"/>
          </w:tcPr>
          <w:p w:rsidR="0002157A" w:rsidRPr="00A875FF" w:rsidRDefault="0002157A" w:rsidP="00021E24">
            <w:pPr>
              <w:keepNext/>
              <w:jc w:val="center"/>
              <w:rPr>
                <w:rFonts w:ascii="Franklin Gothic Book" w:hAnsi="Franklin Gothic Book"/>
                <w:sz w:val="18"/>
                <w:szCs w:val="18"/>
              </w:rPr>
            </w:pPr>
          </w:p>
        </w:tc>
        <w:tc>
          <w:tcPr>
            <w:tcW w:w="2703" w:type="dxa"/>
          </w:tcPr>
          <w:p w:rsidR="0002157A"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02157A" w:rsidRPr="00A875FF" w:rsidRDefault="0002157A" w:rsidP="00021E24">
            <w:pPr>
              <w:keepNext/>
              <w:jc w:val="center"/>
              <w:rPr>
                <w:rFonts w:ascii="Franklin Gothic Book" w:hAnsi="Franklin Gothic Book"/>
                <w:sz w:val="18"/>
                <w:szCs w:val="18"/>
              </w:rPr>
            </w:pPr>
          </w:p>
        </w:tc>
        <w:tc>
          <w:tcPr>
            <w:tcW w:w="2781" w:type="dxa"/>
            <w:gridSpan w:val="2"/>
          </w:tcPr>
          <w:p w:rsidR="0002157A" w:rsidRPr="00A875FF" w:rsidRDefault="0002157A" w:rsidP="00021E24">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Pelvic Int. Rotation</w:t>
            </w:r>
          </w:p>
        </w:tc>
      </w:tr>
      <w:tr w:rsidR="0002157A"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Pelvic_Angles_X"/>
            <w:tag w:val="$Right_Pelvic_Angles_X"/>
            <w:id w:val="1808665723"/>
            <w:picture/>
          </w:sdtPr>
          <w:sdtEndPr/>
          <w:sdtContent>
            <w:tc>
              <w:tcPr>
                <w:tcW w:w="3300" w:type="dxa"/>
                <w:gridSpan w:val="2"/>
              </w:tcPr>
              <w:p w:rsidR="0002157A" w:rsidRPr="00A875FF" w:rsidRDefault="0003568A"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3906191" wp14:editId="44FBCF0B">
                      <wp:extent cx="2030400" cy="1396800"/>
                      <wp:effectExtent l="0" t="0" r="0" b="0"/>
                      <wp:docPr id="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Pelvic_Angles_Y"/>
            <w:tag w:val="$Right_Pelvic_Angles_Y"/>
            <w:id w:val="-133793570"/>
            <w:picture/>
          </w:sdtPr>
          <w:sdtEndPr/>
          <w:sdtContent>
            <w:tc>
              <w:tcPr>
                <w:tcW w:w="3300" w:type="dxa"/>
                <w:gridSpan w:val="2"/>
              </w:tcPr>
              <w:p w:rsidR="0002157A" w:rsidRPr="00A875FF" w:rsidRDefault="0003568A" w:rsidP="00021E24">
                <w:pPr>
                  <w:keepNext/>
                  <w:rPr>
                    <w:rFonts w:ascii="Franklin Gothic Book" w:hAnsi="Franklin Gothic Book"/>
                  </w:rPr>
                </w:pPr>
                <w:r>
                  <w:rPr>
                    <w:rFonts w:ascii="Franklin Gothic Book" w:hAnsi="Franklin Gothic Book"/>
                    <w:noProof/>
                    <w:lang w:val="en-US" w:eastAsia="en-US"/>
                  </w:rPr>
                  <w:drawing>
                    <wp:inline distT="0" distB="0" distL="0" distR="0" wp14:anchorId="0B42AAE5" wp14:editId="17A2DB20">
                      <wp:extent cx="2030400" cy="1396800"/>
                      <wp:effectExtent l="0" t="0" r="0" b="0"/>
                      <wp:docPr id="3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Pelvic_Angles_Z"/>
            <w:tag w:val="$Right_Pelvic_Angles_Z"/>
            <w:id w:val="262815462"/>
            <w:picture/>
          </w:sdtPr>
          <w:sdtEndPr/>
          <w:sdtContent>
            <w:tc>
              <w:tcPr>
                <w:tcW w:w="3300" w:type="dxa"/>
                <w:gridSpan w:val="2"/>
              </w:tcPr>
              <w:p w:rsidR="0002157A" w:rsidRPr="00A875FF" w:rsidRDefault="0003568A" w:rsidP="00021E24">
                <w:pPr>
                  <w:keepNext/>
                  <w:rPr>
                    <w:rFonts w:ascii="Franklin Gothic Book" w:hAnsi="Franklin Gothic Book"/>
                  </w:rPr>
                </w:pPr>
                <w:r>
                  <w:rPr>
                    <w:rFonts w:ascii="Franklin Gothic Book" w:hAnsi="Franklin Gothic Book"/>
                    <w:noProof/>
                    <w:lang w:val="en-US" w:eastAsia="en-US"/>
                  </w:rPr>
                  <w:drawing>
                    <wp:inline distT="0" distB="0" distL="0" distR="0" wp14:anchorId="5DBD1C7C" wp14:editId="3AFAB44A">
                      <wp:extent cx="2030400" cy="1396800"/>
                      <wp:effectExtent l="0" t="0" r="0" b="0"/>
                      <wp:docPr id="3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02157A" w:rsidRPr="00A875FF" w:rsidTr="00021E24">
        <w:trPr>
          <w:cantSplit/>
          <w:trHeight w:hRule="exact" w:val="57"/>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lang w:val="en-US"/>
              </w:rPr>
            </w:pPr>
          </w:p>
        </w:tc>
        <w:tc>
          <w:tcPr>
            <w:tcW w:w="3300" w:type="dxa"/>
            <w:gridSpan w:val="2"/>
          </w:tcPr>
          <w:p w:rsidR="0002157A" w:rsidRPr="00A875FF" w:rsidRDefault="0002157A" w:rsidP="00021E24">
            <w:pPr>
              <w:keepNext/>
              <w:jc w:val="center"/>
              <w:rPr>
                <w:rFonts w:ascii="Franklin Gothic Book" w:hAnsi="Franklin Gothic Book"/>
                <w:sz w:val="18"/>
                <w:szCs w:val="18"/>
              </w:rPr>
            </w:pPr>
          </w:p>
        </w:tc>
        <w:tc>
          <w:tcPr>
            <w:tcW w:w="3300" w:type="dxa"/>
            <w:gridSpan w:val="2"/>
          </w:tcPr>
          <w:p w:rsidR="0002157A" w:rsidRPr="00A875FF" w:rsidRDefault="0002157A" w:rsidP="00021E24">
            <w:pPr>
              <w:keepNext/>
              <w:jc w:val="center"/>
              <w:rPr>
                <w:rFonts w:ascii="Franklin Gothic Book" w:hAnsi="Franklin Gothic Book"/>
                <w:sz w:val="18"/>
                <w:szCs w:val="18"/>
              </w:rPr>
            </w:pPr>
          </w:p>
        </w:tc>
        <w:tc>
          <w:tcPr>
            <w:tcW w:w="3338" w:type="dxa"/>
            <w:gridSpan w:val="3"/>
          </w:tcPr>
          <w:p w:rsidR="0002157A" w:rsidRPr="00A875FF" w:rsidRDefault="0002157A" w:rsidP="00021E24">
            <w:pPr>
              <w:keepNext/>
              <w:jc w:val="center"/>
              <w:rPr>
                <w:rFonts w:ascii="Franklin Gothic Book" w:hAnsi="Franklin Gothic Book"/>
                <w:sz w:val="18"/>
                <w:szCs w:val="18"/>
              </w:rPr>
            </w:pPr>
          </w:p>
        </w:tc>
      </w:tr>
      <w:tr w:rsidR="0002157A" w:rsidRPr="00A875FF" w:rsidTr="00021E24">
        <w:trPr>
          <w:cantSplit/>
          <w:trHeight w:hRule="exact" w:val="19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lang w:val="en-US"/>
              </w:rPr>
            </w:pPr>
          </w:p>
        </w:tc>
        <w:tc>
          <w:tcPr>
            <w:tcW w:w="495" w:type="dxa"/>
          </w:tcPr>
          <w:p w:rsidR="0002157A" w:rsidRPr="00A875FF" w:rsidRDefault="0002157A" w:rsidP="00021E24">
            <w:pPr>
              <w:keepNext/>
              <w:jc w:val="center"/>
              <w:rPr>
                <w:rFonts w:ascii="Franklin Gothic Book" w:hAnsi="Franklin Gothic Book"/>
                <w:sz w:val="18"/>
                <w:szCs w:val="18"/>
              </w:rPr>
            </w:pPr>
          </w:p>
        </w:tc>
        <w:tc>
          <w:tcPr>
            <w:tcW w:w="2805" w:type="dxa"/>
          </w:tcPr>
          <w:p w:rsidR="0002157A" w:rsidRPr="00A875FF" w:rsidRDefault="0002157A" w:rsidP="00021E24">
            <w:pPr>
              <w:keepNext/>
              <w:jc w:val="center"/>
              <w:rPr>
                <w:rFonts w:ascii="Franklin Gothic Book" w:hAnsi="Franklin Gothic Book"/>
                <w:sz w:val="18"/>
                <w:szCs w:val="18"/>
              </w:rPr>
            </w:pPr>
            <w:r>
              <w:rPr>
                <w:rFonts w:ascii="Franklin Gothic Book" w:hAnsi="Franklin Gothic Book"/>
                <w:sz w:val="18"/>
                <w:szCs w:val="18"/>
              </w:rPr>
              <w:t xml:space="preserve">Hip Flexion </w:t>
            </w:r>
          </w:p>
        </w:tc>
        <w:tc>
          <w:tcPr>
            <w:tcW w:w="597" w:type="dxa"/>
          </w:tcPr>
          <w:p w:rsidR="0002157A" w:rsidRPr="00A875FF" w:rsidRDefault="0002157A" w:rsidP="00021E24">
            <w:pPr>
              <w:keepNext/>
              <w:jc w:val="center"/>
              <w:rPr>
                <w:rFonts w:ascii="Franklin Gothic Book" w:hAnsi="Franklin Gothic Book"/>
                <w:sz w:val="18"/>
                <w:szCs w:val="18"/>
              </w:rPr>
            </w:pPr>
          </w:p>
        </w:tc>
        <w:tc>
          <w:tcPr>
            <w:tcW w:w="2703" w:type="dxa"/>
          </w:tcPr>
          <w:p w:rsidR="0002157A" w:rsidRPr="00A875FF" w:rsidRDefault="0002157A" w:rsidP="00021E24">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02157A" w:rsidRPr="00A875FF" w:rsidRDefault="0002157A" w:rsidP="00021E24">
            <w:pPr>
              <w:keepNext/>
              <w:jc w:val="center"/>
              <w:rPr>
                <w:rFonts w:ascii="Franklin Gothic Book" w:hAnsi="Franklin Gothic Book"/>
                <w:sz w:val="18"/>
                <w:szCs w:val="18"/>
              </w:rPr>
            </w:pPr>
          </w:p>
        </w:tc>
        <w:tc>
          <w:tcPr>
            <w:tcW w:w="2781" w:type="dxa"/>
            <w:gridSpan w:val="2"/>
          </w:tcPr>
          <w:p w:rsidR="0002157A"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Hip Int. Rotation</w:t>
            </w:r>
          </w:p>
        </w:tc>
      </w:tr>
      <w:tr w:rsidR="0002157A"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Hip_Angles_X"/>
            <w:tag w:val="$Right_Hip_Angles_X"/>
            <w:id w:val="2038384685"/>
            <w:picture/>
          </w:sdtPr>
          <w:sdtEndPr/>
          <w:sdtContent>
            <w:tc>
              <w:tcPr>
                <w:tcW w:w="3300" w:type="dxa"/>
                <w:gridSpan w:val="2"/>
              </w:tcPr>
              <w:p w:rsidR="0002157A" w:rsidRPr="00A875FF" w:rsidRDefault="00F817F6"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EE33C4C" wp14:editId="2E8CF90A">
                      <wp:extent cx="2030400" cy="1396800"/>
                      <wp:effectExtent l="0" t="0" r="0" b="0"/>
                      <wp:docPr id="6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Angles_Y"/>
            <w:tag w:val="$Right_Hip_Angles_Y"/>
            <w:id w:val="1258100211"/>
            <w:picture/>
          </w:sdtPr>
          <w:sdtEndPr/>
          <w:sdtContent>
            <w:tc>
              <w:tcPr>
                <w:tcW w:w="3300" w:type="dxa"/>
                <w:gridSpan w:val="2"/>
              </w:tcPr>
              <w:p w:rsidR="0002157A" w:rsidRPr="00A875FF" w:rsidRDefault="00F817F6" w:rsidP="00021E24">
                <w:pPr>
                  <w:keepNext/>
                  <w:rPr>
                    <w:rFonts w:ascii="Franklin Gothic Book" w:hAnsi="Franklin Gothic Book"/>
                  </w:rPr>
                </w:pPr>
                <w:r>
                  <w:rPr>
                    <w:rFonts w:ascii="Franklin Gothic Book" w:hAnsi="Franklin Gothic Book"/>
                    <w:noProof/>
                    <w:lang w:val="en-US" w:eastAsia="en-US"/>
                  </w:rPr>
                  <w:drawing>
                    <wp:inline distT="0" distB="0" distL="0" distR="0" wp14:anchorId="713ACEC5" wp14:editId="781B491C">
                      <wp:extent cx="2030400" cy="1396800"/>
                      <wp:effectExtent l="0" t="0" r="0" b="0"/>
                      <wp:docPr id="6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Angles_Z"/>
            <w:tag w:val="$Right_Hip_Angles_Z"/>
            <w:id w:val="955916744"/>
            <w:picture/>
          </w:sdtPr>
          <w:sdtEndPr/>
          <w:sdtContent>
            <w:tc>
              <w:tcPr>
                <w:tcW w:w="3300" w:type="dxa"/>
                <w:gridSpan w:val="2"/>
              </w:tcPr>
              <w:p w:rsidR="0002157A" w:rsidRPr="00A875FF" w:rsidRDefault="00F817F6" w:rsidP="00021E24">
                <w:pPr>
                  <w:keepNext/>
                  <w:rPr>
                    <w:rFonts w:ascii="Franklin Gothic Book" w:hAnsi="Franklin Gothic Book"/>
                  </w:rPr>
                </w:pPr>
                <w:r>
                  <w:rPr>
                    <w:rFonts w:ascii="Franklin Gothic Book" w:hAnsi="Franklin Gothic Book"/>
                    <w:noProof/>
                    <w:lang w:val="en-US" w:eastAsia="en-US"/>
                  </w:rPr>
                  <w:drawing>
                    <wp:inline distT="0" distB="0" distL="0" distR="0" wp14:anchorId="49D0A697" wp14:editId="6493CC97">
                      <wp:extent cx="2030400" cy="1396800"/>
                      <wp:effectExtent l="0" t="0" r="0" b="0"/>
                      <wp:docPr id="6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02157A" w:rsidRPr="00A875FF" w:rsidTr="00021E24">
        <w:trPr>
          <w:cantSplit/>
          <w:trHeight w:hRule="exact" w:val="57"/>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lang w:val="en-US"/>
              </w:rPr>
            </w:pPr>
          </w:p>
        </w:tc>
        <w:tc>
          <w:tcPr>
            <w:tcW w:w="3300" w:type="dxa"/>
            <w:gridSpan w:val="2"/>
          </w:tcPr>
          <w:p w:rsidR="0002157A" w:rsidRPr="00A875FF" w:rsidRDefault="0002157A" w:rsidP="00021E24">
            <w:pPr>
              <w:keepNext/>
              <w:jc w:val="center"/>
              <w:rPr>
                <w:rFonts w:ascii="Franklin Gothic Book" w:hAnsi="Franklin Gothic Book"/>
                <w:sz w:val="18"/>
                <w:szCs w:val="18"/>
              </w:rPr>
            </w:pPr>
          </w:p>
        </w:tc>
        <w:tc>
          <w:tcPr>
            <w:tcW w:w="3300" w:type="dxa"/>
            <w:gridSpan w:val="2"/>
          </w:tcPr>
          <w:p w:rsidR="0002157A" w:rsidRPr="00A875FF" w:rsidRDefault="0002157A" w:rsidP="00021E24">
            <w:pPr>
              <w:keepNext/>
              <w:jc w:val="center"/>
              <w:rPr>
                <w:rFonts w:ascii="Franklin Gothic Book" w:hAnsi="Franklin Gothic Book"/>
                <w:sz w:val="18"/>
                <w:szCs w:val="18"/>
              </w:rPr>
            </w:pPr>
          </w:p>
        </w:tc>
        <w:tc>
          <w:tcPr>
            <w:tcW w:w="3338" w:type="dxa"/>
            <w:gridSpan w:val="3"/>
          </w:tcPr>
          <w:p w:rsidR="0002157A" w:rsidRPr="00A875FF" w:rsidRDefault="0002157A" w:rsidP="00021E24">
            <w:pPr>
              <w:keepNext/>
              <w:jc w:val="center"/>
              <w:rPr>
                <w:rFonts w:ascii="Franklin Gothic Book" w:hAnsi="Franklin Gothic Book"/>
                <w:sz w:val="18"/>
                <w:szCs w:val="18"/>
              </w:rPr>
            </w:pPr>
          </w:p>
        </w:tc>
      </w:tr>
      <w:tr w:rsidR="0002157A" w:rsidRPr="00A875FF" w:rsidTr="00021E24">
        <w:trPr>
          <w:cantSplit/>
          <w:trHeight w:hRule="exact" w:val="19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lang w:val="en-US"/>
              </w:rPr>
            </w:pPr>
          </w:p>
        </w:tc>
        <w:tc>
          <w:tcPr>
            <w:tcW w:w="495" w:type="dxa"/>
          </w:tcPr>
          <w:p w:rsidR="0002157A" w:rsidRPr="00A875FF" w:rsidRDefault="0002157A" w:rsidP="00021E24">
            <w:pPr>
              <w:keepNext/>
              <w:jc w:val="center"/>
              <w:rPr>
                <w:rFonts w:ascii="Franklin Gothic Book" w:hAnsi="Franklin Gothic Book"/>
                <w:sz w:val="18"/>
                <w:szCs w:val="18"/>
              </w:rPr>
            </w:pPr>
          </w:p>
        </w:tc>
        <w:tc>
          <w:tcPr>
            <w:tcW w:w="2805" w:type="dxa"/>
          </w:tcPr>
          <w:p w:rsidR="0002157A" w:rsidRPr="00A875FF" w:rsidRDefault="0002157A" w:rsidP="00021E24">
            <w:pPr>
              <w:keepNext/>
              <w:jc w:val="center"/>
              <w:rPr>
                <w:rFonts w:ascii="Franklin Gothic Book" w:hAnsi="Franklin Gothic Book"/>
                <w:sz w:val="18"/>
                <w:szCs w:val="18"/>
              </w:rPr>
            </w:pPr>
            <w:r>
              <w:rPr>
                <w:rFonts w:ascii="Franklin Gothic Book" w:hAnsi="Franklin Gothic Book"/>
                <w:sz w:val="18"/>
                <w:szCs w:val="18"/>
              </w:rPr>
              <w:t xml:space="preserve">Knee Flexion </w:t>
            </w:r>
          </w:p>
        </w:tc>
        <w:tc>
          <w:tcPr>
            <w:tcW w:w="597" w:type="dxa"/>
          </w:tcPr>
          <w:p w:rsidR="0002157A" w:rsidRPr="00A875FF" w:rsidRDefault="0002157A" w:rsidP="00021E24">
            <w:pPr>
              <w:keepNext/>
              <w:jc w:val="center"/>
              <w:rPr>
                <w:rFonts w:ascii="Franklin Gothic Book" w:hAnsi="Franklin Gothic Book"/>
                <w:sz w:val="18"/>
                <w:szCs w:val="18"/>
              </w:rPr>
            </w:pPr>
          </w:p>
        </w:tc>
        <w:tc>
          <w:tcPr>
            <w:tcW w:w="2703" w:type="dxa"/>
          </w:tcPr>
          <w:p w:rsidR="0002157A" w:rsidRPr="00A875FF" w:rsidRDefault="0002157A" w:rsidP="00021E24">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02157A" w:rsidRPr="00A875FF" w:rsidRDefault="0002157A" w:rsidP="00021E24">
            <w:pPr>
              <w:keepNext/>
              <w:jc w:val="center"/>
              <w:rPr>
                <w:rFonts w:ascii="Franklin Gothic Book" w:hAnsi="Franklin Gothic Book"/>
                <w:sz w:val="18"/>
                <w:szCs w:val="18"/>
              </w:rPr>
            </w:pPr>
          </w:p>
        </w:tc>
        <w:tc>
          <w:tcPr>
            <w:tcW w:w="2781" w:type="dxa"/>
            <w:gridSpan w:val="2"/>
          </w:tcPr>
          <w:p w:rsidR="0002157A"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Knee Int. Rotation</w:t>
            </w:r>
          </w:p>
        </w:tc>
      </w:tr>
      <w:tr w:rsidR="0002157A"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02157A" w:rsidRPr="00A875FF" w:rsidRDefault="0002157A" w:rsidP="00021E24">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Knee_Angles_X"/>
            <w:tag w:val="$Right_Knee_Angles_X"/>
            <w:id w:val="347613014"/>
            <w:picture/>
          </w:sdtPr>
          <w:sdtEndPr/>
          <w:sdtContent>
            <w:tc>
              <w:tcPr>
                <w:tcW w:w="3300" w:type="dxa"/>
                <w:gridSpan w:val="2"/>
              </w:tcPr>
              <w:p w:rsidR="0002157A" w:rsidRPr="00A875FF" w:rsidRDefault="00250E54"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51C9F9D" wp14:editId="06240CF3">
                      <wp:extent cx="2030400" cy="1396800"/>
                      <wp:effectExtent l="0" t="0" r="0" b="0"/>
                      <wp:docPr id="6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Angles_Y"/>
            <w:tag w:val="$Right_Knee_Angles_Y"/>
            <w:id w:val="-1281107111"/>
            <w:picture/>
          </w:sdtPr>
          <w:sdtEndPr/>
          <w:sdtContent>
            <w:tc>
              <w:tcPr>
                <w:tcW w:w="3300" w:type="dxa"/>
                <w:gridSpan w:val="2"/>
              </w:tcPr>
              <w:p w:rsidR="0002157A" w:rsidRPr="00A875FF" w:rsidRDefault="00250E54" w:rsidP="00021E24">
                <w:pPr>
                  <w:keepNext/>
                  <w:rPr>
                    <w:rFonts w:ascii="Franklin Gothic Book" w:hAnsi="Franklin Gothic Book"/>
                  </w:rPr>
                </w:pPr>
                <w:r>
                  <w:rPr>
                    <w:rFonts w:ascii="Franklin Gothic Book" w:hAnsi="Franklin Gothic Book"/>
                    <w:noProof/>
                    <w:lang w:val="en-US" w:eastAsia="en-US"/>
                  </w:rPr>
                  <w:drawing>
                    <wp:inline distT="0" distB="0" distL="0" distR="0" wp14:anchorId="3011819F" wp14:editId="2AA68535">
                      <wp:extent cx="2030400" cy="1396800"/>
                      <wp:effectExtent l="0" t="0" r="0" b="0"/>
                      <wp:docPr id="44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Angles_Z"/>
            <w:tag w:val="$Right_Knee_Angles_Z"/>
            <w:id w:val="-1433509135"/>
            <w:picture/>
          </w:sdtPr>
          <w:sdtEndPr/>
          <w:sdtContent>
            <w:tc>
              <w:tcPr>
                <w:tcW w:w="3300" w:type="dxa"/>
                <w:gridSpan w:val="2"/>
              </w:tcPr>
              <w:p w:rsidR="0002157A" w:rsidRPr="00A875FF" w:rsidRDefault="00250E54" w:rsidP="00021E24">
                <w:pPr>
                  <w:keepNext/>
                  <w:rPr>
                    <w:rFonts w:ascii="Franklin Gothic Book" w:hAnsi="Franklin Gothic Book"/>
                  </w:rPr>
                </w:pPr>
                <w:r>
                  <w:rPr>
                    <w:rFonts w:ascii="Franklin Gothic Book" w:hAnsi="Franklin Gothic Book"/>
                    <w:noProof/>
                    <w:lang w:val="en-US" w:eastAsia="en-US"/>
                  </w:rPr>
                  <w:drawing>
                    <wp:inline distT="0" distB="0" distL="0" distR="0" wp14:anchorId="515110EE" wp14:editId="2E0349A9">
                      <wp:extent cx="2030400" cy="1396800"/>
                      <wp:effectExtent l="0" t="0" r="0" b="0"/>
                      <wp:docPr id="46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021E24" w:rsidRPr="00A875FF" w:rsidTr="00021E24">
        <w:trPr>
          <w:cantSplit/>
          <w:trHeight w:hRule="exact" w:val="57"/>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lang w:val="en-US"/>
              </w:rPr>
            </w:pPr>
          </w:p>
        </w:tc>
        <w:tc>
          <w:tcPr>
            <w:tcW w:w="3300" w:type="dxa"/>
            <w:gridSpan w:val="2"/>
          </w:tcPr>
          <w:p w:rsidR="00021E24" w:rsidRPr="00A875FF" w:rsidRDefault="00021E24" w:rsidP="00021E24">
            <w:pPr>
              <w:keepNext/>
              <w:jc w:val="center"/>
              <w:rPr>
                <w:rFonts w:ascii="Franklin Gothic Book" w:hAnsi="Franklin Gothic Book"/>
                <w:sz w:val="18"/>
                <w:szCs w:val="18"/>
              </w:rPr>
            </w:pPr>
          </w:p>
        </w:tc>
        <w:tc>
          <w:tcPr>
            <w:tcW w:w="3300" w:type="dxa"/>
            <w:gridSpan w:val="2"/>
          </w:tcPr>
          <w:p w:rsidR="00021E24" w:rsidRPr="00A875FF" w:rsidRDefault="00021E24" w:rsidP="00021E24">
            <w:pPr>
              <w:keepNext/>
              <w:jc w:val="center"/>
              <w:rPr>
                <w:rFonts w:ascii="Franklin Gothic Book" w:hAnsi="Franklin Gothic Book"/>
                <w:sz w:val="18"/>
                <w:szCs w:val="18"/>
              </w:rPr>
            </w:pPr>
          </w:p>
        </w:tc>
        <w:tc>
          <w:tcPr>
            <w:tcW w:w="3338" w:type="dxa"/>
            <w:gridSpan w:val="3"/>
          </w:tcPr>
          <w:p w:rsidR="00021E24" w:rsidRPr="00A875FF" w:rsidRDefault="00021E24" w:rsidP="00021E24">
            <w:pPr>
              <w:keepNext/>
              <w:jc w:val="center"/>
              <w:rPr>
                <w:rFonts w:ascii="Franklin Gothic Book" w:hAnsi="Franklin Gothic Book"/>
                <w:sz w:val="18"/>
                <w:szCs w:val="18"/>
              </w:rPr>
            </w:pPr>
          </w:p>
        </w:tc>
      </w:tr>
      <w:tr w:rsidR="00021E24" w:rsidRPr="00A875FF" w:rsidTr="00021E24">
        <w:trPr>
          <w:cantSplit/>
          <w:trHeight w:hRule="exact" w:val="198"/>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lang w:val="en-US"/>
              </w:rPr>
            </w:pPr>
          </w:p>
        </w:tc>
        <w:tc>
          <w:tcPr>
            <w:tcW w:w="495" w:type="dxa"/>
          </w:tcPr>
          <w:p w:rsidR="00021E24" w:rsidRPr="00A875FF" w:rsidRDefault="00021E24" w:rsidP="00021E24">
            <w:pPr>
              <w:keepNext/>
              <w:jc w:val="center"/>
              <w:rPr>
                <w:rFonts w:ascii="Franklin Gothic Book" w:hAnsi="Franklin Gothic Book"/>
                <w:sz w:val="18"/>
                <w:szCs w:val="18"/>
              </w:rPr>
            </w:pPr>
          </w:p>
        </w:tc>
        <w:tc>
          <w:tcPr>
            <w:tcW w:w="2805" w:type="dxa"/>
          </w:tcPr>
          <w:p w:rsidR="00021E24"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3300" w:type="dxa"/>
            <w:gridSpan w:val="2"/>
          </w:tcPr>
          <w:p w:rsidR="00021E24"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extDirection w:val="btLr"/>
            <w:vAlign w:val="center"/>
          </w:tcPr>
          <w:p w:rsidR="00021E24" w:rsidRPr="00A875FF" w:rsidRDefault="00021E24" w:rsidP="00021E24">
            <w:pPr>
              <w:keepNext/>
              <w:ind w:left="113" w:right="113"/>
              <w:jc w:val="center"/>
              <w:rPr>
                <w:rFonts w:ascii="Franklin Gothic Book" w:hAnsi="Franklin Gothic Book"/>
                <w:lang w:val="en-US"/>
              </w:rPr>
            </w:pPr>
          </w:p>
        </w:tc>
        <w:tc>
          <w:tcPr>
            <w:tcW w:w="2781" w:type="dxa"/>
            <w:gridSpan w:val="2"/>
          </w:tcPr>
          <w:p w:rsidR="00021E24" w:rsidRPr="00A875FF" w:rsidRDefault="00021E24" w:rsidP="00021E24">
            <w:pPr>
              <w:keepNext/>
              <w:jc w:val="center"/>
              <w:rPr>
                <w:rFonts w:ascii="Franklin Gothic Book" w:hAnsi="Franklin Gothic Book"/>
                <w:sz w:val="18"/>
                <w:szCs w:val="18"/>
              </w:rPr>
            </w:pPr>
          </w:p>
        </w:tc>
      </w:tr>
      <w:tr w:rsidR="00021E24"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Ankle_Angles_X"/>
            <w:tag w:val="$Right_Ankle_Angles_X"/>
            <w:id w:val="-670481064"/>
            <w:picture/>
          </w:sdtPr>
          <w:sdtEndPr/>
          <w:sdtContent>
            <w:tc>
              <w:tcPr>
                <w:tcW w:w="3300" w:type="dxa"/>
                <w:gridSpan w:val="2"/>
              </w:tcPr>
              <w:p w:rsidR="00021E24" w:rsidRPr="00A875FF" w:rsidRDefault="00021E24"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162603E" wp14:editId="161304F7">
                      <wp:extent cx="2030400" cy="1396800"/>
                      <wp:effectExtent l="0" t="0" r="0" b="0"/>
                      <wp:docPr id="47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Angles_Y"/>
            <w:tag w:val="$Right_Ankle_Angles_Y"/>
            <w:id w:val="426309329"/>
            <w:picture/>
          </w:sdtPr>
          <w:sdtEndPr/>
          <w:sdtContent>
            <w:tc>
              <w:tcPr>
                <w:tcW w:w="3300" w:type="dxa"/>
                <w:gridSpan w:val="2"/>
              </w:tcPr>
              <w:p w:rsidR="00021E24" w:rsidRPr="00A875FF" w:rsidRDefault="00021E24" w:rsidP="00021E24">
                <w:pPr>
                  <w:keepNext/>
                  <w:rPr>
                    <w:rFonts w:ascii="Franklin Gothic Book" w:hAnsi="Franklin Gothic Book"/>
                  </w:rPr>
                </w:pPr>
                <w:r>
                  <w:rPr>
                    <w:rFonts w:ascii="Franklin Gothic Book" w:hAnsi="Franklin Gothic Book"/>
                    <w:noProof/>
                    <w:lang w:val="en-US" w:eastAsia="en-US"/>
                  </w:rPr>
                  <w:drawing>
                    <wp:inline distT="0" distB="0" distL="0" distR="0" wp14:anchorId="72B2346B" wp14:editId="3991F205">
                      <wp:extent cx="2030400" cy="1396800"/>
                      <wp:effectExtent l="0" t="0" r="0" b="0"/>
                      <wp:docPr id="1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21E24" w:rsidRPr="00A875FF" w:rsidRDefault="00021E24" w:rsidP="00021E24">
            <w:pPr>
              <w:keepNext/>
              <w:rPr>
                <w:rFonts w:ascii="Franklin Gothic Book" w:hAnsi="Franklin Gothic Book"/>
              </w:rPr>
            </w:pPr>
          </w:p>
        </w:tc>
      </w:tr>
      <w:tr w:rsidR="00021E24" w:rsidRPr="00A875FF" w:rsidTr="00021E24">
        <w:trPr>
          <w:cantSplit/>
          <w:trHeight w:hRule="exact" w:val="57"/>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lang w:val="en-US"/>
              </w:rPr>
            </w:pPr>
          </w:p>
        </w:tc>
        <w:tc>
          <w:tcPr>
            <w:tcW w:w="3300" w:type="dxa"/>
            <w:gridSpan w:val="2"/>
          </w:tcPr>
          <w:p w:rsidR="00021E24" w:rsidRPr="00A875FF" w:rsidRDefault="00021E24" w:rsidP="00021E24">
            <w:pPr>
              <w:keepNext/>
              <w:jc w:val="center"/>
              <w:rPr>
                <w:rFonts w:ascii="Franklin Gothic Book" w:hAnsi="Franklin Gothic Book"/>
                <w:sz w:val="18"/>
                <w:szCs w:val="18"/>
              </w:rPr>
            </w:pPr>
          </w:p>
        </w:tc>
        <w:tc>
          <w:tcPr>
            <w:tcW w:w="3300" w:type="dxa"/>
            <w:gridSpan w:val="2"/>
          </w:tcPr>
          <w:p w:rsidR="00021E24" w:rsidRPr="00A875FF" w:rsidRDefault="00021E24" w:rsidP="00021E24">
            <w:pPr>
              <w:keepNext/>
              <w:jc w:val="center"/>
              <w:rPr>
                <w:rFonts w:ascii="Franklin Gothic Book" w:hAnsi="Franklin Gothic Book"/>
                <w:sz w:val="18"/>
                <w:szCs w:val="18"/>
              </w:rPr>
            </w:pPr>
          </w:p>
        </w:tc>
        <w:tc>
          <w:tcPr>
            <w:tcW w:w="3338" w:type="dxa"/>
            <w:gridSpan w:val="3"/>
          </w:tcPr>
          <w:p w:rsidR="00021E24" w:rsidRPr="00A875FF" w:rsidRDefault="00021E24" w:rsidP="00021E24">
            <w:pPr>
              <w:keepNext/>
              <w:jc w:val="center"/>
              <w:rPr>
                <w:rFonts w:ascii="Franklin Gothic Book" w:hAnsi="Franklin Gothic Book"/>
                <w:sz w:val="18"/>
                <w:szCs w:val="18"/>
              </w:rPr>
            </w:pPr>
          </w:p>
        </w:tc>
      </w:tr>
      <w:tr w:rsidR="00021E24" w:rsidRPr="00A875FF" w:rsidTr="00021E24">
        <w:trPr>
          <w:cantSplit/>
          <w:trHeight w:hRule="exact" w:val="198"/>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lang w:val="en-US"/>
              </w:rPr>
            </w:pPr>
          </w:p>
        </w:tc>
        <w:tc>
          <w:tcPr>
            <w:tcW w:w="3300" w:type="dxa"/>
            <w:gridSpan w:val="2"/>
          </w:tcPr>
          <w:p w:rsidR="00021E24" w:rsidRPr="00A875FF" w:rsidRDefault="00021E24" w:rsidP="00021E24">
            <w:pPr>
              <w:keepNext/>
              <w:jc w:val="center"/>
              <w:rPr>
                <w:rFonts w:ascii="Franklin Gothic Book" w:hAnsi="Franklin Gothic Book"/>
                <w:sz w:val="18"/>
                <w:szCs w:val="18"/>
              </w:rPr>
            </w:pPr>
            <w:r w:rsidRPr="00021E24">
              <w:rPr>
                <w:rFonts w:ascii="Franklin Gothic Book" w:hAnsi="Franklin Gothic Book"/>
                <w:lang w:val="en-US"/>
              </w:rPr>
              <w:t>Foot Pitch</w:t>
            </w:r>
          </w:p>
        </w:tc>
        <w:tc>
          <w:tcPr>
            <w:tcW w:w="3300" w:type="dxa"/>
            <w:gridSpan w:val="2"/>
          </w:tcPr>
          <w:p w:rsidR="00021E24" w:rsidRPr="00A875FF" w:rsidRDefault="00021E24" w:rsidP="00021E24">
            <w:pPr>
              <w:keepNext/>
              <w:jc w:val="center"/>
              <w:rPr>
                <w:rFonts w:ascii="Franklin Gothic Book" w:hAnsi="Franklin Gothic Book"/>
                <w:sz w:val="18"/>
                <w:szCs w:val="18"/>
              </w:rPr>
            </w:pPr>
          </w:p>
        </w:tc>
        <w:tc>
          <w:tcPr>
            <w:tcW w:w="3338" w:type="dxa"/>
            <w:gridSpan w:val="3"/>
          </w:tcPr>
          <w:p w:rsidR="00021E24" w:rsidRPr="00021E24" w:rsidRDefault="00716229" w:rsidP="00021E24">
            <w:pPr>
              <w:keepNext/>
              <w:jc w:val="center"/>
              <w:rPr>
                <w:rFonts w:ascii="Franklin Gothic Book" w:hAnsi="Franklin Gothic Book"/>
                <w:lang w:val="en-US"/>
              </w:rPr>
            </w:pPr>
            <w:r>
              <w:rPr>
                <w:rFonts w:ascii="Franklin Gothic Book" w:hAnsi="Franklin Gothic Book"/>
                <w:lang w:val="en-US"/>
              </w:rPr>
              <w:t>Foot Int. Progression</w:t>
            </w:r>
          </w:p>
        </w:tc>
      </w:tr>
      <w:tr w:rsidR="00021E24" w:rsidRPr="00A875FF" w:rsidTr="00021E24">
        <w:trPr>
          <w:cantSplit/>
          <w:trHeight w:hRule="exact" w:val="2268"/>
        </w:trPr>
        <w:tc>
          <w:tcPr>
            <w:tcW w:w="284" w:type="dxa"/>
            <w:textDirection w:val="btLr"/>
            <w:vAlign w:val="center"/>
          </w:tcPr>
          <w:p w:rsidR="00021E24" w:rsidRPr="00A875FF" w:rsidRDefault="00021E24" w:rsidP="00021E24">
            <w:pPr>
              <w:keepNext/>
              <w:ind w:left="113" w:right="113"/>
              <w:jc w:val="center"/>
              <w:rPr>
                <w:rFonts w:ascii="Franklin Gothic Book" w:hAnsi="Franklin Gothic Book"/>
                <w:lang w:val="en-US"/>
              </w:rPr>
            </w:pPr>
            <w:r w:rsidRPr="00021E24">
              <w:rPr>
                <w:rFonts w:ascii="Franklin Gothic Book" w:hAnsi="Franklin Gothic Book"/>
                <w:lang w:val="en-US"/>
              </w:rPr>
              <w:t>Degrees</w:t>
            </w:r>
          </w:p>
        </w:tc>
        <w:sdt>
          <w:sdtPr>
            <w:rPr>
              <w:rFonts w:ascii="Franklin Gothic Book" w:hAnsi="Franklin Gothic Book"/>
              <w:lang w:val="en-US"/>
            </w:rPr>
            <w:alias w:val="$Right_Foot_Pitch_Angles_X"/>
            <w:tag w:val="$Right_Foot_Pitch_Angles_X"/>
            <w:id w:val="-489017801"/>
            <w:picture/>
          </w:sdtPr>
          <w:sdtEndPr/>
          <w:sdtContent>
            <w:tc>
              <w:tcPr>
                <w:tcW w:w="3300" w:type="dxa"/>
                <w:gridSpan w:val="2"/>
              </w:tcPr>
              <w:p w:rsidR="00021E24" w:rsidRPr="00A875FF" w:rsidRDefault="00021E24" w:rsidP="00021E24">
                <w:pPr>
                  <w:keepNext/>
                  <w:jc w:val="center"/>
                  <w:rPr>
                    <w:rFonts w:ascii="Franklin Gothic Book" w:hAnsi="Franklin Gothic Book"/>
                    <w:sz w:val="18"/>
                    <w:szCs w:val="18"/>
                  </w:rPr>
                </w:pPr>
                <w:r w:rsidRPr="00021E24">
                  <w:rPr>
                    <w:rFonts w:ascii="Franklin Gothic Book" w:hAnsi="Franklin Gothic Book"/>
                    <w:noProof/>
                    <w:lang w:val="en-US" w:eastAsia="en-US"/>
                  </w:rPr>
                  <w:drawing>
                    <wp:inline distT="0" distB="0" distL="0" distR="0" wp14:anchorId="6CC606C4" wp14:editId="03FE71B0">
                      <wp:extent cx="2030400" cy="1396800"/>
                      <wp:effectExtent l="0" t="0" r="0" b="0"/>
                      <wp:docPr id="5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21E24" w:rsidRPr="00A875FF" w:rsidRDefault="00021E24" w:rsidP="00021E24">
            <w:pPr>
              <w:keepNext/>
              <w:jc w:val="center"/>
              <w:rPr>
                <w:rFonts w:ascii="Franklin Gothic Book" w:hAnsi="Franklin Gothic Book"/>
                <w:sz w:val="18"/>
                <w:szCs w:val="18"/>
              </w:rPr>
            </w:pPr>
          </w:p>
        </w:tc>
        <w:sdt>
          <w:sdtPr>
            <w:rPr>
              <w:rFonts w:ascii="Franklin Gothic Book" w:hAnsi="Franklin Gothic Book"/>
              <w:lang w:val="en-US"/>
            </w:rPr>
            <w:alias w:val="$Right_Foot_Progression_Z"/>
            <w:tag w:val="$Right_Foot_Progression_Z"/>
            <w:id w:val="1777130216"/>
            <w:picture/>
          </w:sdtPr>
          <w:sdtEndPr/>
          <w:sdtContent>
            <w:tc>
              <w:tcPr>
                <w:tcW w:w="3338" w:type="dxa"/>
                <w:gridSpan w:val="3"/>
              </w:tcPr>
              <w:p w:rsidR="00021E24" w:rsidRPr="00A875FF" w:rsidRDefault="00021E24" w:rsidP="00021E24">
                <w:pPr>
                  <w:keepNext/>
                  <w:jc w:val="center"/>
                  <w:rPr>
                    <w:rFonts w:ascii="Franklin Gothic Book" w:hAnsi="Franklin Gothic Book"/>
                    <w:sz w:val="18"/>
                    <w:szCs w:val="18"/>
                  </w:rPr>
                </w:pPr>
                <w:r w:rsidRPr="00021E24">
                  <w:rPr>
                    <w:rFonts w:ascii="Franklin Gothic Book" w:hAnsi="Franklin Gothic Book"/>
                    <w:noProof/>
                    <w:lang w:val="en-US" w:eastAsia="en-US"/>
                  </w:rPr>
                  <w:drawing>
                    <wp:inline distT="0" distB="0" distL="0" distR="0" wp14:anchorId="23C5761D" wp14:editId="6950F65F">
                      <wp:extent cx="2030400" cy="1396800"/>
                      <wp:effectExtent l="0" t="0" r="0" b="0"/>
                      <wp:docPr id="49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C93D1F" w:rsidRPr="00A875FF" w:rsidRDefault="000E2420" w:rsidP="0018549C">
      <w:pPr>
        <w:rPr>
          <w:sz w:val="6"/>
          <w:szCs w:val="6"/>
        </w:rPr>
      </w:pPr>
      <w:sdt>
        <w:sdtPr>
          <w:rPr>
            <w:color w:val="A6A6A6" w:themeColor="background1" w:themeShade="A6"/>
            <w:sz w:val="16"/>
            <w:szCs w:val="16"/>
          </w:rPr>
          <w:tag w:val="meta.xml:meta/dynamic_file_names"/>
          <w:id w:val="1492749728"/>
          <w:text/>
        </w:sdtPr>
        <w:sdtEndPr/>
        <w:sdtContent>
          <w:r w:rsidR="009B2BFA" w:rsidRPr="005B1A7C">
            <w:rPr>
              <w:color w:val="A6A6A6" w:themeColor="background1" w:themeShade="A6"/>
              <w:sz w:val="16"/>
              <w:szCs w:val="16"/>
            </w:rPr>
            <w:t>…</w:t>
          </w:r>
        </w:sdtContent>
      </w:sdt>
    </w:p>
    <w:p w:rsidR="00661755" w:rsidRPr="00314423" w:rsidRDefault="00661755" w:rsidP="00661755">
      <w:pPr>
        <w:pStyle w:val="Odstavecseseznamem"/>
        <w:ind w:left="0"/>
        <w:rPr>
          <w:b/>
          <w:sz w:val="2"/>
          <w:szCs w:val="20"/>
        </w:rPr>
      </w:pPr>
    </w:p>
    <w:p w:rsidR="00661755" w:rsidRPr="00690EF0" w:rsidRDefault="00661755" w:rsidP="0064560C">
      <w:pPr>
        <w:pStyle w:val="Odstavecseseznamem"/>
        <w:framePr w:w="10266" w:wrap="auto" w:hAnchor="text" w:x="823"/>
        <w:ind w:left="0"/>
        <w:rPr>
          <w:b/>
          <w:sz w:val="2"/>
          <w:szCs w:val="20"/>
        </w:rPr>
        <w:sectPr w:rsidR="00661755" w:rsidRPr="00690EF0" w:rsidSect="00284446">
          <w:type w:val="continuous"/>
          <w:pgSz w:w="11906" w:h="16838" w:code="9"/>
          <w:pgMar w:top="1287" w:right="851" w:bottom="992" w:left="851" w:header="227" w:footer="227" w:gutter="0"/>
          <w:cols w:space="720"/>
          <w:docGrid w:linePitch="360"/>
        </w:sectPr>
      </w:pPr>
    </w:p>
    <w:p w:rsidR="004345C0" w:rsidRDefault="00661755" w:rsidP="004345C0">
      <w:pPr>
        <w:jc w:val="center"/>
        <w:rPr>
          <w:b/>
          <w:sz w:val="28"/>
          <w:szCs w:val="28"/>
        </w:rPr>
      </w:pPr>
      <w:r w:rsidRPr="00690EF0">
        <w:rPr>
          <w:b/>
          <w:sz w:val="2"/>
          <w:szCs w:val="28"/>
        </w:rPr>
        <w:br w:type="page"/>
      </w:r>
      <w:sdt>
        <w:sdtPr>
          <w:rPr>
            <w:b/>
            <w:color w:val="000000"/>
            <w:sz w:val="28"/>
            <w:szCs w:val="28"/>
          </w:rPr>
          <w:alias w:val="Kinetics_page_title"/>
          <w:tag w:val="Kinetics_page_title"/>
          <w:id w:val="166755081"/>
          <w:dataBinding w:xpath="metrics/GLOBAL/Stride_Length_Mean/TEMPORAL_DISTANCE/X" w:storeItemID="{7E7DE756-8780-40D7-B2E2-A8B1C27C5786}"/>
          <w:text/>
        </w:sdtPr>
        <w:sdtEndPr/>
        <w:sdtContent>
          <w:r w:rsidR="004345C0" w:rsidRPr="00356C9A">
            <w:rPr>
              <w:b/>
              <w:color w:val="000000"/>
              <w:sz w:val="28"/>
              <w:szCs w:val="28"/>
            </w:rPr>
            <w:t>...</w:t>
          </w:r>
        </w:sdtContent>
      </w:sdt>
      <w:r w:rsidR="004345C0">
        <w:rPr>
          <w:b/>
          <w:sz w:val="28"/>
          <w:szCs w:val="28"/>
        </w:rPr>
        <w:t xml:space="preserve"> (</w:t>
      </w:r>
      <w:sdt>
        <w:sdtPr>
          <w:rPr>
            <w:b/>
            <w:color w:val="000000"/>
            <w:sz w:val="28"/>
            <w:szCs w:val="28"/>
          </w:rPr>
          <w:alias w:val="test_condition_pre"/>
          <w:tag w:val="test_condition_pre"/>
          <w:id w:val="1728565221"/>
          <w:dataBinding w:xpath="metrics/GLOBAL/Stride_Length_Mean/TEMPORAL_DISTANCE/X" w:storeItemID="{7E7DE756-8780-40D7-B2E2-A8B1C27C5786}"/>
          <w:text/>
        </w:sdtPr>
        <w:sdtEndPr/>
        <w:sdtContent>
          <w:r w:rsidR="004345C0" w:rsidRPr="00356C9A">
            <w:rPr>
              <w:b/>
              <w:color w:val="000000"/>
              <w:sz w:val="28"/>
              <w:szCs w:val="28"/>
            </w:rPr>
            <w:t>...</w:t>
          </w:r>
        </w:sdtContent>
      </w:sdt>
      <w:r w:rsidR="004345C0">
        <w:rPr>
          <w:b/>
          <w:sz w:val="28"/>
          <w:szCs w:val="28"/>
        </w:rPr>
        <w:t>)</w:t>
      </w:r>
    </w:p>
    <w:p w:rsidR="00021E24" w:rsidRDefault="00021E24" w:rsidP="00021E24">
      <w:pPr>
        <w:jc w:val="center"/>
        <w:rPr>
          <w:color w:val="FF0000"/>
          <w:sz w:val="20"/>
          <w:szCs w:val="28"/>
        </w:rPr>
        <w:sectPr w:rsidR="00021E24" w:rsidSect="00284446">
          <w:type w:val="continuous"/>
          <w:pgSz w:w="11906" w:h="16838" w:code="9"/>
          <w:pgMar w:top="1287" w:right="851" w:bottom="992" w:left="851" w:header="227" w:footer="227" w:gutter="0"/>
          <w:cols w:space="720"/>
          <w:docGrid w:linePitch="360"/>
        </w:sectPr>
      </w:pPr>
    </w:p>
    <w:p w:rsidR="00021E24" w:rsidRPr="001C684C" w:rsidRDefault="00021E24" w:rsidP="00021E24">
      <w:pPr>
        <w:jc w:val="center"/>
        <w:rPr>
          <w:sz w:val="18"/>
          <w:szCs w:val="28"/>
        </w:rPr>
        <w:sectPr w:rsidR="00021E24"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021E24" w:rsidRPr="001C684C" w:rsidRDefault="00935ACD" w:rsidP="00021E24">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 xml:space="preserve">Left </w:t>
      </w:r>
      <w:r w:rsidR="00021E24" w:rsidRPr="001C684C">
        <w:rPr>
          <w:color w:val="FF0000"/>
          <w:sz w:val="18"/>
          <w:szCs w:val="28"/>
        </w:rPr>
        <w:t>2</w:t>
      </w:r>
      <w:r w:rsidR="00021E24" w:rsidRPr="001C684C">
        <w:rPr>
          <w:color w:val="FF0000"/>
          <w:sz w:val="18"/>
          <w:szCs w:val="28"/>
          <w:vertAlign w:val="superscript"/>
        </w:rPr>
        <w:t>nd</w:t>
      </w:r>
      <w:r w:rsidR="00021E24" w:rsidRPr="001C684C">
        <w:rPr>
          <w:color w:val="FF0000"/>
          <w:sz w:val="18"/>
          <w:szCs w:val="28"/>
        </w:rPr>
        <w:t xml:space="preserve"> visit –</w:t>
      </w:r>
      <w:r w:rsidR="00021E24" w:rsidRPr="001C684C">
        <w:rPr>
          <w:sz w:val="18"/>
          <w:szCs w:val="28"/>
        </w:rPr>
        <w:t xml:space="preserve">  </w:t>
      </w:r>
      <w:r w:rsidR="00021E24" w:rsidRPr="001C684C">
        <w:rPr>
          <w:color w:val="4F81BD" w:themeColor="accent1"/>
          <w:sz w:val="18"/>
          <w:szCs w:val="28"/>
        </w:rPr>
        <w:t>Right 1</w:t>
      </w:r>
      <w:r w:rsidR="00021E24" w:rsidRPr="001C684C">
        <w:rPr>
          <w:color w:val="4F81BD" w:themeColor="accent1"/>
          <w:sz w:val="18"/>
          <w:szCs w:val="28"/>
          <w:vertAlign w:val="superscript"/>
        </w:rPr>
        <w:t>st</w:t>
      </w:r>
      <w:r w:rsidR="00021E24" w:rsidRPr="001C684C">
        <w:rPr>
          <w:color w:val="4F81BD" w:themeColor="accent1"/>
          <w:sz w:val="18"/>
          <w:szCs w:val="28"/>
        </w:rPr>
        <w:t xml:space="preserve"> visit … Right 2</w:t>
      </w:r>
      <w:r w:rsidR="00021E24" w:rsidRPr="001C684C">
        <w:rPr>
          <w:color w:val="4F81BD" w:themeColor="accent1"/>
          <w:sz w:val="18"/>
          <w:szCs w:val="28"/>
          <w:vertAlign w:val="superscript"/>
        </w:rPr>
        <w:t>nd</w:t>
      </w:r>
      <w:r w:rsidR="00021E24" w:rsidRPr="001C684C">
        <w:rPr>
          <w:color w:val="4F81BD" w:themeColor="accent1"/>
          <w:sz w:val="18"/>
          <w:szCs w:val="28"/>
        </w:rPr>
        <w:t xml:space="preserve"> visit – </w:t>
      </w:r>
    </w:p>
    <w:p w:rsidR="00021E24" w:rsidRPr="001C684C" w:rsidRDefault="00021E24" w:rsidP="00021E24">
      <w:pPr>
        <w:keepNext/>
        <w:ind w:left="113" w:right="113"/>
        <w:jc w:val="center"/>
        <w:rPr>
          <w:rFonts w:ascii="Franklin Gothic Book" w:hAnsi="Franklin Gothic Book"/>
          <w:sz w:val="20"/>
          <w:lang w:val="en-US"/>
        </w:rPr>
        <w:sectPr w:rsidR="00021E24" w:rsidRPr="001C684C"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212"/>
        <w:gridCol w:w="283"/>
        <w:gridCol w:w="2805"/>
        <w:gridCol w:w="455"/>
        <w:gridCol w:w="2845"/>
        <w:gridCol w:w="416"/>
        <w:gridCol w:w="2884"/>
        <w:gridCol w:w="38"/>
      </w:tblGrid>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Hip Extensor Moment</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Hip Valgus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Hip_Moment_X"/>
            <w:tag w:val="$Left_Hip_Moment_X"/>
            <w:id w:val="1779214079"/>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9B799A2" wp14:editId="238DB8C4">
                      <wp:extent cx="2030400" cy="1396800"/>
                      <wp:effectExtent l="0" t="0" r="0" b="0"/>
                      <wp:docPr id="141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Moment_Y"/>
            <w:tag w:val="$Left_Hip_Moment_Y"/>
            <w:id w:val="-687057865"/>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61825954" wp14:editId="60A9DD08">
                      <wp:extent cx="2030400" cy="1396800"/>
                      <wp:effectExtent l="0" t="0" r="0" b="0"/>
                      <wp:docPr id="142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Knee Extensor Moment</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Knee Valgus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Knee_Moment_X"/>
            <w:tag w:val="$Left_Knee_Moment_X"/>
            <w:id w:val="333267727"/>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8C2C376" wp14:editId="12D17E94">
                      <wp:extent cx="2030400" cy="1396800"/>
                      <wp:effectExtent l="0" t="0" r="0" b="0"/>
                      <wp:docPr id="142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Moment_Y"/>
            <w:tag w:val="$Left_Knee_Moment_Y"/>
            <w:id w:val="-154079632"/>
            <w:picture/>
          </w:sdtPr>
          <w:sdtEndPr/>
          <w:sdtContent>
            <w:tc>
              <w:tcPr>
                <w:tcW w:w="3300" w:type="dxa"/>
                <w:gridSpan w:val="2"/>
              </w:tcPr>
              <w:p w:rsidR="00B00EA8" w:rsidRPr="00A875FF" w:rsidRDefault="00B00EA8" w:rsidP="00021E24">
                <w:pPr>
                  <w:rPr>
                    <w:rFonts w:ascii="Franklin Gothic Book" w:hAnsi="Franklin Gothic Book"/>
                  </w:rPr>
                </w:pPr>
                <w:r>
                  <w:rPr>
                    <w:rFonts w:ascii="Franklin Gothic Book" w:hAnsi="Franklin Gothic Book"/>
                    <w:noProof/>
                    <w:lang w:val="en-US" w:eastAsia="en-US"/>
                  </w:rPr>
                  <w:drawing>
                    <wp:inline distT="0" distB="0" distL="0" distR="0" wp14:anchorId="2EBFE07F" wp14:editId="1214291A">
                      <wp:extent cx="2030400" cy="1396800"/>
                      <wp:effectExtent l="0" t="0" r="0" b="0"/>
                      <wp:docPr id="143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212" w:type="dxa"/>
          </w:tcPr>
          <w:p w:rsidR="00B00EA8" w:rsidRPr="00A875FF" w:rsidRDefault="00B00EA8" w:rsidP="00021E24">
            <w:pPr>
              <w:keepNext/>
              <w:jc w:val="center"/>
              <w:rPr>
                <w:rFonts w:ascii="Franklin Gothic Book" w:hAnsi="Franklin Gothic Book"/>
                <w:sz w:val="18"/>
                <w:szCs w:val="18"/>
              </w:rPr>
            </w:pPr>
          </w:p>
        </w:tc>
        <w:tc>
          <w:tcPr>
            <w:tcW w:w="3088" w:type="dxa"/>
            <w:gridSpan w:val="2"/>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Ankle Plantarflexor Moment</w:t>
            </w:r>
          </w:p>
        </w:tc>
        <w:tc>
          <w:tcPr>
            <w:tcW w:w="3300" w:type="dxa"/>
            <w:gridSpan w:val="2"/>
          </w:tcPr>
          <w:p w:rsidR="00B00EA8" w:rsidRPr="00A875FF" w:rsidRDefault="00B00EA8" w:rsidP="00021E24">
            <w:pPr>
              <w:keepNext/>
              <w:tabs>
                <w:tab w:val="left" w:pos="376"/>
                <w:tab w:val="center" w:pos="1489"/>
              </w:tabs>
              <w:rPr>
                <w:rFonts w:ascii="Franklin Gothic Book" w:hAnsi="Franklin Gothic Book"/>
                <w:sz w:val="18"/>
                <w:szCs w:val="18"/>
              </w:rPr>
            </w:pPr>
            <w:r w:rsidRPr="00A875FF">
              <w:rPr>
                <w:rFonts w:ascii="Franklin Gothic Book" w:hAnsi="Franklin Gothic Book"/>
                <w:sz w:val="18"/>
                <w:szCs w:val="18"/>
              </w:rPr>
              <w:tab/>
            </w:r>
            <w:r w:rsidR="00716229">
              <w:rPr>
                <w:rFonts w:ascii="Franklin Gothic Book" w:hAnsi="Franklin Gothic Book"/>
                <w:sz w:val="18"/>
                <w:szCs w:val="18"/>
              </w:rPr>
              <w:t>Int. Ankle Extensor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Ankle_Moment_X"/>
            <w:tag w:val="$Left_Ankle_Moment_X"/>
            <w:id w:val="-1320107820"/>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D12734C" wp14:editId="67DDDC82">
                      <wp:extent cx="2030400" cy="1396800"/>
                      <wp:effectExtent l="0" t="0" r="0" b="0"/>
                      <wp:docPr id="146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Moment_Y"/>
            <w:tag w:val="$Left_Ankle_Moment_Y"/>
            <w:id w:val="-32352171"/>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3D3B7F26" wp14:editId="2E89BB28">
                      <wp:extent cx="2030400" cy="1396800"/>
                      <wp:effectExtent l="0" t="0" r="0" b="0"/>
                      <wp:docPr id="146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716229">
              <w:rPr>
                <w:rFonts w:ascii="Franklin Gothic Book" w:hAnsi="Franklin Gothic Book"/>
                <w:sz w:val="18"/>
                <w:szCs w:val="18"/>
              </w:rPr>
              <w:t>Sagittal Power</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716229">
              <w:rPr>
                <w:rFonts w:ascii="Franklin Gothic Book" w:hAnsi="Franklin Gothic Book"/>
                <w:sz w:val="18"/>
                <w:szCs w:val="18"/>
              </w:rPr>
              <w:t>Sagittal Power</w:t>
            </w:r>
          </w:p>
        </w:tc>
        <w:tc>
          <w:tcPr>
            <w:tcW w:w="416" w:type="dxa"/>
          </w:tcPr>
          <w:p w:rsidR="00B00EA8" w:rsidRPr="00A875FF" w:rsidRDefault="00B00EA8" w:rsidP="00021E24">
            <w:pPr>
              <w:keepNext/>
              <w:jc w:val="center"/>
              <w:rPr>
                <w:rFonts w:ascii="Franklin Gothic Book" w:hAnsi="Franklin Gothic Book"/>
                <w:sz w:val="18"/>
                <w:szCs w:val="18"/>
              </w:rPr>
            </w:pPr>
          </w:p>
        </w:tc>
        <w:tc>
          <w:tcPr>
            <w:tcW w:w="2922" w:type="dxa"/>
            <w:gridSpan w:val="2"/>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Ankle </w:t>
            </w:r>
            <w:r w:rsidR="00716229">
              <w:rPr>
                <w:rFonts w:ascii="Franklin Gothic Book" w:hAnsi="Franklin Gothic Book"/>
                <w:sz w:val="18"/>
                <w:szCs w:val="18"/>
              </w:rPr>
              <w:t>Sagittal Power</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Left_Hip_Power_X"/>
            <w:tag w:val="$Left_Hip_Power_X"/>
            <w:id w:val="316845285"/>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60CC519" wp14:editId="62F25501">
                      <wp:extent cx="2030400" cy="1396800"/>
                      <wp:effectExtent l="0" t="0" r="0" b="0"/>
                      <wp:docPr id="146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Power_X"/>
            <w:tag w:val="$Left_Knee_Power_X"/>
            <w:id w:val="713317514"/>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1442D9F3" wp14:editId="63B00A6E">
                      <wp:extent cx="2030400" cy="1396800"/>
                      <wp:effectExtent l="0" t="0" r="0" b="0"/>
                      <wp:docPr id="146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Power_X"/>
            <w:tag w:val="$Left_Ankle_Power_X"/>
            <w:id w:val="2134523907"/>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4CD1DDBD" wp14:editId="2A348516">
                      <wp:extent cx="2030400" cy="1396800"/>
                      <wp:effectExtent l="0" t="0" r="0" b="0"/>
                      <wp:docPr id="146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B00EA8" w:rsidRPr="00A875FF" w:rsidRDefault="00B00EA8" w:rsidP="00021E24">
            <w:pPr>
              <w:keepNext/>
              <w:jc w:val="center"/>
              <w:rPr>
                <w:rFonts w:ascii="Franklin Gothic Book" w:hAnsi="Franklin Gothic Book"/>
                <w:sz w:val="18"/>
                <w:szCs w:val="18"/>
              </w:rPr>
            </w:pPr>
          </w:p>
        </w:tc>
        <w:tc>
          <w:tcPr>
            <w:tcW w:w="2922" w:type="dxa"/>
            <w:gridSpan w:val="2"/>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Vertical GRF</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882725" w:rsidP="00021E24">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Left_GRF_Y"/>
            <w:tag w:val="$Left_GRF_Y"/>
            <w:id w:val="-9606304"/>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77A57A1" wp14:editId="2B80B147">
                      <wp:extent cx="2030400" cy="1396800"/>
                      <wp:effectExtent l="0" t="0" r="0" b="0"/>
                      <wp:docPr id="147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GRF_X"/>
            <w:tag w:val="$Left_GRF_X"/>
            <w:id w:val="-1554542776"/>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264D190C" wp14:editId="76C6A1DF">
                      <wp:extent cx="2030400" cy="1396800"/>
                      <wp:effectExtent l="0" t="0" r="0" b="0"/>
                      <wp:docPr id="147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GRF_Z"/>
            <w:tag w:val="$Left_GRF_Z"/>
            <w:id w:val="330727706"/>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6499D83E" wp14:editId="7D09B35D">
                      <wp:extent cx="2030400" cy="1396800"/>
                      <wp:effectExtent l="0" t="0" r="0" b="0"/>
                      <wp:docPr id="36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B00EA8" w:rsidRPr="00A875FF" w:rsidRDefault="000E2420" w:rsidP="00B00EA8">
      <w:pPr>
        <w:rPr>
          <w:sz w:val="6"/>
          <w:szCs w:val="6"/>
        </w:rPr>
      </w:pPr>
      <w:sdt>
        <w:sdtPr>
          <w:rPr>
            <w:color w:val="A6A6A6" w:themeColor="background1" w:themeShade="A6"/>
            <w:sz w:val="16"/>
            <w:szCs w:val="16"/>
          </w:rPr>
          <w:tag w:val="meta.xml:meta/dynamic_file_names"/>
          <w:id w:val="-1099252774"/>
          <w:text/>
        </w:sdtPr>
        <w:sdtEndPr/>
        <w:sdtContent>
          <w:r w:rsidR="00B00EA8" w:rsidRPr="005B1A7C">
            <w:rPr>
              <w:color w:val="A6A6A6" w:themeColor="background1" w:themeShade="A6"/>
              <w:sz w:val="16"/>
              <w:szCs w:val="16"/>
            </w:rPr>
            <w:t>…</w:t>
          </w:r>
        </w:sdtContent>
      </w:sdt>
    </w:p>
    <w:p w:rsidR="003F4BF5" w:rsidRPr="00314423" w:rsidRDefault="003F4BF5" w:rsidP="003F4BF5">
      <w:pPr>
        <w:pStyle w:val="Odstavecseseznamem"/>
        <w:ind w:left="0"/>
        <w:rPr>
          <w:b/>
          <w:sz w:val="2"/>
          <w:szCs w:val="20"/>
        </w:rPr>
      </w:pPr>
    </w:p>
    <w:p w:rsidR="003F4BF5" w:rsidRPr="00314423" w:rsidRDefault="003F4BF5" w:rsidP="003F4BF5">
      <w:pPr>
        <w:pStyle w:val="Odstavecseseznamem"/>
        <w:ind w:left="0"/>
        <w:rPr>
          <w:b/>
          <w:sz w:val="2"/>
          <w:szCs w:val="20"/>
        </w:rPr>
        <w:sectPr w:rsidR="003F4BF5" w:rsidRPr="00314423" w:rsidSect="00284446">
          <w:type w:val="continuous"/>
          <w:pgSz w:w="11906" w:h="16838" w:code="9"/>
          <w:pgMar w:top="1287" w:right="851" w:bottom="992" w:left="851" w:header="227" w:footer="227" w:gutter="0"/>
          <w:cols w:space="720"/>
          <w:docGrid w:linePitch="360"/>
        </w:sectPr>
      </w:pPr>
    </w:p>
    <w:p w:rsidR="00B00EA8" w:rsidRPr="00314423" w:rsidRDefault="00B00EA8" w:rsidP="00B00EA8">
      <w:pPr>
        <w:rPr>
          <w:b/>
          <w:sz w:val="8"/>
          <w:szCs w:val="28"/>
        </w:rPr>
      </w:pPr>
      <w:r w:rsidRPr="00314423">
        <w:rPr>
          <w:b/>
          <w:sz w:val="8"/>
          <w:szCs w:val="28"/>
        </w:rPr>
        <w:t xml:space="preserve"> </w:t>
      </w:r>
      <w:r w:rsidRPr="00314423">
        <w:rPr>
          <w:b/>
          <w:sz w:val="8"/>
          <w:szCs w:val="28"/>
        </w:rPr>
        <w:br w:type="page"/>
      </w:r>
    </w:p>
    <w:p w:rsidR="00B00EA8" w:rsidRDefault="00B00EA8">
      <w:pPr>
        <w:rPr>
          <w:b/>
          <w:sz w:val="16"/>
          <w:szCs w:val="28"/>
        </w:rPr>
      </w:pPr>
    </w:p>
    <w:p w:rsidR="00B00EA8" w:rsidRDefault="00B00EA8" w:rsidP="00B00EA8">
      <w:pPr>
        <w:jc w:val="center"/>
        <w:rPr>
          <w:b/>
          <w:sz w:val="28"/>
          <w:szCs w:val="28"/>
        </w:rPr>
      </w:pPr>
      <w:r>
        <w:rPr>
          <w:b/>
          <w:sz w:val="28"/>
          <w:szCs w:val="28"/>
        </w:rPr>
        <w:t>Right</w:t>
      </w:r>
      <w:r w:rsidRPr="00B00EA8">
        <w:rPr>
          <w:b/>
          <w:sz w:val="28"/>
          <w:szCs w:val="28"/>
        </w:rPr>
        <w:t xml:space="preserve"> </w:t>
      </w:r>
      <w:r w:rsidRPr="00A875FF">
        <w:rPr>
          <w:b/>
          <w:sz w:val="28"/>
          <w:szCs w:val="28"/>
        </w:rPr>
        <w:t xml:space="preserve">Joint Kinetics </w:t>
      </w:r>
      <w:r>
        <w:rPr>
          <w:b/>
          <w:sz w:val="28"/>
          <w:szCs w:val="28"/>
        </w:rPr>
        <w:t>– All Traces (</w:t>
      </w:r>
      <w:sdt>
        <w:sdtPr>
          <w:rPr>
            <w:b/>
            <w:color w:val="000000"/>
            <w:sz w:val="28"/>
            <w:szCs w:val="28"/>
          </w:rPr>
          <w:alias w:val="test_condition_pre"/>
          <w:tag w:val="test_condition_pre"/>
          <w:id w:val="-1129312457"/>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021E24" w:rsidRDefault="00021E24" w:rsidP="00021E24">
      <w:pPr>
        <w:jc w:val="center"/>
        <w:rPr>
          <w:color w:val="FF0000"/>
          <w:sz w:val="20"/>
          <w:szCs w:val="28"/>
        </w:rPr>
        <w:sectPr w:rsidR="00021E24" w:rsidSect="00284446">
          <w:type w:val="continuous"/>
          <w:pgSz w:w="11906" w:h="16838" w:code="9"/>
          <w:pgMar w:top="1287" w:right="851" w:bottom="992" w:left="851" w:header="227" w:footer="227" w:gutter="0"/>
          <w:cols w:space="720"/>
          <w:docGrid w:linePitch="360"/>
        </w:sectPr>
      </w:pPr>
    </w:p>
    <w:p w:rsidR="00021E24" w:rsidRPr="001C684C" w:rsidRDefault="00021E24" w:rsidP="00021E24">
      <w:pPr>
        <w:jc w:val="center"/>
        <w:rPr>
          <w:sz w:val="18"/>
          <w:szCs w:val="28"/>
        </w:rPr>
        <w:sectPr w:rsidR="00021E24"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021E24" w:rsidRPr="001C684C" w:rsidRDefault="00767C43" w:rsidP="00021E24">
      <w:pPr>
        <w:jc w:val="center"/>
        <w:rPr>
          <w:color w:val="4F81BD" w:themeColor="accent1"/>
          <w:sz w:val="18"/>
          <w:szCs w:val="28"/>
        </w:rPr>
      </w:pPr>
      <w:r w:rsidRPr="001C684C">
        <w:rPr>
          <w:color w:val="FF0000"/>
          <w:sz w:val="18"/>
          <w:szCs w:val="28"/>
        </w:rPr>
        <w:t xml:space="preserve">Left </w:t>
      </w:r>
      <w:r w:rsidR="00021E24" w:rsidRPr="001C684C">
        <w:rPr>
          <w:color w:val="FF0000"/>
          <w:sz w:val="18"/>
          <w:szCs w:val="28"/>
        </w:rPr>
        <w:t>1</w:t>
      </w:r>
      <w:r w:rsidR="00021E24" w:rsidRPr="001C684C">
        <w:rPr>
          <w:color w:val="FF0000"/>
          <w:sz w:val="18"/>
          <w:szCs w:val="28"/>
          <w:vertAlign w:val="superscript"/>
        </w:rPr>
        <w:t>st</w:t>
      </w:r>
      <w:r w:rsidR="00021E24"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w:t>
      </w:r>
      <w:r w:rsidR="00021E24" w:rsidRPr="001C684C">
        <w:rPr>
          <w:color w:val="FF0000"/>
          <w:sz w:val="18"/>
          <w:szCs w:val="28"/>
        </w:rPr>
        <w:t xml:space="preserve"> 2</w:t>
      </w:r>
      <w:r w:rsidR="00021E24" w:rsidRPr="001C684C">
        <w:rPr>
          <w:color w:val="FF0000"/>
          <w:sz w:val="18"/>
          <w:szCs w:val="28"/>
          <w:vertAlign w:val="superscript"/>
        </w:rPr>
        <w:t>nd</w:t>
      </w:r>
      <w:r w:rsidR="00021E24" w:rsidRPr="001C684C">
        <w:rPr>
          <w:color w:val="FF0000"/>
          <w:sz w:val="18"/>
          <w:szCs w:val="28"/>
        </w:rPr>
        <w:t xml:space="preserve"> visit –</w:t>
      </w:r>
      <w:r w:rsidR="00021E24" w:rsidRPr="001C684C">
        <w:rPr>
          <w:sz w:val="18"/>
          <w:szCs w:val="28"/>
        </w:rPr>
        <w:t xml:space="preserve">  </w:t>
      </w:r>
      <w:r w:rsidR="00021E24" w:rsidRPr="001C684C">
        <w:rPr>
          <w:color w:val="4F81BD" w:themeColor="accent1"/>
          <w:sz w:val="18"/>
          <w:szCs w:val="28"/>
        </w:rPr>
        <w:t>Right 1</w:t>
      </w:r>
      <w:r w:rsidR="00021E24" w:rsidRPr="001C684C">
        <w:rPr>
          <w:color w:val="4F81BD" w:themeColor="accent1"/>
          <w:sz w:val="18"/>
          <w:szCs w:val="28"/>
          <w:vertAlign w:val="superscript"/>
        </w:rPr>
        <w:t>st</w:t>
      </w:r>
      <w:r w:rsidR="00021E24" w:rsidRPr="001C684C">
        <w:rPr>
          <w:color w:val="4F81BD" w:themeColor="accent1"/>
          <w:sz w:val="18"/>
          <w:szCs w:val="28"/>
        </w:rPr>
        <w:t xml:space="preserve"> visit … Right 2</w:t>
      </w:r>
      <w:r w:rsidR="00021E24" w:rsidRPr="001C684C">
        <w:rPr>
          <w:color w:val="4F81BD" w:themeColor="accent1"/>
          <w:sz w:val="18"/>
          <w:szCs w:val="28"/>
          <w:vertAlign w:val="superscript"/>
        </w:rPr>
        <w:t>nd</w:t>
      </w:r>
      <w:r w:rsidR="00021E24" w:rsidRPr="001C684C">
        <w:rPr>
          <w:color w:val="4F81BD" w:themeColor="accent1"/>
          <w:sz w:val="18"/>
          <w:szCs w:val="28"/>
        </w:rPr>
        <w:t xml:space="preserve"> visit – </w:t>
      </w:r>
    </w:p>
    <w:p w:rsidR="00021E24" w:rsidRPr="001C684C" w:rsidRDefault="00021E24" w:rsidP="00021E24">
      <w:pPr>
        <w:keepNext/>
        <w:ind w:left="113" w:right="113"/>
        <w:jc w:val="center"/>
        <w:rPr>
          <w:rFonts w:ascii="Franklin Gothic Book" w:hAnsi="Franklin Gothic Book"/>
          <w:sz w:val="20"/>
          <w:lang w:val="en-US"/>
        </w:rPr>
        <w:sectPr w:rsidR="00021E24" w:rsidRPr="001C684C"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212"/>
        <w:gridCol w:w="283"/>
        <w:gridCol w:w="2805"/>
        <w:gridCol w:w="455"/>
        <w:gridCol w:w="2845"/>
        <w:gridCol w:w="416"/>
        <w:gridCol w:w="2884"/>
        <w:gridCol w:w="38"/>
      </w:tblGrid>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Hip Extensor Moment</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Hip Valgus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Hip_Moment_X"/>
            <w:tag w:val="$Right_Hip_Moment_X"/>
            <w:id w:val="153572725"/>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A0802D1" wp14:editId="7060B535">
                      <wp:extent cx="2030400" cy="1396800"/>
                      <wp:effectExtent l="0" t="0" r="0" b="0"/>
                      <wp:docPr id="36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Moment_Y"/>
            <w:tag w:val="$Right_Hip_Moment_Y"/>
            <w:id w:val="-1137098298"/>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3A8A9EC4" wp14:editId="72F994C6">
                      <wp:extent cx="2030400" cy="1396800"/>
                      <wp:effectExtent l="0" t="0" r="0" b="0"/>
                      <wp:docPr id="36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Knee Extensor Moment</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Knee Valgus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Knee_Moment_X"/>
            <w:tag w:val="$Right_Knee_Moment_X"/>
            <w:id w:val="-1873448929"/>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2C3E091" wp14:editId="6F8AE2FB">
                      <wp:extent cx="2030400" cy="1396800"/>
                      <wp:effectExtent l="0" t="0" r="0" b="0"/>
                      <wp:docPr id="36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Moment_Y"/>
            <w:tag w:val="$Right_Knee_Moment_Y"/>
            <w:id w:val="-1627620333"/>
            <w:picture/>
          </w:sdtPr>
          <w:sdtEndPr/>
          <w:sdtContent>
            <w:tc>
              <w:tcPr>
                <w:tcW w:w="3300" w:type="dxa"/>
                <w:gridSpan w:val="2"/>
              </w:tcPr>
              <w:p w:rsidR="00B00EA8" w:rsidRPr="00A875FF" w:rsidRDefault="00B00EA8" w:rsidP="00021E24">
                <w:pPr>
                  <w:rPr>
                    <w:rFonts w:ascii="Franklin Gothic Book" w:hAnsi="Franklin Gothic Book"/>
                  </w:rPr>
                </w:pPr>
                <w:r>
                  <w:rPr>
                    <w:rFonts w:ascii="Franklin Gothic Book" w:hAnsi="Franklin Gothic Book"/>
                    <w:noProof/>
                    <w:lang w:val="en-US" w:eastAsia="en-US"/>
                  </w:rPr>
                  <w:drawing>
                    <wp:inline distT="0" distB="0" distL="0" distR="0" wp14:anchorId="78AEE22F" wp14:editId="68282A38">
                      <wp:extent cx="2030400" cy="1396800"/>
                      <wp:effectExtent l="0" t="0" r="0" b="0"/>
                      <wp:docPr id="128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212" w:type="dxa"/>
          </w:tcPr>
          <w:p w:rsidR="00B00EA8" w:rsidRPr="00A875FF" w:rsidRDefault="00B00EA8" w:rsidP="00021E24">
            <w:pPr>
              <w:keepNext/>
              <w:jc w:val="center"/>
              <w:rPr>
                <w:rFonts w:ascii="Franklin Gothic Book" w:hAnsi="Franklin Gothic Book"/>
                <w:sz w:val="18"/>
                <w:szCs w:val="18"/>
              </w:rPr>
            </w:pPr>
          </w:p>
        </w:tc>
        <w:tc>
          <w:tcPr>
            <w:tcW w:w="3088" w:type="dxa"/>
            <w:gridSpan w:val="2"/>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Int. Ankle Plantarflexor Moment</w:t>
            </w:r>
          </w:p>
        </w:tc>
        <w:tc>
          <w:tcPr>
            <w:tcW w:w="3300" w:type="dxa"/>
            <w:gridSpan w:val="2"/>
          </w:tcPr>
          <w:p w:rsidR="00B00EA8" w:rsidRPr="00A875FF" w:rsidRDefault="00B00EA8" w:rsidP="00021E24">
            <w:pPr>
              <w:keepNext/>
              <w:tabs>
                <w:tab w:val="left" w:pos="376"/>
                <w:tab w:val="center" w:pos="1489"/>
              </w:tabs>
              <w:rPr>
                <w:rFonts w:ascii="Franklin Gothic Book" w:hAnsi="Franklin Gothic Book"/>
                <w:sz w:val="18"/>
                <w:szCs w:val="18"/>
              </w:rPr>
            </w:pPr>
            <w:r w:rsidRPr="00A875FF">
              <w:rPr>
                <w:rFonts w:ascii="Franklin Gothic Book" w:hAnsi="Franklin Gothic Book"/>
                <w:sz w:val="18"/>
                <w:szCs w:val="18"/>
              </w:rPr>
              <w:tab/>
            </w:r>
            <w:r w:rsidR="00716229">
              <w:rPr>
                <w:rFonts w:ascii="Franklin Gothic Book" w:hAnsi="Franklin Gothic Book"/>
                <w:sz w:val="18"/>
                <w:szCs w:val="18"/>
              </w:rPr>
              <w:t>Int. Ankle Extensor Moment</w:t>
            </w:r>
          </w:p>
        </w:tc>
        <w:tc>
          <w:tcPr>
            <w:tcW w:w="3338" w:type="dxa"/>
            <w:gridSpan w:val="3"/>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Ankle_Moment_X"/>
            <w:tag w:val="$Right_Ankle_Moment_X"/>
            <w:id w:val="789243327"/>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2026946" wp14:editId="118D8543">
                      <wp:extent cx="2030400" cy="1396800"/>
                      <wp:effectExtent l="0" t="0" r="0" b="0"/>
                      <wp:docPr id="128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Moment_Y"/>
            <w:tag w:val="$Right_Ankle_Moment_Y"/>
            <w:id w:val="778454761"/>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5426B2EE" wp14:editId="6BAB295A">
                      <wp:extent cx="2030400" cy="1396800"/>
                      <wp:effectExtent l="0" t="0" r="0" b="0"/>
                      <wp:docPr id="129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00EA8" w:rsidRPr="00A875FF" w:rsidRDefault="00B00EA8" w:rsidP="00021E24">
            <w:pPr>
              <w:keepNext/>
              <w:rPr>
                <w:rFonts w:ascii="Franklin Gothic Book" w:hAnsi="Franklin Gothic Book"/>
              </w:rPr>
            </w:pPr>
          </w:p>
        </w:tc>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716229">
              <w:rPr>
                <w:rFonts w:ascii="Franklin Gothic Book" w:hAnsi="Franklin Gothic Book"/>
                <w:sz w:val="18"/>
                <w:szCs w:val="18"/>
              </w:rPr>
              <w:t>Sagittal Power</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716229">
              <w:rPr>
                <w:rFonts w:ascii="Franklin Gothic Book" w:hAnsi="Franklin Gothic Book"/>
                <w:sz w:val="18"/>
                <w:szCs w:val="18"/>
              </w:rPr>
              <w:t>Sagittal Power</w:t>
            </w:r>
          </w:p>
        </w:tc>
        <w:tc>
          <w:tcPr>
            <w:tcW w:w="416" w:type="dxa"/>
          </w:tcPr>
          <w:p w:rsidR="00B00EA8" w:rsidRPr="00A875FF" w:rsidRDefault="00B00EA8" w:rsidP="00021E24">
            <w:pPr>
              <w:keepNext/>
              <w:jc w:val="center"/>
              <w:rPr>
                <w:rFonts w:ascii="Franklin Gothic Book" w:hAnsi="Franklin Gothic Book"/>
                <w:sz w:val="18"/>
                <w:szCs w:val="18"/>
              </w:rPr>
            </w:pPr>
          </w:p>
        </w:tc>
        <w:tc>
          <w:tcPr>
            <w:tcW w:w="2922" w:type="dxa"/>
            <w:gridSpan w:val="2"/>
          </w:tcPr>
          <w:p w:rsidR="00B00EA8" w:rsidRPr="00A875FF" w:rsidRDefault="00B00EA8" w:rsidP="00021E24">
            <w:pPr>
              <w:keepNext/>
              <w:jc w:val="center"/>
              <w:rPr>
                <w:rFonts w:ascii="Franklin Gothic Book" w:hAnsi="Franklin Gothic Book"/>
                <w:sz w:val="18"/>
                <w:szCs w:val="18"/>
              </w:rPr>
            </w:pPr>
            <w:r w:rsidRPr="00A875FF">
              <w:rPr>
                <w:rFonts w:ascii="Franklin Gothic Book" w:hAnsi="Franklin Gothic Book"/>
                <w:sz w:val="18"/>
                <w:szCs w:val="18"/>
              </w:rPr>
              <w:t xml:space="preserve">Ankle </w:t>
            </w:r>
            <w:r w:rsidR="00716229">
              <w:rPr>
                <w:rFonts w:ascii="Franklin Gothic Book" w:hAnsi="Franklin Gothic Book"/>
                <w:sz w:val="18"/>
                <w:szCs w:val="18"/>
              </w:rPr>
              <w:t>Sagittal Power</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Right_Hip_Power_X"/>
            <w:tag w:val="$Right_Hip_Power_X"/>
            <w:id w:val="-1138181256"/>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EB6738C" wp14:editId="187B9DB9">
                      <wp:extent cx="2030400" cy="1396800"/>
                      <wp:effectExtent l="0" t="0" r="0" b="0"/>
                      <wp:docPr id="129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Power_X"/>
            <w:tag w:val="$Right_Knee_Power_X"/>
            <w:id w:val="1277751405"/>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1BCF1E78" wp14:editId="73D09391">
                      <wp:extent cx="2030400" cy="1396800"/>
                      <wp:effectExtent l="0" t="0" r="0" b="0"/>
                      <wp:docPr id="129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Power_X"/>
            <w:tag w:val="$Right_Ankle_Power_X"/>
            <w:id w:val="-424263557"/>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37959C58" wp14:editId="019BB0A4">
                      <wp:extent cx="2030400" cy="1396800"/>
                      <wp:effectExtent l="0" t="0" r="0" b="0"/>
                      <wp:docPr id="129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B00EA8" w:rsidRPr="00A875FF" w:rsidTr="00021E24">
        <w:trPr>
          <w:cantSplit/>
          <w:trHeight w:hRule="exact" w:val="57"/>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3300" w:type="dxa"/>
            <w:gridSpan w:val="3"/>
          </w:tcPr>
          <w:p w:rsidR="00B00EA8" w:rsidRPr="00A875FF" w:rsidRDefault="00B00EA8" w:rsidP="00021E24">
            <w:pPr>
              <w:keepNext/>
              <w:jc w:val="center"/>
              <w:rPr>
                <w:rFonts w:ascii="Franklin Gothic Book" w:hAnsi="Franklin Gothic Book"/>
                <w:sz w:val="18"/>
                <w:szCs w:val="18"/>
              </w:rPr>
            </w:pPr>
          </w:p>
        </w:tc>
        <w:tc>
          <w:tcPr>
            <w:tcW w:w="3300" w:type="dxa"/>
            <w:gridSpan w:val="2"/>
          </w:tcPr>
          <w:p w:rsidR="00B00EA8" w:rsidRPr="00A875FF" w:rsidRDefault="00B00EA8" w:rsidP="00021E24">
            <w:pPr>
              <w:keepNext/>
              <w:jc w:val="center"/>
              <w:rPr>
                <w:rFonts w:ascii="Franklin Gothic Book" w:hAnsi="Franklin Gothic Book"/>
                <w:sz w:val="18"/>
                <w:szCs w:val="18"/>
              </w:rPr>
            </w:pPr>
          </w:p>
        </w:tc>
        <w:tc>
          <w:tcPr>
            <w:tcW w:w="3338" w:type="dxa"/>
            <w:gridSpan w:val="3"/>
          </w:tcPr>
          <w:p w:rsidR="00B00EA8" w:rsidRPr="00A875FF" w:rsidRDefault="00B00EA8" w:rsidP="00021E24">
            <w:pPr>
              <w:keepNext/>
              <w:jc w:val="center"/>
              <w:rPr>
                <w:rFonts w:ascii="Franklin Gothic Book" w:hAnsi="Franklin Gothic Book"/>
                <w:sz w:val="18"/>
                <w:szCs w:val="18"/>
              </w:rPr>
            </w:pPr>
          </w:p>
        </w:tc>
      </w:tr>
      <w:tr w:rsidR="00B00EA8" w:rsidRPr="00A875FF" w:rsidTr="00021E24">
        <w:trPr>
          <w:cantSplit/>
          <w:trHeight w:hRule="exact" w:val="170"/>
        </w:trPr>
        <w:tc>
          <w:tcPr>
            <w:tcW w:w="284" w:type="dxa"/>
            <w:textDirection w:val="btLr"/>
            <w:vAlign w:val="center"/>
          </w:tcPr>
          <w:p w:rsidR="00B00EA8" w:rsidRPr="00A875FF" w:rsidRDefault="00B00EA8" w:rsidP="00021E24">
            <w:pPr>
              <w:keepNext/>
              <w:ind w:left="113" w:right="113"/>
              <w:jc w:val="center"/>
              <w:rPr>
                <w:rFonts w:ascii="Franklin Gothic Book" w:hAnsi="Franklin Gothic Book"/>
                <w:lang w:val="en-US"/>
              </w:rPr>
            </w:pPr>
          </w:p>
        </w:tc>
        <w:tc>
          <w:tcPr>
            <w:tcW w:w="495" w:type="dxa"/>
            <w:gridSpan w:val="2"/>
          </w:tcPr>
          <w:p w:rsidR="00B00EA8" w:rsidRPr="00A875FF" w:rsidRDefault="00B00EA8" w:rsidP="00021E24">
            <w:pPr>
              <w:keepNext/>
              <w:jc w:val="center"/>
              <w:rPr>
                <w:rFonts w:ascii="Franklin Gothic Book" w:hAnsi="Franklin Gothic Book"/>
                <w:sz w:val="18"/>
                <w:szCs w:val="18"/>
              </w:rPr>
            </w:pPr>
          </w:p>
        </w:tc>
        <w:tc>
          <w:tcPr>
            <w:tcW w:w="280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B00EA8" w:rsidRPr="00A875FF" w:rsidRDefault="00B00EA8" w:rsidP="00021E24">
            <w:pPr>
              <w:keepNext/>
              <w:jc w:val="center"/>
              <w:rPr>
                <w:rFonts w:ascii="Franklin Gothic Book" w:hAnsi="Franklin Gothic Book"/>
                <w:sz w:val="18"/>
                <w:szCs w:val="18"/>
              </w:rPr>
            </w:pPr>
          </w:p>
        </w:tc>
        <w:tc>
          <w:tcPr>
            <w:tcW w:w="2845" w:type="dxa"/>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B00EA8" w:rsidRPr="00A875FF" w:rsidRDefault="00B00EA8" w:rsidP="00021E24">
            <w:pPr>
              <w:keepNext/>
              <w:jc w:val="center"/>
              <w:rPr>
                <w:rFonts w:ascii="Franklin Gothic Book" w:hAnsi="Franklin Gothic Book"/>
                <w:sz w:val="18"/>
                <w:szCs w:val="18"/>
              </w:rPr>
            </w:pPr>
          </w:p>
        </w:tc>
        <w:tc>
          <w:tcPr>
            <w:tcW w:w="2922" w:type="dxa"/>
            <w:gridSpan w:val="2"/>
          </w:tcPr>
          <w:p w:rsidR="00B00EA8" w:rsidRPr="00A875FF" w:rsidRDefault="00716229" w:rsidP="00021E24">
            <w:pPr>
              <w:keepNext/>
              <w:jc w:val="center"/>
              <w:rPr>
                <w:rFonts w:ascii="Franklin Gothic Book" w:hAnsi="Franklin Gothic Book"/>
                <w:sz w:val="18"/>
                <w:szCs w:val="18"/>
              </w:rPr>
            </w:pPr>
            <w:r>
              <w:rPr>
                <w:rFonts w:ascii="Franklin Gothic Book" w:hAnsi="Franklin Gothic Book"/>
                <w:sz w:val="18"/>
                <w:szCs w:val="18"/>
              </w:rPr>
              <w:t>Vertical GRF</w:t>
            </w:r>
          </w:p>
        </w:tc>
      </w:tr>
      <w:tr w:rsidR="00B00EA8" w:rsidRPr="00A875FF" w:rsidTr="00021E24">
        <w:tblPrEx>
          <w:tblCellMar>
            <w:left w:w="108" w:type="dxa"/>
            <w:right w:w="108" w:type="dxa"/>
          </w:tblCellMar>
        </w:tblPrEx>
        <w:trPr>
          <w:gridAfter w:val="1"/>
          <w:wAfter w:w="38" w:type="dxa"/>
          <w:cantSplit/>
          <w:trHeight w:hRule="exact" w:val="2268"/>
        </w:trPr>
        <w:tc>
          <w:tcPr>
            <w:tcW w:w="284" w:type="dxa"/>
            <w:textDirection w:val="btLr"/>
            <w:vAlign w:val="center"/>
          </w:tcPr>
          <w:p w:rsidR="00B00EA8" w:rsidRPr="00A875FF" w:rsidRDefault="00882725" w:rsidP="00021E24">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Right_GRF_Y"/>
            <w:tag w:val="$Right_GRF_Y"/>
            <w:id w:val="252093291"/>
            <w:picture/>
          </w:sdtPr>
          <w:sdtEndPr/>
          <w:sdtContent>
            <w:tc>
              <w:tcPr>
                <w:tcW w:w="3300" w:type="dxa"/>
                <w:gridSpan w:val="3"/>
              </w:tcPr>
              <w:p w:rsidR="00B00EA8" w:rsidRPr="00A875FF" w:rsidRDefault="00B00EA8" w:rsidP="00021E24">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5C694F3" wp14:editId="2E4CEE1E">
                      <wp:extent cx="2030400" cy="1396800"/>
                      <wp:effectExtent l="0" t="0" r="0" b="0"/>
                      <wp:docPr id="129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GRF_X"/>
            <w:tag w:val="$Right_GRF_X"/>
            <w:id w:val="-1586991144"/>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3A3E8A5E" wp14:editId="0C4F1DD4">
                      <wp:extent cx="2030400" cy="1396800"/>
                      <wp:effectExtent l="0" t="0" r="0" b="0"/>
                      <wp:docPr id="129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GRF_Z"/>
            <w:tag w:val="$Right_GRF_Z"/>
            <w:id w:val="-3899975"/>
            <w:picture/>
          </w:sdtPr>
          <w:sdtEndPr/>
          <w:sdtContent>
            <w:tc>
              <w:tcPr>
                <w:tcW w:w="3300" w:type="dxa"/>
                <w:gridSpan w:val="2"/>
              </w:tcPr>
              <w:p w:rsidR="00B00EA8" w:rsidRPr="00A875FF" w:rsidRDefault="00B00EA8" w:rsidP="00021E24">
                <w:pPr>
                  <w:keepNext/>
                  <w:rPr>
                    <w:rFonts w:ascii="Franklin Gothic Book" w:hAnsi="Franklin Gothic Book"/>
                  </w:rPr>
                </w:pPr>
                <w:r>
                  <w:rPr>
                    <w:rFonts w:ascii="Franklin Gothic Book" w:hAnsi="Franklin Gothic Book"/>
                    <w:noProof/>
                    <w:lang w:val="en-US" w:eastAsia="en-US"/>
                  </w:rPr>
                  <w:drawing>
                    <wp:inline distT="0" distB="0" distL="0" distR="0" wp14:anchorId="4C69D03E" wp14:editId="1266BD95">
                      <wp:extent cx="2030400" cy="1396800"/>
                      <wp:effectExtent l="0" t="0" r="0" b="0"/>
                      <wp:docPr id="129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B00EA8" w:rsidRPr="00A875FF" w:rsidRDefault="000E2420" w:rsidP="00B00EA8">
      <w:pPr>
        <w:rPr>
          <w:sz w:val="6"/>
          <w:szCs w:val="6"/>
        </w:rPr>
      </w:pPr>
      <w:sdt>
        <w:sdtPr>
          <w:rPr>
            <w:color w:val="A6A6A6" w:themeColor="background1" w:themeShade="A6"/>
            <w:sz w:val="16"/>
            <w:szCs w:val="16"/>
          </w:rPr>
          <w:tag w:val="meta.xml:meta/dynamic_file_names"/>
          <w:id w:val="636309923"/>
          <w:text/>
        </w:sdtPr>
        <w:sdtEndPr/>
        <w:sdtContent>
          <w:r w:rsidR="00B00EA8" w:rsidRPr="005B1A7C">
            <w:rPr>
              <w:color w:val="A6A6A6" w:themeColor="background1" w:themeShade="A6"/>
              <w:sz w:val="16"/>
              <w:szCs w:val="16"/>
            </w:rPr>
            <w:t>…</w:t>
          </w:r>
        </w:sdtContent>
      </w:sdt>
    </w:p>
    <w:p w:rsidR="003F4BF5" w:rsidRPr="00690EF0" w:rsidRDefault="003F4BF5" w:rsidP="003F4BF5">
      <w:pPr>
        <w:pStyle w:val="Odstavecseseznamem"/>
        <w:ind w:left="0"/>
        <w:rPr>
          <w:b/>
          <w:sz w:val="2"/>
          <w:szCs w:val="20"/>
        </w:rPr>
      </w:pPr>
    </w:p>
    <w:p w:rsidR="003F4BF5" w:rsidRPr="00314423" w:rsidRDefault="003F4BF5" w:rsidP="003F4BF5">
      <w:pPr>
        <w:pStyle w:val="Odstavecseseznamem"/>
        <w:ind w:left="0"/>
        <w:rPr>
          <w:b/>
          <w:sz w:val="2"/>
          <w:szCs w:val="2"/>
        </w:rPr>
        <w:sectPr w:rsidR="003F4BF5" w:rsidRPr="00314423" w:rsidSect="00284446">
          <w:type w:val="continuous"/>
          <w:pgSz w:w="11906" w:h="16838" w:code="9"/>
          <w:pgMar w:top="1287" w:right="851" w:bottom="992" w:left="851" w:header="227" w:footer="227" w:gutter="0"/>
          <w:cols w:space="720"/>
          <w:docGrid w:linePitch="360"/>
        </w:sectPr>
      </w:pPr>
    </w:p>
    <w:p w:rsidR="00B00EA8" w:rsidRPr="00314423" w:rsidRDefault="00B00EA8" w:rsidP="00B00EA8">
      <w:pPr>
        <w:rPr>
          <w:b/>
          <w:sz w:val="2"/>
          <w:szCs w:val="2"/>
        </w:rPr>
      </w:pPr>
      <w:r w:rsidRPr="00314423">
        <w:rPr>
          <w:b/>
          <w:sz w:val="2"/>
          <w:szCs w:val="2"/>
        </w:rPr>
        <w:t xml:space="preserve"> </w:t>
      </w:r>
      <w:r w:rsidRPr="00314423">
        <w:rPr>
          <w:b/>
          <w:sz w:val="2"/>
          <w:szCs w:val="2"/>
        </w:rPr>
        <w:br w:type="page"/>
      </w:r>
    </w:p>
    <w:p w:rsidR="00E41169" w:rsidRDefault="00E41169" w:rsidP="00E41169">
      <w:pPr>
        <w:jc w:val="center"/>
        <w:rPr>
          <w:b/>
          <w:sz w:val="28"/>
          <w:szCs w:val="28"/>
        </w:rPr>
      </w:pPr>
      <w:r>
        <w:rPr>
          <w:b/>
          <w:sz w:val="28"/>
          <w:szCs w:val="28"/>
        </w:rPr>
        <w:lastRenderedPageBreak/>
        <w:t>Upper Body</w:t>
      </w:r>
      <w:r w:rsidRPr="00A875FF">
        <w:rPr>
          <w:b/>
          <w:sz w:val="28"/>
          <w:szCs w:val="28"/>
        </w:rPr>
        <w:t xml:space="preserve"> Angles</w:t>
      </w:r>
      <w:r>
        <w:rPr>
          <w:b/>
          <w:sz w:val="28"/>
          <w:szCs w:val="28"/>
        </w:rPr>
        <w:t xml:space="preserve"> Comparison (</w:t>
      </w:r>
      <w:sdt>
        <w:sdtPr>
          <w:rPr>
            <w:b/>
            <w:color w:val="000000"/>
            <w:sz w:val="28"/>
            <w:szCs w:val="28"/>
          </w:rPr>
          <w:alias w:val="test_condition_pre"/>
          <w:tag w:val="test_condition_pre"/>
          <w:id w:val="1060596620"/>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767C43" w:rsidRDefault="00767C43" w:rsidP="00767C43">
      <w:pPr>
        <w:jc w:val="center"/>
        <w:rPr>
          <w:color w:val="FF0000"/>
          <w:sz w:val="20"/>
          <w:szCs w:val="28"/>
        </w:rPr>
        <w:sectPr w:rsidR="00767C43" w:rsidSect="00284446">
          <w:type w:val="continuous"/>
          <w:pgSz w:w="11906" w:h="16838" w:code="9"/>
          <w:pgMar w:top="1287" w:right="851" w:bottom="992" w:left="851" w:header="227" w:footer="227" w:gutter="0"/>
          <w:cols w:space="720"/>
          <w:docGrid w:linePitch="360"/>
        </w:sectPr>
      </w:pPr>
    </w:p>
    <w:p w:rsidR="00767C43" w:rsidRPr="001C684C" w:rsidRDefault="00767C43" w:rsidP="00767C43">
      <w:pPr>
        <w:jc w:val="center"/>
        <w:rPr>
          <w:sz w:val="18"/>
          <w:szCs w:val="28"/>
        </w:rPr>
        <w:sectPr w:rsidR="00767C43"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767C43" w:rsidRPr="001C684C" w:rsidRDefault="00767C43" w:rsidP="00767C43">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767C43" w:rsidRDefault="00767C43" w:rsidP="00767C43">
      <w:pPr>
        <w:keepNext/>
        <w:ind w:left="113" w:right="113"/>
        <w:jc w:val="center"/>
        <w:rPr>
          <w:rFonts w:ascii="Franklin Gothic Book" w:hAnsi="Franklin Gothic Book"/>
          <w:lang w:val="en-US"/>
        </w:rPr>
        <w:sectPr w:rsidR="00767C43"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Thorax_Lab_Angles_X_MEAN"/>
            <w:tag w:val="$Thorax_Lab_Angles_X_MEAN"/>
            <w:id w:val="878900173"/>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0E96732" wp14:editId="0528B153">
                      <wp:extent cx="2030400" cy="1396800"/>
                      <wp:effectExtent l="0" t="0" r="0" b="0"/>
                      <wp:docPr id="37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Lab_Angles_Y_MEAN"/>
            <w:tag w:val="$Thorax_Lab_Angles_Y_MEAN"/>
            <w:id w:val="1800648045"/>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05276D8F" wp14:editId="54A2C776">
                      <wp:extent cx="2030400" cy="1396800"/>
                      <wp:effectExtent l="0" t="0" r="0" b="0"/>
                      <wp:docPr id="37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Lab_Angles_Z_MEAN"/>
            <w:tag w:val="$Thorax_Lab_Angles_Z_MEAN"/>
            <w:id w:val="2002932674"/>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03CAE2C5" wp14:editId="196A5E6F">
                      <wp:extent cx="2030400" cy="1396800"/>
                      <wp:effectExtent l="0" t="0" r="0" b="0"/>
                      <wp:docPr id="38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41169" w:rsidRPr="00A875FF" w:rsidTr="00767C43">
        <w:trPr>
          <w:cantSplit/>
          <w:trHeight w:hRule="exact" w:val="57"/>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38" w:type="dxa"/>
            <w:gridSpan w:val="3"/>
          </w:tcPr>
          <w:p w:rsidR="00E41169" w:rsidRPr="00A875FF" w:rsidRDefault="00E41169"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Thorax_Angles_X_MEAN"/>
            <w:tag w:val="$Thorax_Angles_X_MEAN"/>
            <w:id w:val="-1632786055"/>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8E413D9" wp14:editId="30DA30FE">
                      <wp:extent cx="2030400" cy="1396800"/>
                      <wp:effectExtent l="0" t="0" r="0" b="0"/>
                      <wp:docPr id="38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Angles_Y_MEAN"/>
            <w:tag w:val="$Thorax_Angles_Y_MEAN"/>
            <w:id w:val="-359282862"/>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3D964CDA" wp14:editId="4A0F1319">
                      <wp:extent cx="2030400" cy="1396800"/>
                      <wp:effectExtent l="0" t="0" r="0" b="0"/>
                      <wp:docPr id="38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Angles_Z_MEAN"/>
            <w:tag w:val="$Thorax_Angles_Z_MEAN"/>
            <w:id w:val="-203940148"/>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3F5C7FFF" wp14:editId="5AA73247">
                      <wp:extent cx="2030400" cy="1396800"/>
                      <wp:effectExtent l="0" t="0" r="0" b="0"/>
                      <wp:docPr id="38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41169" w:rsidRPr="00A875FF" w:rsidTr="00767C43">
        <w:trPr>
          <w:cantSplit/>
          <w:trHeight w:hRule="exact" w:val="57"/>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38" w:type="dxa"/>
            <w:gridSpan w:val="3"/>
          </w:tcPr>
          <w:p w:rsidR="00E41169" w:rsidRPr="00A875FF" w:rsidRDefault="00E41169"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Shoulder_Angles_X_MEAN"/>
            <w:tag w:val="$Shoulder_Angles_X_MEAN"/>
            <w:id w:val="-1136489711"/>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8E1FABC" wp14:editId="605CB24C">
                      <wp:extent cx="2030400" cy="1396800"/>
                      <wp:effectExtent l="0" t="0" r="0" b="0"/>
                      <wp:docPr id="128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Shoulder_Angles_Y_MEAN"/>
            <w:tag w:val="$Shoulder_Angles_Y_MEAN"/>
            <w:id w:val="1663044616"/>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5F30E9B2" wp14:editId="72823491">
                      <wp:extent cx="2030400" cy="1396800"/>
                      <wp:effectExtent l="0" t="0" r="0" b="0"/>
                      <wp:docPr id="128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Shoulder_Angles_Z_MEAN"/>
            <w:tag w:val="$Shoulder_Angles_Z_MEAN"/>
            <w:id w:val="-920337536"/>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082795E4" wp14:editId="71ADFF00">
                      <wp:extent cx="2030400" cy="1396800"/>
                      <wp:effectExtent l="0" t="0" r="0" b="0"/>
                      <wp:docPr id="128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767C43" w:rsidRPr="00A875FF" w:rsidTr="00767C43">
        <w:trPr>
          <w:cantSplit/>
          <w:trHeight w:hRule="exact" w:val="57"/>
        </w:trPr>
        <w:tc>
          <w:tcPr>
            <w:tcW w:w="284" w:type="dxa"/>
            <w:textDirection w:val="btLr"/>
            <w:vAlign w:val="center"/>
          </w:tcPr>
          <w:p w:rsidR="00767C43" w:rsidRPr="00A875FF" w:rsidRDefault="00767C43" w:rsidP="00767C43">
            <w:pPr>
              <w:keepNext/>
              <w:ind w:left="113" w:right="113"/>
              <w:jc w:val="center"/>
              <w:rPr>
                <w:rFonts w:ascii="Franklin Gothic Book" w:hAnsi="Franklin Gothic Book"/>
                <w:lang w:val="en-US"/>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38" w:type="dxa"/>
            <w:gridSpan w:val="3"/>
          </w:tcPr>
          <w:p w:rsidR="00767C43" w:rsidRPr="00A875FF" w:rsidRDefault="00767C43"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E41169" w:rsidP="00767C43">
            <w:pPr>
              <w:keepNext/>
              <w:jc w:val="center"/>
              <w:rPr>
                <w:rFonts w:ascii="Franklin Gothic Book" w:hAnsi="Franklin Gothic Book"/>
                <w:sz w:val="18"/>
                <w:szCs w:val="18"/>
              </w:rPr>
            </w:pP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Elbow_Angles_X_MEAN"/>
            <w:tag w:val="$Elbow_Angles_X_MEAN"/>
            <w:id w:val="1986820161"/>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EC2A189" wp14:editId="7BBBBFE2">
                      <wp:extent cx="2030400" cy="1396800"/>
                      <wp:effectExtent l="0" t="0" r="0" b="0"/>
                      <wp:docPr id="128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E41169" w:rsidRPr="00A875FF" w:rsidRDefault="00E41169" w:rsidP="00767C43">
            <w:pPr>
              <w:keepNext/>
              <w:rPr>
                <w:rFonts w:ascii="Franklin Gothic Book" w:hAnsi="Franklin Gothic Book"/>
              </w:rPr>
            </w:pPr>
          </w:p>
        </w:tc>
        <w:sdt>
          <w:sdtPr>
            <w:rPr>
              <w:rFonts w:ascii="Franklin Gothic Book" w:hAnsi="Franklin Gothic Book"/>
            </w:rPr>
            <w:alias w:val="$Elbow_Angles_Z_MEAN"/>
            <w:tag w:val="$Elbow_Angles_Z_MEAN"/>
            <w:id w:val="-1109649731"/>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6CBD4D5D" wp14:editId="354DEA30">
                      <wp:extent cx="2030400" cy="1396800"/>
                      <wp:effectExtent l="0" t="0" r="0" b="0"/>
                      <wp:docPr id="128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lum bright="70000" contrast="-70000"/>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2F76E3" w:rsidRPr="001C684C" w:rsidRDefault="002F76E3" w:rsidP="002F76E3">
      <w:pPr>
        <w:pStyle w:val="Odstavecseseznamem"/>
        <w:ind w:left="0"/>
        <w:rPr>
          <w:b/>
          <w:sz w:val="6"/>
          <w:szCs w:val="20"/>
        </w:rPr>
      </w:pPr>
    </w:p>
    <w:p w:rsidR="002F76E3" w:rsidRPr="001C684C" w:rsidRDefault="002F76E3" w:rsidP="002F76E3">
      <w:pPr>
        <w:pStyle w:val="Odstavecseseznamem"/>
        <w:ind w:left="0"/>
        <w:rPr>
          <w:b/>
          <w:sz w:val="6"/>
          <w:szCs w:val="20"/>
        </w:rPr>
        <w:sectPr w:rsidR="002F76E3" w:rsidRPr="001C684C" w:rsidSect="00284446">
          <w:type w:val="continuous"/>
          <w:pgSz w:w="11906" w:h="16838" w:code="9"/>
          <w:pgMar w:top="1287" w:right="851" w:bottom="992" w:left="851" w:header="284" w:footer="397" w:gutter="0"/>
          <w:cols w:space="720"/>
          <w:docGrid w:linePitch="360"/>
        </w:sectPr>
      </w:pPr>
    </w:p>
    <w:p w:rsidR="00E41169" w:rsidRPr="00314423" w:rsidRDefault="00E41169" w:rsidP="00E41169">
      <w:pPr>
        <w:rPr>
          <w:b/>
          <w:sz w:val="6"/>
          <w:szCs w:val="28"/>
        </w:rPr>
      </w:pPr>
      <w:r w:rsidRPr="00314423">
        <w:rPr>
          <w:b/>
          <w:sz w:val="6"/>
          <w:szCs w:val="28"/>
        </w:rPr>
        <w:br w:type="page"/>
      </w:r>
    </w:p>
    <w:p w:rsidR="00661755" w:rsidRDefault="000E2420" w:rsidP="00661755">
      <w:pPr>
        <w:jc w:val="center"/>
        <w:rPr>
          <w:b/>
          <w:sz w:val="28"/>
          <w:szCs w:val="28"/>
        </w:rPr>
      </w:pPr>
      <w:sdt>
        <w:sdtPr>
          <w:rPr>
            <w:b/>
            <w:color w:val="000000"/>
            <w:sz w:val="28"/>
            <w:szCs w:val="28"/>
          </w:rPr>
          <w:alias w:val="UB_page_title"/>
          <w:tag w:val="UB_page_title"/>
          <w:id w:val="1077948187"/>
          <w:dataBinding w:xpath="metrics/GLOBAL/Stride_Length_Mean/TEMPORAL_DISTANCE/X" w:storeItemID="{7E7DE756-8780-40D7-B2E2-A8B1C27C5786}"/>
          <w:text/>
        </w:sdtPr>
        <w:sdtEndPr/>
        <w:sdtContent>
          <w:r w:rsidR="0091799A" w:rsidRPr="00356C9A">
            <w:rPr>
              <w:b/>
              <w:color w:val="000000"/>
              <w:sz w:val="28"/>
              <w:szCs w:val="28"/>
            </w:rPr>
            <w:t>...</w:t>
          </w:r>
        </w:sdtContent>
      </w:sdt>
      <w:r w:rsidR="0091799A">
        <w:rPr>
          <w:b/>
          <w:sz w:val="28"/>
          <w:szCs w:val="28"/>
        </w:rPr>
        <w:t xml:space="preserve"> </w:t>
      </w:r>
      <w:r w:rsidR="00661755">
        <w:rPr>
          <w:b/>
          <w:sz w:val="28"/>
          <w:szCs w:val="28"/>
        </w:rPr>
        <w:t>(</w:t>
      </w:r>
      <w:sdt>
        <w:sdtPr>
          <w:rPr>
            <w:b/>
            <w:color w:val="000000"/>
            <w:sz w:val="28"/>
            <w:szCs w:val="28"/>
          </w:rPr>
          <w:alias w:val="test_condition_pre"/>
          <w:tag w:val="test_condition_pre"/>
          <w:id w:val="673078168"/>
          <w:dataBinding w:xpath="metrics/GLOBAL/Stride_Length_Mean/TEMPORAL_DISTANCE/X" w:storeItemID="{7E7DE756-8780-40D7-B2E2-A8B1C27C5786}"/>
          <w:text/>
        </w:sdtPr>
        <w:sdtEndPr/>
        <w:sdtContent>
          <w:r w:rsidR="00661755" w:rsidRPr="00356C9A">
            <w:rPr>
              <w:b/>
              <w:color w:val="000000"/>
              <w:sz w:val="28"/>
              <w:szCs w:val="28"/>
            </w:rPr>
            <w:t>...</w:t>
          </w:r>
        </w:sdtContent>
      </w:sdt>
      <w:r w:rsidR="00661755">
        <w:rPr>
          <w:b/>
          <w:sz w:val="28"/>
          <w:szCs w:val="28"/>
        </w:rPr>
        <w:t>)</w:t>
      </w:r>
    </w:p>
    <w:p w:rsidR="00767C43" w:rsidRDefault="00767C43" w:rsidP="00767C43">
      <w:pPr>
        <w:jc w:val="center"/>
        <w:rPr>
          <w:color w:val="FF0000"/>
          <w:sz w:val="20"/>
          <w:szCs w:val="28"/>
        </w:rPr>
        <w:sectPr w:rsidR="00767C43" w:rsidSect="00284446">
          <w:type w:val="continuous"/>
          <w:pgSz w:w="11906" w:h="16838" w:code="9"/>
          <w:pgMar w:top="1287" w:right="851" w:bottom="992" w:left="851" w:header="227" w:footer="227" w:gutter="0"/>
          <w:cols w:space="720"/>
          <w:docGrid w:linePitch="360"/>
        </w:sectPr>
      </w:pPr>
    </w:p>
    <w:p w:rsidR="00767C43" w:rsidRPr="001C684C" w:rsidRDefault="00767C43" w:rsidP="00767C43">
      <w:pPr>
        <w:jc w:val="center"/>
        <w:rPr>
          <w:sz w:val="18"/>
          <w:szCs w:val="28"/>
        </w:rPr>
        <w:sectPr w:rsidR="00767C43"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767C43" w:rsidRPr="001C684C" w:rsidRDefault="00767C43" w:rsidP="00767C43">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767C43" w:rsidRDefault="00767C43" w:rsidP="00767C43">
      <w:pPr>
        <w:keepNext/>
        <w:ind w:left="113" w:right="113"/>
        <w:jc w:val="center"/>
        <w:rPr>
          <w:rFonts w:ascii="Franklin Gothic Book" w:hAnsi="Franklin Gothic Book"/>
          <w:lang w:val="en-US"/>
        </w:rPr>
        <w:sectPr w:rsidR="00767C43"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661755" w:rsidRPr="00A875FF" w:rsidTr="00767C43">
        <w:trPr>
          <w:cantSplit/>
          <w:trHeight w:hRule="exact" w:val="19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lang w:val="en-US"/>
              </w:rPr>
            </w:pPr>
          </w:p>
        </w:tc>
        <w:tc>
          <w:tcPr>
            <w:tcW w:w="495" w:type="dxa"/>
          </w:tcPr>
          <w:p w:rsidR="00661755" w:rsidRPr="00A875FF" w:rsidRDefault="00661755" w:rsidP="00767C43">
            <w:pPr>
              <w:keepNext/>
              <w:jc w:val="center"/>
              <w:rPr>
                <w:rFonts w:ascii="Franklin Gothic Book" w:hAnsi="Franklin Gothic Book"/>
                <w:sz w:val="18"/>
                <w:szCs w:val="18"/>
              </w:rPr>
            </w:pPr>
          </w:p>
        </w:tc>
        <w:tc>
          <w:tcPr>
            <w:tcW w:w="2805" w:type="dxa"/>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661755" w:rsidRPr="00A875FF" w:rsidRDefault="00661755" w:rsidP="00767C43">
            <w:pPr>
              <w:keepNext/>
              <w:jc w:val="center"/>
              <w:rPr>
                <w:rFonts w:ascii="Franklin Gothic Book" w:hAnsi="Franklin Gothic Book"/>
                <w:sz w:val="18"/>
                <w:szCs w:val="18"/>
              </w:rPr>
            </w:pPr>
          </w:p>
        </w:tc>
        <w:tc>
          <w:tcPr>
            <w:tcW w:w="2703" w:type="dxa"/>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661755" w:rsidRPr="00A875FF" w:rsidRDefault="00661755" w:rsidP="00767C43">
            <w:pPr>
              <w:keepNext/>
              <w:jc w:val="center"/>
              <w:rPr>
                <w:rFonts w:ascii="Franklin Gothic Book" w:hAnsi="Franklin Gothic Book"/>
                <w:sz w:val="18"/>
                <w:szCs w:val="18"/>
              </w:rPr>
            </w:pPr>
          </w:p>
        </w:tc>
        <w:tc>
          <w:tcPr>
            <w:tcW w:w="2781" w:type="dxa"/>
            <w:gridSpan w:val="2"/>
          </w:tcPr>
          <w:p w:rsidR="00661755" w:rsidRPr="00A875FF" w:rsidRDefault="00661755" w:rsidP="00767C43">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661755"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Thorax_Lab_Angles_X"/>
            <w:tag w:val="$Left_Thorax_Lab_Angles_X"/>
            <w:id w:val="-1336840023"/>
            <w:picture/>
          </w:sdtPr>
          <w:sdtEndPr/>
          <w:sdtContent>
            <w:tc>
              <w:tcPr>
                <w:tcW w:w="3300" w:type="dxa"/>
                <w:gridSpan w:val="2"/>
              </w:tcPr>
              <w:p w:rsidR="00661755" w:rsidRPr="00A875FF" w:rsidRDefault="00661755"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0F11769" wp14:editId="1C1C12EE">
                      <wp:extent cx="2030400" cy="1396800"/>
                      <wp:effectExtent l="0" t="0" r="0" b="0"/>
                      <wp:docPr id="138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Lab_Angles_Y"/>
            <w:tag w:val="$Left_Thorax_Lab_Angles_Y"/>
            <w:id w:val="1554427260"/>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C0EEAA1" wp14:editId="634C2F34">
                      <wp:extent cx="2030400" cy="1396800"/>
                      <wp:effectExtent l="0" t="0" r="0" b="0"/>
                      <wp:docPr id="138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Lab_Angles_Z"/>
            <w:tag w:val="$Left_Thorax_Lab_Angles_Z"/>
            <w:id w:val="-1022542944"/>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CBBBC86" wp14:editId="493C4A54">
                      <wp:extent cx="2030400" cy="1396800"/>
                      <wp:effectExtent l="0" t="0" r="0" b="0"/>
                      <wp:docPr id="138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661755" w:rsidRPr="00A875FF" w:rsidTr="00767C43">
        <w:trPr>
          <w:cantSplit/>
          <w:trHeight w:hRule="exact" w:val="57"/>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lang w:val="en-US"/>
              </w:rPr>
            </w:pPr>
          </w:p>
        </w:tc>
        <w:tc>
          <w:tcPr>
            <w:tcW w:w="3300" w:type="dxa"/>
            <w:gridSpan w:val="2"/>
          </w:tcPr>
          <w:p w:rsidR="00661755" w:rsidRPr="00A875FF" w:rsidRDefault="00661755" w:rsidP="00767C43">
            <w:pPr>
              <w:keepNext/>
              <w:jc w:val="center"/>
              <w:rPr>
                <w:rFonts w:ascii="Franklin Gothic Book" w:hAnsi="Franklin Gothic Book"/>
                <w:sz w:val="18"/>
                <w:szCs w:val="18"/>
              </w:rPr>
            </w:pPr>
          </w:p>
        </w:tc>
        <w:tc>
          <w:tcPr>
            <w:tcW w:w="3300" w:type="dxa"/>
            <w:gridSpan w:val="2"/>
          </w:tcPr>
          <w:p w:rsidR="00661755" w:rsidRPr="00A875FF" w:rsidRDefault="00661755" w:rsidP="00767C43">
            <w:pPr>
              <w:keepNext/>
              <w:jc w:val="center"/>
              <w:rPr>
                <w:rFonts w:ascii="Franklin Gothic Book" w:hAnsi="Franklin Gothic Book"/>
                <w:sz w:val="18"/>
                <w:szCs w:val="18"/>
              </w:rPr>
            </w:pPr>
          </w:p>
        </w:tc>
        <w:tc>
          <w:tcPr>
            <w:tcW w:w="3338" w:type="dxa"/>
            <w:gridSpan w:val="3"/>
          </w:tcPr>
          <w:p w:rsidR="00661755" w:rsidRPr="00A875FF" w:rsidRDefault="00661755" w:rsidP="00767C43">
            <w:pPr>
              <w:keepNext/>
              <w:jc w:val="center"/>
              <w:rPr>
                <w:rFonts w:ascii="Franklin Gothic Book" w:hAnsi="Franklin Gothic Book"/>
                <w:sz w:val="18"/>
                <w:szCs w:val="18"/>
              </w:rPr>
            </w:pPr>
          </w:p>
        </w:tc>
      </w:tr>
      <w:tr w:rsidR="00661755" w:rsidRPr="00A875FF" w:rsidTr="00767C43">
        <w:trPr>
          <w:cantSplit/>
          <w:trHeight w:hRule="exact" w:val="19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lang w:val="en-US"/>
              </w:rPr>
            </w:pPr>
          </w:p>
        </w:tc>
        <w:tc>
          <w:tcPr>
            <w:tcW w:w="495" w:type="dxa"/>
          </w:tcPr>
          <w:p w:rsidR="00661755" w:rsidRPr="00A875FF" w:rsidRDefault="00661755" w:rsidP="00767C43">
            <w:pPr>
              <w:keepNext/>
              <w:jc w:val="center"/>
              <w:rPr>
                <w:rFonts w:ascii="Franklin Gothic Book" w:hAnsi="Franklin Gothic Book"/>
                <w:sz w:val="18"/>
                <w:szCs w:val="18"/>
              </w:rPr>
            </w:pPr>
          </w:p>
        </w:tc>
        <w:tc>
          <w:tcPr>
            <w:tcW w:w="2805" w:type="dxa"/>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661755" w:rsidRPr="00A875FF" w:rsidRDefault="00661755" w:rsidP="00767C43">
            <w:pPr>
              <w:keepNext/>
              <w:jc w:val="center"/>
              <w:rPr>
                <w:rFonts w:ascii="Franklin Gothic Book" w:hAnsi="Franklin Gothic Book"/>
                <w:sz w:val="18"/>
                <w:szCs w:val="18"/>
              </w:rPr>
            </w:pPr>
          </w:p>
        </w:tc>
        <w:tc>
          <w:tcPr>
            <w:tcW w:w="2703" w:type="dxa"/>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661755" w:rsidRPr="00A875FF" w:rsidRDefault="00661755" w:rsidP="00767C43">
            <w:pPr>
              <w:keepNext/>
              <w:jc w:val="center"/>
              <w:rPr>
                <w:rFonts w:ascii="Franklin Gothic Book" w:hAnsi="Franklin Gothic Book"/>
                <w:sz w:val="18"/>
                <w:szCs w:val="18"/>
              </w:rPr>
            </w:pPr>
          </w:p>
        </w:tc>
        <w:tc>
          <w:tcPr>
            <w:tcW w:w="2781" w:type="dxa"/>
            <w:gridSpan w:val="2"/>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661755"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Thorax_Angles_X"/>
            <w:tag w:val="$Left_Thorax_Angles_X"/>
            <w:id w:val="-1342783048"/>
            <w:picture/>
          </w:sdtPr>
          <w:sdtEndPr/>
          <w:sdtContent>
            <w:tc>
              <w:tcPr>
                <w:tcW w:w="3300" w:type="dxa"/>
                <w:gridSpan w:val="2"/>
              </w:tcPr>
              <w:p w:rsidR="00661755" w:rsidRPr="00A875FF" w:rsidRDefault="00661755"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6BA550F" wp14:editId="055DD068">
                      <wp:extent cx="2030400" cy="1396800"/>
                      <wp:effectExtent l="0" t="0" r="0" b="0"/>
                      <wp:docPr id="138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Angles_Y"/>
            <w:tag w:val="$Left_Thorax_Angles_Y"/>
            <w:id w:val="583350771"/>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B10E2D8" wp14:editId="51DB7A18">
                      <wp:extent cx="2030400" cy="1396800"/>
                      <wp:effectExtent l="0" t="0" r="0" b="0"/>
                      <wp:docPr id="138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Angles_Z"/>
            <w:tag w:val="$Left_Thorax_Angles_Z"/>
            <w:id w:val="1670752564"/>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6BE7CDD9" wp14:editId="36D0E396">
                      <wp:extent cx="2030400" cy="1396800"/>
                      <wp:effectExtent l="0" t="0" r="0" b="0"/>
                      <wp:docPr id="46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661755" w:rsidRPr="00A875FF" w:rsidTr="00767C43">
        <w:trPr>
          <w:cantSplit/>
          <w:trHeight w:hRule="exact" w:val="57"/>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lang w:val="en-US"/>
              </w:rPr>
            </w:pPr>
          </w:p>
        </w:tc>
        <w:tc>
          <w:tcPr>
            <w:tcW w:w="3300" w:type="dxa"/>
            <w:gridSpan w:val="2"/>
          </w:tcPr>
          <w:p w:rsidR="00661755" w:rsidRPr="00A875FF" w:rsidRDefault="00661755" w:rsidP="00767C43">
            <w:pPr>
              <w:keepNext/>
              <w:jc w:val="center"/>
              <w:rPr>
                <w:rFonts w:ascii="Franklin Gothic Book" w:hAnsi="Franklin Gothic Book"/>
                <w:sz w:val="18"/>
                <w:szCs w:val="18"/>
              </w:rPr>
            </w:pPr>
          </w:p>
        </w:tc>
        <w:tc>
          <w:tcPr>
            <w:tcW w:w="3300" w:type="dxa"/>
            <w:gridSpan w:val="2"/>
          </w:tcPr>
          <w:p w:rsidR="00661755" w:rsidRPr="00A875FF" w:rsidRDefault="00661755" w:rsidP="00767C43">
            <w:pPr>
              <w:keepNext/>
              <w:jc w:val="center"/>
              <w:rPr>
                <w:rFonts w:ascii="Franklin Gothic Book" w:hAnsi="Franklin Gothic Book"/>
                <w:sz w:val="18"/>
                <w:szCs w:val="18"/>
              </w:rPr>
            </w:pPr>
          </w:p>
        </w:tc>
        <w:tc>
          <w:tcPr>
            <w:tcW w:w="3338" w:type="dxa"/>
            <w:gridSpan w:val="3"/>
          </w:tcPr>
          <w:p w:rsidR="00661755" w:rsidRPr="00A875FF" w:rsidRDefault="00661755" w:rsidP="00767C43">
            <w:pPr>
              <w:keepNext/>
              <w:jc w:val="center"/>
              <w:rPr>
                <w:rFonts w:ascii="Franklin Gothic Book" w:hAnsi="Franklin Gothic Book"/>
                <w:sz w:val="18"/>
                <w:szCs w:val="18"/>
              </w:rPr>
            </w:pPr>
          </w:p>
        </w:tc>
      </w:tr>
      <w:tr w:rsidR="00661755" w:rsidRPr="00A875FF" w:rsidTr="00767C43">
        <w:trPr>
          <w:cantSplit/>
          <w:trHeight w:hRule="exact" w:val="19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lang w:val="en-US"/>
              </w:rPr>
            </w:pPr>
          </w:p>
        </w:tc>
        <w:tc>
          <w:tcPr>
            <w:tcW w:w="495" w:type="dxa"/>
          </w:tcPr>
          <w:p w:rsidR="00661755" w:rsidRPr="00A875FF" w:rsidRDefault="00661755" w:rsidP="00767C43">
            <w:pPr>
              <w:keepNext/>
              <w:jc w:val="center"/>
              <w:rPr>
                <w:rFonts w:ascii="Franklin Gothic Book" w:hAnsi="Franklin Gothic Book"/>
                <w:sz w:val="18"/>
                <w:szCs w:val="18"/>
              </w:rPr>
            </w:pPr>
          </w:p>
        </w:tc>
        <w:tc>
          <w:tcPr>
            <w:tcW w:w="2805" w:type="dxa"/>
          </w:tcPr>
          <w:p w:rsidR="00661755" w:rsidRPr="00A875FF" w:rsidRDefault="00661755" w:rsidP="00767C43">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661755" w:rsidRPr="00A875FF" w:rsidRDefault="00661755" w:rsidP="00767C43">
            <w:pPr>
              <w:keepNext/>
              <w:jc w:val="center"/>
              <w:rPr>
                <w:rFonts w:ascii="Franklin Gothic Book" w:hAnsi="Franklin Gothic Book"/>
                <w:sz w:val="18"/>
                <w:szCs w:val="18"/>
              </w:rPr>
            </w:pPr>
          </w:p>
        </w:tc>
        <w:tc>
          <w:tcPr>
            <w:tcW w:w="2703" w:type="dxa"/>
          </w:tcPr>
          <w:p w:rsidR="00661755" w:rsidRPr="00A875FF" w:rsidRDefault="00661755" w:rsidP="00767C43">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661755" w:rsidRPr="00A875FF" w:rsidRDefault="00661755" w:rsidP="00767C43">
            <w:pPr>
              <w:keepNext/>
              <w:jc w:val="center"/>
              <w:rPr>
                <w:rFonts w:ascii="Franklin Gothic Book" w:hAnsi="Franklin Gothic Book"/>
                <w:sz w:val="18"/>
                <w:szCs w:val="18"/>
              </w:rPr>
            </w:pPr>
          </w:p>
        </w:tc>
        <w:tc>
          <w:tcPr>
            <w:tcW w:w="2781" w:type="dxa"/>
            <w:gridSpan w:val="2"/>
          </w:tcPr>
          <w:p w:rsidR="00661755"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661755"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661755" w:rsidRPr="00A875FF" w:rsidRDefault="00661755"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Shoulder_Angles_X"/>
            <w:tag w:val="$Left_Shoulder_Angles_X"/>
            <w:id w:val="-1645412214"/>
            <w:picture/>
          </w:sdtPr>
          <w:sdtEndPr/>
          <w:sdtContent>
            <w:tc>
              <w:tcPr>
                <w:tcW w:w="3300" w:type="dxa"/>
                <w:gridSpan w:val="2"/>
              </w:tcPr>
              <w:p w:rsidR="00661755" w:rsidRPr="00A875FF" w:rsidRDefault="00661755"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035E62E" wp14:editId="2ECC3613">
                      <wp:extent cx="2030400" cy="1396800"/>
                      <wp:effectExtent l="0" t="0" r="0" b="0"/>
                      <wp:docPr id="26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Shoulder_Angles_Y"/>
            <w:tag w:val="$Left_Shoulder_Angles_Y"/>
            <w:id w:val="-344173529"/>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6B4335B1" wp14:editId="0C6FB7C6">
                      <wp:extent cx="2030400" cy="1396800"/>
                      <wp:effectExtent l="0" t="0" r="0" b="0"/>
                      <wp:docPr id="33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Shoulder_Angles_Z"/>
            <w:tag w:val="$Left_Shoulder_Angles_Z"/>
            <w:id w:val="-1430032726"/>
            <w:picture/>
          </w:sdtPr>
          <w:sdtEndPr/>
          <w:sdtContent>
            <w:tc>
              <w:tcPr>
                <w:tcW w:w="3300" w:type="dxa"/>
                <w:gridSpan w:val="2"/>
              </w:tcPr>
              <w:p w:rsidR="00661755" w:rsidRPr="00A875FF" w:rsidRDefault="00661755" w:rsidP="00767C43">
                <w:pPr>
                  <w:keepNext/>
                  <w:rPr>
                    <w:rFonts w:ascii="Franklin Gothic Book" w:hAnsi="Franklin Gothic Book"/>
                  </w:rPr>
                </w:pPr>
                <w:r>
                  <w:rPr>
                    <w:rFonts w:ascii="Franklin Gothic Book" w:hAnsi="Franklin Gothic Book"/>
                    <w:noProof/>
                    <w:lang w:val="en-US" w:eastAsia="en-US"/>
                  </w:rPr>
                  <w:drawing>
                    <wp:inline distT="0" distB="0" distL="0" distR="0" wp14:anchorId="34E9CCC5" wp14:editId="086170FE">
                      <wp:extent cx="2030400" cy="1396800"/>
                      <wp:effectExtent l="0" t="0" r="0" b="0"/>
                      <wp:docPr id="36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767C43" w:rsidRPr="00A875FF" w:rsidTr="00767C43">
        <w:trPr>
          <w:cantSplit/>
          <w:trHeight w:hRule="exact" w:val="57"/>
        </w:trPr>
        <w:tc>
          <w:tcPr>
            <w:tcW w:w="284" w:type="dxa"/>
            <w:textDirection w:val="btLr"/>
            <w:vAlign w:val="center"/>
          </w:tcPr>
          <w:p w:rsidR="00767C43" w:rsidRPr="00A875FF" w:rsidRDefault="00767C43" w:rsidP="00767C43">
            <w:pPr>
              <w:keepNext/>
              <w:ind w:left="113" w:right="113"/>
              <w:jc w:val="center"/>
              <w:rPr>
                <w:rFonts w:ascii="Franklin Gothic Book" w:hAnsi="Franklin Gothic Book"/>
                <w:lang w:val="en-US"/>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38" w:type="dxa"/>
            <w:gridSpan w:val="3"/>
          </w:tcPr>
          <w:p w:rsidR="00767C43" w:rsidRPr="00A875FF" w:rsidRDefault="00767C43" w:rsidP="00767C43">
            <w:pPr>
              <w:keepNext/>
              <w:jc w:val="center"/>
              <w:rPr>
                <w:rFonts w:ascii="Franklin Gothic Book" w:hAnsi="Franklin Gothic Book"/>
                <w:sz w:val="18"/>
                <w:szCs w:val="18"/>
              </w:rPr>
            </w:pPr>
          </w:p>
        </w:tc>
      </w:tr>
      <w:tr w:rsidR="001F408F" w:rsidRPr="00A875FF" w:rsidTr="00767C43">
        <w:trPr>
          <w:cantSplit/>
          <w:trHeight w:hRule="exact" w:val="198"/>
        </w:trPr>
        <w:tc>
          <w:tcPr>
            <w:tcW w:w="284" w:type="dxa"/>
            <w:textDirection w:val="btLr"/>
            <w:vAlign w:val="center"/>
          </w:tcPr>
          <w:p w:rsidR="001F408F" w:rsidRPr="00A875FF" w:rsidRDefault="001F408F" w:rsidP="00767C43">
            <w:pPr>
              <w:keepNext/>
              <w:ind w:left="113" w:right="113"/>
              <w:jc w:val="center"/>
              <w:rPr>
                <w:rFonts w:ascii="Franklin Gothic Book" w:hAnsi="Franklin Gothic Book"/>
                <w:lang w:val="en-US"/>
              </w:rPr>
            </w:pPr>
          </w:p>
        </w:tc>
        <w:tc>
          <w:tcPr>
            <w:tcW w:w="495" w:type="dxa"/>
          </w:tcPr>
          <w:p w:rsidR="001F408F" w:rsidRPr="00A875FF" w:rsidRDefault="001F408F" w:rsidP="00767C43">
            <w:pPr>
              <w:keepNext/>
              <w:jc w:val="center"/>
              <w:rPr>
                <w:rFonts w:ascii="Franklin Gothic Book" w:hAnsi="Franklin Gothic Book"/>
                <w:sz w:val="18"/>
                <w:szCs w:val="18"/>
              </w:rPr>
            </w:pPr>
          </w:p>
        </w:tc>
        <w:tc>
          <w:tcPr>
            <w:tcW w:w="2805" w:type="dxa"/>
          </w:tcPr>
          <w:p w:rsidR="001F408F" w:rsidRPr="00A875FF" w:rsidRDefault="001F408F" w:rsidP="00767C43">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1F408F" w:rsidRPr="00A875FF" w:rsidRDefault="001F408F" w:rsidP="00767C43">
            <w:pPr>
              <w:keepNext/>
              <w:jc w:val="center"/>
              <w:rPr>
                <w:rFonts w:ascii="Franklin Gothic Book" w:hAnsi="Franklin Gothic Book"/>
                <w:sz w:val="18"/>
                <w:szCs w:val="18"/>
              </w:rPr>
            </w:pPr>
          </w:p>
        </w:tc>
        <w:tc>
          <w:tcPr>
            <w:tcW w:w="2703" w:type="dxa"/>
          </w:tcPr>
          <w:p w:rsidR="001F408F" w:rsidRPr="00A875FF" w:rsidRDefault="001F408F" w:rsidP="00767C43">
            <w:pPr>
              <w:keepNext/>
              <w:jc w:val="center"/>
              <w:rPr>
                <w:rFonts w:ascii="Franklin Gothic Book" w:hAnsi="Franklin Gothic Book"/>
                <w:sz w:val="18"/>
                <w:szCs w:val="18"/>
              </w:rPr>
            </w:pPr>
          </w:p>
        </w:tc>
        <w:tc>
          <w:tcPr>
            <w:tcW w:w="557" w:type="dxa"/>
          </w:tcPr>
          <w:p w:rsidR="001F408F" w:rsidRPr="00A875FF" w:rsidRDefault="001F408F" w:rsidP="00767C43">
            <w:pPr>
              <w:keepNext/>
              <w:jc w:val="center"/>
              <w:rPr>
                <w:rFonts w:ascii="Franklin Gothic Book" w:hAnsi="Franklin Gothic Book"/>
                <w:sz w:val="18"/>
                <w:szCs w:val="18"/>
              </w:rPr>
            </w:pPr>
          </w:p>
        </w:tc>
        <w:tc>
          <w:tcPr>
            <w:tcW w:w="2781" w:type="dxa"/>
            <w:gridSpan w:val="2"/>
          </w:tcPr>
          <w:p w:rsidR="001F408F"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1F408F"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1F408F" w:rsidRPr="00A875FF" w:rsidRDefault="001F408F"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Elbow_Angles_X"/>
            <w:tag w:val="$Left_Elbow_Angles_X"/>
            <w:id w:val="-945312638"/>
            <w:picture/>
          </w:sdtPr>
          <w:sdtEndPr/>
          <w:sdtContent>
            <w:tc>
              <w:tcPr>
                <w:tcW w:w="3300" w:type="dxa"/>
                <w:gridSpan w:val="2"/>
              </w:tcPr>
              <w:p w:rsidR="001F408F" w:rsidRPr="00A875FF" w:rsidRDefault="001F408F"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63E320C" wp14:editId="1B12BB5F">
                      <wp:extent cx="2030400" cy="1396800"/>
                      <wp:effectExtent l="0" t="0" r="0" b="0"/>
                      <wp:docPr id="36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1F408F" w:rsidRPr="00A875FF" w:rsidRDefault="001F408F" w:rsidP="00767C43">
            <w:pPr>
              <w:keepNext/>
              <w:rPr>
                <w:rFonts w:ascii="Franklin Gothic Book" w:hAnsi="Franklin Gothic Book"/>
              </w:rPr>
            </w:pPr>
          </w:p>
        </w:tc>
        <w:sdt>
          <w:sdtPr>
            <w:rPr>
              <w:rFonts w:ascii="Franklin Gothic Book" w:hAnsi="Franklin Gothic Book"/>
            </w:rPr>
            <w:alias w:val="$Left_Elbow_Angles_Z"/>
            <w:tag w:val="$Left_Elbow_Angles_Z"/>
            <w:id w:val="-1733306132"/>
            <w:picture/>
          </w:sdtPr>
          <w:sdtEndPr/>
          <w:sdtContent>
            <w:tc>
              <w:tcPr>
                <w:tcW w:w="3300" w:type="dxa"/>
                <w:gridSpan w:val="2"/>
              </w:tcPr>
              <w:p w:rsidR="001F408F" w:rsidRPr="00A875FF" w:rsidRDefault="001F408F" w:rsidP="00767C43">
                <w:pPr>
                  <w:keepNext/>
                  <w:rPr>
                    <w:rFonts w:ascii="Franklin Gothic Book" w:hAnsi="Franklin Gothic Book"/>
                  </w:rPr>
                </w:pPr>
                <w:r>
                  <w:rPr>
                    <w:rFonts w:ascii="Franklin Gothic Book" w:hAnsi="Franklin Gothic Book"/>
                    <w:noProof/>
                    <w:lang w:val="en-US" w:eastAsia="en-US"/>
                  </w:rPr>
                  <w:drawing>
                    <wp:inline distT="0" distB="0" distL="0" distR="0" wp14:anchorId="025A1521" wp14:editId="54E94B42">
                      <wp:extent cx="2030400" cy="1396800"/>
                      <wp:effectExtent l="0" t="0" r="0" b="0"/>
                      <wp:docPr id="36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lum bright="70000" contrast="-70000"/>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9B2BFA" w:rsidRPr="001C684C" w:rsidRDefault="009B2BFA" w:rsidP="009B2BFA">
      <w:pPr>
        <w:pStyle w:val="Odstavecseseznamem"/>
        <w:ind w:left="0"/>
        <w:rPr>
          <w:b/>
          <w:sz w:val="6"/>
          <w:szCs w:val="20"/>
        </w:rPr>
      </w:pPr>
    </w:p>
    <w:p w:rsidR="009B2BFA" w:rsidRPr="001C684C" w:rsidRDefault="009B2BFA" w:rsidP="009B2BFA">
      <w:pPr>
        <w:pStyle w:val="Odstavecseseznamem"/>
        <w:ind w:left="0"/>
        <w:rPr>
          <w:b/>
          <w:sz w:val="6"/>
          <w:szCs w:val="20"/>
        </w:rPr>
        <w:sectPr w:rsidR="009B2BFA" w:rsidRPr="001C684C" w:rsidSect="00284446">
          <w:type w:val="continuous"/>
          <w:pgSz w:w="11906" w:h="16838" w:code="9"/>
          <w:pgMar w:top="1287" w:right="851" w:bottom="992" w:left="851" w:header="284" w:footer="397" w:gutter="0"/>
          <w:cols w:space="720"/>
          <w:docGrid w:linePitch="360"/>
        </w:sectPr>
      </w:pPr>
    </w:p>
    <w:p w:rsidR="00E41169" w:rsidRPr="00314423" w:rsidRDefault="00E41169">
      <w:pPr>
        <w:rPr>
          <w:b/>
          <w:sz w:val="6"/>
          <w:szCs w:val="28"/>
        </w:rPr>
      </w:pPr>
      <w:r w:rsidRPr="00314423">
        <w:rPr>
          <w:b/>
          <w:sz w:val="6"/>
          <w:szCs w:val="28"/>
        </w:rPr>
        <w:br w:type="page"/>
      </w:r>
    </w:p>
    <w:p w:rsidR="00E41169" w:rsidRDefault="00E41169" w:rsidP="00DE3995">
      <w:pPr>
        <w:jc w:val="center"/>
        <w:rPr>
          <w:b/>
          <w:sz w:val="28"/>
          <w:szCs w:val="28"/>
        </w:rPr>
      </w:pPr>
      <w:r>
        <w:rPr>
          <w:b/>
          <w:sz w:val="28"/>
          <w:szCs w:val="28"/>
        </w:rPr>
        <w:lastRenderedPageBreak/>
        <w:t>Right Upper Body</w:t>
      </w:r>
      <w:r w:rsidRPr="00A875FF">
        <w:rPr>
          <w:b/>
          <w:sz w:val="28"/>
          <w:szCs w:val="28"/>
        </w:rPr>
        <w:t xml:space="preserve"> </w:t>
      </w:r>
      <w:r w:rsidR="00E43704">
        <w:rPr>
          <w:b/>
          <w:sz w:val="28"/>
          <w:szCs w:val="28"/>
        </w:rPr>
        <w:t xml:space="preserve">Joint </w:t>
      </w:r>
      <w:r w:rsidRPr="00A875FF">
        <w:rPr>
          <w:b/>
          <w:sz w:val="28"/>
          <w:szCs w:val="28"/>
        </w:rPr>
        <w:t>Angles - All T</w:t>
      </w:r>
      <w:r>
        <w:rPr>
          <w:b/>
          <w:sz w:val="28"/>
          <w:szCs w:val="28"/>
        </w:rPr>
        <w:t>races (</w:t>
      </w:r>
      <w:sdt>
        <w:sdtPr>
          <w:rPr>
            <w:b/>
            <w:color w:val="000000"/>
            <w:sz w:val="28"/>
            <w:szCs w:val="28"/>
          </w:rPr>
          <w:alias w:val="test_condition_pre"/>
          <w:tag w:val="test_condition_pre"/>
          <w:id w:val="-1579361292"/>
          <w:dataBinding w:xpath="metrics/GLOBAL/Stride_Length_Mean/TEMPORAL_DISTANCE/X" w:storeItemID="{7E7DE756-8780-40D7-B2E2-A8B1C27C5786}"/>
          <w:text/>
        </w:sdtPr>
        <w:sdtEndPr/>
        <w:sdtContent>
          <w:r w:rsidRPr="00356C9A">
            <w:rPr>
              <w:b/>
              <w:color w:val="000000"/>
              <w:sz w:val="28"/>
              <w:szCs w:val="28"/>
            </w:rPr>
            <w:t>...</w:t>
          </w:r>
        </w:sdtContent>
      </w:sdt>
      <w:r w:rsidR="00DE3995">
        <w:rPr>
          <w:b/>
          <w:sz w:val="28"/>
          <w:szCs w:val="28"/>
        </w:rPr>
        <w:t>)</w:t>
      </w:r>
    </w:p>
    <w:p w:rsidR="00767C43" w:rsidRDefault="00767C43" w:rsidP="00767C43">
      <w:pPr>
        <w:jc w:val="center"/>
        <w:rPr>
          <w:color w:val="FF0000"/>
          <w:sz w:val="20"/>
          <w:szCs w:val="28"/>
        </w:rPr>
        <w:sectPr w:rsidR="00767C43" w:rsidSect="00284446">
          <w:type w:val="continuous"/>
          <w:pgSz w:w="11906" w:h="16838" w:code="9"/>
          <w:pgMar w:top="1287" w:right="851" w:bottom="992" w:left="851" w:header="227" w:footer="227" w:gutter="0"/>
          <w:cols w:space="720"/>
          <w:docGrid w:linePitch="360"/>
        </w:sectPr>
      </w:pPr>
    </w:p>
    <w:p w:rsidR="00767C43" w:rsidRPr="001C684C" w:rsidRDefault="00767C43" w:rsidP="00767C43">
      <w:pPr>
        <w:jc w:val="center"/>
        <w:rPr>
          <w:sz w:val="18"/>
          <w:szCs w:val="28"/>
        </w:rPr>
        <w:sectPr w:rsidR="00767C43"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767C43" w:rsidRPr="001C684C" w:rsidRDefault="00767C43" w:rsidP="00767C43">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767C43" w:rsidRDefault="00767C43" w:rsidP="00767C43">
      <w:pPr>
        <w:keepNext/>
        <w:ind w:left="113" w:right="113"/>
        <w:jc w:val="center"/>
        <w:rPr>
          <w:rFonts w:ascii="Franklin Gothic Book" w:hAnsi="Franklin Gothic Book"/>
          <w:lang w:val="en-US"/>
        </w:rPr>
        <w:sectPr w:rsidR="00767C43" w:rsidSect="00284446">
          <w:type w:val="continuous"/>
          <w:pgSz w:w="11906" w:h="16838" w:code="9"/>
          <w:pgMar w:top="1287" w:right="851" w:bottom="992" w:left="851" w:header="284" w:footer="397" w:gutter="0"/>
          <w:cols w:space="720"/>
          <w:docGrid w:linePitch="360"/>
        </w:sectPr>
      </w:pP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Thorax_Lab_Angles_X"/>
            <w:tag w:val="$Right_Thorax_Lab_Angles_X"/>
            <w:id w:val="-1961793539"/>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14A131F" wp14:editId="61CC4295">
                      <wp:extent cx="2030400" cy="1396800"/>
                      <wp:effectExtent l="0" t="0" r="0" b="0"/>
                      <wp:docPr id="36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Lab_Angles_Y"/>
            <w:tag w:val="$Right_Thorax_Lab_Angles_Y"/>
            <w:id w:val="-1207789638"/>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2FBC3AE4" wp14:editId="632C1B50">
                      <wp:extent cx="2030400" cy="1396800"/>
                      <wp:effectExtent l="0" t="0" r="0" b="0"/>
                      <wp:docPr id="36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Lab_Angles_Z"/>
            <w:tag w:val="$Right_Thorax_Lab_Angles_Z"/>
            <w:id w:val="383685925"/>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2245C62F" wp14:editId="69D0B983">
                      <wp:extent cx="2030400" cy="1396800"/>
                      <wp:effectExtent l="0" t="0" r="0" b="0"/>
                      <wp:docPr id="36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41169" w:rsidRPr="00A875FF" w:rsidTr="00767C43">
        <w:trPr>
          <w:cantSplit/>
          <w:trHeight w:hRule="exact" w:val="57"/>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38" w:type="dxa"/>
            <w:gridSpan w:val="3"/>
          </w:tcPr>
          <w:p w:rsidR="00E41169" w:rsidRPr="00A875FF" w:rsidRDefault="00E41169"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Thorax_Angles_X"/>
            <w:tag w:val="$Right_Thorax_Angles_X"/>
            <w:id w:val="95299860"/>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B21AA06" wp14:editId="15847A87">
                      <wp:extent cx="2030400" cy="1396800"/>
                      <wp:effectExtent l="0" t="0" r="0" b="0"/>
                      <wp:docPr id="37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Angles_Y"/>
            <w:tag w:val="$Right_Thorax_Angles_Y"/>
            <w:id w:val="753556284"/>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1615F6BC" wp14:editId="63A7596B">
                      <wp:extent cx="2030400" cy="1396800"/>
                      <wp:effectExtent l="0" t="0" r="0" b="0"/>
                      <wp:docPr id="37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Angles_Z"/>
            <w:tag w:val="$Right_Thorax_Angles_Z"/>
            <w:id w:val="1794403400"/>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4F7DCFD" wp14:editId="63E5BB49">
                      <wp:extent cx="2030400" cy="1396800"/>
                      <wp:effectExtent l="0" t="0" r="0" b="0"/>
                      <wp:docPr id="37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41169" w:rsidRPr="00A875FF" w:rsidTr="00767C43">
        <w:trPr>
          <w:cantSplit/>
          <w:trHeight w:hRule="exact" w:val="57"/>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00" w:type="dxa"/>
            <w:gridSpan w:val="2"/>
          </w:tcPr>
          <w:p w:rsidR="00E41169" w:rsidRPr="00A875FF" w:rsidRDefault="00E41169" w:rsidP="00767C43">
            <w:pPr>
              <w:keepNext/>
              <w:jc w:val="center"/>
              <w:rPr>
                <w:rFonts w:ascii="Franklin Gothic Book" w:hAnsi="Franklin Gothic Book"/>
                <w:sz w:val="18"/>
                <w:szCs w:val="18"/>
              </w:rPr>
            </w:pPr>
          </w:p>
        </w:tc>
        <w:tc>
          <w:tcPr>
            <w:tcW w:w="3338" w:type="dxa"/>
            <w:gridSpan w:val="3"/>
          </w:tcPr>
          <w:p w:rsidR="00E41169" w:rsidRPr="00A875FF" w:rsidRDefault="00E41169"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Shoulder_Angles_X"/>
            <w:tag w:val="$Right_Shoulder_Angles_X"/>
            <w:id w:val="1507016312"/>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E8ADDA9" wp14:editId="00665379">
                      <wp:extent cx="2030400" cy="1396800"/>
                      <wp:effectExtent l="0" t="0" r="0" b="0"/>
                      <wp:docPr id="37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Shoulder_Angles_Y"/>
            <w:tag w:val="$Right_Shoulder_Angles_Y"/>
            <w:id w:val="-418248448"/>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4EB5C0B7" wp14:editId="2DAF1B27">
                      <wp:extent cx="2030400" cy="1396800"/>
                      <wp:effectExtent l="0" t="0" r="0" b="0"/>
                      <wp:docPr id="37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Shoulder_Angles_Z"/>
            <w:tag w:val="$Right_Shoulder_Angles_Z"/>
            <w:id w:val="-1937590429"/>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D900ADC" wp14:editId="19FD8393">
                      <wp:extent cx="2030400" cy="1396800"/>
                      <wp:effectExtent l="0" t="0" r="0" b="0"/>
                      <wp:docPr id="37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767C43" w:rsidRPr="00A875FF" w:rsidTr="00767C43">
        <w:trPr>
          <w:cantSplit/>
          <w:trHeight w:hRule="exact" w:val="57"/>
        </w:trPr>
        <w:tc>
          <w:tcPr>
            <w:tcW w:w="284" w:type="dxa"/>
            <w:textDirection w:val="btLr"/>
            <w:vAlign w:val="center"/>
          </w:tcPr>
          <w:p w:rsidR="00767C43" w:rsidRPr="00A875FF" w:rsidRDefault="00767C43" w:rsidP="00767C43">
            <w:pPr>
              <w:keepNext/>
              <w:ind w:left="113" w:right="113"/>
              <w:jc w:val="center"/>
              <w:rPr>
                <w:rFonts w:ascii="Franklin Gothic Book" w:hAnsi="Franklin Gothic Book"/>
                <w:lang w:val="en-US"/>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00" w:type="dxa"/>
            <w:gridSpan w:val="2"/>
          </w:tcPr>
          <w:p w:rsidR="00767C43" w:rsidRPr="00A875FF" w:rsidRDefault="00767C43" w:rsidP="00767C43">
            <w:pPr>
              <w:keepNext/>
              <w:jc w:val="center"/>
              <w:rPr>
                <w:rFonts w:ascii="Franklin Gothic Book" w:hAnsi="Franklin Gothic Book"/>
                <w:sz w:val="18"/>
                <w:szCs w:val="18"/>
              </w:rPr>
            </w:pPr>
          </w:p>
        </w:tc>
        <w:tc>
          <w:tcPr>
            <w:tcW w:w="3338" w:type="dxa"/>
            <w:gridSpan w:val="3"/>
          </w:tcPr>
          <w:p w:rsidR="00767C43" w:rsidRPr="00A875FF" w:rsidRDefault="00767C43" w:rsidP="00767C43">
            <w:pPr>
              <w:keepNext/>
              <w:jc w:val="center"/>
              <w:rPr>
                <w:rFonts w:ascii="Franklin Gothic Book" w:hAnsi="Franklin Gothic Book"/>
                <w:sz w:val="18"/>
                <w:szCs w:val="18"/>
              </w:rPr>
            </w:pPr>
          </w:p>
        </w:tc>
      </w:tr>
      <w:tr w:rsidR="00E41169" w:rsidRPr="00A875FF" w:rsidTr="00767C43">
        <w:trPr>
          <w:cantSplit/>
          <w:trHeight w:hRule="exact" w:val="19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lang w:val="en-US"/>
              </w:rPr>
            </w:pPr>
          </w:p>
        </w:tc>
        <w:tc>
          <w:tcPr>
            <w:tcW w:w="495" w:type="dxa"/>
          </w:tcPr>
          <w:p w:rsidR="00E41169" w:rsidRPr="00A875FF" w:rsidRDefault="00E41169" w:rsidP="00767C43">
            <w:pPr>
              <w:keepNext/>
              <w:jc w:val="center"/>
              <w:rPr>
                <w:rFonts w:ascii="Franklin Gothic Book" w:hAnsi="Franklin Gothic Book"/>
                <w:sz w:val="18"/>
                <w:szCs w:val="18"/>
              </w:rPr>
            </w:pPr>
          </w:p>
        </w:tc>
        <w:tc>
          <w:tcPr>
            <w:tcW w:w="2805" w:type="dxa"/>
          </w:tcPr>
          <w:p w:rsidR="00E41169" w:rsidRPr="00A875FF" w:rsidRDefault="00E41169" w:rsidP="00767C43">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E41169" w:rsidRPr="00A875FF" w:rsidRDefault="00E41169" w:rsidP="00767C43">
            <w:pPr>
              <w:keepNext/>
              <w:jc w:val="center"/>
              <w:rPr>
                <w:rFonts w:ascii="Franklin Gothic Book" w:hAnsi="Franklin Gothic Book"/>
                <w:sz w:val="18"/>
                <w:szCs w:val="18"/>
              </w:rPr>
            </w:pPr>
          </w:p>
        </w:tc>
        <w:tc>
          <w:tcPr>
            <w:tcW w:w="2703" w:type="dxa"/>
          </w:tcPr>
          <w:p w:rsidR="00E41169" w:rsidRPr="00A875FF" w:rsidRDefault="00E41169" w:rsidP="00767C43">
            <w:pPr>
              <w:keepNext/>
              <w:jc w:val="center"/>
              <w:rPr>
                <w:rFonts w:ascii="Franklin Gothic Book" w:hAnsi="Franklin Gothic Book"/>
                <w:sz w:val="18"/>
                <w:szCs w:val="18"/>
              </w:rPr>
            </w:pPr>
          </w:p>
        </w:tc>
        <w:tc>
          <w:tcPr>
            <w:tcW w:w="557" w:type="dxa"/>
          </w:tcPr>
          <w:p w:rsidR="00E41169" w:rsidRPr="00A875FF" w:rsidRDefault="00E41169" w:rsidP="00767C43">
            <w:pPr>
              <w:keepNext/>
              <w:jc w:val="center"/>
              <w:rPr>
                <w:rFonts w:ascii="Franklin Gothic Book" w:hAnsi="Franklin Gothic Book"/>
                <w:sz w:val="18"/>
                <w:szCs w:val="18"/>
              </w:rPr>
            </w:pPr>
          </w:p>
        </w:tc>
        <w:tc>
          <w:tcPr>
            <w:tcW w:w="2781" w:type="dxa"/>
            <w:gridSpan w:val="2"/>
          </w:tcPr>
          <w:p w:rsidR="00E41169" w:rsidRPr="00A875FF" w:rsidRDefault="00716229" w:rsidP="00767C43">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E41169"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41169" w:rsidRPr="00A875FF" w:rsidRDefault="00E41169" w:rsidP="00767C43">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Elbow_Angles_X"/>
            <w:tag w:val="$Right_Elbow_Angles_X"/>
            <w:id w:val="-1193450557"/>
            <w:picture/>
          </w:sdtPr>
          <w:sdtEndPr/>
          <w:sdtContent>
            <w:tc>
              <w:tcPr>
                <w:tcW w:w="3300" w:type="dxa"/>
                <w:gridSpan w:val="2"/>
              </w:tcPr>
              <w:p w:rsidR="00E41169" w:rsidRPr="00A875FF" w:rsidRDefault="00E41169" w:rsidP="00767C43">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DD76EA6" wp14:editId="7CBCC4F8">
                      <wp:extent cx="2030400" cy="1396800"/>
                      <wp:effectExtent l="0" t="0" r="0" b="0"/>
                      <wp:docPr id="37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E41169" w:rsidRPr="00A875FF" w:rsidRDefault="00E41169" w:rsidP="00767C43">
            <w:pPr>
              <w:keepNext/>
              <w:rPr>
                <w:rFonts w:ascii="Franklin Gothic Book" w:hAnsi="Franklin Gothic Book"/>
              </w:rPr>
            </w:pPr>
          </w:p>
        </w:tc>
        <w:sdt>
          <w:sdtPr>
            <w:rPr>
              <w:rFonts w:ascii="Franklin Gothic Book" w:hAnsi="Franklin Gothic Book"/>
            </w:rPr>
            <w:alias w:val="$Right_Elbow_Angles_Z"/>
            <w:tag w:val="$Right_Elbow_Angles_Z"/>
            <w:id w:val="-1782796749"/>
            <w:picture/>
          </w:sdtPr>
          <w:sdtEndPr/>
          <w:sdtContent>
            <w:tc>
              <w:tcPr>
                <w:tcW w:w="3300" w:type="dxa"/>
                <w:gridSpan w:val="2"/>
              </w:tcPr>
              <w:p w:rsidR="00E41169" w:rsidRPr="00A875FF" w:rsidRDefault="00E41169" w:rsidP="00767C43">
                <w:pPr>
                  <w:keepNext/>
                  <w:rPr>
                    <w:rFonts w:ascii="Franklin Gothic Book" w:hAnsi="Franklin Gothic Book"/>
                  </w:rPr>
                </w:pPr>
                <w:r>
                  <w:rPr>
                    <w:rFonts w:ascii="Franklin Gothic Book" w:hAnsi="Franklin Gothic Book"/>
                    <w:noProof/>
                    <w:lang w:val="en-US" w:eastAsia="en-US"/>
                  </w:rPr>
                  <w:drawing>
                    <wp:inline distT="0" distB="0" distL="0" distR="0" wp14:anchorId="791B0879" wp14:editId="1D20F688">
                      <wp:extent cx="2030400" cy="1396800"/>
                      <wp:effectExtent l="0" t="0" r="0" b="0"/>
                      <wp:docPr id="37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lum bright="70000" contrast="-70000"/>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661755" w:rsidRPr="001C684C" w:rsidRDefault="00661755" w:rsidP="00661755">
      <w:pPr>
        <w:pStyle w:val="Odstavecseseznamem"/>
        <w:ind w:left="0"/>
        <w:rPr>
          <w:b/>
          <w:sz w:val="6"/>
          <w:szCs w:val="20"/>
        </w:rPr>
      </w:pPr>
    </w:p>
    <w:p w:rsidR="00661755" w:rsidRPr="001C684C" w:rsidRDefault="00661755" w:rsidP="00661755">
      <w:pPr>
        <w:pStyle w:val="Odstavecseseznamem"/>
        <w:ind w:left="0"/>
        <w:rPr>
          <w:b/>
          <w:sz w:val="6"/>
          <w:szCs w:val="20"/>
        </w:rPr>
        <w:sectPr w:rsidR="00661755" w:rsidRPr="001C684C" w:rsidSect="00284446">
          <w:type w:val="continuous"/>
          <w:pgSz w:w="11906" w:h="16838" w:code="9"/>
          <w:pgMar w:top="1287" w:right="851" w:bottom="992" w:left="851" w:header="284" w:footer="397" w:gutter="0"/>
          <w:cols w:space="720"/>
          <w:docGrid w:linePitch="360"/>
        </w:sectPr>
      </w:pPr>
    </w:p>
    <w:p w:rsidR="00661755" w:rsidRPr="00314423" w:rsidRDefault="00661755" w:rsidP="00661755">
      <w:pPr>
        <w:rPr>
          <w:b/>
          <w:sz w:val="6"/>
          <w:szCs w:val="28"/>
        </w:rPr>
      </w:pPr>
      <w:r w:rsidRPr="00314423">
        <w:rPr>
          <w:b/>
          <w:sz w:val="6"/>
          <w:szCs w:val="28"/>
        </w:rPr>
        <w:br w:type="page"/>
      </w:r>
    </w:p>
    <w:p w:rsidR="00E21F96" w:rsidRDefault="00D37051" w:rsidP="00D501D2">
      <w:pPr>
        <w:jc w:val="center"/>
        <w:rPr>
          <w:b/>
          <w:sz w:val="28"/>
          <w:szCs w:val="28"/>
        </w:rPr>
      </w:pPr>
      <w:r w:rsidRPr="00A875FF">
        <w:rPr>
          <w:b/>
          <w:sz w:val="28"/>
          <w:szCs w:val="28"/>
        </w:rPr>
        <w:lastRenderedPageBreak/>
        <w:t xml:space="preserve">GRF </w:t>
      </w:r>
      <w:r w:rsidR="00C93D1F" w:rsidRPr="00A875FF">
        <w:rPr>
          <w:b/>
          <w:sz w:val="28"/>
          <w:szCs w:val="28"/>
        </w:rPr>
        <w:t>C</w:t>
      </w:r>
      <w:r w:rsidR="00584F78">
        <w:rPr>
          <w:b/>
          <w:sz w:val="28"/>
          <w:szCs w:val="28"/>
        </w:rPr>
        <w:t>omparison</w:t>
      </w:r>
      <w:r w:rsidR="008851AD">
        <w:rPr>
          <w:b/>
          <w:sz w:val="28"/>
          <w:szCs w:val="28"/>
        </w:rPr>
        <w:t xml:space="preserve"> (</w:t>
      </w:r>
      <w:sdt>
        <w:sdtPr>
          <w:rPr>
            <w:b/>
            <w:color w:val="000000"/>
            <w:sz w:val="28"/>
            <w:szCs w:val="28"/>
          </w:rPr>
          <w:alias w:val="test_condition_pre"/>
          <w:tag w:val="test_condition_pre"/>
          <w:id w:val="-1011984034"/>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tbl>
      <w:tblPr>
        <w:tblStyle w:val="Mkatabulky"/>
        <w:tblW w:w="7513"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
        <w:gridCol w:w="988"/>
        <w:gridCol w:w="5075"/>
        <w:gridCol w:w="988"/>
        <w:gridCol w:w="38"/>
      </w:tblGrid>
      <w:tr w:rsidR="00C93D1F" w:rsidRPr="00A875FF" w:rsidTr="00767C43">
        <w:trPr>
          <w:gridAfter w:val="1"/>
          <w:wAfter w:w="38" w:type="dxa"/>
          <w:cantSplit/>
          <w:trHeight w:val="283"/>
        </w:trPr>
        <w:tc>
          <w:tcPr>
            <w:tcW w:w="424" w:type="dxa"/>
            <w:textDirection w:val="btLr"/>
            <w:vAlign w:val="center"/>
          </w:tcPr>
          <w:p w:rsidR="00C93D1F" w:rsidRPr="00A875FF" w:rsidRDefault="00C93D1F" w:rsidP="00AA2D29">
            <w:pPr>
              <w:keepNext/>
              <w:ind w:left="113" w:right="113"/>
              <w:rPr>
                <w:rFonts w:ascii="Franklin Gothic Book" w:hAnsi="Franklin Gothic Book"/>
                <w:lang w:val="en-US"/>
              </w:rPr>
            </w:pPr>
          </w:p>
        </w:tc>
        <w:tc>
          <w:tcPr>
            <w:tcW w:w="7051" w:type="dxa"/>
            <w:gridSpan w:val="3"/>
            <w:vAlign w:val="center"/>
          </w:tcPr>
          <w:p w:rsidR="00C93D1F" w:rsidRPr="00A875FF" w:rsidRDefault="00C93D1F" w:rsidP="00AA2D29">
            <w:pPr>
              <w:keepNext/>
              <w:jc w:val="center"/>
              <w:rPr>
                <w:rFonts w:ascii="Franklin Gothic Book" w:hAnsi="Franklin Gothic Book"/>
                <w:szCs w:val="20"/>
              </w:rPr>
            </w:pPr>
            <w:r w:rsidRPr="00A875FF">
              <w:rPr>
                <w:rFonts w:ascii="Franklin Gothic Book" w:hAnsi="Franklin Gothic Book"/>
                <w:szCs w:val="20"/>
              </w:rPr>
              <w:t>Ground Reaction Force</w:t>
            </w:r>
          </w:p>
        </w:tc>
      </w:tr>
      <w:tr w:rsidR="001F52E0" w:rsidRPr="003C6D6D" w:rsidTr="00767C43">
        <w:trPr>
          <w:gridAfter w:val="1"/>
          <w:wAfter w:w="38" w:type="dxa"/>
          <w:cantSplit/>
          <w:trHeight w:hRule="exact" w:val="227"/>
        </w:trPr>
        <w:tc>
          <w:tcPr>
            <w:tcW w:w="424" w:type="dxa"/>
            <w:textDirection w:val="btLr"/>
            <w:vAlign w:val="center"/>
          </w:tcPr>
          <w:p w:rsidR="001F52E0" w:rsidRPr="003C6D6D" w:rsidRDefault="001F52E0" w:rsidP="003C6D6D">
            <w:pPr>
              <w:keepNext/>
              <w:spacing w:before="120"/>
              <w:ind w:left="113" w:right="113"/>
              <w:jc w:val="center"/>
              <w:rPr>
                <w:rFonts w:ascii="Franklin Gothic Book" w:hAnsi="Franklin Gothic Book"/>
              </w:rPr>
            </w:pPr>
          </w:p>
        </w:tc>
        <w:tc>
          <w:tcPr>
            <w:tcW w:w="988" w:type="dxa"/>
          </w:tcPr>
          <w:p w:rsidR="001F52E0" w:rsidRPr="003C6D6D" w:rsidRDefault="001F52E0" w:rsidP="003C6D6D">
            <w:pPr>
              <w:keepNext/>
              <w:spacing w:before="120"/>
              <w:jc w:val="center"/>
              <w:rPr>
                <w:rFonts w:ascii="Franklin Gothic Book" w:hAnsi="Franklin Gothic Book"/>
              </w:rPr>
            </w:pPr>
          </w:p>
        </w:tc>
        <w:tc>
          <w:tcPr>
            <w:tcW w:w="5075" w:type="dxa"/>
            <w:vAlign w:val="bottom"/>
          </w:tcPr>
          <w:p w:rsidR="001F52E0" w:rsidRPr="00767C43" w:rsidRDefault="001F52E0" w:rsidP="00767C43">
            <w:pPr>
              <w:keepNext/>
              <w:jc w:val="center"/>
              <w:rPr>
                <w:rFonts w:ascii="Franklin Gothic Book" w:hAnsi="Franklin Gothic Book"/>
                <w:sz w:val="18"/>
                <w:szCs w:val="18"/>
              </w:rPr>
            </w:pPr>
            <w:r w:rsidRPr="00767C43">
              <w:rPr>
                <w:rFonts w:ascii="Franklin Gothic Book" w:hAnsi="Franklin Gothic Book"/>
                <w:sz w:val="18"/>
                <w:szCs w:val="18"/>
              </w:rPr>
              <w:t>Anterior / Posterior (Anterior +ve / Posterior –ve)</w:t>
            </w:r>
          </w:p>
        </w:tc>
        <w:tc>
          <w:tcPr>
            <w:tcW w:w="988" w:type="dxa"/>
          </w:tcPr>
          <w:p w:rsidR="001F52E0" w:rsidRPr="003C6D6D" w:rsidRDefault="001F52E0" w:rsidP="003C6D6D">
            <w:pPr>
              <w:keepNext/>
              <w:spacing w:before="120"/>
              <w:jc w:val="center"/>
              <w:rPr>
                <w:rFonts w:ascii="Franklin Gothic Book" w:hAnsi="Franklin Gothic Book"/>
                <w:szCs w:val="18"/>
              </w:rPr>
            </w:pPr>
          </w:p>
        </w:tc>
      </w:tr>
      <w:tr w:rsidR="00C93D1F" w:rsidRPr="00A875FF" w:rsidTr="00767C43">
        <w:trPr>
          <w:gridAfter w:val="1"/>
          <w:wAfter w:w="38" w:type="dxa"/>
          <w:cantSplit/>
          <w:trHeight w:val="2869"/>
        </w:trPr>
        <w:tc>
          <w:tcPr>
            <w:tcW w:w="424" w:type="dxa"/>
            <w:textDirection w:val="btLr"/>
            <w:vAlign w:val="center"/>
          </w:tcPr>
          <w:p w:rsidR="00C93D1F" w:rsidRPr="00A875FF" w:rsidRDefault="00882725" w:rsidP="00AA2D29">
            <w:pPr>
              <w:keepNext/>
              <w:ind w:left="113" w:right="113"/>
              <w:jc w:val="center"/>
              <w:rPr>
                <w:rFonts w:ascii="Franklin Gothic Book" w:hAnsi="Franklin Gothic Book"/>
              </w:rPr>
            </w:pPr>
            <w:r>
              <w:rPr>
                <w:rFonts w:ascii="Franklin Gothic Book" w:hAnsi="Franklin Gothic Book"/>
              </w:rPr>
              <w:t>% body weight</w:t>
            </w:r>
          </w:p>
        </w:tc>
        <w:tc>
          <w:tcPr>
            <w:tcW w:w="7051" w:type="dxa"/>
            <w:gridSpan w:val="3"/>
          </w:tcPr>
          <w:p w:rsidR="00C93D1F" w:rsidRPr="003415E7" w:rsidRDefault="00C93D1F" w:rsidP="00AA2D29">
            <w:pPr>
              <w:keepNext/>
              <w:jc w:val="center"/>
              <w:rPr>
                <w:rFonts w:ascii="Franklin Gothic Book" w:hAnsi="Franklin Gothic Book"/>
                <w:sz w:val="10"/>
              </w:rPr>
            </w:pPr>
          </w:p>
          <w:p w:rsidR="003415E7" w:rsidRPr="00A875FF" w:rsidRDefault="000E2420" w:rsidP="003415E7">
            <w:pPr>
              <w:keepNext/>
              <w:jc w:val="center"/>
              <w:rPr>
                <w:rFonts w:ascii="Franklin Gothic Book" w:hAnsi="Franklin Gothic Book"/>
              </w:rPr>
            </w:pPr>
            <w:sdt>
              <w:sdtPr>
                <w:rPr>
                  <w:rFonts w:ascii="Franklin Gothic Book" w:hAnsi="Franklin Gothic Book"/>
                </w:rPr>
                <w:alias w:val="$GRF_Y_MEAN"/>
                <w:tag w:val="$GRF_Y_MEAN"/>
                <w:id w:val="161369825"/>
                <w:picture/>
              </w:sdtPr>
              <w:sdtEndPr/>
              <w:sdtContent>
                <w:r w:rsidR="00250E54">
                  <w:rPr>
                    <w:rFonts w:ascii="Franklin Gothic Book" w:hAnsi="Franklin Gothic Book"/>
                    <w:noProof/>
                    <w:lang w:val="en-US" w:eastAsia="en-US"/>
                  </w:rPr>
                  <w:drawing>
                    <wp:inline distT="0" distB="0" distL="0" distR="0" wp14:anchorId="56D995D4" wp14:editId="7455C027">
                      <wp:extent cx="3156667" cy="2368361"/>
                      <wp:effectExtent l="0" t="0" r="0" b="0"/>
                      <wp:docPr id="48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r w:rsidR="001F52E0" w:rsidRPr="00767C43" w:rsidTr="00767C43">
        <w:trPr>
          <w:gridAfter w:val="1"/>
          <w:wAfter w:w="38" w:type="dxa"/>
          <w:cantSplit/>
          <w:trHeight w:hRule="exact" w:val="227"/>
        </w:trPr>
        <w:tc>
          <w:tcPr>
            <w:tcW w:w="424" w:type="dxa"/>
            <w:textDirection w:val="btLr"/>
            <w:vAlign w:val="center"/>
          </w:tcPr>
          <w:p w:rsidR="001F52E0" w:rsidRPr="000857DF" w:rsidRDefault="001F52E0" w:rsidP="00767C43">
            <w:pPr>
              <w:keepNext/>
              <w:spacing w:before="120"/>
              <w:ind w:left="113" w:right="113"/>
              <w:jc w:val="center"/>
              <w:rPr>
                <w:rFonts w:ascii="Franklin Gothic Book" w:hAnsi="Franklin Gothic Book"/>
              </w:rPr>
            </w:pPr>
          </w:p>
        </w:tc>
        <w:tc>
          <w:tcPr>
            <w:tcW w:w="988" w:type="dxa"/>
          </w:tcPr>
          <w:p w:rsidR="001F52E0" w:rsidRPr="000857DF" w:rsidRDefault="001F52E0" w:rsidP="00767C43">
            <w:pPr>
              <w:keepNext/>
              <w:spacing w:before="120"/>
              <w:ind w:left="113" w:right="113"/>
              <w:jc w:val="center"/>
              <w:rPr>
                <w:rFonts w:ascii="Franklin Gothic Book" w:hAnsi="Franklin Gothic Book"/>
              </w:rPr>
            </w:pPr>
          </w:p>
        </w:tc>
        <w:tc>
          <w:tcPr>
            <w:tcW w:w="5075" w:type="dxa"/>
          </w:tcPr>
          <w:p w:rsidR="001F52E0" w:rsidRPr="00767C43" w:rsidRDefault="001F52E0" w:rsidP="00767C43">
            <w:pPr>
              <w:keepNext/>
              <w:jc w:val="center"/>
              <w:rPr>
                <w:rFonts w:ascii="Franklin Gothic Book" w:hAnsi="Franklin Gothic Book"/>
                <w:sz w:val="18"/>
                <w:szCs w:val="18"/>
              </w:rPr>
            </w:pPr>
            <w:r w:rsidRPr="00767C43">
              <w:rPr>
                <w:rFonts w:ascii="Franklin Gothic Book" w:hAnsi="Franklin Gothic Book"/>
                <w:sz w:val="18"/>
                <w:szCs w:val="18"/>
              </w:rPr>
              <w:t>Medial / Lateral (Medial +ve / Lateral –ve)</w:t>
            </w:r>
          </w:p>
        </w:tc>
        <w:tc>
          <w:tcPr>
            <w:tcW w:w="988" w:type="dxa"/>
          </w:tcPr>
          <w:p w:rsidR="001F52E0" w:rsidRPr="00767C43" w:rsidRDefault="001F52E0" w:rsidP="00767C43">
            <w:pPr>
              <w:keepNext/>
              <w:spacing w:before="120"/>
              <w:ind w:left="113" w:right="113"/>
              <w:jc w:val="center"/>
              <w:rPr>
                <w:rFonts w:ascii="Franklin Gothic Book" w:hAnsi="Franklin Gothic Book"/>
              </w:rPr>
            </w:pPr>
          </w:p>
        </w:tc>
      </w:tr>
      <w:tr w:rsidR="00C93D1F" w:rsidRPr="00A875FF" w:rsidTr="00767C43">
        <w:trPr>
          <w:gridAfter w:val="1"/>
          <w:wAfter w:w="38" w:type="dxa"/>
          <w:cantSplit/>
          <w:trHeight w:val="2869"/>
        </w:trPr>
        <w:tc>
          <w:tcPr>
            <w:tcW w:w="424" w:type="dxa"/>
            <w:textDirection w:val="btLr"/>
            <w:vAlign w:val="center"/>
          </w:tcPr>
          <w:p w:rsidR="00C93D1F" w:rsidRPr="00A875FF" w:rsidRDefault="00882725" w:rsidP="00AA2D29">
            <w:pPr>
              <w:keepNext/>
              <w:ind w:left="113" w:right="113"/>
              <w:jc w:val="center"/>
              <w:rPr>
                <w:rFonts w:ascii="Franklin Gothic Book" w:hAnsi="Franklin Gothic Book"/>
              </w:rPr>
            </w:pPr>
            <w:r>
              <w:rPr>
                <w:rFonts w:ascii="Franklin Gothic Book" w:hAnsi="Franklin Gothic Book"/>
              </w:rPr>
              <w:t>% body weight</w:t>
            </w:r>
          </w:p>
        </w:tc>
        <w:tc>
          <w:tcPr>
            <w:tcW w:w="7051" w:type="dxa"/>
            <w:gridSpan w:val="3"/>
          </w:tcPr>
          <w:p w:rsidR="00C93D1F" w:rsidRPr="003415E7" w:rsidRDefault="00C93D1F" w:rsidP="00AA2D29">
            <w:pPr>
              <w:keepNext/>
              <w:jc w:val="center"/>
              <w:rPr>
                <w:rFonts w:ascii="Franklin Gothic Book" w:hAnsi="Franklin Gothic Book"/>
                <w:sz w:val="10"/>
              </w:rPr>
            </w:pPr>
          </w:p>
          <w:p w:rsidR="002165D2" w:rsidRPr="00A875FF" w:rsidRDefault="000E2420" w:rsidP="003415E7">
            <w:pPr>
              <w:keepNext/>
              <w:jc w:val="center"/>
              <w:rPr>
                <w:rFonts w:ascii="Franklin Gothic Book" w:hAnsi="Franklin Gothic Book"/>
              </w:rPr>
            </w:pPr>
            <w:sdt>
              <w:sdtPr>
                <w:rPr>
                  <w:rFonts w:ascii="Franklin Gothic Book" w:hAnsi="Franklin Gothic Book"/>
                </w:rPr>
                <w:alias w:val="$GRF_X_MEAN"/>
                <w:tag w:val="$GRF_X_MEAN"/>
                <w:id w:val="-2021767222"/>
                <w:picture/>
              </w:sdtPr>
              <w:sdtEndPr/>
              <w:sdtContent>
                <w:r w:rsidR="00BA5837">
                  <w:rPr>
                    <w:rFonts w:ascii="Franklin Gothic Book" w:hAnsi="Franklin Gothic Book"/>
                    <w:noProof/>
                    <w:lang w:val="en-US" w:eastAsia="en-US"/>
                  </w:rPr>
                  <w:drawing>
                    <wp:inline distT="0" distB="0" distL="0" distR="0" wp14:anchorId="18B985B7" wp14:editId="204B868A">
                      <wp:extent cx="3156667" cy="2368361"/>
                      <wp:effectExtent l="0" t="0" r="0" b="0"/>
                      <wp:docPr id="6"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r w:rsidR="001F52E0" w:rsidRPr="000857DF" w:rsidTr="00767C43">
        <w:tblPrEx>
          <w:tblCellMar>
            <w:left w:w="70" w:type="dxa"/>
            <w:right w:w="70" w:type="dxa"/>
          </w:tblCellMar>
        </w:tblPrEx>
        <w:trPr>
          <w:cantSplit/>
          <w:trHeight w:hRule="exact" w:val="227"/>
        </w:trPr>
        <w:tc>
          <w:tcPr>
            <w:tcW w:w="424" w:type="dxa"/>
            <w:textDirection w:val="btLr"/>
            <w:vAlign w:val="center"/>
          </w:tcPr>
          <w:p w:rsidR="001F52E0" w:rsidRPr="000857DF" w:rsidRDefault="001F52E0" w:rsidP="000857DF">
            <w:pPr>
              <w:keepNext/>
              <w:spacing w:before="120"/>
              <w:ind w:left="113" w:right="113"/>
              <w:jc w:val="center"/>
              <w:rPr>
                <w:rFonts w:ascii="Franklin Gothic Book" w:hAnsi="Franklin Gothic Book"/>
                <w:szCs w:val="18"/>
              </w:rPr>
            </w:pPr>
          </w:p>
        </w:tc>
        <w:tc>
          <w:tcPr>
            <w:tcW w:w="988" w:type="dxa"/>
          </w:tcPr>
          <w:p w:rsidR="001F52E0" w:rsidRPr="000857DF" w:rsidRDefault="001F52E0" w:rsidP="000857DF">
            <w:pPr>
              <w:keepNext/>
              <w:spacing w:before="120"/>
              <w:jc w:val="center"/>
              <w:rPr>
                <w:rFonts w:ascii="Franklin Gothic Book" w:hAnsi="Franklin Gothic Book"/>
                <w:szCs w:val="18"/>
              </w:rPr>
            </w:pPr>
          </w:p>
        </w:tc>
        <w:tc>
          <w:tcPr>
            <w:tcW w:w="5075" w:type="dxa"/>
          </w:tcPr>
          <w:p w:rsidR="001F52E0" w:rsidRPr="00767C43" w:rsidRDefault="001F52E0" w:rsidP="00767C43">
            <w:pPr>
              <w:keepNext/>
              <w:jc w:val="center"/>
              <w:rPr>
                <w:rFonts w:ascii="Franklin Gothic Book" w:hAnsi="Franklin Gothic Book"/>
                <w:sz w:val="18"/>
                <w:szCs w:val="18"/>
              </w:rPr>
            </w:pPr>
            <w:r w:rsidRPr="00767C43">
              <w:rPr>
                <w:rFonts w:ascii="Franklin Gothic Book" w:hAnsi="Franklin Gothic Book"/>
                <w:sz w:val="18"/>
                <w:szCs w:val="18"/>
              </w:rPr>
              <w:t>Vertical</w:t>
            </w:r>
          </w:p>
        </w:tc>
        <w:tc>
          <w:tcPr>
            <w:tcW w:w="1026" w:type="dxa"/>
            <w:gridSpan w:val="2"/>
          </w:tcPr>
          <w:p w:rsidR="001F52E0" w:rsidRPr="000857DF" w:rsidRDefault="001F52E0" w:rsidP="000857DF">
            <w:pPr>
              <w:keepNext/>
              <w:spacing w:before="120"/>
              <w:jc w:val="center"/>
              <w:rPr>
                <w:rFonts w:ascii="Franklin Gothic Book" w:hAnsi="Franklin Gothic Book"/>
                <w:szCs w:val="18"/>
              </w:rPr>
            </w:pPr>
          </w:p>
        </w:tc>
      </w:tr>
      <w:tr w:rsidR="00C93D1F" w:rsidRPr="00A875FF" w:rsidTr="00767C43">
        <w:trPr>
          <w:gridAfter w:val="1"/>
          <w:wAfter w:w="38" w:type="dxa"/>
          <w:cantSplit/>
          <w:trHeight w:val="2869"/>
        </w:trPr>
        <w:tc>
          <w:tcPr>
            <w:tcW w:w="424" w:type="dxa"/>
            <w:textDirection w:val="btLr"/>
            <w:vAlign w:val="center"/>
          </w:tcPr>
          <w:p w:rsidR="00C93D1F" w:rsidRPr="00A875FF" w:rsidRDefault="00882725" w:rsidP="00B20518">
            <w:pPr>
              <w:keepNext/>
              <w:ind w:left="113" w:right="113"/>
              <w:jc w:val="center"/>
              <w:rPr>
                <w:rFonts w:ascii="Franklin Gothic Book" w:hAnsi="Franklin Gothic Book"/>
              </w:rPr>
            </w:pPr>
            <w:r>
              <w:rPr>
                <w:rFonts w:ascii="Franklin Gothic Book" w:hAnsi="Franklin Gothic Book"/>
              </w:rPr>
              <w:t>% body weight</w:t>
            </w:r>
          </w:p>
        </w:tc>
        <w:tc>
          <w:tcPr>
            <w:tcW w:w="7051" w:type="dxa"/>
            <w:gridSpan w:val="3"/>
          </w:tcPr>
          <w:p w:rsidR="00C93D1F" w:rsidRPr="003415E7" w:rsidRDefault="00C93D1F" w:rsidP="00AA2D29">
            <w:pPr>
              <w:keepNext/>
              <w:jc w:val="center"/>
              <w:rPr>
                <w:rFonts w:ascii="Franklin Gothic Book" w:hAnsi="Franklin Gothic Book"/>
                <w:sz w:val="10"/>
              </w:rPr>
            </w:pPr>
          </w:p>
          <w:p w:rsidR="002165D2" w:rsidRPr="00A875FF" w:rsidRDefault="000E2420" w:rsidP="003415E7">
            <w:pPr>
              <w:keepNext/>
              <w:jc w:val="center"/>
              <w:rPr>
                <w:rFonts w:ascii="Franklin Gothic Book" w:hAnsi="Franklin Gothic Book"/>
              </w:rPr>
            </w:pPr>
            <w:sdt>
              <w:sdtPr>
                <w:rPr>
                  <w:rFonts w:ascii="Franklin Gothic Book" w:hAnsi="Franklin Gothic Book"/>
                </w:rPr>
                <w:alias w:val="$GRF_Z_MEAN"/>
                <w:tag w:val="$GRF_Z_MEAN"/>
                <w:id w:val="-1385555776"/>
                <w:picture/>
              </w:sdtPr>
              <w:sdtEndPr/>
              <w:sdtContent>
                <w:r w:rsidR="00BA5837">
                  <w:rPr>
                    <w:rFonts w:ascii="Franklin Gothic Book" w:hAnsi="Franklin Gothic Book"/>
                    <w:noProof/>
                    <w:lang w:val="en-US" w:eastAsia="en-US"/>
                  </w:rPr>
                  <w:drawing>
                    <wp:inline distT="0" distB="0" distL="0" distR="0" wp14:anchorId="0C75136F" wp14:editId="02773EC1">
                      <wp:extent cx="3156667" cy="2368361"/>
                      <wp:effectExtent l="0" t="0" r="0" b="0"/>
                      <wp:docPr id="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bl>
    <w:p w:rsidR="00FA0AEF" w:rsidRPr="001C684C" w:rsidRDefault="00FA0AEF" w:rsidP="00FA0AEF">
      <w:pPr>
        <w:pStyle w:val="Odstavecseseznamem"/>
        <w:ind w:left="0"/>
        <w:rPr>
          <w:b/>
          <w:sz w:val="6"/>
          <w:szCs w:val="20"/>
        </w:rPr>
      </w:pPr>
    </w:p>
    <w:p w:rsidR="00FA0AEF" w:rsidRPr="001C684C" w:rsidRDefault="00FA0AEF" w:rsidP="00FA0AEF">
      <w:pPr>
        <w:pStyle w:val="Odstavecseseznamem"/>
        <w:ind w:left="0"/>
        <w:rPr>
          <w:b/>
          <w:sz w:val="6"/>
          <w:szCs w:val="20"/>
        </w:rPr>
        <w:sectPr w:rsidR="00FA0AEF" w:rsidRPr="001C684C" w:rsidSect="00284446">
          <w:type w:val="continuous"/>
          <w:pgSz w:w="11906" w:h="16838" w:code="9"/>
          <w:pgMar w:top="1287" w:right="851" w:bottom="992" w:left="851" w:header="227" w:footer="227" w:gutter="0"/>
          <w:cols w:space="720"/>
          <w:docGrid w:linePitch="360"/>
        </w:sectPr>
      </w:pPr>
    </w:p>
    <w:p w:rsidR="002E48D6" w:rsidRPr="001C684C" w:rsidRDefault="00C93D1F" w:rsidP="002E48D6">
      <w:pPr>
        <w:jc w:val="center"/>
        <w:rPr>
          <w:b/>
          <w:sz w:val="6"/>
          <w:szCs w:val="28"/>
        </w:rPr>
      </w:pPr>
      <w:r w:rsidRPr="001C684C">
        <w:rPr>
          <w:b/>
          <w:sz w:val="6"/>
          <w:szCs w:val="28"/>
        </w:rPr>
        <w:br w:type="page"/>
      </w:r>
    </w:p>
    <w:p w:rsidR="000F3647" w:rsidRDefault="000F3647" w:rsidP="001A73BF">
      <w:pPr>
        <w:jc w:val="center"/>
        <w:rPr>
          <w:b/>
          <w:sz w:val="28"/>
          <w:szCs w:val="28"/>
        </w:rPr>
      </w:pPr>
      <w:r w:rsidRPr="001A73BF">
        <w:rPr>
          <w:b/>
          <w:sz w:val="28"/>
          <w:szCs w:val="28"/>
        </w:rPr>
        <w:lastRenderedPageBreak/>
        <w:t xml:space="preserve">Oxford </w:t>
      </w:r>
      <w:r w:rsidR="00A5182D">
        <w:rPr>
          <w:b/>
          <w:sz w:val="28"/>
          <w:szCs w:val="28"/>
        </w:rPr>
        <w:t>F</w:t>
      </w:r>
      <w:r w:rsidRPr="001A73BF">
        <w:rPr>
          <w:b/>
          <w:sz w:val="28"/>
          <w:szCs w:val="28"/>
        </w:rPr>
        <w:t xml:space="preserve">oot </w:t>
      </w:r>
      <w:r w:rsidR="00A5182D">
        <w:rPr>
          <w:b/>
          <w:sz w:val="28"/>
          <w:szCs w:val="28"/>
        </w:rPr>
        <w:t xml:space="preserve">Angles </w:t>
      </w:r>
      <w:r w:rsidR="001A73BF">
        <w:rPr>
          <w:b/>
          <w:sz w:val="28"/>
          <w:szCs w:val="28"/>
        </w:rPr>
        <w:t>Comparison</w:t>
      </w:r>
      <w:r w:rsidR="006A097D">
        <w:rPr>
          <w:b/>
          <w:sz w:val="28"/>
          <w:szCs w:val="28"/>
        </w:rPr>
        <w:t xml:space="preserve"> </w:t>
      </w:r>
      <w:r w:rsidR="001A73BF">
        <w:rPr>
          <w:b/>
          <w:sz w:val="28"/>
          <w:szCs w:val="28"/>
        </w:rPr>
        <w:t>(</w:t>
      </w:r>
      <w:sdt>
        <w:sdtPr>
          <w:rPr>
            <w:b/>
            <w:color w:val="000000"/>
            <w:sz w:val="28"/>
            <w:szCs w:val="28"/>
          </w:rPr>
          <w:alias w:val="test_condition_pre"/>
          <w:tag w:val="test_condition_pre"/>
          <w:id w:val="1587649317"/>
          <w:dataBinding w:xpath="metrics/GLOBAL/Stride_Length_Mean/TEMPORAL_DISTANCE/X" w:storeItemID="{7E7DE756-8780-40D7-B2E2-A8B1C27C5786}"/>
          <w:text/>
        </w:sdtPr>
        <w:sdtEndPr/>
        <w:sdtContent>
          <w:r w:rsidR="001A73BF" w:rsidRPr="00356C9A">
            <w:rPr>
              <w:b/>
              <w:color w:val="000000"/>
              <w:sz w:val="28"/>
              <w:szCs w:val="28"/>
            </w:rPr>
            <w:t>...</w:t>
          </w:r>
        </w:sdtContent>
      </w:sdt>
      <w:r w:rsidR="001A73BF">
        <w:rPr>
          <w:b/>
          <w:sz w:val="28"/>
          <w:szCs w:val="28"/>
        </w:rPr>
        <w:t>)</w:t>
      </w:r>
    </w:p>
    <w:p w:rsidR="00767C43" w:rsidRDefault="00767C43" w:rsidP="00767C43">
      <w:pPr>
        <w:jc w:val="center"/>
        <w:rPr>
          <w:color w:val="FF0000"/>
          <w:sz w:val="20"/>
          <w:szCs w:val="28"/>
        </w:rPr>
        <w:sectPr w:rsidR="00767C43" w:rsidSect="00284446">
          <w:type w:val="continuous"/>
          <w:pgSz w:w="11906" w:h="16838" w:code="9"/>
          <w:pgMar w:top="1287" w:right="851" w:bottom="992" w:left="851" w:header="227" w:footer="227" w:gutter="0"/>
          <w:cols w:space="720"/>
          <w:docGrid w:linePitch="360"/>
        </w:sectPr>
      </w:pPr>
    </w:p>
    <w:p w:rsidR="00767C43" w:rsidRPr="001C684C" w:rsidRDefault="00767C43" w:rsidP="00767C43">
      <w:pPr>
        <w:jc w:val="center"/>
        <w:rPr>
          <w:sz w:val="18"/>
          <w:szCs w:val="28"/>
        </w:rPr>
        <w:sectPr w:rsidR="00767C43"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767C43" w:rsidRPr="001C684C" w:rsidRDefault="00767C43" w:rsidP="00767C43">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767C43" w:rsidRDefault="00767C43" w:rsidP="00767C43">
      <w:pPr>
        <w:keepNext/>
        <w:ind w:left="113" w:right="113"/>
        <w:jc w:val="center"/>
        <w:rPr>
          <w:rFonts w:ascii="Franklin Gothic Book" w:hAnsi="Franklin Gothic Book"/>
          <w:lang w:val="en-US"/>
        </w:rPr>
        <w:sectPr w:rsidR="00767C43" w:rsidSect="00284446">
          <w:type w:val="continuous"/>
          <w:pgSz w:w="11906" w:h="16838" w:code="9"/>
          <w:pgMar w:top="1287" w:right="851" w:bottom="992" w:left="851" w:header="284" w:footer="397" w:gutter="0"/>
          <w:cols w:space="720"/>
          <w:docGrid w:linePitch="360"/>
        </w:sectPr>
      </w:pP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E81B8E" w:rsidRPr="00A875FF" w:rsidTr="00767C43">
        <w:trPr>
          <w:cantSplit/>
          <w:trHeight w:hRule="exact" w:val="19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495" w:type="dxa"/>
          </w:tcPr>
          <w:p w:rsidR="00E81B8E" w:rsidRPr="00A875FF" w:rsidRDefault="00E81B8E" w:rsidP="00661755">
            <w:pPr>
              <w:keepNext/>
              <w:jc w:val="center"/>
              <w:rPr>
                <w:rFonts w:ascii="Franklin Gothic Book" w:hAnsi="Franklin Gothic Book"/>
                <w:sz w:val="18"/>
                <w:szCs w:val="18"/>
              </w:rPr>
            </w:pPr>
          </w:p>
        </w:tc>
        <w:tc>
          <w:tcPr>
            <w:tcW w:w="2805"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E81B8E" w:rsidRPr="00457D6F" w:rsidRDefault="00E81B8E" w:rsidP="00661755">
            <w:pPr>
              <w:keepNext/>
              <w:jc w:val="center"/>
              <w:rPr>
                <w:rFonts w:ascii="Franklin Gothic Book" w:hAnsi="Franklin Gothic Book"/>
                <w:sz w:val="18"/>
                <w:szCs w:val="18"/>
              </w:rPr>
            </w:pPr>
          </w:p>
        </w:tc>
        <w:tc>
          <w:tcPr>
            <w:tcW w:w="2703"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E81B8E" w:rsidRPr="00457D6F" w:rsidRDefault="00E81B8E" w:rsidP="00661755">
            <w:pPr>
              <w:keepNext/>
              <w:jc w:val="center"/>
              <w:rPr>
                <w:rFonts w:ascii="Franklin Gothic Book" w:hAnsi="Franklin Gothic Book"/>
                <w:sz w:val="18"/>
                <w:szCs w:val="18"/>
              </w:rPr>
            </w:pPr>
          </w:p>
        </w:tc>
        <w:tc>
          <w:tcPr>
            <w:tcW w:w="2781" w:type="dxa"/>
            <w:gridSpan w:val="2"/>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Hindfoot/Tibia Int. Rotation</w:t>
            </w:r>
          </w:p>
        </w:tc>
      </w:tr>
      <w:tr w:rsidR="00E81B8E"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Tibia_Angle_X_MEAN"/>
            <w:tag w:val="$Hindfoot_Tibia_Angle_X_MEAN"/>
            <w:id w:val="896853888"/>
            <w:picture/>
          </w:sdtPr>
          <w:sdtEndPr/>
          <w:sdtContent>
            <w:tc>
              <w:tcPr>
                <w:tcW w:w="3300" w:type="dxa"/>
                <w:gridSpan w:val="2"/>
              </w:tcPr>
              <w:p w:rsidR="00E81B8E" w:rsidRPr="00A875FF" w:rsidRDefault="00E81B8E" w:rsidP="00661755">
                <w:pPr>
                  <w:keepNext/>
                  <w:spacing w:after="240"/>
                  <w:rPr>
                    <w:rFonts w:ascii="Franklin Gothic Book" w:hAnsi="Franklin Gothic Book"/>
                  </w:rPr>
                </w:pPr>
                <w:r>
                  <w:rPr>
                    <w:rFonts w:ascii="Arial" w:hAnsi="Arial"/>
                    <w:noProof/>
                    <w:lang w:val="en-US" w:eastAsia="en-US"/>
                  </w:rPr>
                  <w:drawing>
                    <wp:inline distT="0" distB="0" distL="0" distR="0" wp14:anchorId="7834EA18" wp14:editId="21058B30">
                      <wp:extent cx="2030400" cy="1396800"/>
                      <wp:effectExtent l="0" t="0" r="0" b="0"/>
                      <wp:docPr id="13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Y_MEAN"/>
            <w:tag w:val="$Hindfoot_Tibia_Angle_Y_MEAN"/>
            <w:id w:val="1992523774"/>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6CB97CA3" wp14:editId="22EF6F01">
                      <wp:extent cx="2030400" cy="1396800"/>
                      <wp:effectExtent l="0" t="0" r="0" b="0"/>
                      <wp:docPr id="136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Z_MEAN"/>
            <w:tag w:val="$Hindfoot_Tibia_Angle_Z_MEAN"/>
            <w:id w:val="-1995181719"/>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56824185" wp14:editId="5E186215">
                      <wp:extent cx="2030400" cy="1396800"/>
                      <wp:effectExtent l="0" t="0" r="0" b="0"/>
                      <wp:docPr id="13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81B8E" w:rsidRPr="00A875FF" w:rsidTr="00767C43">
        <w:trPr>
          <w:cantSplit/>
          <w:trHeight w:hRule="exact" w:val="57"/>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38" w:type="dxa"/>
            <w:gridSpan w:val="3"/>
          </w:tcPr>
          <w:p w:rsidR="00E81B8E" w:rsidRPr="00A875FF" w:rsidRDefault="00E81B8E" w:rsidP="00661755">
            <w:pPr>
              <w:keepNext/>
              <w:jc w:val="center"/>
              <w:rPr>
                <w:rFonts w:ascii="Franklin Gothic Book" w:hAnsi="Franklin Gothic Book"/>
                <w:sz w:val="18"/>
                <w:szCs w:val="18"/>
              </w:rPr>
            </w:pPr>
          </w:p>
        </w:tc>
      </w:tr>
      <w:tr w:rsidR="00E81B8E" w:rsidRPr="00A875FF" w:rsidTr="00767C43">
        <w:trPr>
          <w:cantSplit/>
          <w:trHeight w:hRule="exact" w:val="19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495" w:type="dxa"/>
          </w:tcPr>
          <w:p w:rsidR="00E81B8E" w:rsidRPr="00A875FF" w:rsidRDefault="00E81B8E" w:rsidP="00661755">
            <w:pPr>
              <w:keepNext/>
              <w:jc w:val="center"/>
              <w:rPr>
                <w:rFonts w:ascii="Franklin Gothic Book" w:hAnsi="Franklin Gothic Book"/>
                <w:sz w:val="18"/>
                <w:szCs w:val="18"/>
              </w:rPr>
            </w:pPr>
          </w:p>
        </w:tc>
        <w:tc>
          <w:tcPr>
            <w:tcW w:w="2805"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E81B8E" w:rsidRPr="00457D6F" w:rsidRDefault="00E81B8E" w:rsidP="00661755">
            <w:pPr>
              <w:keepNext/>
              <w:jc w:val="center"/>
              <w:rPr>
                <w:rFonts w:ascii="Franklin Gothic Book" w:hAnsi="Franklin Gothic Book"/>
                <w:sz w:val="18"/>
                <w:szCs w:val="18"/>
              </w:rPr>
            </w:pPr>
          </w:p>
        </w:tc>
        <w:tc>
          <w:tcPr>
            <w:tcW w:w="2703"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E81B8E" w:rsidRPr="00457D6F" w:rsidRDefault="00E81B8E" w:rsidP="00661755">
            <w:pPr>
              <w:keepNext/>
              <w:jc w:val="center"/>
              <w:rPr>
                <w:rFonts w:ascii="Franklin Gothic Book" w:hAnsi="Franklin Gothic Book"/>
                <w:sz w:val="18"/>
                <w:szCs w:val="18"/>
              </w:rPr>
            </w:pPr>
          </w:p>
        </w:tc>
        <w:tc>
          <w:tcPr>
            <w:tcW w:w="2781" w:type="dxa"/>
            <w:gridSpan w:val="2"/>
          </w:tcPr>
          <w:p w:rsidR="00E81B8E" w:rsidRPr="00457D6F" w:rsidRDefault="00E7408C" w:rsidP="00661755">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E81B8E"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orefoot_Hindfoot_Angle_X_MEAN"/>
            <w:tag w:val="$Forefoot_Hindfoot_Angle_X_MEAN"/>
            <w:id w:val="-1065715741"/>
            <w:picture/>
          </w:sdtPr>
          <w:sdtEndPr/>
          <w:sdtContent>
            <w:tc>
              <w:tcPr>
                <w:tcW w:w="3300" w:type="dxa"/>
                <w:gridSpan w:val="2"/>
              </w:tcPr>
              <w:p w:rsidR="00E81B8E" w:rsidRPr="00A875FF" w:rsidRDefault="00E81B8E" w:rsidP="00661755">
                <w:pPr>
                  <w:keepNext/>
                  <w:spacing w:after="240"/>
                  <w:rPr>
                    <w:rFonts w:ascii="Franklin Gothic Book" w:hAnsi="Franklin Gothic Book"/>
                  </w:rPr>
                </w:pPr>
                <w:r>
                  <w:rPr>
                    <w:rFonts w:ascii="Arial" w:hAnsi="Arial"/>
                    <w:noProof/>
                    <w:lang w:val="en-US" w:eastAsia="en-US"/>
                  </w:rPr>
                  <w:drawing>
                    <wp:inline distT="0" distB="0" distL="0" distR="0" wp14:anchorId="6877A681" wp14:editId="513B8BC3">
                      <wp:extent cx="2030400" cy="1396800"/>
                      <wp:effectExtent l="0" t="0" r="0" b="0"/>
                      <wp:docPr id="3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bookmarkStart w:id="1" w:name="OLE_LINK20" w:displacedByCustomXml="next"/>
        <w:bookmarkStart w:id="2" w:name="OLE_LINK19" w:displacedByCustomXml="next"/>
        <w:bookmarkStart w:id="3" w:name="OLE_LINK18" w:displacedByCustomXml="next"/>
        <w:sdt>
          <w:sdtPr>
            <w:rPr>
              <w:rFonts w:ascii="Arial" w:hAnsi="Arial"/>
            </w:rPr>
            <w:alias w:val="$Forefoot_Hindfoot_Angle_Y_MEAN"/>
            <w:tag w:val="$Forefoot_Hindfoot_Angle_Y_MEAN"/>
            <w:id w:val="-1682571103"/>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746D9D11" wp14:editId="2C2F7E3A">
                      <wp:extent cx="2030400" cy="1396800"/>
                      <wp:effectExtent l="0" t="0" r="0" b="0"/>
                      <wp:docPr id="3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bookmarkEnd w:id="1" w:displacedByCustomXml="prev"/>
        <w:bookmarkEnd w:id="2" w:displacedByCustomXml="prev"/>
        <w:bookmarkEnd w:id="3" w:displacedByCustomXml="prev"/>
        <w:sdt>
          <w:sdtPr>
            <w:rPr>
              <w:rFonts w:ascii="Arial" w:hAnsi="Arial"/>
            </w:rPr>
            <w:alias w:val="$Forefoot_Hindfoot_Angle_Z_MEAN"/>
            <w:tag w:val="$Forefoot_Hindfoot_Angle_Z_MEAN"/>
            <w:id w:val="-519317343"/>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350A4406" wp14:editId="65E0628F">
                      <wp:extent cx="2102400" cy="1396800"/>
                      <wp:effectExtent l="0" t="0" r="0" b="0"/>
                      <wp:docPr id="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E81B8E" w:rsidRPr="00A875FF" w:rsidTr="00767C43">
        <w:trPr>
          <w:cantSplit/>
          <w:trHeight w:hRule="exact" w:val="57"/>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38" w:type="dxa"/>
            <w:gridSpan w:val="3"/>
          </w:tcPr>
          <w:p w:rsidR="00E81B8E" w:rsidRPr="00A875FF" w:rsidRDefault="00E81B8E" w:rsidP="00661755">
            <w:pPr>
              <w:keepNext/>
              <w:jc w:val="center"/>
              <w:rPr>
                <w:rFonts w:ascii="Franklin Gothic Book" w:hAnsi="Franklin Gothic Book"/>
                <w:sz w:val="18"/>
                <w:szCs w:val="18"/>
              </w:rPr>
            </w:pPr>
          </w:p>
        </w:tc>
      </w:tr>
      <w:tr w:rsidR="00E81B8E" w:rsidRPr="00A875FF" w:rsidTr="00767C43">
        <w:trPr>
          <w:cantSplit/>
          <w:trHeight w:hRule="exact" w:val="19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495" w:type="dxa"/>
          </w:tcPr>
          <w:p w:rsidR="00E81B8E" w:rsidRPr="00A875FF" w:rsidRDefault="00E81B8E" w:rsidP="00661755">
            <w:pPr>
              <w:keepNext/>
              <w:jc w:val="center"/>
              <w:rPr>
                <w:rFonts w:ascii="Franklin Gothic Book" w:hAnsi="Franklin Gothic Book"/>
                <w:sz w:val="18"/>
                <w:szCs w:val="18"/>
              </w:rPr>
            </w:pPr>
          </w:p>
        </w:tc>
        <w:tc>
          <w:tcPr>
            <w:tcW w:w="2805"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E81B8E" w:rsidRPr="00457D6F" w:rsidRDefault="00E81B8E" w:rsidP="00661755">
            <w:pPr>
              <w:keepNext/>
              <w:jc w:val="center"/>
              <w:rPr>
                <w:rFonts w:ascii="Franklin Gothic Book" w:hAnsi="Franklin Gothic Book"/>
                <w:sz w:val="18"/>
                <w:szCs w:val="18"/>
              </w:rPr>
            </w:pPr>
          </w:p>
        </w:tc>
        <w:tc>
          <w:tcPr>
            <w:tcW w:w="2703" w:type="dxa"/>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E81B8E" w:rsidRPr="00457D6F" w:rsidRDefault="00E81B8E" w:rsidP="00661755">
            <w:pPr>
              <w:keepNext/>
              <w:jc w:val="center"/>
              <w:rPr>
                <w:rFonts w:ascii="Franklin Gothic Book" w:hAnsi="Franklin Gothic Book"/>
                <w:sz w:val="18"/>
                <w:szCs w:val="18"/>
              </w:rPr>
            </w:pPr>
          </w:p>
        </w:tc>
        <w:tc>
          <w:tcPr>
            <w:tcW w:w="2781" w:type="dxa"/>
            <w:gridSpan w:val="2"/>
          </w:tcPr>
          <w:p w:rsidR="00E81B8E" w:rsidRPr="00457D6F" w:rsidRDefault="00716229" w:rsidP="00661755">
            <w:pPr>
              <w:keepNext/>
              <w:jc w:val="center"/>
              <w:rPr>
                <w:rFonts w:ascii="Franklin Gothic Book" w:hAnsi="Franklin Gothic Book"/>
                <w:sz w:val="18"/>
                <w:szCs w:val="18"/>
              </w:rPr>
            </w:pPr>
            <w:r>
              <w:rPr>
                <w:rFonts w:ascii="Franklin Gothic Book" w:hAnsi="Franklin Gothic Book"/>
              </w:rPr>
              <w:t xml:space="preserve">Forefoot/Tibia Adduction </w:t>
            </w:r>
          </w:p>
        </w:tc>
      </w:tr>
      <w:tr w:rsidR="00E81B8E"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bookmarkStart w:id="4" w:name="OLE_LINK22" w:displacedByCustomXml="next"/>
        <w:bookmarkStart w:id="5" w:name="OLE_LINK21" w:displacedByCustomXml="next"/>
        <w:sdt>
          <w:sdtPr>
            <w:rPr>
              <w:rFonts w:ascii="Arial" w:hAnsi="Arial"/>
            </w:rPr>
            <w:alias w:val="$Forefoot_Tibia_Angle_X_MEAN"/>
            <w:tag w:val="$Forefoot_Tibia_Angle_X_MEAN"/>
            <w:id w:val="1921525084"/>
            <w:picture/>
          </w:sdtPr>
          <w:sdtEndPr/>
          <w:sdtContent>
            <w:tc>
              <w:tcPr>
                <w:tcW w:w="3300" w:type="dxa"/>
                <w:gridSpan w:val="2"/>
              </w:tcPr>
              <w:p w:rsidR="00E81B8E" w:rsidRPr="00A875FF" w:rsidRDefault="00E81B8E" w:rsidP="00661755">
                <w:pPr>
                  <w:keepNext/>
                  <w:spacing w:after="240"/>
                  <w:rPr>
                    <w:rFonts w:ascii="Franklin Gothic Book" w:hAnsi="Franklin Gothic Book"/>
                  </w:rPr>
                </w:pPr>
                <w:r>
                  <w:rPr>
                    <w:rFonts w:ascii="Arial" w:hAnsi="Arial"/>
                    <w:noProof/>
                    <w:lang w:val="en-US" w:eastAsia="en-US"/>
                  </w:rPr>
                  <w:drawing>
                    <wp:inline distT="0" distB="0" distL="0" distR="0" wp14:anchorId="6C31F39E" wp14:editId="535BF546">
                      <wp:extent cx="2030400" cy="1396800"/>
                      <wp:effectExtent l="0" t="0" r="0" b="0"/>
                      <wp:docPr id="3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bookmarkEnd w:id="4" w:displacedByCustomXml="prev"/>
        <w:bookmarkEnd w:id="5" w:displacedByCustomXml="prev"/>
        <w:sdt>
          <w:sdtPr>
            <w:rPr>
              <w:rFonts w:ascii="Arial" w:hAnsi="Arial"/>
            </w:rPr>
            <w:alias w:val="$Forefoot_Tibia_Angle_Y_MEAN"/>
            <w:tag w:val="$Forefoot_Tibia_Angle_Y_MEAN"/>
            <w:id w:val="-2103718531"/>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09DD6875" wp14:editId="0DFD04CF">
                      <wp:extent cx="2030400" cy="1396800"/>
                      <wp:effectExtent l="0" t="0" r="0" b="0"/>
                      <wp:docPr id="3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Tibia_Angle_Z_MEAN"/>
            <w:tag w:val="$Forefoot_Tibia_Angle_Z_MEAN"/>
            <w:id w:val="-696927567"/>
            <w:picture/>
          </w:sdtPr>
          <w:sdtEndPr/>
          <w:sdtContent>
            <w:tc>
              <w:tcPr>
                <w:tcW w:w="3300" w:type="dxa"/>
                <w:gridSpan w:val="2"/>
              </w:tcPr>
              <w:p w:rsidR="00E81B8E" w:rsidRPr="00A875FF" w:rsidRDefault="00E81B8E" w:rsidP="00661755">
                <w:pPr>
                  <w:keepNext/>
                  <w:rPr>
                    <w:rFonts w:ascii="Franklin Gothic Book" w:hAnsi="Franklin Gothic Book"/>
                  </w:rPr>
                </w:pPr>
                <w:r>
                  <w:rPr>
                    <w:rFonts w:ascii="Arial" w:hAnsi="Arial"/>
                    <w:noProof/>
                    <w:lang w:val="en-US" w:eastAsia="en-US"/>
                  </w:rPr>
                  <w:drawing>
                    <wp:inline distT="0" distB="0" distL="0" distR="0" wp14:anchorId="3EAE246F" wp14:editId="39B888BF">
                      <wp:extent cx="2030400" cy="1396800"/>
                      <wp:effectExtent l="0" t="0" r="0" b="0"/>
                      <wp:docPr id="3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81B8E" w:rsidRPr="00A875FF" w:rsidTr="00767C43">
        <w:trPr>
          <w:cantSplit/>
          <w:trHeight w:hRule="exact" w:val="57"/>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3338" w:type="dxa"/>
            <w:gridSpan w:val="3"/>
          </w:tcPr>
          <w:p w:rsidR="00E81B8E" w:rsidRPr="00A875FF" w:rsidRDefault="00E81B8E" w:rsidP="00661755">
            <w:pPr>
              <w:keepNext/>
              <w:jc w:val="center"/>
              <w:rPr>
                <w:rFonts w:ascii="Franklin Gothic Book" w:hAnsi="Franklin Gothic Book"/>
                <w:sz w:val="18"/>
                <w:szCs w:val="18"/>
              </w:rPr>
            </w:pPr>
          </w:p>
        </w:tc>
      </w:tr>
      <w:tr w:rsidR="00E81B8E" w:rsidRPr="00A875FF" w:rsidTr="00767C43">
        <w:trPr>
          <w:cantSplit/>
          <w:trHeight w:hRule="exact" w:val="19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lang w:val="en-US"/>
              </w:rPr>
            </w:pPr>
          </w:p>
        </w:tc>
        <w:tc>
          <w:tcPr>
            <w:tcW w:w="495" w:type="dxa"/>
          </w:tcPr>
          <w:p w:rsidR="00E81B8E" w:rsidRPr="00A875FF" w:rsidRDefault="00E81B8E" w:rsidP="00661755">
            <w:pPr>
              <w:keepNext/>
              <w:jc w:val="center"/>
              <w:rPr>
                <w:rFonts w:ascii="Franklin Gothic Book" w:hAnsi="Franklin Gothic Book"/>
                <w:sz w:val="18"/>
                <w:szCs w:val="18"/>
              </w:rPr>
            </w:pPr>
          </w:p>
        </w:tc>
        <w:tc>
          <w:tcPr>
            <w:tcW w:w="2805" w:type="dxa"/>
          </w:tcPr>
          <w:p w:rsidR="00E81B8E" w:rsidRPr="00A875FF" w:rsidRDefault="00716229" w:rsidP="00661755">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E81B8E" w:rsidRPr="00A875FF" w:rsidRDefault="00E81B8E" w:rsidP="00661755">
            <w:pPr>
              <w:keepNext/>
              <w:jc w:val="center"/>
              <w:rPr>
                <w:rFonts w:ascii="Franklin Gothic Book" w:hAnsi="Franklin Gothic Book"/>
                <w:sz w:val="18"/>
                <w:szCs w:val="18"/>
              </w:rPr>
            </w:pPr>
          </w:p>
        </w:tc>
        <w:tc>
          <w:tcPr>
            <w:tcW w:w="557" w:type="dxa"/>
          </w:tcPr>
          <w:p w:rsidR="00E81B8E" w:rsidRPr="00A875FF" w:rsidRDefault="00E81B8E" w:rsidP="00661755">
            <w:pPr>
              <w:keepNext/>
              <w:jc w:val="center"/>
              <w:rPr>
                <w:rFonts w:ascii="Franklin Gothic Book" w:hAnsi="Franklin Gothic Book"/>
                <w:sz w:val="18"/>
                <w:szCs w:val="18"/>
              </w:rPr>
            </w:pPr>
          </w:p>
        </w:tc>
        <w:tc>
          <w:tcPr>
            <w:tcW w:w="2781" w:type="dxa"/>
            <w:gridSpan w:val="2"/>
          </w:tcPr>
          <w:p w:rsidR="00E81B8E" w:rsidRPr="00A875FF" w:rsidRDefault="00E81B8E" w:rsidP="00661755">
            <w:pPr>
              <w:keepNext/>
              <w:jc w:val="center"/>
              <w:rPr>
                <w:rFonts w:ascii="Franklin Gothic Book" w:hAnsi="Franklin Gothic Book"/>
                <w:sz w:val="18"/>
                <w:szCs w:val="18"/>
              </w:rPr>
            </w:pPr>
          </w:p>
        </w:tc>
      </w:tr>
      <w:tr w:rsidR="00E81B8E"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E81B8E" w:rsidRPr="00A875FF" w:rsidRDefault="00E81B8E"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allux_Forefoot_Angle_X_MEAN"/>
            <w:tag w:val="$Hallux_Forefoot_Angle_X_MEAN"/>
            <w:id w:val="1996376587"/>
            <w:picture/>
          </w:sdtPr>
          <w:sdtEndPr/>
          <w:sdtContent>
            <w:tc>
              <w:tcPr>
                <w:tcW w:w="3300" w:type="dxa"/>
                <w:gridSpan w:val="2"/>
              </w:tcPr>
              <w:p w:rsidR="00E81B8E" w:rsidRPr="00A875FF" w:rsidRDefault="00E81B8E" w:rsidP="00661755">
                <w:pPr>
                  <w:keepNext/>
                  <w:spacing w:after="240"/>
                  <w:rPr>
                    <w:rFonts w:ascii="Franklin Gothic Book" w:hAnsi="Franklin Gothic Book"/>
                  </w:rPr>
                </w:pPr>
                <w:r>
                  <w:rPr>
                    <w:rFonts w:ascii="Arial" w:hAnsi="Arial"/>
                    <w:noProof/>
                    <w:lang w:val="en-US" w:eastAsia="en-US"/>
                  </w:rPr>
                  <w:drawing>
                    <wp:inline distT="0" distB="0" distL="0" distR="0" wp14:anchorId="7762D9BB" wp14:editId="2647CCAD">
                      <wp:extent cx="2030400" cy="1396800"/>
                      <wp:effectExtent l="0" t="0" r="0" b="0"/>
                      <wp:docPr id="3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E81B8E" w:rsidRPr="00A875FF" w:rsidRDefault="00E81B8E" w:rsidP="00661755">
            <w:pPr>
              <w:keepNext/>
              <w:rPr>
                <w:rFonts w:ascii="Franklin Gothic Book" w:hAnsi="Franklin Gothic Book"/>
              </w:rPr>
            </w:pPr>
          </w:p>
        </w:tc>
        <w:tc>
          <w:tcPr>
            <w:tcW w:w="3300" w:type="dxa"/>
            <w:gridSpan w:val="2"/>
          </w:tcPr>
          <w:p w:rsidR="00E81B8E" w:rsidRPr="00A875FF" w:rsidRDefault="00E81B8E" w:rsidP="00661755">
            <w:pPr>
              <w:keepNext/>
              <w:rPr>
                <w:rFonts w:ascii="Franklin Gothic Book" w:hAnsi="Franklin Gothic Book"/>
              </w:rPr>
            </w:pPr>
          </w:p>
        </w:tc>
      </w:tr>
      <w:tr w:rsidR="000E5797" w:rsidRPr="00A875FF" w:rsidTr="00767C43">
        <w:trPr>
          <w:cantSplit/>
          <w:trHeight w:hRule="exact" w:val="57"/>
        </w:trPr>
        <w:tc>
          <w:tcPr>
            <w:tcW w:w="284" w:type="dxa"/>
            <w:textDirection w:val="btLr"/>
            <w:vAlign w:val="center"/>
          </w:tcPr>
          <w:p w:rsidR="000E5797" w:rsidRPr="00A875FF" w:rsidRDefault="000E5797" w:rsidP="00661755">
            <w:pPr>
              <w:keepNext/>
              <w:ind w:left="113" w:right="113"/>
              <w:jc w:val="center"/>
              <w:rPr>
                <w:rFonts w:ascii="Franklin Gothic Book" w:hAnsi="Franklin Gothic Book"/>
                <w:lang w:val="en-US"/>
              </w:rPr>
            </w:pPr>
          </w:p>
        </w:tc>
        <w:tc>
          <w:tcPr>
            <w:tcW w:w="3300" w:type="dxa"/>
            <w:gridSpan w:val="2"/>
          </w:tcPr>
          <w:p w:rsidR="000E5797" w:rsidRPr="00A875FF" w:rsidRDefault="000E5797" w:rsidP="00661755">
            <w:pPr>
              <w:keepNext/>
              <w:jc w:val="center"/>
              <w:rPr>
                <w:rFonts w:ascii="Franklin Gothic Book" w:hAnsi="Franklin Gothic Book"/>
                <w:sz w:val="18"/>
                <w:szCs w:val="18"/>
              </w:rPr>
            </w:pPr>
          </w:p>
        </w:tc>
        <w:tc>
          <w:tcPr>
            <w:tcW w:w="3300" w:type="dxa"/>
            <w:gridSpan w:val="2"/>
          </w:tcPr>
          <w:p w:rsidR="000E5797" w:rsidRPr="00A875FF" w:rsidRDefault="000E5797" w:rsidP="00661755">
            <w:pPr>
              <w:keepNext/>
              <w:jc w:val="center"/>
              <w:rPr>
                <w:rFonts w:ascii="Franklin Gothic Book" w:hAnsi="Franklin Gothic Book"/>
                <w:sz w:val="18"/>
                <w:szCs w:val="18"/>
              </w:rPr>
            </w:pPr>
          </w:p>
        </w:tc>
        <w:tc>
          <w:tcPr>
            <w:tcW w:w="3338" w:type="dxa"/>
            <w:gridSpan w:val="3"/>
          </w:tcPr>
          <w:p w:rsidR="000E5797" w:rsidRPr="00A875FF" w:rsidRDefault="000E5797" w:rsidP="00661755">
            <w:pPr>
              <w:keepNext/>
              <w:jc w:val="center"/>
              <w:rPr>
                <w:rFonts w:ascii="Franklin Gothic Book" w:hAnsi="Franklin Gothic Book"/>
                <w:sz w:val="18"/>
                <w:szCs w:val="18"/>
              </w:rPr>
            </w:pPr>
          </w:p>
        </w:tc>
      </w:tr>
      <w:tr w:rsidR="000E5797" w:rsidRPr="00A875FF" w:rsidTr="00767C43">
        <w:trPr>
          <w:cantSplit/>
          <w:trHeight w:hRule="exact" w:val="198"/>
        </w:trPr>
        <w:tc>
          <w:tcPr>
            <w:tcW w:w="284" w:type="dxa"/>
            <w:textDirection w:val="btLr"/>
            <w:vAlign w:val="center"/>
          </w:tcPr>
          <w:p w:rsidR="000E5797" w:rsidRPr="00A875FF" w:rsidRDefault="000E5797" w:rsidP="00661755">
            <w:pPr>
              <w:keepNext/>
              <w:ind w:left="113" w:right="113"/>
              <w:jc w:val="center"/>
              <w:rPr>
                <w:rFonts w:ascii="Franklin Gothic Book" w:hAnsi="Franklin Gothic Book"/>
                <w:lang w:val="en-US"/>
              </w:rPr>
            </w:pPr>
          </w:p>
        </w:tc>
        <w:tc>
          <w:tcPr>
            <w:tcW w:w="495" w:type="dxa"/>
          </w:tcPr>
          <w:p w:rsidR="000E5797" w:rsidRPr="00A875FF" w:rsidRDefault="000E5797" w:rsidP="00661755">
            <w:pPr>
              <w:keepNext/>
              <w:jc w:val="center"/>
              <w:rPr>
                <w:rFonts w:ascii="Franklin Gothic Book" w:hAnsi="Franklin Gothic Book"/>
                <w:sz w:val="18"/>
                <w:szCs w:val="18"/>
              </w:rPr>
            </w:pPr>
          </w:p>
        </w:tc>
        <w:tc>
          <w:tcPr>
            <w:tcW w:w="2805" w:type="dxa"/>
          </w:tcPr>
          <w:p w:rsidR="000E5797" w:rsidRPr="00A875FF" w:rsidRDefault="00716229" w:rsidP="00661755">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0E5797" w:rsidRPr="00A875FF" w:rsidRDefault="000E5797" w:rsidP="00661755">
            <w:pPr>
              <w:keepNext/>
              <w:jc w:val="center"/>
              <w:rPr>
                <w:rFonts w:ascii="Franklin Gothic Book" w:hAnsi="Franklin Gothic Book"/>
                <w:sz w:val="18"/>
                <w:szCs w:val="18"/>
              </w:rPr>
            </w:pPr>
          </w:p>
        </w:tc>
        <w:tc>
          <w:tcPr>
            <w:tcW w:w="557" w:type="dxa"/>
          </w:tcPr>
          <w:p w:rsidR="000E5797" w:rsidRPr="00A875FF" w:rsidRDefault="000E5797" w:rsidP="00661755">
            <w:pPr>
              <w:keepNext/>
              <w:jc w:val="center"/>
              <w:rPr>
                <w:rFonts w:ascii="Franklin Gothic Book" w:hAnsi="Franklin Gothic Book"/>
                <w:sz w:val="18"/>
                <w:szCs w:val="18"/>
              </w:rPr>
            </w:pPr>
          </w:p>
        </w:tc>
        <w:tc>
          <w:tcPr>
            <w:tcW w:w="2781" w:type="dxa"/>
            <w:gridSpan w:val="2"/>
          </w:tcPr>
          <w:p w:rsidR="000E5797" w:rsidRPr="00A875FF" w:rsidRDefault="000E5797" w:rsidP="00661755">
            <w:pPr>
              <w:keepNext/>
              <w:jc w:val="center"/>
              <w:rPr>
                <w:rFonts w:ascii="Franklin Gothic Book" w:hAnsi="Franklin Gothic Book"/>
                <w:sz w:val="18"/>
                <w:szCs w:val="18"/>
              </w:rPr>
            </w:pPr>
          </w:p>
        </w:tc>
      </w:tr>
      <w:tr w:rsidR="000E5797" w:rsidRPr="00A875FF" w:rsidTr="00767C43">
        <w:tblPrEx>
          <w:tblCellMar>
            <w:left w:w="108" w:type="dxa"/>
            <w:right w:w="108" w:type="dxa"/>
          </w:tblCellMar>
        </w:tblPrEx>
        <w:trPr>
          <w:gridAfter w:val="1"/>
          <w:wAfter w:w="38" w:type="dxa"/>
          <w:cantSplit/>
          <w:trHeight w:hRule="exact" w:val="2268"/>
        </w:trPr>
        <w:tc>
          <w:tcPr>
            <w:tcW w:w="284" w:type="dxa"/>
            <w:textDirection w:val="btLr"/>
            <w:vAlign w:val="center"/>
          </w:tcPr>
          <w:p w:rsidR="000E5797" w:rsidRPr="00A875FF" w:rsidRDefault="00A46AA2" w:rsidP="00661755">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Arch_Height_X_MEAN"/>
            <w:tag w:val="$Arch_Height_X_MEAN"/>
            <w:id w:val="-1518840871"/>
            <w:picture/>
          </w:sdtPr>
          <w:sdtEndPr/>
          <w:sdtContent>
            <w:tc>
              <w:tcPr>
                <w:tcW w:w="3300" w:type="dxa"/>
                <w:gridSpan w:val="2"/>
              </w:tcPr>
              <w:p w:rsidR="000E5797" w:rsidRPr="00A875FF" w:rsidRDefault="000E5797" w:rsidP="00661755">
                <w:pPr>
                  <w:keepNext/>
                  <w:spacing w:after="240"/>
                  <w:rPr>
                    <w:rFonts w:ascii="Franklin Gothic Book" w:hAnsi="Franklin Gothic Book"/>
                  </w:rPr>
                </w:pPr>
                <w:r>
                  <w:rPr>
                    <w:rFonts w:ascii="Arial" w:hAnsi="Arial"/>
                    <w:noProof/>
                    <w:lang w:val="en-US" w:eastAsia="en-US"/>
                  </w:rPr>
                  <w:drawing>
                    <wp:inline distT="0" distB="0" distL="0" distR="0" wp14:anchorId="2B83D87F" wp14:editId="7C155D32">
                      <wp:extent cx="2030400" cy="1396800"/>
                      <wp:effectExtent l="0" t="0" r="0" b="0"/>
                      <wp:docPr id="138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E5797" w:rsidRPr="00A875FF" w:rsidRDefault="000E5797" w:rsidP="00661755">
            <w:pPr>
              <w:keepNext/>
              <w:rPr>
                <w:rFonts w:ascii="Franklin Gothic Book" w:hAnsi="Franklin Gothic Book"/>
              </w:rPr>
            </w:pPr>
          </w:p>
        </w:tc>
        <w:tc>
          <w:tcPr>
            <w:tcW w:w="3300" w:type="dxa"/>
            <w:gridSpan w:val="2"/>
          </w:tcPr>
          <w:p w:rsidR="000E5797" w:rsidRPr="00A875FF" w:rsidRDefault="000E5797" w:rsidP="00661755">
            <w:pPr>
              <w:keepNext/>
              <w:rPr>
                <w:rFonts w:ascii="Franklin Gothic Book" w:hAnsi="Franklin Gothic Book"/>
              </w:rPr>
            </w:pPr>
          </w:p>
        </w:tc>
      </w:tr>
    </w:tbl>
    <w:p w:rsidR="002F76E3" w:rsidRPr="001C684C" w:rsidRDefault="002F76E3" w:rsidP="002F76E3">
      <w:pPr>
        <w:pStyle w:val="Odstavecseseznamem"/>
        <w:ind w:left="0"/>
        <w:rPr>
          <w:b/>
          <w:sz w:val="6"/>
          <w:szCs w:val="20"/>
        </w:rPr>
      </w:pPr>
    </w:p>
    <w:p w:rsidR="002F76E3" w:rsidRPr="001C684C" w:rsidRDefault="002F76E3" w:rsidP="002F76E3">
      <w:pPr>
        <w:pStyle w:val="Odstavecseseznamem"/>
        <w:ind w:left="0"/>
        <w:rPr>
          <w:b/>
          <w:sz w:val="6"/>
          <w:szCs w:val="20"/>
        </w:rPr>
        <w:sectPr w:rsidR="002F76E3" w:rsidRPr="001C684C" w:rsidSect="00284446">
          <w:type w:val="continuous"/>
          <w:pgSz w:w="11906" w:h="16838" w:code="9"/>
          <w:pgMar w:top="1287" w:right="851" w:bottom="992" w:left="851" w:header="227" w:footer="227" w:gutter="0"/>
          <w:cols w:space="720"/>
          <w:docGrid w:linePitch="360"/>
        </w:sectPr>
      </w:pPr>
    </w:p>
    <w:p w:rsidR="001A73BF" w:rsidRPr="00314423" w:rsidRDefault="001A73BF">
      <w:pPr>
        <w:rPr>
          <w:b/>
          <w:sz w:val="6"/>
          <w:szCs w:val="20"/>
        </w:rPr>
      </w:pPr>
      <w:r w:rsidRPr="00314423">
        <w:rPr>
          <w:b/>
          <w:sz w:val="6"/>
          <w:szCs w:val="20"/>
        </w:rPr>
        <w:br w:type="page"/>
      </w:r>
    </w:p>
    <w:p w:rsidR="005B092A" w:rsidRDefault="000E2420" w:rsidP="005B092A">
      <w:pPr>
        <w:jc w:val="center"/>
        <w:rPr>
          <w:b/>
          <w:sz w:val="28"/>
          <w:szCs w:val="28"/>
        </w:rPr>
      </w:pPr>
      <w:sdt>
        <w:sdtPr>
          <w:rPr>
            <w:b/>
            <w:color w:val="000000"/>
            <w:sz w:val="28"/>
            <w:szCs w:val="28"/>
          </w:rPr>
          <w:alias w:val="OFM_page_title"/>
          <w:tag w:val="OFM_page_title"/>
          <w:id w:val="-346552752"/>
          <w:dataBinding w:xpath="metrics/GLOBAL/Stride_Length_Mean/TEMPORAL_DISTANCE/X" w:storeItemID="{7E7DE756-8780-40D7-B2E2-A8B1C27C5786}"/>
          <w:text/>
        </w:sdtPr>
        <w:sdtEndPr/>
        <w:sdtContent>
          <w:r w:rsidR="00A5182D" w:rsidRPr="00356C9A">
            <w:rPr>
              <w:b/>
              <w:color w:val="000000"/>
              <w:sz w:val="28"/>
              <w:szCs w:val="28"/>
            </w:rPr>
            <w:t>...</w:t>
          </w:r>
        </w:sdtContent>
      </w:sdt>
      <w:r w:rsidR="00A5182D">
        <w:rPr>
          <w:b/>
          <w:sz w:val="28"/>
          <w:szCs w:val="28"/>
        </w:rPr>
        <w:t xml:space="preserve"> </w:t>
      </w:r>
      <w:r w:rsidR="005B092A">
        <w:rPr>
          <w:b/>
          <w:sz w:val="28"/>
          <w:szCs w:val="28"/>
        </w:rPr>
        <w:t>(</w:t>
      </w:r>
      <w:sdt>
        <w:sdtPr>
          <w:rPr>
            <w:b/>
            <w:color w:val="000000"/>
            <w:sz w:val="28"/>
            <w:szCs w:val="28"/>
          </w:rPr>
          <w:alias w:val="test_condition_pre"/>
          <w:tag w:val="test_condition_pre"/>
          <w:id w:val="-2044048424"/>
          <w:dataBinding w:xpath="metrics/GLOBAL/Stride_Length_Mean/TEMPORAL_DISTANCE/X" w:storeItemID="{7E7DE756-8780-40D7-B2E2-A8B1C27C5786}"/>
          <w:text/>
        </w:sdtPr>
        <w:sdtEndPr/>
        <w:sdtContent>
          <w:r w:rsidR="005B092A" w:rsidRPr="00356C9A">
            <w:rPr>
              <w:b/>
              <w:color w:val="000000"/>
              <w:sz w:val="28"/>
              <w:szCs w:val="28"/>
            </w:rPr>
            <w:t>...</w:t>
          </w:r>
        </w:sdtContent>
      </w:sdt>
      <w:r w:rsidR="005B092A">
        <w:rPr>
          <w:b/>
          <w:sz w:val="28"/>
          <w:szCs w:val="28"/>
        </w:rPr>
        <w:t>)</w:t>
      </w:r>
    </w:p>
    <w:p w:rsidR="00767C43" w:rsidRDefault="00767C43" w:rsidP="00767C43">
      <w:pPr>
        <w:jc w:val="center"/>
        <w:rPr>
          <w:color w:val="FF0000"/>
          <w:sz w:val="20"/>
          <w:szCs w:val="28"/>
        </w:rPr>
        <w:sectPr w:rsidR="00767C43" w:rsidSect="00284446">
          <w:type w:val="continuous"/>
          <w:pgSz w:w="11906" w:h="16838" w:code="9"/>
          <w:pgMar w:top="1287" w:right="851" w:bottom="992" w:left="851" w:header="227" w:footer="227" w:gutter="0"/>
          <w:cols w:space="720"/>
          <w:docGrid w:linePitch="360"/>
        </w:sectPr>
      </w:pPr>
    </w:p>
    <w:p w:rsidR="00767C43" w:rsidRPr="001C684C" w:rsidRDefault="00767C43" w:rsidP="00767C43">
      <w:pPr>
        <w:jc w:val="center"/>
        <w:rPr>
          <w:sz w:val="18"/>
          <w:szCs w:val="28"/>
        </w:rPr>
        <w:sectPr w:rsidR="00767C43"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767C43" w:rsidRPr="001C684C" w:rsidRDefault="00767C43" w:rsidP="00767C43">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767C43" w:rsidRDefault="00767C43" w:rsidP="00767C43">
      <w:pPr>
        <w:keepNext/>
        <w:ind w:left="113" w:right="113"/>
        <w:jc w:val="center"/>
        <w:rPr>
          <w:rFonts w:ascii="Franklin Gothic Book" w:hAnsi="Franklin Gothic Book"/>
          <w:lang w:val="en-US"/>
        </w:rPr>
        <w:sectPr w:rsidR="00767C43" w:rsidSect="00284446">
          <w:type w:val="continuous"/>
          <w:pgSz w:w="11906" w:h="16838" w:code="9"/>
          <w:pgMar w:top="1287" w:right="851" w:bottom="992" w:left="851" w:header="284" w:footer="397" w:gutter="0"/>
          <w:cols w:space="720"/>
          <w:docGrid w:linePitch="360"/>
        </w:sectPr>
      </w:pP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5B092A" w:rsidRPr="00A875FF" w:rsidTr="00652295">
        <w:trPr>
          <w:cantSplit/>
          <w:trHeight w:hRule="exact" w:val="19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495" w:type="dxa"/>
          </w:tcPr>
          <w:p w:rsidR="005B092A" w:rsidRPr="00A875FF" w:rsidRDefault="005B092A" w:rsidP="00661755">
            <w:pPr>
              <w:keepNext/>
              <w:jc w:val="center"/>
              <w:rPr>
                <w:rFonts w:ascii="Franklin Gothic Book" w:hAnsi="Franklin Gothic Book"/>
                <w:sz w:val="18"/>
                <w:szCs w:val="18"/>
              </w:rPr>
            </w:pPr>
          </w:p>
        </w:tc>
        <w:tc>
          <w:tcPr>
            <w:tcW w:w="2805"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5B092A" w:rsidRPr="00457D6F" w:rsidRDefault="005B092A" w:rsidP="00661755">
            <w:pPr>
              <w:keepNext/>
              <w:jc w:val="center"/>
              <w:rPr>
                <w:rFonts w:ascii="Franklin Gothic Book" w:hAnsi="Franklin Gothic Book"/>
                <w:sz w:val="18"/>
                <w:szCs w:val="18"/>
              </w:rPr>
            </w:pPr>
          </w:p>
        </w:tc>
        <w:tc>
          <w:tcPr>
            <w:tcW w:w="2703"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5B092A" w:rsidRPr="00457D6F" w:rsidRDefault="005B092A" w:rsidP="00661755">
            <w:pPr>
              <w:keepNext/>
              <w:jc w:val="center"/>
              <w:rPr>
                <w:rFonts w:ascii="Franklin Gothic Book" w:hAnsi="Franklin Gothic Book"/>
                <w:sz w:val="18"/>
                <w:szCs w:val="18"/>
              </w:rPr>
            </w:pPr>
          </w:p>
        </w:tc>
        <w:tc>
          <w:tcPr>
            <w:tcW w:w="2781" w:type="dxa"/>
            <w:gridSpan w:val="2"/>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Hindfoot/Tibia Int. Rotation</w:t>
            </w:r>
          </w:p>
        </w:tc>
      </w:tr>
      <w:tr w:rsidR="005B092A"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Tibia_Angle_X"/>
            <w:tag w:val="$Left_Hindfoot_Tibia_Angle_X"/>
            <w:id w:val="-264774448"/>
            <w:picture/>
          </w:sdtPr>
          <w:sdtEndPr/>
          <w:sdtContent>
            <w:tc>
              <w:tcPr>
                <w:tcW w:w="3300" w:type="dxa"/>
                <w:gridSpan w:val="2"/>
              </w:tcPr>
              <w:p w:rsidR="005B092A" w:rsidRPr="00A875FF" w:rsidRDefault="005B092A" w:rsidP="00661755">
                <w:pPr>
                  <w:keepNext/>
                  <w:spacing w:after="240"/>
                  <w:rPr>
                    <w:rFonts w:ascii="Franklin Gothic Book" w:hAnsi="Franklin Gothic Book"/>
                  </w:rPr>
                </w:pPr>
                <w:r>
                  <w:rPr>
                    <w:rFonts w:ascii="Arial" w:hAnsi="Arial"/>
                    <w:noProof/>
                    <w:lang w:val="en-US" w:eastAsia="en-US"/>
                  </w:rPr>
                  <w:drawing>
                    <wp:inline distT="0" distB="0" distL="0" distR="0" wp14:anchorId="1E9C0B2B" wp14:editId="63652A9D">
                      <wp:extent cx="2030400" cy="1396800"/>
                      <wp:effectExtent l="0" t="0" r="0" b="0"/>
                      <wp:docPr id="13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Y"/>
            <w:tag w:val="$Left_Hindfoot_Tibia_Angle_Y"/>
            <w:id w:val="-1898128011"/>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1FB6074A" wp14:editId="254258E2">
                      <wp:extent cx="2030400" cy="1396800"/>
                      <wp:effectExtent l="0" t="0" r="0" b="0"/>
                      <wp:docPr id="13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Z"/>
            <w:tag w:val="$Left_Hindfoot_Tibia_Angle_Z"/>
            <w:id w:val="912823949"/>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6CDB8D26" wp14:editId="3DC2D3C8">
                      <wp:extent cx="2030400" cy="1396800"/>
                      <wp:effectExtent l="0" t="0" r="0" b="0"/>
                      <wp:docPr id="13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5B092A" w:rsidRPr="00A875FF" w:rsidTr="00652295">
        <w:trPr>
          <w:cantSplit/>
          <w:trHeight w:hRule="exact" w:val="57"/>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38" w:type="dxa"/>
            <w:gridSpan w:val="3"/>
          </w:tcPr>
          <w:p w:rsidR="005B092A" w:rsidRPr="00A875FF" w:rsidRDefault="005B092A" w:rsidP="00661755">
            <w:pPr>
              <w:keepNext/>
              <w:jc w:val="center"/>
              <w:rPr>
                <w:rFonts w:ascii="Franklin Gothic Book" w:hAnsi="Franklin Gothic Book"/>
                <w:sz w:val="18"/>
                <w:szCs w:val="18"/>
              </w:rPr>
            </w:pPr>
          </w:p>
        </w:tc>
      </w:tr>
      <w:tr w:rsidR="005B092A" w:rsidRPr="00A875FF" w:rsidTr="00652295">
        <w:trPr>
          <w:cantSplit/>
          <w:trHeight w:hRule="exact" w:val="19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495" w:type="dxa"/>
          </w:tcPr>
          <w:p w:rsidR="005B092A" w:rsidRPr="00A875FF" w:rsidRDefault="005B092A" w:rsidP="00661755">
            <w:pPr>
              <w:keepNext/>
              <w:jc w:val="center"/>
              <w:rPr>
                <w:rFonts w:ascii="Franklin Gothic Book" w:hAnsi="Franklin Gothic Book"/>
                <w:sz w:val="18"/>
                <w:szCs w:val="18"/>
              </w:rPr>
            </w:pPr>
          </w:p>
        </w:tc>
        <w:tc>
          <w:tcPr>
            <w:tcW w:w="2805"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5B092A" w:rsidRPr="00457D6F" w:rsidRDefault="005B092A" w:rsidP="00661755">
            <w:pPr>
              <w:keepNext/>
              <w:jc w:val="center"/>
              <w:rPr>
                <w:rFonts w:ascii="Franklin Gothic Book" w:hAnsi="Franklin Gothic Book"/>
                <w:sz w:val="18"/>
                <w:szCs w:val="18"/>
              </w:rPr>
            </w:pPr>
          </w:p>
        </w:tc>
        <w:tc>
          <w:tcPr>
            <w:tcW w:w="2703"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5B092A" w:rsidRPr="00457D6F" w:rsidRDefault="005B092A" w:rsidP="00661755">
            <w:pPr>
              <w:keepNext/>
              <w:jc w:val="center"/>
              <w:rPr>
                <w:rFonts w:ascii="Franklin Gothic Book" w:hAnsi="Franklin Gothic Book"/>
                <w:sz w:val="18"/>
                <w:szCs w:val="18"/>
              </w:rPr>
            </w:pPr>
          </w:p>
        </w:tc>
        <w:tc>
          <w:tcPr>
            <w:tcW w:w="2781" w:type="dxa"/>
            <w:gridSpan w:val="2"/>
          </w:tcPr>
          <w:p w:rsidR="005B092A" w:rsidRPr="00457D6F" w:rsidRDefault="00E7408C" w:rsidP="00661755">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5B092A"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Hindfoot_Angle_X"/>
            <w:tag w:val="$Left_Forefoot_Hindfoot_Angle_X"/>
            <w:id w:val="131832364"/>
            <w:picture/>
          </w:sdtPr>
          <w:sdtEndPr/>
          <w:sdtContent>
            <w:tc>
              <w:tcPr>
                <w:tcW w:w="3300" w:type="dxa"/>
                <w:gridSpan w:val="2"/>
              </w:tcPr>
              <w:p w:rsidR="005B092A" w:rsidRPr="00A875FF" w:rsidRDefault="005B092A" w:rsidP="00661755">
                <w:pPr>
                  <w:keepNext/>
                  <w:spacing w:after="240"/>
                  <w:rPr>
                    <w:rFonts w:ascii="Franklin Gothic Book" w:hAnsi="Franklin Gothic Book"/>
                  </w:rPr>
                </w:pPr>
                <w:r>
                  <w:rPr>
                    <w:rFonts w:ascii="Arial" w:hAnsi="Arial"/>
                    <w:noProof/>
                    <w:lang w:val="en-US" w:eastAsia="en-US"/>
                  </w:rPr>
                  <w:drawing>
                    <wp:inline distT="0" distB="0" distL="0" distR="0" wp14:anchorId="06CB7D26" wp14:editId="478CD03A">
                      <wp:extent cx="2030400" cy="1396800"/>
                      <wp:effectExtent l="0" t="0" r="0" b="0"/>
                      <wp:docPr id="14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Y"/>
            <w:tag w:val="$Left_Forefoot_Hindfoot_Angle_Y"/>
            <w:id w:val="-646053937"/>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0A9D9D76" wp14:editId="5BAE8079">
                      <wp:extent cx="2030400" cy="1396800"/>
                      <wp:effectExtent l="0" t="0" r="0" b="0"/>
                      <wp:docPr id="140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Z"/>
            <w:tag w:val="$Left_Forefoot_Hindfoot_Angle_Z"/>
            <w:id w:val="239295726"/>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4B179799" wp14:editId="631FA916">
                      <wp:extent cx="2102400" cy="1396800"/>
                      <wp:effectExtent l="0" t="0" r="0" b="0"/>
                      <wp:docPr id="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5B092A" w:rsidRPr="00A875FF" w:rsidTr="00652295">
        <w:trPr>
          <w:cantSplit/>
          <w:trHeight w:hRule="exact" w:val="57"/>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38" w:type="dxa"/>
            <w:gridSpan w:val="3"/>
          </w:tcPr>
          <w:p w:rsidR="005B092A" w:rsidRPr="00A875FF" w:rsidRDefault="005B092A" w:rsidP="00661755">
            <w:pPr>
              <w:keepNext/>
              <w:jc w:val="center"/>
              <w:rPr>
                <w:rFonts w:ascii="Franklin Gothic Book" w:hAnsi="Franklin Gothic Book"/>
                <w:sz w:val="18"/>
                <w:szCs w:val="18"/>
              </w:rPr>
            </w:pPr>
          </w:p>
        </w:tc>
      </w:tr>
      <w:tr w:rsidR="005B092A" w:rsidRPr="00A875FF" w:rsidTr="00652295">
        <w:trPr>
          <w:cantSplit/>
          <w:trHeight w:hRule="exact" w:val="19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495" w:type="dxa"/>
          </w:tcPr>
          <w:p w:rsidR="005B092A" w:rsidRPr="00A875FF" w:rsidRDefault="005B092A" w:rsidP="00661755">
            <w:pPr>
              <w:keepNext/>
              <w:jc w:val="center"/>
              <w:rPr>
                <w:rFonts w:ascii="Franklin Gothic Book" w:hAnsi="Franklin Gothic Book"/>
                <w:sz w:val="18"/>
                <w:szCs w:val="18"/>
              </w:rPr>
            </w:pPr>
          </w:p>
        </w:tc>
        <w:tc>
          <w:tcPr>
            <w:tcW w:w="2805"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5B092A" w:rsidRPr="00457D6F" w:rsidRDefault="005B092A" w:rsidP="00661755">
            <w:pPr>
              <w:keepNext/>
              <w:jc w:val="center"/>
              <w:rPr>
                <w:rFonts w:ascii="Franklin Gothic Book" w:hAnsi="Franklin Gothic Book"/>
                <w:sz w:val="18"/>
                <w:szCs w:val="18"/>
              </w:rPr>
            </w:pPr>
          </w:p>
        </w:tc>
        <w:tc>
          <w:tcPr>
            <w:tcW w:w="2703" w:type="dxa"/>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5B092A" w:rsidRPr="00457D6F" w:rsidRDefault="005B092A" w:rsidP="00661755">
            <w:pPr>
              <w:keepNext/>
              <w:jc w:val="center"/>
              <w:rPr>
                <w:rFonts w:ascii="Franklin Gothic Book" w:hAnsi="Franklin Gothic Book"/>
                <w:sz w:val="18"/>
                <w:szCs w:val="18"/>
              </w:rPr>
            </w:pPr>
          </w:p>
        </w:tc>
        <w:tc>
          <w:tcPr>
            <w:tcW w:w="2781" w:type="dxa"/>
            <w:gridSpan w:val="2"/>
          </w:tcPr>
          <w:p w:rsidR="005B092A" w:rsidRPr="00457D6F" w:rsidRDefault="00716229" w:rsidP="00661755">
            <w:pPr>
              <w:keepNext/>
              <w:jc w:val="center"/>
              <w:rPr>
                <w:rFonts w:ascii="Franklin Gothic Book" w:hAnsi="Franklin Gothic Book"/>
                <w:sz w:val="18"/>
                <w:szCs w:val="18"/>
              </w:rPr>
            </w:pPr>
            <w:r>
              <w:rPr>
                <w:rFonts w:ascii="Franklin Gothic Book" w:hAnsi="Franklin Gothic Book"/>
              </w:rPr>
              <w:t xml:space="preserve">Forefoot/Tibia Adduction </w:t>
            </w:r>
          </w:p>
        </w:tc>
      </w:tr>
      <w:tr w:rsidR="005B092A"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Tibia_Angle_X"/>
            <w:tag w:val="$Left_Forefoot_Tibia_Angle_X"/>
            <w:id w:val="2033461595"/>
            <w:picture/>
          </w:sdtPr>
          <w:sdtEndPr/>
          <w:sdtContent>
            <w:tc>
              <w:tcPr>
                <w:tcW w:w="3300" w:type="dxa"/>
                <w:gridSpan w:val="2"/>
              </w:tcPr>
              <w:p w:rsidR="005B092A" w:rsidRPr="00A875FF" w:rsidRDefault="005B092A" w:rsidP="00661755">
                <w:pPr>
                  <w:keepNext/>
                  <w:spacing w:after="240"/>
                  <w:rPr>
                    <w:rFonts w:ascii="Franklin Gothic Book" w:hAnsi="Franklin Gothic Book"/>
                  </w:rPr>
                </w:pPr>
                <w:r>
                  <w:rPr>
                    <w:rFonts w:ascii="Arial" w:hAnsi="Arial"/>
                    <w:noProof/>
                    <w:lang w:val="en-US" w:eastAsia="en-US"/>
                  </w:rPr>
                  <w:drawing>
                    <wp:inline distT="0" distB="0" distL="0" distR="0" wp14:anchorId="38EC3CB6" wp14:editId="59E1E5A9">
                      <wp:extent cx="2030400" cy="1396800"/>
                      <wp:effectExtent l="0" t="0" r="0" b="0"/>
                      <wp:docPr id="14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Tibia_Angle_Y"/>
            <w:tag w:val="$Left_Forefoot_Tibia_Angle_Y"/>
            <w:id w:val="-789115490"/>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2C0ED9B9" wp14:editId="50C35EC1">
                      <wp:extent cx="2030400" cy="1396800"/>
                      <wp:effectExtent l="0" t="0" r="0" b="0"/>
                      <wp:docPr id="140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Tibia_Angle_Z"/>
            <w:tag w:val="$Left_Forefoot_Tibia_Angle_Z"/>
            <w:id w:val="-1035735691"/>
            <w:picture/>
          </w:sdtPr>
          <w:sdtEndPr/>
          <w:sdtContent>
            <w:tc>
              <w:tcPr>
                <w:tcW w:w="3300" w:type="dxa"/>
                <w:gridSpan w:val="2"/>
              </w:tcPr>
              <w:p w:rsidR="005B092A" w:rsidRPr="00A875FF" w:rsidRDefault="005B092A" w:rsidP="00661755">
                <w:pPr>
                  <w:keepNext/>
                  <w:rPr>
                    <w:rFonts w:ascii="Franklin Gothic Book" w:hAnsi="Franklin Gothic Book"/>
                  </w:rPr>
                </w:pPr>
                <w:r>
                  <w:rPr>
                    <w:rFonts w:ascii="Arial" w:hAnsi="Arial"/>
                    <w:noProof/>
                    <w:lang w:val="en-US" w:eastAsia="en-US"/>
                  </w:rPr>
                  <w:drawing>
                    <wp:inline distT="0" distB="0" distL="0" distR="0" wp14:anchorId="2053A2B0" wp14:editId="4394F97A">
                      <wp:extent cx="2030400" cy="1396800"/>
                      <wp:effectExtent l="0" t="0" r="0" b="0"/>
                      <wp:docPr id="14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5B092A" w:rsidRPr="00A875FF" w:rsidTr="00652295">
        <w:trPr>
          <w:cantSplit/>
          <w:trHeight w:hRule="exact" w:val="57"/>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38" w:type="dxa"/>
            <w:gridSpan w:val="3"/>
          </w:tcPr>
          <w:p w:rsidR="005B092A" w:rsidRPr="00A875FF" w:rsidRDefault="005B092A" w:rsidP="00661755">
            <w:pPr>
              <w:keepNext/>
              <w:jc w:val="center"/>
              <w:rPr>
                <w:rFonts w:ascii="Franklin Gothic Book" w:hAnsi="Franklin Gothic Book"/>
                <w:sz w:val="18"/>
                <w:szCs w:val="18"/>
              </w:rPr>
            </w:pPr>
          </w:p>
        </w:tc>
      </w:tr>
      <w:tr w:rsidR="005B092A" w:rsidRPr="00A875FF" w:rsidTr="00652295">
        <w:trPr>
          <w:cantSplit/>
          <w:trHeight w:hRule="exact" w:val="19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495" w:type="dxa"/>
          </w:tcPr>
          <w:p w:rsidR="005B092A" w:rsidRPr="00A875FF" w:rsidRDefault="005B092A" w:rsidP="00661755">
            <w:pPr>
              <w:keepNext/>
              <w:jc w:val="center"/>
              <w:rPr>
                <w:rFonts w:ascii="Franklin Gothic Book" w:hAnsi="Franklin Gothic Book"/>
                <w:sz w:val="18"/>
                <w:szCs w:val="18"/>
              </w:rPr>
            </w:pPr>
          </w:p>
        </w:tc>
        <w:tc>
          <w:tcPr>
            <w:tcW w:w="2805" w:type="dxa"/>
          </w:tcPr>
          <w:p w:rsidR="005B092A" w:rsidRPr="00A875FF" w:rsidRDefault="00716229" w:rsidP="00661755">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557" w:type="dxa"/>
          </w:tcPr>
          <w:p w:rsidR="005B092A" w:rsidRPr="00A875FF" w:rsidRDefault="005B092A" w:rsidP="00661755">
            <w:pPr>
              <w:keepNext/>
              <w:jc w:val="center"/>
              <w:rPr>
                <w:rFonts w:ascii="Franklin Gothic Book" w:hAnsi="Franklin Gothic Book"/>
                <w:sz w:val="18"/>
                <w:szCs w:val="18"/>
              </w:rPr>
            </w:pPr>
          </w:p>
        </w:tc>
        <w:tc>
          <w:tcPr>
            <w:tcW w:w="2781" w:type="dxa"/>
            <w:gridSpan w:val="2"/>
          </w:tcPr>
          <w:p w:rsidR="005B092A" w:rsidRPr="00A875FF" w:rsidRDefault="005B092A" w:rsidP="00661755">
            <w:pPr>
              <w:keepNext/>
              <w:jc w:val="center"/>
              <w:rPr>
                <w:rFonts w:ascii="Franklin Gothic Book" w:hAnsi="Franklin Gothic Book"/>
                <w:sz w:val="18"/>
                <w:szCs w:val="18"/>
              </w:rPr>
            </w:pPr>
          </w:p>
        </w:tc>
      </w:tr>
      <w:tr w:rsidR="005B092A"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allux_Forefoot_Angle_X"/>
            <w:tag w:val="$Left_Hallux_Forefoot_Angle_X"/>
            <w:id w:val="-44679935"/>
            <w:picture/>
          </w:sdtPr>
          <w:sdtEndPr/>
          <w:sdtContent>
            <w:tc>
              <w:tcPr>
                <w:tcW w:w="3300" w:type="dxa"/>
                <w:gridSpan w:val="2"/>
              </w:tcPr>
              <w:p w:rsidR="005B092A" w:rsidRPr="00A875FF" w:rsidRDefault="005B092A" w:rsidP="00661755">
                <w:pPr>
                  <w:keepNext/>
                  <w:spacing w:after="240"/>
                  <w:rPr>
                    <w:rFonts w:ascii="Franklin Gothic Book" w:hAnsi="Franklin Gothic Book"/>
                  </w:rPr>
                </w:pPr>
                <w:r>
                  <w:rPr>
                    <w:rFonts w:ascii="Arial" w:hAnsi="Arial"/>
                    <w:noProof/>
                    <w:lang w:val="en-US" w:eastAsia="en-US"/>
                  </w:rPr>
                  <w:drawing>
                    <wp:inline distT="0" distB="0" distL="0" distR="0" wp14:anchorId="35D73AA5" wp14:editId="1CF1AC14">
                      <wp:extent cx="2030400" cy="1396800"/>
                      <wp:effectExtent l="0" t="0" r="0" b="0"/>
                      <wp:docPr id="14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5B092A" w:rsidRPr="00A875FF" w:rsidRDefault="005B092A" w:rsidP="00661755">
            <w:pPr>
              <w:keepNext/>
              <w:rPr>
                <w:rFonts w:ascii="Franklin Gothic Book" w:hAnsi="Franklin Gothic Book"/>
              </w:rPr>
            </w:pPr>
          </w:p>
        </w:tc>
        <w:tc>
          <w:tcPr>
            <w:tcW w:w="3300" w:type="dxa"/>
            <w:gridSpan w:val="2"/>
          </w:tcPr>
          <w:p w:rsidR="005B092A" w:rsidRPr="00A875FF" w:rsidRDefault="005B092A" w:rsidP="00661755">
            <w:pPr>
              <w:keepNext/>
              <w:rPr>
                <w:rFonts w:ascii="Franklin Gothic Book" w:hAnsi="Franklin Gothic Book"/>
              </w:rPr>
            </w:pPr>
          </w:p>
        </w:tc>
      </w:tr>
      <w:tr w:rsidR="005B092A" w:rsidRPr="00A875FF" w:rsidTr="00652295">
        <w:trPr>
          <w:cantSplit/>
          <w:trHeight w:hRule="exact" w:val="57"/>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3338" w:type="dxa"/>
            <w:gridSpan w:val="3"/>
          </w:tcPr>
          <w:p w:rsidR="005B092A" w:rsidRPr="00A875FF" w:rsidRDefault="005B092A" w:rsidP="00661755">
            <w:pPr>
              <w:keepNext/>
              <w:jc w:val="center"/>
              <w:rPr>
                <w:rFonts w:ascii="Franklin Gothic Book" w:hAnsi="Franklin Gothic Book"/>
                <w:sz w:val="18"/>
                <w:szCs w:val="18"/>
              </w:rPr>
            </w:pPr>
          </w:p>
        </w:tc>
      </w:tr>
      <w:tr w:rsidR="005B092A" w:rsidRPr="00A875FF" w:rsidTr="00652295">
        <w:trPr>
          <w:cantSplit/>
          <w:trHeight w:hRule="exact" w:val="198"/>
        </w:trPr>
        <w:tc>
          <w:tcPr>
            <w:tcW w:w="284" w:type="dxa"/>
            <w:textDirection w:val="btLr"/>
            <w:vAlign w:val="center"/>
          </w:tcPr>
          <w:p w:rsidR="005B092A" w:rsidRPr="00A875FF" w:rsidRDefault="005B092A" w:rsidP="00661755">
            <w:pPr>
              <w:keepNext/>
              <w:ind w:left="113" w:right="113"/>
              <w:jc w:val="center"/>
              <w:rPr>
                <w:rFonts w:ascii="Franklin Gothic Book" w:hAnsi="Franklin Gothic Book"/>
                <w:lang w:val="en-US"/>
              </w:rPr>
            </w:pPr>
          </w:p>
        </w:tc>
        <w:tc>
          <w:tcPr>
            <w:tcW w:w="495" w:type="dxa"/>
          </w:tcPr>
          <w:p w:rsidR="005B092A" w:rsidRPr="00A875FF" w:rsidRDefault="005B092A" w:rsidP="00661755">
            <w:pPr>
              <w:keepNext/>
              <w:jc w:val="center"/>
              <w:rPr>
                <w:rFonts w:ascii="Franklin Gothic Book" w:hAnsi="Franklin Gothic Book"/>
                <w:sz w:val="18"/>
                <w:szCs w:val="18"/>
              </w:rPr>
            </w:pPr>
          </w:p>
        </w:tc>
        <w:tc>
          <w:tcPr>
            <w:tcW w:w="2805" w:type="dxa"/>
          </w:tcPr>
          <w:p w:rsidR="005B092A" w:rsidRPr="00A875FF" w:rsidRDefault="00716229" w:rsidP="00661755">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5B092A" w:rsidRPr="00A875FF" w:rsidRDefault="005B092A" w:rsidP="00661755">
            <w:pPr>
              <w:keepNext/>
              <w:jc w:val="center"/>
              <w:rPr>
                <w:rFonts w:ascii="Franklin Gothic Book" w:hAnsi="Franklin Gothic Book"/>
                <w:sz w:val="18"/>
                <w:szCs w:val="18"/>
              </w:rPr>
            </w:pPr>
          </w:p>
        </w:tc>
        <w:tc>
          <w:tcPr>
            <w:tcW w:w="557" w:type="dxa"/>
          </w:tcPr>
          <w:p w:rsidR="005B092A" w:rsidRPr="00A875FF" w:rsidRDefault="005B092A" w:rsidP="00661755">
            <w:pPr>
              <w:keepNext/>
              <w:jc w:val="center"/>
              <w:rPr>
                <w:rFonts w:ascii="Franklin Gothic Book" w:hAnsi="Franklin Gothic Book"/>
                <w:sz w:val="18"/>
                <w:szCs w:val="18"/>
              </w:rPr>
            </w:pPr>
          </w:p>
        </w:tc>
        <w:tc>
          <w:tcPr>
            <w:tcW w:w="2781" w:type="dxa"/>
            <w:gridSpan w:val="2"/>
          </w:tcPr>
          <w:p w:rsidR="005B092A" w:rsidRPr="00A875FF" w:rsidRDefault="005B092A" w:rsidP="00661755">
            <w:pPr>
              <w:keepNext/>
              <w:jc w:val="center"/>
              <w:rPr>
                <w:rFonts w:ascii="Franklin Gothic Book" w:hAnsi="Franklin Gothic Book"/>
                <w:sz w:val="18"/>
                <w:szCs w:val="18"/>
              </w:rPr>
            </w:pPr>
          </w:p>
        </w:tc>
      </w:tr>
      <w:tr w:rsidR="005B092A"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B092A" w:rsidRPr="00A875FF" w:rsidRDefault="00A46AA2" w:rsidP="00661755">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Left_Arch_Height_X"/>
            <w:tag w:val="$Left_Arch_Height_X"/>
            <w:id w:val="-1445912672"/>
            <w:picture/>
          </w:sdtPr>
          <w:sdtEndPr/>
          <w:sdtContent>
            <w:tc>
              <w:tcPr>
                <w:tcW w:w="3300" w:type="dxa"/>
                <w:gridSpan w:val="2"/>
              </w:tcPr>
              <w:p w:rsidR="005B092A" w:rsidRPr="00A875FF" w:rsidRDefault="005B092A" w:rsidP="00661755">
                <w:pPr>
                  <w:keepNext/>
                  <w:spacing w:after="240"/>
                  <w:rPr>
                    <w:rFonts w:ascii="Franklin Gothic Book" w:hAnsi="Franklin Gothic Book"/>
                  </w:rPr>
                </w:pPr>
                <w:r>
                  <w:rPr>
                    <w:rFonts w:ascii="Arial" w:hAnsi="Arial"/>
                    <w:noProof/>
                    <w:lang w:val="en-US" w:eastAsia="en-US"/>
                  </w:rPr>
                  <w:drawing>
                    <wp:inline distT="0" distB="0" distL="0" distR="0" wp14:anchorId="0519A9D9" wp14:editId="4495AD31">
                      <wp:extent cx="2030400" cy="1396800"/>
                      <wp:effectExtent l="0" t="0" r="0" b="0"/>
                      <wp:docPr id="14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5B092A" w:rsidRPr="00A875FF" w:rsidRDefault="005B092A" w:rsidP="00661755">
            <w:pPr>
              <w:keepNext/>
              <w:rPr>
                <w:rFonts w:ascii="Franklin Gothic Book" w:hAnsi="Franklin Gothic Book"/>
              </w:rPr>
            </w:pPr>
          </w:p>
        </w:tc>
        <w:tc>
          <w:tcPr>
            <w:tcW w:w="3300" w:type="dxa"/>
            <w:gridSpan w:val="2"/>
          </w:tcPr>
          <w:p w:rsidR="005B092A" w:rsidRPr="00A875FF" w:rsidRDefault="005B092A" w:rsidP="00661755">
            <w:pPr>
              <w:keepNext/>
              <w:rPr>
                <w:rFonts w:ascii="Franklin Gothic Book" w:hAnsi="Franklin Gothic Book"/>
              </w:rPr>
            </w:pPr>
          </w:p>
        </w:tc>
      </w:tr>
    </w:tbl>
    <w:p w:rsidR="00403836" w:rsidRPr="001C684C" w:rsidRDefault="00403836" w:rsidP="00403836">
      <w:pPr>
        <w:pStyle w:val="Odstavecseseznamem"/>
        <w:ind w:left="0"/>
        <w:rPr>
          <w:b/>
          <w:sz w:val="6"/>
          <w:szCs w:val="20"/>
        </w:rPr>
      </w:pPr>
    </w:p>
    <w:p w:rsidR="00403836" w:rsidRPr="001C684C" w:rsidRDefault="00403836" w:rsidP="00403836">
      <w:pPr>
        <w:pStyle w:val="Odstavecseseznamem"/>
        <w:ind w:left="0"/>
        <w:rPr>
          <w:b/>
          <w:sz w:val="6"/>
          <w:szCs w:val="20"/>
        </w:rPr>
        <w:sectPr w:rsidR="00403836" w:rsidRPr="001C684C" w:rsidSect="00284446">
          <w:type w:val="continuous"/>
          <w:pgSz w:w="11906" w:h="16838" w:code="9"/>
          <w:pgMar w:top="1287" w:right="851" w:bottom="992" w:left="851" w:header="227" w:footer="227" w:gutter="0"/>
          <w:cols w:space="720"/>
          <w:docGrid w:linePitch="360"/>
        </w:sectPr>
      </w:pPr>
    </w:p>
    <w:p w:rsidR="00420216" w:rsidRPr="00314423" w:rsidRDefault="00420216">
      <w:pPr>
        <w:rPr>
          <w:b/>
          <w:sz w:val="6"/>
          <w:szCs w:val="28"/>
        </w:rPr>
      </w:pPr>
      <w:r w:rsidRPr="00314423">
        <w:rPr>
          <w:b/>
          <w:sz w:val="6"/>
          <w:szCs w:val="28"/>
        </w:rPr>
        <w:br w:type="page"/>
      </w:r>
    </w:p>
    <w:p w:rsidR="00420216" w:rsidRDefault="00420216" w:rsidP="00420216">
      <w:pPr>
        <w:jc w:val="center"/>
        <w:rPr>
          <w:b/>
          <w:sz w:val="28"/>
          <w:szCs w:val="28"/>
        </w:rPr>
      </w:pPr>
      <w:r>
        <w:rPr>
          <w:b/>
          <w:sz w:val="28"/>
          <w:szCs w:val="28"/>
        </w:rPr>
        <w:lastRenderedPageBreak/>
        <w:t xml:space="preserve">Right </w:t>
      </w:r>
      <w:r w:rsidRPr="001A73BF">
        <w:rPr>
          <w:b/>
          <w:sz w:val="28"/>
          <w:szCs w:val="28"/>
        </w:rPr>
        <w:t xml:space="preserve">Oxford </w:t>
      </w:r>
      <w:r w:rsidR="00F84D8B">
        <w:rPr>
          <w:b/>
          <w:sz w:val="28"/>
          <w:szCs w:val="28"/>
        </w:rPr>
        <w:t>F</w:t>
      </w:r>
      <w:r w:rsidRPr="001A73BF">
        <w:rPr>
          <w:b/>
          <w:sz w:val="28"/>
          <w:szCs w:val="28"/>
        </w:rPr>
        <w:t xml:space="preserve">oot </w:t>
      </w:r>
      <w:r w:rsidR="00F84D8B">
        <w:rPr>
          <w:b/>
          <w:sz w:val="28"/>
          <w:szCs w:val="28"/>
        </w:rPr>
        <w:t xml:space="preserve">Angles </w:t>
      </w:r>
      <w:r>
        <w:rPr>
          <w:b/>
          <w:sz w:val="28"/>
          <w:szCs w:val="28"/>
        </w:rPr>
        <w:t>- All Traces (</w:t>
      </w:r>
      <w:sdt>
        <w:sdtPr>
          <w:rPr>
            <w:b/>
            <w:color w:val="000000"/>
            <w:sz w:val="28"/>
            <w:szCs w:val="28"/>
          </w:rPr>
          <w:alias w:val="test_condition_pre"/>
          <w:tag w:val="test_condition_pre"/>
          <w:id w:val="-1794129536"/>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652295" w:rsidRDefault="00652295" w:rsidP="00652295">
      <w:pPr>
        <w:jc w:val="center"/>
        <w:rPr>
          <w:color w:val="FF0000"/>
          <w:sz w:val="20"/>
          <w:szCs w:val="28"/>
        </w:rPr>
        <w:sectPr w:rsidR="00652295" w:rsidSect="00284446">
          <w:type w:val="continuous"/>
          <w:pgSz w:w="11906" w:h="16838" w:code="9"/>
          <w:pgMar w:top="1287" w:right="851" w:bottom="992" w:left="851" w:header="227" w:footer="227" w:gutter="0"/>
          <w:cols w:space="720"/>
          <w:docGrid w:linePitch="360"/>
        </w:sectPr>
      </w:pPr>
    </w:p>
    <w:p w:rsidR="00652295" w:rsidRPr="001C684C" w:rsidRDefault="00652295" w:rsidP="00652295">
      <w:pPr>
        <w:jc w:val="center"/>
        <w:rPr>
          <w:sz w:val="18"/>
          <w:szCs w:val="28"/>
        </w:rPr>
        <w:sectPr w:rsidR="00652295"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652295" w:rsidRPr="001C684C" w:rsidRDefault="00652295" w:rsidP="00652295">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652295" w:rsidRDefault="00652295" w:rsidP="00652295">
      <w:pPr>
        <w:keepNext/>
        <w:ind w:left="113" w:right="113"/>
        <w:jc w:val="center"/>
        <w:rPr>
          <w:rFonts w:ascii="Franklin Gothic Book" w:hAnsi="Franklin Gothic Book"/>
          <w:lang w:val="en-US"/>
        </w:rPr>
        <w:sectPr w:rsidR="00652295" w:rsidSect="00284446">
          <w:type w:val="continuous"/>
          <w:pgSz w:w="11906" w:h="16838" w:code="9"/>
          <w:pgMar w:top="1287" w:right="851" w:bottom="992" w:left="851" w:header="284" w:footer="397" w:gutter="0"/>
          <w:cols w:space="720"/>
          <w:docGrid w:linePitch="360"/>
        </w:sectPr>
      </w:pP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420216" w:rsidRPr="00A875FF" w:rsidTr="00652295">
        <w:trPr>
          <w:cantSplit/>
          <w:trHeight w:hRule="exact" w:val="19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495" w:type="dxa"/>
          </w:tcPr>
          <w:p w:rsidR="00420216" w:rsidRPr="00A875FF" w:rsidRDefault="00420216" w:rsidP="005C0486">
            <w:pPr>
              <w:keepNext/>
              <w:jc w:val="center"/>
              <w:rPr>
                <w:rFonts w:ascii="Franklin Gothic Book" w:hAnsi="Franklin Gothic Book"/>
                <w:sz w:val="18"/>
                <w:szCs w:val="18"/>
              </w:rPr>
            </w:pPr>
          </w:p>
        </w:tc>
        <w:tc>
          <w:tcPr>
            <w:tcW w:w="2805"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420216" w:rsidRPr="00457D6F" w:rsidRDefault="00420216" w:rsidP="005C0486">
            <w:pPr>
              <w:keepNext/>
              <w:jc w:val="center"/>
              <w:rPr>
                <w:rFonts w:ascii="Franklin Gothic Book" w:hAnsi="Franklin Gothic Book"/>
                <w:sz w:val="18"/>
                <w:szCs w:val="18"/>
              </w:rPr>
            </w:pPr>
          </w:p>
        </w:tc>
        <w:tc>
          <w:tcPr>
            <w:tcW w:w="2703"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420216" w:rsidRPr="00457D6F" w:rsidRDefault="00420216" w:rsidP="005C0486">
            <w:pPr>
              <w:keepNext/>
              <w:jc w:val="center"/>
              <w:rPr>
                <w:rFonts w:ascii="Franklin Gothic Book" w:hAnsi="Franklin Gothic Book"/>
                <w:sz w:val="18"/>
                <w:szCs w:val="18"/>
              </w:rPr>
            </w:pPr>
          </w:p>
        </w:tc>
        <w:tc>
          <w:tcPr>
            <w:tcW w:w="2781" w:type="dxa"/>
            <w:gridSpan w:val="2"/>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Hindfoot/Tibia Int. Rotation</w:t>
            </w:r>
          </w:p>
        </w:tc>
      </w:tr>
      <w:tr w:rsidR="0042021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Tibia_Angle_X"/>
            <w:tag w:val="$Right_Hindfoot_Tibia_Angle_X"/>
            <w:id w:val="-1100325194"/>
            <w:picture/>
          </w:sdtPr>
          <w:sdtEndPr/>
          <w:sdtContent>
            <w:tc>
              <w:tcPr>
                <w:tcW w:w="3300" w:type="dxa"/>
                <w:gridSpan w:val="2"/>
              </w:tcPr>
              <w:p w:rsidR="00420216" w:rsidRPr="00A875FF" w:rsidRDefault="00420216" w:rsidP="005C0486">
                <w:pPr>
                  <w:keepNext/>
                  <w:spacing w:after="240"/>
                  <w:rPr>
                    <w:rFonts w:ascii="Franklin Gothic Book" w:hAnsi="Franklin Gothic Book"/>
                  </w:rPr>
                </w:pPr>
                <w:r>
                  <w:rPr>
                    <w:rFonts w:ascii="Arial" w:hAnsi="Arial"/>
                    <w:noProof/>
                    <w:lang w:val="en-US" w:eastAsia="en-US"/>
                  </w:rPr>
                  <w:drawing>
                    <wp:inline distT="0" distB="0" distL="0" distR="0" wp14:anchorId="282CC722" wp14:editId="58E01C12">
                      <wp:extent cx="2030400" cy="1396800"/>
                      <wp:effectExtent l="0" t="0" r="0" b="0"/>
                      <wp:docPr id="138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Y"/>
            <w:tag w:val="$Right_Hindfoot_Tibia_Angle_Y"/>
            <w:id w:val="-1060711767"/>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28A1CBA3" wp14:editId="620DF1AC">
                      <wp:extent cx="2030400" cy="1396800"/>
                      <wp:effectExtent l="0" t="0" r="0" b="0"/>
                      <wp:docPr id="138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Z"/>
            <w:tag w:val="$Right_Hindfoot_Tibia_Angle_Z"/>
            <w:id w:val="252476026"/>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4BFD3BEF" wp14:editId="4CF1219B">
                      <wp:extent cx="2030400" cy="1396800"/>
                      <wp:effectExtent l="0" t="0" r="0" b="0"/>
                      <wp:docPr id="138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420216" w:rsidRPr="00A875FF" w:rsidTr="00652295">
        <w:trPr>
          <w:cantSplit/>
          <w:trHeight w:hRule="exact" w:val="57"/>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38" w:type="dxa"/>
            <w:gridSpan w:val="3"/>
          </w:tcPr>
          <w:p w:rsidR="00420216" w:rsidRPr="00A875FF" w:rsidRDefault="00420216" w:rsidP="005C0486">
            <w:pPr>
              <w:keepNext/>
              <w:jc w:val="center"/>
              <w:rPr>
                <w:rFonts w:ascii="Franklin Gothic Book" w:hAnsi="Franklin Gothic Book"/>
                <w:sz w:val="18"/>
                <w:szCs w:val="18"/>
              </w:rPr>
            </w:pPr>
          </w:p>
        </w:tc>
      </w:tr>
      <w:tr w:rsidR="00420216" w:rsidRPr="00A875FF" w:rsidTr="00652295">
        <w:trPr>
          <w:cantSplit/>
          <w:trHeight w:hRule="exact" w:val="19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495" w:type="dxa"/>
          </w:tcPr>
          <w:p w:rsidR="00420216" w:rsidRPr="00A875FF" w:rsidRDefault="00420216" w:rsidP="005C0486">
            <w:pPr>
              <w:keepNext/>
              <w:jc w:val="center"/>
              <w:rPr>
                <w:rFonts w:ascii="Franklin Gothic Book" w:hAnsi="Franklin Gothic Book"/>
                <w:sz w:val="18"/>
                <w:szCs w:val="18"/>
              </w:rPr>
            </w:pPr>
          </w:p>
        </w:tc>
        <w:tc>
          <w:tcPr>
            <w:tcW w:w="2805"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420216" w:rsidRPr="00457D6F" w:rsidRDefault="00420216" w:rsidP="005C0486">
            <w:pPr>
              <w:keepNext/>
              <w:jc w:val="center"/>
              <w:rPr>
                <w:rFonts w:ascii="Franklin Gothic Book" w:hAnsi="Franklin Gothic Book"/>
                <w:sz w:val="18"/>
                <w:szCs w:val="18"/>
              </w:rPr>
            </w:pPr>
          </w:p>
        </w:tc>
        <w:tc>
          <w:tcPr>
            <w:tcW w:w="2703"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420216" w:rsidRPr="00457D6F" w:rsidRDefault="00420216" w:rsidP="005C0486">
            <w:pPr>
              <w:keepNext/>
              <w:jc w:val="center"/>
              <w:rPr>
                <w:rFonts w:ascii="Franklin Gothic Book" w:hAnsi="Franklin Gothic Book"/>
                <w:sz w:val="18"/>
                <w:szCs w:val="18"/>
              </w:rPr>
            </w:pPr>
          </w:p>
        </w:tc>
        <w:tc>
          <w:tcPr>
            <w:tcW w:w="2781" w:type="dxa"/>
            <w:gridSpan w:val="2"/>
          </w:tcPr>
          <w:p w:rsidR="00420216" w:rsidRPr="00457D6F" w:rsidRDefault="00E7408C" w:rsidP="005C0486">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42021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Hindfoot_Angle_X"/>
            <w:tag w:val="$Right_Forefoot_Hindfoot_Angle_X"/>
            <w:id w:val="-185982711"/>
            <w:picture/>
          </w:sdtPr>
          <w:sdtEndPr/>
          <w:sdtContent>
            <w:tc>
              <w:tcPr>
                <w:tcW w:w="3300" w:type="dxa"/>
                <w:gridSpan w:val="2"/>
              </w:tcPr>
              <w:p w:rsidR="00420216" w:rsidRPr="00A875FF" w:rsidRDefault="00420216" w:rsidP="005C0486">
                <w:pPr>
                  <w:keepNext/>
                  <w:spacing w:after="240"/>
                  <w:rPr>
                    <w:rFonts w:ascii="Franklin Gothic Book" w:hAnsi="Franklin Gothic Book"/>
                  </w:rPr>
                </w:pPr>
                <w:r>
                  <w:rPr>
                    <w:rFonts w:ascii="Arial" w:hAnsi="Arial"/>
                    <w:noProof/>
                    <w:lang w:val="en-US" w:eastAsia="en-US"/>
                  </w:rPr>
                  <w:drawing>
                    <wp:inline distT="0" distB="0" distL="0" distR="0" wp14:anchorId="59A312B8" wp14:editId="60120DC2">
                      <wp:extent cx="2030400" cy="1396800"/>
                      <wp:effectExtent l="0" t="0" r="0" b="0"/>
                      <wp:docPr id="13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Y"/>
            <w:tag w:val="$Right_Forefoot_Hindfoot_Angle_Y"/>
            <w:id w:val="-1424259474"/>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2FA6C16A" wp14:editId="2B56D59A">
                      <wp:extent cx="2030400" cy="1396800"/>
                      <wp:effectExtent l="0" t="0" r="0" b="0"/>
                      <wp:docPr id="1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Z"/>
            <w:tag w:val="$Right_Forefoot_Hindfoot_Angle_Z"/>
            <w:id w:val="-2099934587"/>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3D4D4378" wp14:editId="58223A38">
                      <wp:extent cx="2102400" cy="1396800"/>
                      <wp:effectExtent l="0" t="0" r="0" b="0"/>
                      <wp:docPr id="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420216" w:rsidRPr="00A875FF" w:rsidTr="00652295">
        <w:trPr>
          <w:cantSplit/>
          <w:trHeight w:hRule="exact" w:val="57"/>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38" w:type="dxa"/>
            <w:gridSpan w:val="3"/>
          </w:tcPr>
          <w:p w:rsidR="00420216" w:rsidRPr="00A875FF" w:rsidRDefault="00420216" w:rsidP="005C0486">
            <w:pPr>
              <w:keepNext/>
              <w:jc w:val="center"/>
              <w:rPr>
                <w:rFonts w:ascii="Franklin Gothic Book" w:hAnsi="Franklin Gothic Book"/>
                <w:sz w:val="18"/>
                <w:szCs w:val="18"/>
              </w:rPr>
            </w:pPr>
          </w:p>
        </w:tc>
      </w:tr>
      <w:tr w:rsidR="00420216" w:rsidRPr="00A875FF" w:rsidTr="00652295">
        <w:trPr>
          <w:cantSplit/>
          <w:trHeight w:hRule="exact" w:val="19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495" w:type="dxa"/>
          </w:tcPr>
          <w:p w:rsidR="00420216" w:rsidRPr="00A875FF" w:rsidRDefault="00420216" w:rsidP="005C0486">
            <w:pPr>
              <w:keepNext/>
              <w:jc w:val="center"/>
              <w:rPr>
                <w:rFonts w:ascii="Franklin Gothic Book" w:hAnsi="Franklin Gothic Book"/>
                <w:sz w:val="18"/>
                <w:szCs w:val="18"/>
              </w:rPr>
            </w:pPr>
          </w:p>
        </w:tc>
        <w:tc>
          <w:tcPr>
            <w:tcW w:w="2805"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420216" w:rsidRPr="00457D6F" w:rsidRDefault="00420216" w:rsidP="005C0486">
            <w:pPr>
              <w:keepNext/>
              <w:jc w:val="center"/>
              <w:rPr>
                <w:rFonts w:ascii="Franklin Gothic Book" w:hAnsi="Franklin Gothic Book"/>
                <w:sz w:val="18"/>
                <w:szCs w:val="18"/>
              </w:rPr>
            </w:pPr>
          </w:p>
        </w:tc>
        <w:tc>
          <w:tcPr>
            <w:tcW w:w="2703" w:type="dxa"/>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420216" w:rsidRPr="00457D6F" w:rsidRDefault="00420216" w:rsidP="005C0486">
            <w:pPr>
              <w:keepNext/>
              <w:jc w:val="center"/>
              <w:rPr>
                <w:rFonts w:ascii="Franklin Gothic Book" w:hAnsi="Franklin Gothic Book"/>
                <w:sz w:val="18"/>
                <w:szCs w:val="18"/>
              </w:rPr>
            </w:pPr>
          </w:p>
        </w:tc>
        <w:tc>
          <w:tcPr>
            <w:tcW w:w="2781" w:type="dxa"/>
            <w:gridSpan w:val="2"/>
          </w:tcPr>
          <w:p w:rsidR="00420216" w:rsidRPr="00457D6F" w:rsidRDefault="00716229" w:rsidP="005C0486">
            <w:pPr>
              <w:keepNext/>
              <w:jc w:val="center"/>
              <w:rPr>
                <w:rFonts w:ascii="Franklin Gothic Book" w:hAnsi="Franklin Gothic Book"/>
                <w:sz w:val="18"/>
                <w:szCs w:val="18"/>
              </w:rPr>
            </w:pPr>
            <w:r>
              <w:rPr>
                <w:rFonts w:ascii="Franklin Gothic Book" w:hAnsi="Franklin Gothic Book"/>
              </w:rPr>
              <w:t xml:space="preserve">Forefoot/Tibia Adduction </w:t>
            </w:r>
          </w:p>
        </w:tc>
      </w:tr>
      <w:tr w:rsidR="0042021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Tibia_Angle_X"/>
            <w:tag w:val="$Right_Forefoot_Tibia_Angle_X"/>
            <w:id w:val="1841048617"/>
            <w:picture/>
          </w:sdtPr>
          <w:sdtEndPr/>
          <w:sdtContent>
            <w:tc>
              <w:tcPr>
                <w:tcW w:w="3300" w:type="dxa"/>
                <w:gridSpan w:val="2"/>
              </w:tcPr>
              <w:p w:rsidR="00420216" w:rsidRPr="00A875FF" w:rsidRDefault="00420216" w:rsidP="005C0486">
                <w:pPr>
                  <w:keepNext/>
                  <w:spacing w:after="240"/>
                  <w:rPr>
                    <w:rFonts w:ascii="Franklin Gothic Book" w:hAnsi="Franklin Gothic Book"/>
                  </w:rPr>
                </w:pPr>
                <w:r>
                  <w:rPr>
                    <w:rFonts w:ascii="Arial" w:hAnsi="Arial"/>
                    <w:noProof/>
                    <w:lang w:val="en-US" w:eastAsia="en-US"/>
                  </w:rPr>
                  <w:drawing>
                    <wp:inline distT="0" distB="0" distL="0" distR="0" wp14:anchorId="34205833" wp14:editId="57E47EE8">
                      <wp:extent cx="2030400" cy="1396800"/>
                      <wp:effectExtent l="0" t="0" r="0" b="0"/>
                      <wp:docPr id="139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Tibia_Angle_Y"/>
            <w:tag w:val="$Right_Forefoot_Tibia_Angle_Y"/>
            <w:id w:val="1709914498"/>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73E57713" wp14:editId="45160A37">
                      <wp:extent cx="2030400" cy="1396800"/>
                      <wp:effectExtent l="0" t="0" r="0" b="0"/>
                      <wp:docPr id="13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Tibia_Angle_Z"/>
            <w:tag w:val="$Right_Forefoot_Tibia_Angle_Z"/>
            <w:id w:val="685024355"/>
            <w:picture/>
          </w:sdtPr>
          <w:sdtEndPr/>
          <w:sdtContent>
            <w:tc>
              <w:tcPr>
                <w:tcW w:w="3300" w:type="dxa"/>
                <w:gridSpan w:val="2"/>
              </w:tcPr>
              <w:p w:rsidR="00420216" w:rsidRPr="00A875FF" w:rsidRDefault="00420216" w:rsidP="005C0486">
                <w:pPr>
                  <w:keepNext/>
                  <w:rPr>
                    <w:rFonts w:ascii="Franklin Gothic Book" w:hAnsi="Franklin Gothic Book"/>
                  </w:rPr>
                </w:pPr>
                <w:r>
                  <w:rPr>
                    <w:rFonts w:ascii="Arial" w:hAnsi="Arial"/>
                    <w:noProof/>
                    <w:lang w:val="en-US" w:eastAsia="en-US"/>
                  </w:rPr>
                  <w:drawing>
                    <wp:inline distT="0" distB="0" distL="0" distR="0" wp14:anchorId="7992B2A0" wp14:editId="0BDB8B61">
                      <wp:extent cx="2030400" cy="1396800"/>
                      <wp:effectExtent l="0" t="0" r="0" b="0"/>
                      <wp:docPr id="139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420216" w:rsidRPr="00A875FF" w:rsidTr="00652295">
        <w:trPr>
          <w:cantSplit/>
          <w:trHeight w:hRule="exact" w:val="57"/>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38" w:type="dxa"/>
            <w:gridSpan w:val="3"/>
          </w:tcPr>
          <w:p w:rsidR="00420216" w:rsidRPr="00A875FF" w:rsidRDefault="00420216" w:rsidP="005C0486">
            <w:pPr>
              <w:keepNext/>
              <w:jc w:val="center"/>
              <w:rPr>
                <w:rFonts w:ascii="Franklin Gothic Book" w:hAnsi="Franklin Gothic Book"/>
                <w:sz w:val="18"/>
                <w:szCs w:val="18"/>
              </w:rPr>
            </w:pPr>
          </w:p>
        </w:tc>
      </w:tr>
      <w:tr w:rsidR="00420216" w:rsidRPr="00A875FF" w:rsidTr="00652295">
        <w:trPr>
          <w:cantSplit/>
          <w:trHeight w:hRule="exact" w:val="19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495" w:type="dxa"/>
          </w:tcPr>
          <w:p w:rsidR="00420216" w:rsidRPr="00A875FF" w:rsidRDefault="00420216" w:rsidP="005C0486">
            <w:pPr>
              <w:keepNext/>
              <w:jc w:val="center"/>
              <w:rPr>
                <w:rFonts w:ascii="Franklin Gothic Book" w:hAnsi="Franklin Gothic Book"/>
                <w:sz w:val="18"/>
                <w:szCs w:val="18"/>
              </w:rPr>
            </w:pPr>
          </w:p>
        </w:tc>
        <w:tc>
          <w:tcPr>
            <w:tcW w:w="2805" w:type="dxa"/>
          </w:tcPr>
          <w:p w:rsidR="00420216" w:rsidRPr="00A875FF" w:rsidRDefault="00716229" w:rsidP="005C0486">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557" w:type="dxa"/>
          </w:tcPr>
          <w:p w:rsidR="00420216" w:rsidRPr="00A875FF" w:rsidRDefault="00420216" w:rsidP="005C0486">
            <w:pPr>
              <w:keepNext/>
              <w:jc w:val="center"/>
              <w:rPr>
                <w:rFonts w:ascii="Franklin Gothic Book" w:hAnsi="Franklin Gothic Book"/>
                <w:sz w:val="18"/>
                <w:szCs w:val="18"/>
              </w:rPr>
            </w:pPr>
          </w:p>
        </w:tc>
        <w:tc>
          <w:tcPr>
            <w:tcW w:w="2781" w:type="dxa"/>
            <w:gridSpan w:val="2"/>
          </w:tcPr>
          <w:p w:rsidR="00420216" w:rsidRPr="00A875FF" w:rsidRDefault="00420216" w:rsidP="005C0486">
            <w:pPr>
              <w:keepNext/>
              <w:jc w:val="center"/>
              <w:rPr>
                <w:rFonts w:ascii="Franklin Gothic Book" w:hAnsi="Franklin Gothic Book"/>
                <w:sz w:val="18"/>
                <w:szCs w:val="18"/>
              </w:rPr>
            </w:pPr>
          </w:p>
        </w:tc>
      </w:tr>
      <w:tr w:rsidR="0042021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allux_Forefoot_Angle_X"/>
            <w:tag w:val="$Right_Hallux_Forefoot_Angle_X"/>
            <w:id w:val="-620531058"/>
            <w:picture/>
          </w:sdtPr>
          <w:sdtEndPr/>
          <w:sdtContent>
            <w:tc>
              <w:tcPr>
                <w:tcW w:w="3300" w:type="dxa"/>
                <w:gridSpan w:val="2"/>
              </w:tcPr>
              <w:p w:rsidR="00420216" w:rsidRPr="00A875FF" w:rsidRDefault="00420216" w:rsidP="005C0486">
                <w:pPr>
                  <w:keepNext/>
                  <w:spacing w:after="240"/>
                  <w:rPr>
                    <w:rFonts w:ascii="Franklin Gothic Book" w:hAnsi="Franklin Gothic Book"/>
                  </w:rPr>
                </w:pPr>
                <w:r>
                  <w:rPr>
                    <w:rFonts w:ascii="Arial" w:hAnsi="Arial"/>
                    <w:noProof/>
                    <w:lang w:val="en-US" w:eastAsia="en-US"/>
                  </w:rPr>
                  <w:drawing>
                    <wp:inline distT="0" distB="0" distL="0" distR="0" wp14:anchorId="007EC768" wp14:editId="1AB498FB">
                      <wp:extent cx="2030400" cy="1396800"/>
                      <wp:effectExtent l="0" t="0" r="0" b="0"/>
                      <wp:docPr id="139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420216" w:rsidRPr="00A875FF" w:rsidRDefault="00420216" w:rsidP="005C0486">
            <w:pPr>
              <w:keepNext/>
              <w:rPr>
                <w:rFonts w:ascii="Franklin Gothic Book" w:hAnsi="Franklin Gothic Book"/>
              </w:rPr>
            </w:pPr>
          </w:p>
        </w:tc>
        <w:tc>
          <w:tcPr>
            <w:tcW w:w="3300" w:type="dxa"/>
            <w:gridSpan w:val="2"/>
          </w:tcPr>
          <w:p w:rsidR="00420216" w:rsidRPr="00A875FF" w:rsidRDefault="00420216" w:rsidP="005C0486">
            <w:pPr>
              <w:keepNext/>
              <w:rPr>
                <w:rFonts w:ascii="Franklin Gothic Book" w:hAnsi="Franklin Gothic Book"/>
              </w:rPr>
            </w:pPr>
          </w:p>
        </w:tc>
      </w:tr>
      <w:tr w:rsidR="00420216" w:rsidRPr="00A875FF" w:rsidTr="00652295">
        <w:trPr>
          <w:cantSplit/>
          <w:trHeight w:hRule="exact" w:val="57"/>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3338" w:type="dxa"/>
            <w:gridSpan w:val="3"/>
          </w:tcPr>
          <w:p w:rsidR="00420216" w:rsidRPr="00A875FF" w:rsidRDefault="00420216" w:rsidP="005C0486">
            <w:pPr>
              <w:keepNext/>
              <w:jc w:val="center"/>
              <w:rPr>
                <w:rFonts w:ascii="Franklin Gothic Book" w:hAnsi="Franklin Gothic Book"/>
                <w:sz w:val="18"/>
                <w:szCs w:val="18"/>
              </w:rPr>
            </w:pPr>
          </w:p>
        </w:tc>
      </w:tr>
      <w:tr w:rsidR="00420216" w:rsidRPr="00A875FF" w:rsidTr="00652295">
        <w:trPr>
          <w:cantSplit/>
          <w:trHeight w:hRule="exact" w:val="19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lang w:val="en-US"/>
              </w:rPr>
            </w:pPr>
          </w:p>
        </w:tc>
        <w:tc>
          <w:tcPr>
            <w:tcW w:w="495" w:type="dxa"/>
          </w:tcPr>
          <w:p w:rsidR="00420216" w:rsidRPr="00A875FF" w:rsidRDefault="00420216" w:rsidP="005C0486">
            <w:pPr>
              <w:keepNext/>
              <w:jc w:val="center"/>
              <w:rPr>
                <w:rFonts w:ascii="Franklin Gothic Book" w:hAnsi="Franklin Gothic Book"/>
                <w:sz w:val="18"/>
                <w:szCs w:val="18"/>
              </w:rPr>
            </w:pPr>
          </w:p>
        </w:tc>
        <w:tc>
          <w:tcPr>
            <w:tcW w:w="2805" w:type="dxa"/>
          </w:tcPr>
          <w:p w:rsidR="00420216" w:rsidRPr="00A875FF" w:rsidRDefault="00716229" w:rsidP="005C0486">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420216" w:rsidRPr="00A875FF" w:rsidRDefault="00420216" w:rsidP="005C0486">
            <w:pPr>
              <w:keepNext/>
              <w:jc w:val="center"/>
              <w:rPr>
                <w:rFonts w:ascii="Franklin Gothic Book" w:hAnsi="Franklin Gothic Book"/>
                <w:sz w:val="18"/>
                <w:szCs w:val="18"/>
              </w:rPr>
            </w:pPr>
          </w:p>
        </w:tc>
        <w:tc>
          <w:tcPr>
            <w:tcW w:w="557" w:type="dxa"/>
          </w:tcPr>
          <w:p w:rsidR="00420216" w:rsidRPr="00A875FF" w:rsidRDefault="00420216" w:rsidP="005C0486">
            <w:pPr>
              <w:keepNext/>
              <w:jc w:val="center"/>
              <w:rPr>
                <w:rFonts w:ascii="Franklin Gothic Book" w:hAnsi="Franklin Gothic Book"/>
                <w:sz w:val="18"/>
                <w:szCs w:val="18"/>
              </w:rPr>
            </w:pPr>
          </w:p>
        </w:tc>
        <w:tc>
          <w:tcPr>
            <w:tcW w:w="2781" w:type="dxa"/>
            <w:gridSpan w:val="2"/>
          </w:tcPr>
          <w:p w:rsidR="00420216" w:rsidRPr="00A875FF" w:rsidRDefault="00420216" w:rsidP="005C0486">
            <w:pPr>
              <w:keepNext/>
              <w:jc w:val="center"/>
              <w:rPr>
                <w:rFonts w:ascii="Franklin Gothic Book" w:hAnsi="Franklin Gothic Book"/>
                <w:sz w:val="18"/>
                <w:szCs w:val="18"/>
              </w:rPr>
            </w:pPr>
          </w:p>
        </w:tc>
      </w:tr>
      <w:tr w:rsidR="0042021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420216" w:rsidRPr="00A875FF" w:rsidRDefault="00420216" w:rsidP="005C0486">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Right_Arch_Height_X"/>
            <w:tag w:val="$Right_Arch_Height_X"/>
            <w:id w:val="126668052"/>
            <w:picture/>
          </w:sdtPr>
          <w:sdtEndPr/>
          <w:sdtContent>
            <w:tc>
              <w:tcPr>
                <w:tcW w:w="3300" w:type="dxa"/>
                <w:gridSpan w:val="2"/>
              </w:tcPr>
              <w:p w:rsidR="00420216" w:rsidRPr="00A875FF" w:rsidRDefault="00420216" w:rsidP="005C0486">
                <w:pPr>
                  <w:keepNext/>
                  <w:spacing w:after="240"/>
                  <w:rPr>
                    <w:rFonts w:ascii="Franklin Gothic Book" w:hAnsi="Franklin Gothic Book"/>
                  </w:rPr>
                </w:pPr>
                <w:r>
                  <w:rPr>
                    <w:rFonts w:ascii="Arial" w:hAnsi="Arial"/>
                    <w:noProof/>
                    <w:lang w:val="en-US" w:eastAsia="en-US"/>
                  </w:rPr>
                  <w:drawing>
                    <wp:inline distT="0" distB="0" distL="0" distR="0" wp14:anchorId="1D5D9181" wp14:editId="29A3C94F">
                      <wp:extent cx="2030400" cy="1396800"/>
                      <wp:effectExtent l="0" t="0" r="0" b="0"/>
                      <wp:docPr id="13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420216" w:rsidRPr="00A875FF" w:rsidRDefault="00420216" w:rsidP="005C0486">
            <w:pPr>
              <w:keepNext/>
              <w:rPr>
                <w:rFonts w:ascii="Franklin Gothic Book" w:hAnsi="Franklin Gothic Book"/>
              </w:rPr>
            </w:pPr>
          </w:p>
        </w:tc>
        <w:tc>
          <w:tcPr>
            <w:tcW w:w="3300" w:type="dxa"/>
            <w:gridSpan w:val="2"/>
          </w:tcPr>
          <w:p w:rsidR="00420216" w:rsidRPr="00A875FF" w:rsidRDefault="00420216" w:rsidP="005C0486">
            <w:pPr>
              <w:keepNext/>
              <w:rPr>
                <w:rFonts w:ascii="Franklin Gothic Book" w:hAnsi="Franklin Gothic Book"/>
              </w:rPr>
            </w:pPr>
          </w:p>
        </w:tc>
      </w:tr>
    </w:tbl>
    <w:p w:rsidR="00420216" w:rsidRPr="001C684C" w:rsidRDefault="00420216" w:rsidP="00420216">
      <w:pPr>
        <w:pStyle w:val="Odstavecseseznamem"/>
        <w:ind w:left="0"/>
        <w:rPr>
          <w:b/>
          <w:sz w:val="6"/>
          <w:szCs w:val="20"/>
        </w:rPr>
      </w:pPr>
    </w:p>
    <w:p w:rsidR="00420216" w:rsidRPr="001C684C" w:rsidRDefault="00420216" w:rsidP="00420216">
      <w:pPr>
        <w:pStyle w:val="Odstavecseseznamem"/>
        <w:ind w:left="0"/>
        <w:rPr>
          <w:b/>
          <w:sz w:val="6"/>
          <w:szCs w:val="20"/>
        </w:rPr>
        <w:sectPr w:rsidR="00420216" w:rsidRPr="001C684C" w:rsidSect="00284446">
          <w:type w:val="continuous"/>
          <w:pgSz w:w="11906" w:h="16838" w:code="9"/>
          <w:pgMar w:top="1287" w:right="851" w:bottom="992" w:left="851" w:header="227" w:footer="227" w:gutter="0"/>
          <w:cols w:space="720"/>
          <w:docGrid w:linePitch="360"/>
        </w:sectPr>
      </w:pPr>
    </w:p>
    <w:p w:rsidR="00420216" w:rsidRDefault="00420216" w:rsidP="00420216">
      <w:pPr>
        <w:rPr>
          <w:b/>
          <w:sz w:val="6"/>
          <w:szCs w:val="20"/>
        </w:rPr>
      </w:pPr>
      <w:r w:rsidRPr="00314423">
        <w:rPr>
          <w:b/>
          <w:sz w:val="6"/>
          <w:szCs w:val="20"/>
        </w:rPr>
        <w:br w:type="page"/>
      </w:r>
    </w:p>
    <w:p w:rsidR="00285C30" w:rsidRDefault="00285C30" w:rsidP="00285C30">
      <w:pPr>
        <w:jc w:val="center"/>
        <w:rPr>
          <w:b/>
          <w:sz w:val="28"/>
          <w:szCs w:val="28"/>
        </w:rPr>
      </w:pPr>
      <w:r>
        <w:rPr>
          <w:b/>
          <w:sz w:val="28"/>
          <w:szCs w:val="28"/>
        </w:rPr>
        <w:lastRenderedPageBreak/>
        <w:t>Rizzoli</w:t>
      </w:r>
      <w:r w:rsidRPr="001A73BF">
        <w:rPr>
          <w:b/>
          <w:sz w:val="28"/>
          <w:szCs w:val="28"/>
        </w:rPr>
        <w:t xml:space="preserve"> </w:t>
      </w:r>
      <w:r>
        <w:rPr>
          <w:b/>
          <w:sz w:val="28"/>
          <w:szCs w:val="28"/>
        </w:rPr>
        <w:t>F</w:t>
      </w:r>
      <w:r w:rsidRPr="001A73BF">
        <w:rPr>
          <w:b/>
          <w:sz w:val="28"/>
          <w:szCs w:val="28"/>
        </w:rPr>
        <w:t xml:space="preserve">oot </w:t>
      </w:r>
      <w:r w:rsidR="00F84D8B">
        <w:rPr>
          <w:b/>
          <w:sz w:val="28"/>
          <w:szCs w:val="28"/>
        </w:rPr>
        <w:t xml:space="preserve">Joint </w:t>
      </w:r>
      <w:r>
        <w:rPr>
          <w:b/>
          <w:sz w:val="28"/>
          <w:szCs w:val="28"/>
        </w:rPr>
        <w:t>Angles Comparison (</w:t>
      </w:r>
      <w:sdt>
        <w:sdtPr>
          <w:rPr>
            <w:b/>
            <w:color w:val="000000"/>
            <w:sz w:val="28"/>
            <w:szCs w:val="28"/>
          </w:rPr>
          <w:alias w:val="test_condition_pre"/>
          <w:tag w:val="test_condition_pre"/>
          <w:id w:val="-152142529"/>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285C30" w:rsidRDefault="00285C30" w:rsidP="00285C30">
      <w:pPr>
        <w:jc w:val="center"/>
        <w:rPr>
          <w:color w:val="FF0000"/>
          <w:sz w:val="20"/>
          <w:szCs w:val="28"/>
        </w:rPr>
        <w:sectPr w:rsidR="00285C30" w:rsidSect="00284446">
          <w:type w:val="continuous"/>
          <w:pgSz w:w="11906" w:h="16838" w:code="9"/>
          <w:pgMar w:top="1287" w:right="851" w:bottom="992" w:left="851" w:header="227" w:footer="227" w:gutter="0"/>
          <w:cols w:space="720"/>
          <w:docGrid w:linePitch="360"/>
        </w:sectPr>
      </w:pPr>
    </w:p>
    <w:p w:rsidR="00285C30" w:rsidRPr="001C684C" w:rsidRDefault="00285C30" w:rsidP="00285C30">
      <w:pPr>
        <w:jc w:val="center"/>
        <w:rPr>
          <w:sz w:val="18"/>
          <w:szCs w:val="28"/>
        </w:rPr>
        <w:sectPr w:rsidR="00285C30"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285C30" w:rsidRPr="001C684C" w:rsidRDefault="00285C30" w:rsidP="00285C30">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285C30" w:rsidRDefault="00285C30" w:rsidP="00285C30">
      <w:pPr>
        <w:keepNext/>
        <w:ind w:left="113" w:right="113"/>
        <w:jc w:val="center"/>
        <w:rPr>
          <w:rFonts w:ascii="Franklin Gothic Book" w:hAnsi="Franklin Gothic Book"/>
          <w:lang w:val="en-US"/>
        </w:rPr>
        <w:sectPr w:rsidR="00285C30"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85C30" w:rsidRPr="00A875FF" w:rsidTr="00BD564F">
        <w:trPr>
          <w:cantSplit/>
          <w:trHeight w:hRule="exact" w:val="198"/>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lang w:val="en-US"/>
              </w:rPr>
            </w:pPr>
          </w:p>
        </w:tc>
        <w:tc>
          <w:tcPr>
            <w:tcW w:w="495" w:type="dxa"/>
          </w:tcPr>
          <w:p w:rsidR="00285C30" w:rsidRPr="00A875FF" w:rsidRDefault="00285C30" w:rsidP="00BD564F">
            <w:pPr>
              <w:keepNext/>
              <w:jc w:val="center"/>
              <w:rPr>
                <w:rFonts w:ascii="Franklin Gothic Book" w:hAnsi="Franklin Gothic Book"/>
                <w:sz w:val="18"/>
                <w:szCs w:val="18"/>
              </w:rPr>
            </w:pPr>
          </w:p>
        </w:tc>
        <w:tc>
          <w:tcPr>
            <w:tcW w:w="2805" w:type="dxa"/>
          </w:tcPr>
          <w:p w:rsidR="00285C30" w:rsidRPr="00457D6F" w:rsidRDefault="00716229" w:rsidP="00BD564F">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285C30" w:rsidRPr="00457D6F" w:rsidRDefault="00285C30" w:rsidP="00BD564F">
            <w:pPr>
              <w:keepNext/>
              <w:jc w:val="center"/>
              <w:rPr>
                <w:rFonts w:ascii="Franklin Gothic Book" w:hAnsi="Franklin Gothic Book"/>
                <w:sz w:val="18"/>
                <w:szCs w:val="18"/>
              </w:rPr>
            </w:pPr>
          </w:p>
        </w:tc>
        <w:tc>
          <w:tcPr>
            <w:tcW w:w="2703" w:type="dxa"/>
          </w:tcPr>
          <w:p w:rsidR="00285C30"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E</w:t>
            </w:r>
            <w:r>
              <w:rPr>
                <w:rFonts w:ascii="Franklin Gothic Book" w:hAnsi="Franklin Gothic Book"/>
              </w:rPr>
              <w:t>version</w:t>
            </w:r>
          </w:p>
        </w:tc>
        <w:tc>
          <w:tcPr>
            <w:tcW w:w="557" w:type="dxa"/>
          </w:tcPr>
          <w:p w:rsidR="00285C30" w:rsidRPr="00457D6F" w:rsidRDefault="00285C30" w:rsidP="00BD564F">
            <w:pPr>
              <w:keepNext/>
              <w:jc w:val="center"/>
              <w:rPr>
                <w:rFonts w:ascii="Franklin Gothic Book" w:hAnsi="Franklin Gothic Book"/>
                <w:sz w:val="18"/>
                <w:szCs w:val="18"/>
              </w:rPr>
            </w:pPr>
          </w:p>
        </w:tc>
        <w:tc>
          <w:tcPr>
            <w:tcW w:w="2781" w:type="dxa"/>
            <w:gridSpan w:val="2"/>
          </w:tcPr>
          <w:p w:rsidR="00285C30"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Abduction</w:t>
            </w:r>
          </w:p>
        </w:tc>
      </w:tr>
      <w:tr w:rsidR="00285C30" w:rsidRPr="00A875FF" w:rsidTr="00BD564F">
        <w:tblPrEx>
          <w:tblCellMar>
            <w:left w:w="108" w:type="dxa"/>
            <w:right w:w="108" w:type="dxa"/>
          </w:tblCellMar>
        </w:tblPrEx>
        <w:trPr>
          <w:gridAfter w:val="1"/>
          <w:wAfter w:w="38" w:type="dxa"/>
          <w:cantSplit/>
          <w:trHeight w:hRule="exact" w:val="2268"/>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Shank_IORFoot_Angle_X_MEAN"/>
            <w:tag w:val="$Shank_IORFoot_Angle_X_MEAN"/>
            <w:id w:val="-872613397"/>
            <w:picture/>
          </w:sdtPr>
          <w:sdtEndPr/>
          <w:sdtContent>
            <w:tc>
              <w:tcPr>
                <w:tcW w:w="3300" w:type="dxa"/>
                <w:gridSpan w:val="2"/>
              </w:tcPr>
              <w:p w:rsidR="00285C30" w:rsidRPr="00A875FF" w:rsidRDefault="000C5B13" w:rsidP="00BD564F">
                <w:pPr>
                  <w:keepNext/>
                  <w:spacing w:after="240"/>
                  <w:rPr>
                    <w:rFonts w:ascii="Franklin Gothic Book" w:hAnsi="Franklin Gothic Book"/>
                  </w:rPr>
                </w:pPr>
                <w:r>
                  <w:rPr>
                    <w:rFonts w:ascii="Arial" w:hAnsi="Arial"/>
                    <w:noProof/>
                    <w:lang w:val="en-US" w:eastAsia="en-US"/>
                  </w:rPr>
                  <w:drawing>
                    <wp:inline distT="0" distB="0" distL="0" distR="0" wp14:anchorId="047CB035" wp14:editId="3E8095C7">
                      <wp:extent cx="2030400" cy="1396800"/>
                      <wp:effectExtent l="0" t="0" r="0" b="0"/>
                      <wp:docPr id="15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hank_IORFoot_Angle_Y_MEAN"/>
            <w:tag w:val="$Shank_IORFoot_Angle_Y_MEAN"/>
            <w:id w:val="883748221"/>
            <w:picture/>
          </w:sdtPr>
          <w:sdtEndPr/>
          <w:sdtContent>
            <w:tc>
              <w:tcPr>
                <w:tcW w:w="3300" w:type="dxa"/>
                <w:gridSpan w:val="2"/>
              </w:tcPr>
              <w:p w:rsidR="00285C30" w:rsidRPr="00A875FF" w:rsidRDefault="000C5B13" w:rsidP="00BD564F">
                <w:pPr>
                  <w:keepNext/>
                  <w:rPr>
                    <w:rFonts w:ascii="Franklin Gothic Book" w:hAnsi="Franklin Gothic Book"/>
                  </w:rPr>
                </w:pPr>
                <w:r>
                  <w:rPr>
                    <w:rFonts w:ascii="Arial" w:hAnsi="Arial"/>
                    <w:noProof/>
                    <w:lang w:val="en-US" w:eastAsia="en-US"/>
                  </w:rPr>
                  <w:drawing>
                    <wp:inline distT="0" distB="0" distL="0" distR="0" wp14:anchorId="2F56628F" wp14:editId="200FD474">
                      <wp:extent cx="2030400" cy="1396800"/>
                      <wp:effectExtent l="0" t="0" r="0" b="0"/>
                      <wp:docPr id="15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hank_IORFoot_Angle_Z_MEAN"/>
            <w:tag w:val="$Shank_IORFoot_Angle_Z_MEAN"/>
            <w:id w:val="-315023140"/>
            <w:picture/>
          </w:sdtPr>
          <w:sdtEndPr/>
          <w:sdtContent>
            <w:tc>
              <w:tcPr>
                <w:tcW w:w="3300" w:type="dxa"/>
                <w:gridSpan w:val="2"/>
              </w:tcPr>
              <w:p w:rsidR="00285C30" w:rsidRPr="00A875FF" w:rsidRDefault="000C5B13" w:rsidP="00BD564F">
                <w:pPr>
                  <w:keepNext/>
                  <w:rPr>
                    <w:rFonts w:ascii="Franklin Gothic Book" w:hAnsi="Franklin Gothic Book"/>
                  </w:rPr>
                </w:pPr>
                <w:r>
                  <w:rPr>
                    <w:rFonts w:ascii="Arial" w:hAnsi="Arial"/>
                    <w:noProof/>
                    <w:lang w:val="en-US" w:eastAsia="en-US"/>
                  </w:rPr>
                  <w:drawing>
                    <wp:inline distT="0" distB="0" distL="0" distR="0" wp14:anchorId="20178F69" wp14:editId="42E56D43">
                      <wp:extent cx="2030400" cy="1396800"/>
                      <wp:effectExtent l="0" t="0" r="0" b="0"/>
                      <wp:docPr id="15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85C30" w:rsidRPr="00A875FF" w:rsidTr="00BD564F">
        <w:trPr>
          <w:cantSplit/>
          <w:trHeight w:hRule="exact" w:val="57"/>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lang w:val="en-US"/>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38" w:type="dxa"/>
            <w:gridSpan w:val="3"/>
          </w:tcPr>
          <w:p w:rsidR="00285C30" w:rsidRPr="00A875FF" w:rsidRDefault="00285C30" w:rsidP="00BD564F">
            <w:pPr>
              <w:keepNext/>
              <w:jc w:val="center"/>
              <w:rPr>
                <w:rFonts w:ascii="Franklin Gothic Book" w:hAnsi="Franklin Gothic Book"/>
                <w:sz w:val="18"/>
                <w:szCs w:val="18"/>
              </w:rPr>
            </w:pPr>
          </w:p>
        </w:tc>
      </w:tr>
      <w:tr w:rsidR="00BD564F" w:rsidRPr="00A875FF" w:rsidTr="00BD564F">
        <w:trPr>
          <w:cantSplit/>
          <w:trHeight w:hRule="exact" w:val="198"/>
        </w:trPr>
        <w:tc>
          <w:tcPr>
            <w:tcW w:w="284" w:type="dxa"/>
            <w:textDirection w:val="btLr"/>
            <w:vAlign w:val="center"/>
          </w:tcPr>
          <w:p w:rsidR="00BD564F" w:rsidRPr="00A875FF" w:rsidRDefault="00BD564F" w:rsidP="00BD564F">
            <w:pPr>
              <w:keepNext/>
              <w:ind w:left="113" w:right="113"/>
              <w:jc w:val="center"/>
              <w:rPr>
                <w:rFonts w:ascii="Franklin Gothic Book" w:hAnsi="Franklin Gothic Book"/>
                <w:lang w:val="en-US"/>
              </w:rPr>
            </w:pPr>
          </w:p>
        </w:tc>
        <w:tc>
          <w:tcPr>
            <w:tcW w:w="495" w:type="dxa"/>
          </w:tcPr>
          <w:p w:rsidR="00BD564F" w:rsidRPr="00A875FF" w:rsidRDefault="00BD564F" w:rsidP="00BD564F">
            <w:pPr>
              <w:keepNext/>
              <w:jc w:val="center"/>
              <w:rPr>
                <w:rFonts w:ascii="Franklin Gothic Book" w:hAnsi="Franklin Gothic Book"/>
                <w:sz w:val="18"/>
                <w:szCs w:val="18"/>
              </w:rPr>
            </w:pPr>
          </w:p>
        </w:tc>
        <w:tc>
          <w:tcPr>
            <w:tcW w:w="2805" w:type="dxa"/>
          </w:tcPr>
          <w:p w:rsidR="00BD564F" w:rsidRPr="00457D6F" w:rsidRDefault="00716229" w:rsidP="00BD564F">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BD564F" w:rsidRPr="00457D6F" w:rsidRDefault="00BD564F" w:rsidP="00BD564F">
            <w:pPr>
              <w:keepNext/>
              <w:jc w:val="center"/>
              <w:rPr>
                <w:rFonts w:ascii="Franklin Gothic Book" w:hAnsi="Franklin Gothic Book"/>
                <w:sz w:val="18"/>
                <w:szCs w:val="18"/>
              </w:rPr>
            </w:pPr>
          </w:p>
        </w:tc>
        <w:tc>
          <w:tcPr>
            <w:tcW w:w="2703" w:type="dxa"/>
          </w:tcPr>
          <w:p w:rsidR="00BD564F" w:rsidRPr="00457D6F" w:rsidRDefault="00716229" w:rsidP="00F40EF6">
            <w:pPr>
              <w:keepNext/>
              <w:jc w:val="center"/>
              <w:rPr>
                <w:rFonts w:ascii="Franklin Gothic Book" w:hAnsi="Franklin Gothic Book"/>
                <w:sz w:val="18"/>
                <w:szCs w:val="18"/>
              </w:rPr>
            </w:pPr>
            <w:r>
              <w:rPr>
                <w:rFonts w:ascii="Franklin Gothic Book" w:hAnsi="Franklin Gothic Book"/>
              </w:rPr>
              <w:t>Hindfoot/Tibia</w:t>
            </w:r>
            <w:r w:rsidR="00F40EF6">
              <w:rPr>
                <w:rFonts w:ascii="Franklin Gothic Book" w:hAnsi="Franklin Gothic Book"/>
              </w:rPr>
              <w:t xml:space="preserve"> Eversion</w:t>
            </w:r>
          </w:p>
        </w:tc>
        <w:tc>
          <w:tcPr>
            <w:tcW w:w="557" w:type="dxa"/>
          </w:tcPr>
          <w:p w:rsidR="00BD564F" w:rsidRPr="00457D6F" w:rsidRDefault="00BD564F" w:rsidP="00BD564F">
            <w:pPr>
              <w:keepNext/>
              <w:jc w:val="center"/>
              <w:rPr>
                <w:rFonts w:ascii="Franklin Gothic Book" w:hAnsi="Franklin Gothic Book"/>
                <w:sz w:val="18"/>
                <w:szCs w:val="18"/>
              </w:rPr>
            </w:pPr>
          </w:p>
        </w:tc>
        <w:tc>
          <w:tcPr>
            <w:tcW w:w="2781" w:type="dxa"/>
            <w:gridSpan w:val="2"/>
          </w:tcPr>
          <w:p w:rsidR="00BD564F" w:rsidRPr="00457D6F" w:rsidRDefault="00716229" w:rsidP="00F40EF6">
            <w:pPr>
              <w:keepNext/>
              <w:jc w:val="center"/>
              <w:rPr>
                <w:rFonts w:ascii="Franklin Gothic Book" w:hAnsi="Franklin Gothic Book"/>
                <w:sz w:val="18"/>
                <w:szCs w:val="18"/>
              </w:rPr>
            </w:pPr>
            <w:r>
              <w:rPr>
                <w:rFonts w:ascii="Franklin Gothic Book" w:hAnsi="Franklin Gothic Book"/>
              </w:rPr>
              <w:t>Hindfoot/Tibia</w:t>
            </w:r>
            <w:r w:rsidR="00F40EF6">
              <w:rPr>
                <w:rFonts w:ascii="Franklin Gothic Book" w:hAnsi="Franklin Gothic Book"/>
              </w:rPr>
              <w:t xml:space="preserve"> Abduction</w:t>
            </w:r>
          </w:p>
        </w:tc>
      </w:tr>
      <w:tr w:rsidR="00285C30" w:rsidRPr="00A875FF" w:rsidTr="00BD564F">
        <w:tblPrEx>
          <w:tblCellMar>
            <w:left w:w="108" w:type="dxa"/>
            <w:right w:w="108" w:type="dxa"/>
          </w:tblCellMar>
        </w:tblPrEx>
        <w:trPr>
          <w:gridAfter w:val="1"/>
          <w:wAfter w:w="38" w:type="dxa"/>
          <w:cantSplit/>
          <w:trHeight w:hRule="exact" w:val="2268"/>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Tibia_Angle_X_MEAN"/>
            <w:tag w:val="$Hindfoot_Tibia_Angle_X_MEAN"/>
            <w:id w:val="674240864"/>
            <w:picture/>
          </w:sdtPr>
          <w:sdtEndPr/>
          <w:sdtContent>
            <w:tc>
              <w:tcPr>
                <w:tcW w:w="3300" w:type="dxa"/>
                <w:gridSpan w:val="2"/>
              </w:tcPr>
              <w:p w:rsidR="00285C30" w:rsidRPr="00A875FF" w:rsidRDefault="00BD564F" w:rsidP="00BD564F">
                <w:pPr>
                  <w:keepNext/>
                  <w:spacing w:after="240"/>
                  <w:rPr>
                    <w:rFonts w:ascii="Franklin Gothic Book" w:hAnsi="Franklin Gothic Book"/>
                  </w:rPr>
                </w:pPr>
                <w:r>
                  <w:rPr>
                    <w:rFonts w:ascii="Arial" w:hAnsi="Arial"/>
                    <w:noProof/>
                    <w:lang w:val="en-US" w:eastAsia="en-US"/>
                  </w:rPr>
                  <w:drawing>
                    <wp:inline distT="0" distB="0" distL="0" distR="0" wp14:anchorId="5ACFD9EB" wp14:editId="72E7F8B7">
                      <wp:extent cx="2030400" cy="13968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Y_MEAN"/>
            <w:tag w:val="$Hindfoot_Tibia_Angle_Y_MEAN"/>
            <w:id w:val="-859734349"/>
            <w:picture/>
          </w:sdtPr>
          <w:sdtEndPr/>
          <w:sdtContent>
            <w:tc>
              <w:tcPr>
                <w:tcW w:w="3300" w:type="dxa"/>
                <w:gridSpan w:val="2"/>
              </w:tcPr>
              <w:p w:rsidR="00285C30" w:rsidRPr="00A875FF" w:rsidRDefault="00BD564F" w:rsidP="00BD564F">
                <w:pPr>
                  <w:keepNext/>
                  <w:rPr>
                    <w:rFonts w:ascii="Franklin Gothic Book" w:hAnsi="Franklin Gothic Book"/>
                  </w:rPr>
                </w:pPr>
                <w:r>
                  <w:rPr>
                    <w:rFonts w:ascii="Arial" w:hAnsi="Arial"/>
                    <w:noProof/>
                    <w:lang w:val="en-US" w:eastAsia="en-US"/>
                  </w:rPr>
                  <w:drawing>
                    <wp:inline distT="0" distB="0" distL="0" distR="0" wp14:anchorId="3040BF30" wp14:editId="3EF36715">
                      <wp:extent cx="2030400" cy="1396800"/>
                      <wp:effectExtent l="0" t="0" r="0" b="0"/>
                      <wp:docPr id="4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Z_MEAN"/>
            <w:tag w:val="$Hindfoot_Tibia_Angle_Z_MEAN"/>
            <w:id w:val="-364680773"/>
            <w:picture/>
          </w:sdtPr>
          <w:sdtEndPr/>
          <w:sdtContent>
            <w:tc>
              <w:tcPr>
                <w:tcW w:w="3300" w:type="dxa"/>
                <w:gridSpan w:val="2"/>
              </w:tcPr>
              <w:p w:rsidR="00285C30" w:rsidRPr="00A875FF" w:rsidRDefault="00BD564F" w:rsidP="00BD564F">
                <w:pPr>
                  <w:keepNext/>
                  <w:rPr>
                    <w:rFonts w:ascii="Franklin Gothic Book" w:hAnsi="Franklin Gothic Book"/>
                  </w:rPr>
                </w:pPr>
                <w:r>
                  <w:rPr>
                    <w:rFonts w:ascii="Arial" w:hAnsi="Arial"/>
                    <w:noProof/>
                    <w:lang w:val="en-US" w:eastAsia="en-US"/>
                  </w:rPr>
                  <w:drawing>
                    <wp:inline distT="0" distB="0" distL="0" distR="0" wp14:anchorId="76A6674E" wp14:editId="68D61910">
                      <wp:extent cx="2030400" cy="1396800"/>
                      <wp:effectExtent l="0" t="0" r="0" b="0"/>
                      <wp:docPr id="47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85C30" w:rsidRPr="00A875FF" w:rsidTr="00BD564F">
        <w:trPr>
          <w:cantSplit/>
          <w:trHeight w:hRule="exact" w:val="57"/>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lang w:val="en-US"/>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38" w:type="dxa"/>
            <w:gridSpan w:val="3"/>
          </w:tcPr>
          <w:p w:rsidR="00285C30" w:rsidRPr="00A875FF" w:rsidRDefault="00285C30" w:rsidP="00BD564F">
            <w:pPr>
              <w:keepNext/>
              <w:jc w:val="center"/>
              <w:rPr>
                <w:rFonts w:ascii="Franklin Gothic Book" w:hAnsi="Franklin Gothic Book"/>
                <w:sz w:val="18"/>
                <w:szCs w:val="18"/>
              </w:rPr>
            </w:pPr>
          </w:p>
        </w:tc>
      </w:tr>
      <w:tr w:rsidR="00285C30" w:rsidRPr="00A875FF" w:rsidTr="00BD564F">
        <w:trPr>
          <w:cantSplit/>
          <w:trHeight w:hRule="exact" w:val="198"/>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lang w:val="en-US"/>
              </w:rPr>
            </w:pPr>
          </w:p>
        </w:tc>
        <w:tc>
          <w:tcPr>
            <w:tcW w:w="495" w:type="dxa"/>
          </w:tcPr>
          <w:p w:rsidR="00285C30" w:rsidRPr="00A875FF" w:rsidRDefault="00285C30" w:rsidP="00BD564F">
            <w:pPr>
              <w:keepNext/>
              <w:jc w:val="center"/>
              <w:rPr>
                <w:rFonts w:ascii="Franklin Gothic Book" w:hAnsi="Franklin Gothic Book"/>
                <w:sz w:val="18"/>
                <w:szCs w:val="18"/>
              </w:rPr>
            </w:pPr>
          </w:p>
        </w:tc>
        <w:tc>
          <w:tcPr>
            <w:tcW w:w="2805" w:type="dxa"/>
          </w:tcPr>
          <w:p w:rsidR="00285C30" w:rsidRPr="00457D6F" w:rsidRDefault="00716229" w:rsidP="00383F69">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285C30" w:rsidRPr="00457D6F" w:rsidRDefault="00285C30" w:rsidP="00BD564F">
            <w:pPr>
              <w:keepNext/>
              <w:jc w:val="center"/>
              <w:rPr>
                <w:rFonts w:ascii="Franklin Gothic Book" w:hAnsi="Franklin Gothic Book"/>
                <w:sz w:val="18"/>
                <w:szCs w:val="18"/>
              </w:rPr>
            </w:pPr>
          </w:p>
        </w:tc>
        <w:tc>
          <w:tcPr>
            <w:tcW w:w="2703" w:type="dxa"/>
          </w:tcPr>
          <w:p w:rsidR="00285C30"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Eversion</w:t>
            </w:r>
          </w:p>
        </w:tc>
        <w:tc>
          <w:tcPr>
            <w:tcW w:w="557" w:type="dxa"/>
          </w:tcPr>
          <w:p w:rsidR="00285C30" w:rsidRPr="00457D6F" w:rsidRDefault="00285C30" w:rsidP="00BD564F">
            <w:pPr>
              <w:keepNext/>
              <w:jc w:val="center"/>
              <w:rPr>
                <w:rFonts w:ascii="Franklin Gothic Book" w:hAnsi="Franklin Gothic Book"/>
                <w:sz w:val="18"/>
                <w:szCs w:val="18"/>
              </w:rPr>
            </w:pPr>
          </w:p>
        </w:tc>
        <w:tc>
          <w:tcPr>
            <w:tcW w:w="2781" w:type="dxa"/>
            <w:gridSpan w:val="2"/>
          </w:tcPr>
          <w:p w:rsidR="00285C30"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Abduction</w:t>
            </w:r>
          </w:p>
        </w:tc>
      </w:tr>
      <w:tr w:rsidR="00285C30" w:rsidRPr="00A875FF" w:rsidTr="00BD564F">
        <w:tblPrEx>
          <w:tblCellMar>
            <w:left w:w="108" w:type="dxa"/>
            <w:right w:w="108" w:type="dxa"/>
          </w:tblCellMar>
        </w:tblPrEx>
        <w:trPr>
          <w:gridAfter w:val="1"/>
          <w:wAfter w:w="38" w:type="dxa"/>
          <w:cantSplit/>
          <w:trHeight w:hRule="exact" w:val="2268"/>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Midfoot_Angle_X_MEAN"/>
            <w:tag w:val="$Hindfoot_Midfoot_Angle_X_MEAN"/>
            <w:id w:val="-1238551025"/>
            <w:picture/>
          </w:sdtPr>
          <w:sdtEndPr/>
          <w:sdtContent>
            <w:tc>
              <w:tcPr>
                <w:tcW w:w="3300" w:type="dxa"/>
                <w:gridSpan w:val="2"/>
              </w:tcPr>
              <w:p w:rsidR="00285C30" w:rsidRPr="00A875FF" w:rsidRDefault="00285C30" w:rsidP="00BD564F">
                <w:pPr>
                  <w:keepNext/>
                  <w:spacing w:after="240"/>
                  <w:rPr>
                    <w:rFonts w:ascii="Franklin Gothic Book" w:hAnsi="Franklin Gothic Book"/>
                  </w:rPr>
                </w:pPr>
                <w:r>
                  <w:rPr>
                    <w:rFonts w:ascii="Arial" w:hAnsi="Arial"/>
                    <w:noProof/>
                    <w:lang w:val="en-US" w:eastAsia="en-US"/>
                  </w:rPr>
                  <w:drawing>
                    <wp:inline distT="0" distB="0" distL="0" distR="0" wp14:anchorId="6F4CA3D5" wp14:editId="6A3602CF">
                      <wp:extent cx="2030400" cy="1396800"/>
                      <wp:effectExtent l="0" t="0" r="0" b="0"/>
                      <wp:docPr id="13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Midfoot_Angle_Y_MEAN"/>
            <w:tag w:val="$Hindfoot_Midfoot_Angle_Y_MEAN"/>
            <w:id w:val="1104230167"/>
            <w:picture/>
          </w:sdtPr>
          <w:sdtEndPr/>
          <w:sdtContent>
            <w:tc>
              <w:tcPr>
                <w:tcW w:w="3300" w:type="dxa"/>
                <w:gridSpan w:val="2"/>
              </w:tcPr>
              <w:p w:rsidR="00285C30" w:rsidRPr="00A875FF" w:rsidRDefault="00285C30" w:rsidP="00BD564F">
                <w:pPr>
                  <w:keepNext/>
                  <w:rPr>
                    <w:rFonts w:ascii="Franklin Gothic Book" w:hAnsi="Franklin Gothic Book"/>
                  </w:rPr>
                </w:pPr>
                <w:r>
                  <w:rPr>
                    <w:rFonts w:ascii="Arial" w:hAnsi="Arial"/>
                    <w:noProof/>
                    <w:lang w:val="en-US" w:eastAsia="en-US"/>
                  </w:rPr>
                  <w:drawing>
                    <wp:inline distT="0" distB="0" distL="0" distR="0" wp14:anchorId="3516B6B6" wp14:editId="436C3317">
                      <wp:extent cx="2030400" cy="1396800"/>
                      <wp:effectExtent l="0" t="0" r="0" b="0"/>
                      <wp:docPr id="14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Midfoot_Angle_Z_MEAN"/>
            <w:tag w:val="$Hindfoot_Midfoot_Angle_Z_MEAN"/>
            <w:id w:val="-1247258110"/>
            <w:picture/>
          </w:sdtPr>
          <w:sdtEndPr/>
          <w:sdtContent>
            <w:tc>
              <w:tcPr>
                <w:tcW w:w="3300" w:type="dxa"/>
                <w:gridSpan w:val="2"/>
              </w:tcPr>
              <w:p w:rsidR="00285C30" w:rsidRPr="00A875FF" w:rsidRDefault="00285C30" w:rsidP="00BD564F">
                <w:pPr>
                  <w:keepNext/>
                  <w:rPr>
                    <w:rFonts w:ascii="Franklin Gothic Book" w:hAnsi="Franklin Gothic Book"/>
                  </w:rPr>
                </w:pPr>
                <w:r>
                  <w:rPr>
                    <w:rFonts w:ascii="Arial" w:hAnsi="Arial"/>
                    <w:noProof/>
                    <w:lang w:val="en-US" w:eastAsia="en-US"/>
                  </w:rPr>
                  <w:drawing>
                    <wp:inline distT="0" distB="0" distL="0" distR="0" wp14:anchorId="28F0E46E" wp14:editId="3C781917">
                      <wp:extent cx="2030400" cy="1396800"/>
                      <wp:effectExtent l="0" t="0" r="0" b="0"/>
                      <wp:docPr id="14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85C30" w:rsidRPr="00A875FF" w:rsidTr="00BD564F">
        <w:trPr>
          <w:cantSplit/>
          <w:trHeight w:hRule="exact" w:val="57"/>
        </w:trPr>
        <w:tc>
          <w:tcPr>
            <w:tcW w:w="284" w:type="dxa"/>
            <w:textDirection w:val="btLr"/>
            <w:vAlign w:val="center"/>
          </w:tcPr>
          <w:p w:rsidR="00285C30" w:rsidRPr="00A875FF" w:rsidRDefault="00285C30" w:rsidP="00BD564F">
            <w:pPr>
              <w:keepNext/>
              <w:ind w:left="113" w:right="113"/>
              <w:jc w:val="center"/>
              <w:rPr>
                <w:rFonts w:ascii="Franklin Gothic Book" w:hAnsi="Franklin Gothic Book"/>
                <w:lang w:val="en-US"/>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00" w:type="dxa"/>
            <w:gridSpan w:val="2"/>
          </w:tcPr>
          <w:p w:rsidR="00285C30" w:rsidRPr="00A875FF" w:rsidRDefault="00285C30" w:rsidP="00BD564F">
            <w:pPr>
              <w:keepNext/>
              <w:jc w:val="center"/>
              <w:rPr>
                <w:rFonts w:ascii="Franklin Gothic Book" w:hAnsi="Franklin Gothic Book"/>
                <w:sz w:val="18"/>
                <w:szCs w:val="18"/>
              </w:rPr>
            </w:pPr>
          </w:p>
        </w:tc>
        <w:tc>
          <w:tcPr>
            <w:tcW w:w="3338" w:type="dxa"/>
            <w:gridSpan w:val="3"/>
          </w:tcPr>
          <w:p w:rsidR="00285C30" w:rsidRPr="00A875FF" w:rsidRDefault="00285C30" w:rsidP="00BD564F">
            <w:pPr>
              <w:keepNext/>
              <w:jc w:val="center"/>
              <w:rPr>
                <w:rFonts w:ascii="Franklin Gothic Book" w:hAnsi="Franklin Gothic Book"/>
                <w:sz w:val="18"/>
                <w:szCs w:val="18"/>
              </w:rPr>
            </w:pPr>
          </w:p>
        </w:tc>
      </w:tr>
      <w:tr w:rsidR="00383F69" w:rsidRPr="00A875FF" w:rsidTr="00383F69">
        <w:trPr>
          <w:cantSplit/>
          <w:trHeight w:hRule="exact" w:val="198"/>
        </w:trPr>
        <w:tc>
          <w:tcPr>
            <w:tcW w:w="284" w:type="dxa"/>
            <w:textDirection w:val="btLr"/>
            <w:vAlign w:val="center"/>
          </w:tcPr>
          <w:p w:rsidR="00383F69" w:rsidRPr="00A875FF" w:rsidRDefault="00383F69" w:rsidP="00383F69">
            <w:pPr>
              <w:keepNext/>
              <w:ind w:left="113" w:right="113"/>
              <w:jc w:val="center"/>
              <w:rPr>
                <w:rFonts w:ascii="Franklin Gothic Book" w:hAnsi="Franklin Gothic Book"/>
                <w:lang w:val="en-US"/>
              </w:rPr>
            </w:pPr>
          </w:p>
        </w:tc>
        <w:tc>
          <w:tcPr>
            <w:tcW w:w="495" w:type="dxa"/>
          </w:tcPr>
          <w:p w:rsidR="00383F69" w:rsidRPr="00A875FF" w:rsidRDefault="00383F69" w:rsidP="00383F69">
            <w:pPr>
              <w:keepNext/>
              <w:jc w:val="center"/>
              <w:rPr>
                <w:rFonts w:ascii="Franklin Gothic Book" w:hAnsi="Franklin Gothic Book"/>
                <w:sz w:val="18"/>
                <w:szCs w:val="18"/>
              </w:rPr>
            </w:pPr>
          </w:p>
        </w:tc>
        <w:tc>
          <w:tcPr>
            <w:tcW w:w="2805" w:type="dxa"/>
          </w:tcPr>
          <w:p w:rsidR="00383F69" w:rsidRPr="00A875FF" w:rsidRDefault="00E7408C" w:rsidP="00383F69">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383F69" w:rsidRPr="00A875FF" w:rsidRDefault="00383F69" w:rsidP="00383F69">
            <w:pPr>
              <w:keepNext/>
              <w:jc w:val="center"/>
              <w:rPr>
                <w:rFonts w:ascii="Franklin Gothic Book" w:hAnsi="Franklin Gothic Book"/>
                <w:sz w:val="18"/>
                <w:szCs w:val="18"/>
              </w:rPr>
            </w:pPr>
          </w:p>
        </w:tc>
        <w:tc>
          <w:tcPr>
            <w:tcW w:w="2703" w:type="dxa"/>
          </w:tcPr>
          <w:p w:rsidR="00383F69"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Midfoot/Forefoot </w:t>
            </w:r>
            <w:r w:rsidR="00F40EF6">
              <w:rPr>
                <w:rFonts w:ascii="Franklin Gothic Book" w:hAnsi="Franklin Gothic Book"/>
              </w:rPr>
              <w:t>Eversion</w:t>
            </w:r>
          </w:p>
        </w:tc>
        <w:tc>
          <w:tcPr>
            <w:tcW w:w="557" w:type="dxa"/>
          </w:tcPr>
          <w:p w:rsidR="00383F69" w:rsidRPr="00A875FF" w:rsidRDefault="00383F69" w:rsidP="00383F69">
            <w:pPr>
              <w:keepNext/>
              <w:jc w:val="center"/>
              <w:rPr>
                <w:rFonts w:ascii="Franklin Gothic Book" w:hAnsi="Franklin Gothic Book"/>
                <w:sz w:val="18"/>
                <w:szCs w:val="18"/>
              </w:rPr>
            </w:pPr>
          </w:p>
        </w:tc>
        <w:tc>
          <w:tcPr>
            <w:tcW w:w="2781" w:type="dxa"/>
            <w:gridSpan w:val="2"/>
          </w:tcPr>
          <w:p w:rsidR="00383F69" w:rsidRPr="00457D6F" w:rsidRDefault="00E7408C" w:rsidP="00E7408C">
            <w:pPr>
              <w:keepNext/>
              <w:jc w:val="center"/>
              <w:rPr>
                <w:rFonts w:ascii="Franklin Gothic Book" w:hAnsi="Franklin Gothic Book"/>
                <w:sz w:val="18"/>
                <w:szCs w:val="18"/>
              </w:rPr>
            </w:pPr>
            <w:r>
              <w:rPr>
                <w:rFonts w:ascii="Franklin Gothic Book" w:hAnsi="Franklin Gothic Book"/>
              </w:rPr>
              <w:t>Midfoot/Forefoot Abduction</w:t>
            </w:r>
          </w:p>
        </w:tc>
      </w:tr>
      <w:tr w:rsidR="00383F69" w:rsidRPr="00A875FF" w:rsidTr="00BD564F">
        <w:tblPrEx>
          <w:tblCellMar>
            <w:left w:w="108" w:type="dxa"/>
            <w:right w:w="108" w:type="dxa"/>
          </w:tblCellMar>
        </w:tblPrEx>
        <w:trPr>
          <w:gridAfter w:val="1"/>
          <w:wAfter w:w="38" w:type="dxa"/>
          <w:cantSplit/>
          <w:trHeight w:hRule="exact" w:val="2268"/>
        </w:trPr>
        <w:tc>
          <w:tcPr>
            <w:tcW w:w="284" w:type="dxa"/>
            <w:textDirection w:val="btLr"/>
            <w:vAlign w:val="center"/>
          </w:tcPr>
          <w:p w:rsidR="00383F69" w:rsidRPr="00A875FF" w:rsidRDefault="00383F69" w:rsidP="00383F6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orefoot_Midfoot_Angle_X_MEAN"/>
            <w:tag w:val="$Forefoot_Midfoot_Angle_X_MEAN"/>
            <w:id w:val="-1447609287"/>
            <w:picture/>
          </w:sdtPr>
          <w:sdtEndPr/>
          <w:sdtContent>
            <w:tc>
              <w:tcPr>
                <w:tcW w:w="3300" w:type="dxa"/>
                <w:gridSpan w:val="2"/>
              </w:tcPr>
              <w:p w:rsidR="00383F69" w:rsidRPr="00A875FF" w:rsidRDefault="00383F69" w:rsidP="00383F69">
                <w:pPr>
                  <w:keepNext/>
                  <w:spacing w:after="240"/>
                  <w:rPr>
                    <w:rFonts w:ascii="Franklin Gothic Book" w:hAnsi="Franklin Gothic Book"/>
                  </w:rPr>
                </w:pPr>
                <w:r>
                  <w:rPr>
                    <w:rFonts w:ascii="Arial" w:hAnsi="Arial"/>
                    <w:noProof/>
                    <w:lang w:val="en-US" w:eastAsia="en-US"/>
                  </w:rPr>
                  <w:drawing>
                    <wp:inline distT="0" distB="0" distL="0" distR="0" wp14:anchorId="0CEED374" wp14:editId="4132CC80">
                      <wp:extent cx="2030400" cy="1396800"/>
                      <wp:effectExtent l="0" t="0" r="0" b="0"/>
                      <wp:docPr id="15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Midfoot_Angle_Y_MEAN"/>
            <w:tag w:val="$Forefoot_Midfoot_Angle_Y_MEAN"/>
            <w:id w:val="1117714690"/>
            <w:picture/>
          </w:sdtPr>
          <w:sdtEndPr/>
          <w:sdtContent>
            <w:tc>
              <w:tcPr>
                <w:tcW w:w="3300" w:type="dxa"/>
                <w:gridSpan w:val="2"/>
              </w:tcPr>
              <w:p w:rsidR="00383F69" w:rsidRPr="00A875FF" w:rsidRDefault="00383F69" w:rsidP="00383F69">
                <w:pPr>
                  <w:keepNext/>
                  <w:rPr>
                    <w:rFonts w:ascii="Franklin Gothic Book" w:hAnsi="Franklin Gothic Book"/>
                  </w:rPr>
                </w:pPr>
                <w:r>
                  <w:rPr>
                    <w:rFonts w:ascii="Arial" w:hAnsi="Arial"/>
                    <w:noProof/>
                    <w:lang w:val="en-US" w:eastAsia="en-US"/>
                  </w:rPr>
                  <w:drawing>
                    <wp:inline distT="0" distB="0" distL="0" distR="0" wp14:anchorId="41EC0372" wp14:editId="164CF493">
                      <wp:extent cx="2030400" cy="1396800"/>
                      <wp:effectExtent l="0" t="0" r="0" b="0"/>
                      <wp:docPr id="15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Midfoot_Angle_Z_MEAN"/>
            <w:tag w:val="$Forefoot_Midfoot_Angle_Z_MEAN"/>
            <w:id w:val="-1804071057"/>
            <w:picture/>
          </w:sdtPr>
          <w:sdtEndPr/>
          <w:sdtContent>
            <w:tc>
              <w:tcPr>
                <w:tcW w:w="3300" w:type="dxa"/>
                <w:gridSpan w:val="2"/>
              </w:tcPr>
              <w:p w:rsidR="00383F69" w:rsidRPr="00A875FF" w:rsidRDefault="00383F69" w:rsidP="00383F69">
                <w:pPr>
                  <w:keepNext/>
                  <w:rPr>
                    <w:rFonts w:ascii="Franklin Gothic Book" w:hAnsi="Franklin Gothic Book"/>
                  </w:rPr>
                </w:pPr>
                <w:r>
                  <w:rPr>
                    <w:rFonts w:ascii="Arial" w:hAnsi="Arial"/>
                    <w:noProof/>
                    <w:lang w:val="en-US" w:eastAsia="en-US"/>
                  </w:rPr>
                  <w:drawing>
                    <wp:inline distT="0" distB="0" distL="0" distR="0" wp14:anchorId="162ACD43" wp14:editId="03115025">
                      <wp:extent cx="2030400" cy="1396800"/>
                      <wp:effectExtent l="0" t="0" r="0" b="0"/>
                      <wp:docPr id="15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83F69" w:rsidRPr="00A875FF" w:rsidTr="00BD564F">
        <w:trPr>
          <w:cantSplit/>
          <w:trHeight w:hRule="exact" w:val="57"/>
        </w:trPr>
        <w:tc>
          <w:tcPr>
            <w:tcW w:w="284" w:type="dxa"/>
            <w:textDirection w:val="btLr"/>
            <w:vAlign w:val="center"/>
          </w:tcPr>
          <w:p w:rsidR="00383F69" w:rsidRPr="00A875FF" w:rsidRDefault="00383F69" w:rsidP="00383F69">
            <w:pPr>
              <w:keepNext/>
              <w:ind w:left="113" w:right="113"/>
              <w:jc w:val="center"/>
              <w:rPr>
                <w:rFonts w:ascii="Franklin Gothic Book" w:hAnsi="Franklin Gothic Book"/>
                <w:lang w:val="en-US"/>
              </w:rPr>
            </w:pPr>
          </w:p>
        </w:tc>
        <w:tc>
          <w:tcPr>
            <w:tcW w:w="3300" w:type="dxa"/>
            <w:gridSpan w:val="2"/>
          </w:tcPr>
          <w:p w:rsidR="00383F69" w:rsidRPr="00A875FF" w:rsidRDefault="00383F69" w:rsidP="00383F69">
            <w:pPr>
              <w:keepNext/>
              <w:jc w:val="center"/>
              <w:rPr>
                <w:rFonts w:ascii="Franklin Gothic Book" w:hAnsi="Franklin Gothic Book"/>
                <w:sz w:val="18"/>
                <w:szCs w:val="18"/>
              </w:rPr>
            </w:pPr>
          </w:p>
        </w:tc>
        <w:tc>
          <w:tcPr>
            <w:tcW w:w="3300" w:type="dxa"/>
            <w:gridSpan w:val="2"/>
          </w:tcPr>
          <w:p w:rsidR="00383F69" w:rsidRPr="00A875FF" w:rsidRDefault="00383F69" w:rsidP="00383F69">
            <w:pPr>
              <w:keepNext/>
              <w:jc w:val="center"/>
              <w:rPr>
                <w:rFonts w:ascii="Franklin Gothic Book" w:hAnsi="Franklin Gothic Book"/>
                <w:sz w:val="18"/>
                <w:szCs w:val="18"/>
              </w:rPr>
            </w:pPr>
          </w:p>
        </w:tc>
        <w:tc>
          <w:tcPr>
            <w:tcW w:w="3338" w:type="dxa"/>
            <w:gridSpan w:val="3"/>
          </w:tcPr>
          <w:p w:rsidR="00383F69" w:rsidRPr="00A875FF" w:rsidRDefault="00383F69" w:rsidP="00383F69">
            <w:pPr>
              <w:keepNext/>
              <w:jc w:val="center"/>
              <w:rPr>
                <w:rFonts w:ascii="Franklin Gothic Book" w:hAnsi="Franklin Gothic Book"/>
                <w:sz w:val="18"/>
                <w:szCs w:val="18"/>
              </w:rPr>
            </w:pPr>
          </w:p>
        </w:tc>
      </w:tr>
      <w:tr w:rsidR="00383F69" w:rsidRPr="00A875FF" w:rsidTr="00BD564F">
        <w:trPr>
          <w:cantSplit/>
          <w:trHeight w:hRule="exact" w:val="198"/>
        </w:trPr>
        <w:tc>
          <w:tcPr>
            <w:tcW w:w="284" w:type="dxa"/>
            <w:textDirection w:val="btLr"/>
            <w:vAlign w:val="center"/>
          </w:tcPr>
          <w:p w:rsidR="00383F69" w:rsidRPr="00A875FF" w:rsidRDefault="00383F69" w:rsidP="00383F69">
            <w:pPr>
              <w:keepNext/>
              <w:ind w:left="113" w:right="113"/>
              <w:jc w:val="center"/>
              <w:rPr>
                <w:rFonts w:ascii="Franklin Gothic Book" w:hAnsi="Franklin Gothic Book"/>
                <w:lang w:val="en-US"/>
              </w:rPr>
            </w:pPr>
          </w:p>
        </w:tc>
        <w:tc>
          <w:tcPr>
            <w:tcW w:w="495" w:type="dxa"/>
          </w:tcPr>
          <w:p w:rsidR="00383F69" w:rsidRPr="00A875FF" w:rsidRDefault="00383F69" w:rsidP="00383F69">
            <w:pPr>
              <w:keepNext/>
              <w:jc w:val="center"/>
              <w:rPr>
                <w:rFonts w:ascii="Franklin Gothic Book" w:hAnsi="Franklin Gothic Book"/>
                <w:sz w:val="18"/>
                <w:szCs w:val="18"/>
              </w:rPr>
            </w:pPr>
          </w:p>
        </w:tc>
        <w:tc>
          <w:tcPr>
            <w:tcW w:w="2805" w:type="dxa"/>
          </w:tcPr>
          <w:p w:rsidR="00383F69" w:rsidRPr="00457D6F" w:rsidRDefault="00716229" w:rsidP="00383F69">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383F69" w:rsidRPr="00457D6F" w:rsidRDefault="00383F69" w:rsidP="00383F69">
            <w:pPr>
              <w:keepNext/>
              <w:jc w:val="center"/>
              <w:rPr>
                <w:rFonts w:ascii="Franklin Gothic Book" w:hAnsi="Franklin Gothic Book"/>
                <w:sz w:val="18"/>
                <w:szCs w:val="18"/>
              </w:rPr>
            </w:pPr>
          </w:p>
        </w:tc>
        <w:tc>
          <w:tcPr>
            <w:tcW w:w="2703" w:type="dxa"/>
          </w:tcPr>
          <w:p w:rsidR="00383F69"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383F69" w:rsidRPr="00457D6F" w:rsidRDefault="00383F69" w:rsidP="00383F69">
            <w:pPr>
              <w:keepNext/>
              <w:jc w:val="center"/>
              <w:rPr>
                <w:rFonts w:ascii="Franklin Gothic Book" w:hAnsi="Franklin Gothic Book"/>
                <w:sz w:val="18"/>
                <w:szCs w:val="18"/>
              </w:rPr>
            </w:pPr>
          </w:p>
        </w:tc>
        <w:tc>
          <w:tcPr>
            <w:tcW w:w="2781" w:type="dxa"/>
            <w:gridSpan w:val="2"/>
          </w:tcPr>
          <w:p w:rsidR="00383F69" w:rsidRPr="00457D6F" w:rsidRDefault="00E7408C" w:rsidP="00E7408C">
            <w:pPr>
              <w:keepNext/>
              <w:jc w:val="center"/>
              <w:rPr>
                <w:rFonts w:ascii="Franklin Gothic Book" w:hAnsi="Franklin Gothic Book"/>
                <w:sz w:val="18"/>
                <w:szCs w:val="18"/>
              </w:rPr>
            </w:pPr>
            <w:r>
              <w:rPr>
                <w:rFonts w:ascii="Franklin Gothic Book" w:hAnsi="Franklin Gothic Book"/>
              </w:rPr>
              <w:t xml:space="preserve">Forefoot/Hindfoot Abduction </w:t>
            </w:r>
          </w:p>
        </w:tc>
      </w:tr>
      <w:tr w:rsidR="00383F69" w:rsidRPr="00A875FF" w:rsidTr="00BB66FB">
        <w:trPr>
          <w:cantSplit/>
          <w:trHeight w:hRule="exact" w:val="2268"/>
        </w:trPr>
        <w:tc>
          <w:tcPr>
            <w:tcW w:w="284" w:type="dxa"/>
            <w:textDirection w:val="btLr"/>
            <w:vAlign w:val="center"/>
          </w:tcPr>
          <w:p w:rsidR="00383F69" w:rsidRPr="00A875FF" w:rsidRDefault="00383F69" w:rsidP="00383F69">
            <w:pPr>
              <w:keepNext/>
              <w:ind w:left="113" w:right="113"/>
              <w:jc w:val="center"/>
              <w:rPr>
                <w:rFonts w:ascii="Franklin Gothic Book" w:hAnsi="Franklin Gothic Book"/>
                <w:lang w:val="en-US"/>
              </w:rPr>
            </w:pPr>
          </w:p>
        </w:tc>
        <w:sdt>
          <w:sdtPr>
            <w:rPr>
              <w:rFonts w:ascii="Arial" w:hAnsi="Arial"/>
            </w:rPr>
            <w:alias w:val="$Forefoot_Hindfoot_Angle_X_MEAN"/>
            <w:tag w:val="$Forefoot_Hindfoot_Angle_X_MEAN"/>
            <w:id w:val="1124655190"/>
            <w:picture/>
          </w:sdtPr>
          <w:sdtEndPr/>
          <w:sdtContent>
            <w:tc>
              <w:tcPr>
                <w:tcW w:w="3300" w:type="dxa"/>
                <w:gridSpan w:val="2"/>
              </w:tcPr>
              <w:p w:rsidR="00383F69" w:rsidRDefault="00383F69" w:rsidP="00383F69">
                <w:pPr>
                  <w:keepNext/>
                  <w:jc w:val="center"/>
                  <w:rPr>
                    <w:rFonts w:ascii="Franklin Gothic Book" w:hAnsi="Franklin Gothic Book"/>
                  </w:rPr>
                </w:pPr>
                <w:r>
                  <w:rPr>
                    <w:rFonts w:ascii="Arial" w:hAnsi="Arial"/>
                    <w:noProof/>
                    <w:lang w:val="en-US" w:eastAsia="en-US"/>
                  </w:rPr>
                  <w:drawing>
                    <wp:inline distT="0" distB="0" distL="0" distR="0" wp14:anchorId="0213FE1B" wp14:editId="5408128C">
                      <wp:extent cx="2030400" cy="1396800"/>
                      <wp:effectExtent l="0" t="0" r="0" b="0"/>
                      <wp:docPr id="15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Y_MEAN"/>
            <w:tag w:val="$Forefoot_Hindfoot_Angle_Y_MEAN"/>
            <w:id w:val="270826938"/>
            <w:picture/>
          </w:sdtPr>
          <w:sdtEndPr/>
          <w:sdtContent>
            <w:tc>
              <w:tcPr>
                <w:tcW w:w="3300" w:type="dxa"/>
                <w:gridSpan w:val="2"/>
              </w:tcPr>
              <w:p w:rsidR="00383F69" w:rsidRDefault="00383F69" w:rsidP="00383F69">
                <w:pPr>
                  <w:keepNext/>
                  <w:jc w:val="center"/>
                  <w:rPr>
                    <w:rFonts w:ascii="Franklin Gothic Book" w:hAnsi="Franklin Gothic Book"/>
                  </w:rPr>
                </w:pPr>
                <w:r>
                  <w:rPr>
                    <w:rFonts w:ascii="Arial" w:hAnsi="Arial"/>
                    <w:noProof/>
                    <w:lang w:val="en-US" w:eastAsia="en-US"/>
                  </w:rPr>
                  <w:drawing>
                    <wp:inline distT="0" distB="0" distL="0" distR="0" wp14:anchorId="54BC5C4D" wp14:editId="592DE5D7">
                      <wp:extent cx="2030400" cy="1396800"/>
                      <wp:effectExtent l="0" t="0" r="0" b="0"/>
                      <wp:docPr id="4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Z_MEAN"/>
            <w:tag w:val="$Forefoot_Hindfoot_Angle_Z_MEAN"/>
            <w:id w:val="-1276709730"/>
            <w:picture/>
          </w:sdtPr>
          <w:sdtEndPr/>
          <w:sdtContent>
            <w:tc>
              <w:tcPr>
                <w:tcW w:w="3338" w:type="dxa"/>
                <w:gridSpan w:val="3"/>
              </w:tcPr>
              <w:p w:rsidR="00383F69" w:rsidRDefault="00383F69" w:rsidP="00383F69">
                <w:pPr>
                  <w:keepNext/>
                  <w:jc w:val="center"/>
                  <w:rPr>
                    <w:rFonts w:ascii="Franklin Gothic Book" w:hAnsi="Franklin Gothic Book"/>
                  </w:rPr>
                </w:pPr>
                <w:r>
                  <w:rPr>
                    <w:rFonts w:ascii="Arial" w:hAnsi="Arial"/>
                    <w:noProof/>
                    <w:lang w:val="en-US" w:eastAsia="en-US"/>
                  </w:rPr>
                  <w:drawing>
                    <wp:inline distT="0" distB="0" distL="0" distR="0" wp14:anchorId="50D74A36" wp14:editId="6E46E30A">
                      <wp:extent cx="2102400" cy="1396800"/>
                      <wp:effectExtent l="0" t="0" r="0" b="0"/>
                      <wp:docPr id="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285C30" w:rsidRPr="001C684C" w:rsidRDefault="00285C30" w:rsidP="00285C30">
      <w:pPr>
        <w:pStyle w:val="Odstavecseseznamem"/>
        <w:ind w:left="0"/>
        <w:rPr>
          <w:b/>
          <w:sz w:val="6"/>
          <w:szCs w:val="20"/>
        </w:rPr>
      </w:pPr>
    </w:p>
    <w:p w:rsidR="00285C30" w:rsidRPr="001C684C" w:rsidRDefault="00285C30" w:rsidP="00285C30">
      <w:pPr>
        <w:pStyle w:val="Odstavecseseznamem"/>
        <w:ind w:left="0"/>
        <w:rPr>
          <w:b/>
          <w:sz w:val="6"/>
          <w:szCs w:val="20"/>
        </w:rPr>
        <w:sectPr w:rsidR="00285C30" w:rsidRPr="001C684C" w:rsidSect="00284446">
          <w:type w:val="continuous"/>
          <w:pgSz w:w="11906" w:h="16838" w:code="9"/>
          <w:pgMar w:top="1287" w:right="851" w:bottom="992" w:left="851" w:header="227" w:footer="227" w:gutter="0"/>
          <w:cols w:space="720"/>
          <w:docGrid w:linePitch="360"/>
        </w:sectPr>
      </w:pPr>
    </w:p>
    <w:p w:rsidR="00285C30" w:rsidRDefault="00285C30" w:rsidP="00285C30">
      <w:pPr>
        <w:rPr>
          <w:b/>
          <w:sz w:val="6"/>
          <w:szCs w:val="20"/>
        </w:rPr>
      </w:pPr>
      <w:r w:rsidRPr="00314423">
        <w:rPr>
          <w:b/>
          <w:sz w:val="6"/>
          <w:szCs w:val="20"/>
        </w:rPr>
        <w:br w:type="page"/>
      </w:r>
    </w:p>
    <w:p w:rsidR="00BB66FB" w:rsidRDefault="00BB66FB" w:rsidP="00BB66FB">
      <w:pPr>
        <w:jc w:val="center"/>
        <w:rPr>
          <w:b/>
          <w:sz w:val="28"/>
          <w:szCs w:val="28"/>
        </w:rPr>
      </w:pPr>
      <w:r>
        <w:rPr>
          <w:b/>
          <w:sz w:val="28"/>
          <w:szCs w:val="28"/>
        </w:rPr>
        <w:lastRenderedPageBreak/>
        <w:t>Rizzoli</w:t>
      </w:r>
      <w:r w:rsidRPr="001A73BF">
        <w:rPr>
          <w:b/>
          <w:sz w:val="28"/>
          <w:szCs w:val="28"/>
        </w:rPr>
        <w:t xml:space="preserve"> </w:t>
      </w:r>
      <w:r>
        <w:rPr>
          <w:b/>
          <w:sz w:val="28"/>
          <w:szCs w:val="28"/>
        </w:rPr>
        <w:t>F</w:t>
      </w:r>
      <w:r w:rsidRPr="001A73BF">
        <w:rPr>
          <w:b/>
          <w:sz w:val="28"/>
          <w:szCs w:val="28"/>
        </w:rPr>
        <w:t xml:space="preserve">oot </w:t>
      </w:r>
      <w:r>
        <w:rPr>
          <w:b/>
          <w:sz w:val="28"/>
          <w:szCs w:val="28"/>
        </w:rPr>
        <w:t>Planar Angles Comparison (</w:t>
      </w:r>
      <w:sdt>
        <w:sdtPr>
          <w:rPr>
            <w:b/>
            <w:color w:val="000000"/>
            <w:sz w:val="28"/>
            <w:szCs w:val="28"/>
          </w:rPr>
          <w:alias w:val="test_condition_pre"/>
          <w:tag w:val="test_condition_pre"/>
          <w:id w:val="-98950486"/>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BB66FB" w:rsidRDefault="00BB66FB" w:rsidP="00BB66FB">
      <w:pPr>
        <w:jc w:val="center"/>
        <w:rPr>
          <w:color w:val="FF0000"/>
          <w:sz w:val="20"/>
          <w:szCs w:val="28"/>
        </w:rPr>
        <w:sectPr w:rsidR="00BB66FB" w:rsidSect="00284446">
          <w:type w:val="continuous"/>
          <w:pgSz w:w="11906" w:h="16838" w:code="9"/>
          <w:pgMar w:top="1287" w:right="851" w:bottom="992" w:left="851" w:header="227" w:footer="227" w:gutter="0"/>
          <w:cols w:space="720"/>
          <w:docGrid w:linePitch="360"/>
        </w:sectPr>
      </w:pPr>
    </w:p>
    <w:p w:rsidR="00BB66FB" w:rsidRPr="001C684C" w:rsidRDefault="00BB66FB" w:rsidP="00BB66FB">
      <w:pPr>
        <w:jc w:val="center"/>
        <w:rPr>
          <w:sz w:val="18"/>
          <w:szCs w:val="28"/>
        </w:rPr>
        <w:sectPr w:rsidR="00BB66FB"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BB66FB" w:rsidRPr="001C684C" w:rsidRDefault="00BB66FB" w:rsidP="00BB66FB">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BB66FB" w:rsidRDefault="00BB66FB" w:rsidP="00BB66FB">
      <w:pPr>
        <w:keepNext/>
        <w:ind w:left="113" w:right="113"/>
        <w:jc w:val="center"/>
        <w:rPr>
          <w:rFonts w:ascii="Franklin Gothic Book" w:hAnsi="Franklin Gothic Book"/>
          <w:lang w:val="en-US"/>
        </w:rPr>
        <w:sectPr w:rsidR="00BB66FB"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sz w:val="18"/>
                <w:szCs w:val="18"/>
              </w:rPr>
              <w:t>F2G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2G_X_MEAN"/>
            <w:tag w:val="$F2G_X_MEAN"/>
            <w:id w:val="529307413"/>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5BC3F8A9" wp14:editId="08274E01">
                      <wp:extent cx="2030400" cy="1396800"/>
                      <wp:effectExtent l="0" t="0" r="0" b="0"/>
                      <wp:docPr id="4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S2G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S2F</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S2G_X_MEAN"/>
            <w:tag w:val="$S2G_X_MEAN"/>
            <w:id w:val="-1445063546"/>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2216917A" wp14:editId="56D7C711">
                      <wp:extent cx="2030400" cy="1396800"/>
                      <wp:effectExtent l="0" t="0" r="0" b="0"/>
                      <wp:docPr id="14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2F_X_MEAN"/>
            <w:tag w:val="$S2F_X_MEAN"/>
            <w:id w:val="-1233308267"/>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2EFCCE8A" wp14:editId="338C452C">
                      <wp:extent cx="2030400" cy="1396800"/>
                      <wp:effectExtent l="0" t="0" r="0" b="0"/>
                      <wp:docPr id="14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V2G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S2V</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V2G_X_MEAN"/>
            <w:tag w:val="$V2G_X_MEAN"/>
            <w:id w:val="-2037726980"/>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5DE4E659" wp14:editId="3165BED9">
                      <wp:extent cx="2030400" cy="1396800"/>
                      <wp:effectExtent l="0" t="0" r="0" b="0"/>
                      <wp:docPr id="15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2V_X_MEAN"/>
            <w:tag w:val="$S2V_X_MEAN"/>
            <w:id w:val="-63185573"/>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27574E7E" wp14:editId="5B6B126F">
                      <wp:extent cx="2030400" cy="1396800"/>
                      <wp:effectExtent l="0" t="0" r="0" b="0"/>
                      <wp:docPr id="150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A875FF" w:rsidRDefault="00ED11C9" w:rsidP="00BB66FB">
            <w:pPr>
              <w:keepNext/>
              <w:jc w:val="center"/>
              <w:rPr>
                <w:rFonts w:ascii="Franklin Gothic Book" w:hAnsi="Franklin Gothic Book"/>
                <w:sz w:val="18"/>
                <w:szCs w:val="18"/>
              </w:rPr>
            </w:pPr>
            <w:r>
              <w:rPr>
                <w:rFonts w:ascii="Franklin Gothic Book" w:hAnsi="Franklin Gothic Book"/>
              </w:rPr>
              <w:t>F2Ps</w:t>
            </w:r>
          </w:p>
        </w:tc>
        <w:tc>
          <w:tcPr>
            <w:tcW w:w="597" w:type="dxa"/>
          </w:tcPr>
          <w:p w:rsidR="00BB66FB" w:rsidRPr="00A875FF" w:rsidRDefault="00BB66FB" w:rsidP="00BB66FB">
            <w:pPr>
              <w:keepNext/>
              <w:jc w:val="center"/>
              <w:rPr>
                <w:rFonts w:ascii="Franklin Gothic Book" w:hAnsi="Franklin Gothic Book"/>
                <w:sz w:val="18"/>
                <w:szCs w:val="18"/>
              </w:rPr>
            </w:pPr>
          </w:p>
        </w:tc>
        <w:tc>
          <w:tcPr>
            <w:tcW w:w="2703"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F2Pt</w:t>
            </w:r>
          </w:p>
        </w:tc>
        <w:tc>
          <w:tcPr>
            <w:tcW w:w="557" w:type="dxa"/>
          </w:tcPr>
          <w:p w:rsidR="00BB66FB" w:rsidRPr="00A875F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2Ps_X_MEAN"/>
            <w:tag w:val="$F2Ps_X_MEAN"/>
            <w:id w:val="902107374"/>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49B5ADE6" wp14:editId="59DD1BEE">
                      <wp:extent cx="2030400" cy="1396800"/>
                      <wp:effectExtent l="0" t="0" r="0" b="0"/>
                      <wp:docPr id="15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2Pt_X_MEAN"/>
            <w:tag w:val="$F2Pt_X_MEAN"/>
            <w:id w:val="-1120447616"/>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12856F54" wp14:editId="240C9247">
                      <wp:extent cx="2030400" cy="1396800"/>
                      <wp:effectExtent l="0" t="0" r="0" b="0"/>
                      <wp:docPr id="15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ED11C9" w:rsidP="00BB66FB">
            <w:pPr>
              <w:keepNext/>
              <w:jc w:val="center"/>
              <w:rPr>
                <w:rFonts w:ascii="Franklin Gothic Book" w:hAnsi="Franklin Gothic Book"/>
                <w:sz w:val="18"/>
                <w:szCs w:val="18"/>
              </w:rPr>
            </w:pPr>
            <w:r>
              <w:rPr>
                <w:rFonts w:ascii="Franklin Gothic Book" w:hAnsi="Franklin Gothic Book"/>
              </w:rPr>
              <w:t>MLA</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rPr>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sdt>
          <w:sdtPr>
            <w:rPr>
              <w:rFonts w:ascii="Arial" w:hAnsi="Arial"/>
            </w:rPr>
            <w:alias w:val="$MLA_X_MEAN"/>
            <w:tag w:val="$MLA_X_MEAN"/>
            <w:id w:val="1151256312"/>
            <w:picture/>
          </w:sdtPr>
          <w:sdtEndPr/>
          <w:sdtContent>
            <w:tc>
              <w:tcPr>
                <w:tcW w:w="3300" w:type="dxa"/>
                <w:gridSpan w:val="2"/>
              </w:tcPr>
              <w:p w:rsidR="00BB66FB" w:rsidRDefault="00BB66FB" w:rsidP="00BB66FB">
                <w:pPr>
                  <w:keepNext/>
                  <w:jc w:val="center"/>
                  <w:rPr>
                    <w:rFonts w:ascii="Franklin Gothic Book" w:hAnsi="Franklin Gothic Book"/>
                  </w:rPr>
                </w:pPr>
                <w:r>
                  <w:rPr>
                    <w:rFonts w:ascii="Arial" w:hAnsi="Arial"/>
                    <w:noProof/>
                    <w:lang w:val="en-US" w:eastAsia="en-US"/>
                  </w:rPr>
                  <w:drawing>
                    <wp:inline distT="0" distB="0" distL="0" distR="0" wp14:anchorId="5ACBEF90" wp14:editId="5CB25E5F">
                      <wp:extent cx="2030400" cy="1396800"/>
                      <wp:effectExtent l="0" t="0" r="0" b="0"/>
                      <wp:docPr id="150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Default="00BB66FB" w:rsidP="00BB66FB">
            <w:pPr>
              <w:keepNext/>
              <w:jc w:val="center"/>
              <w:rPr>
                <w:rFonts w:ascii="Franklin Gothic Book" w:hAnsi="Franklin Gothic Book"/>
              </w:rPr>
            </w:pPr>
          </w:p>
        </w:tc>
        <w:tc>
          <w:tcPr>
            <w:tcW w:w="3338" w:type="dxa"/>
            <w:gridSpan w:val="3"/>
          </w:tcPr>
          <w:p w:rsidR="00BB66FB" w:rsidRDefault="00BB66FB" w:rsidP="00BB66FB">
            <w:pPr>
              <w:keepNext/>
              <w:jc w:val="center"/>
              <w:rPr>
                <w:rFonts w:ascii="Franklin Gothic Book" w:hAnsi="Franklin Gothic Book"/>
              </w:rPr>
            </w:pPr>
          </w:p>
        </w:tc>
      </w:tr>
    </w:tbl>
    <w:p w:rsidR="00BB66FB" w:rsidRPr="001C684C" w:rsidRDefault="00BB66FB" w:rsidP="00BB66FB">
      <w:pPr>
        <w:pStyle w:val="Odstavecseseznamem"/>
        <w:ind w:left="0"/>
        <w:rPr>
          <w:b/>
          <w:sz w:val="6"/>
          <w:szCs w:val="20"/>
        </w:rPr>
      </w:pPr>
    </w:p>
    <w:p w:rsidR="00BB66FB" w:rsidRPr="001C684C" w:rsidRDefault="00BB66FB" w:rsidP="00BB66FB">
      <w:pPr>
        <w:pStyle w:val="Odstavecseseznamem"/>
        <w:ind w:left="0"/>
        <w:rPr>
          <w:b/>
          <w:sz w:val="6"/>
          <w:szCs w:val="20"/>
        </w:rPr>
        <w:sectPr w:rsidR="00BB66FB" w:rsidRPr="001C684C" w:rsidSect="00284446">
          <w:type w:val="continuous"/>
          <w:pgSz w:w="11906" w:h="16838" w:code="9"/>
          <w:pgMar w:top="1287" w:right="851" w:bottom="992" w:left="851" w:header="227" w:footer="227" w:gutter="0"/>
          <w:cols w:space="720"/>
          <w:docGrid w:linePitch="360"/>
        </w:sectPr>
      </w:pPr>
    </w:p>
    <w:p w:rsidR="00BB66FB" w:rsidRPr="00314423" w:rsidRDefault="00BB66FB" w:rsidP="00BB66FB">
      <w:pPr>
        <w:rPr>
          <w:b/>
          <w:sz w:val="6"/>
          <w:szCs w:val="20"/>
        </w:rPr>
      </w:pPr>
      <w:r w:rsidRPr="00314423">
        <w:rPr>
          <w:b/>
          <w:sz w:val="6"/>
          <w:szCs w:val="20"/>
        </w:rPr>
        <w:br w:type="page"/>
      </w:r>
    </w:p>
    <w:p w:rsidR="00BB66FB" w:rsidRPr="00314423" w:rsidRDefault="00BB66FB" w:rsidP="00285C30">
      <w:pPr>
        <w:rPr>
          <w:b/>
          <w:sz w:val="6"/>
          <w:szCs w:val="20"/>
        </w:rPr>
      </w:pPr>
    </w:p>
    <w:p w:rsidR="00285C30" w:rsidRDefault="000E2420" w:rsidP="00285C30">
      <w:pPr>
        <w:jc w:val="center"/>
        <w:rPr>
          <w:b/>
          <w:sz w:val="28"/>
          <w:szCs w:val="28"/>
        </w:rPr>
      </w:pPr>
      <w:sdt>
        <w:sdtPr>
          <w:rPr>
            <w:b/>
            <w:color w:val="000000"/>
            <w:sz w:val="28"/>
            <w:szCs w:val="28"/>
          </w:rPr>
          <w:alias w:val="RFM_page_title"/>
          <w:tag w:val="RFM_page_title"/>
          <w:id w:val="674240505"/>
          <w:dataBinding w:xpath="metrics/GLOBAL/Stride_Length_Mean/TEMPORAL_DISTANCE/X" w:storeItemID="{7E7DE756-8780-40D7-B2E2-A8B1C27C5786}"/>
          <w:text/>
        </w:sdtPr>
        <w:sdtEndPr/>
        <w:sdtContent>
          <w:r w:rsidR="00285C30" w:rsidRPr="00356C9A">
            <w:rPr>
              <w:b/>
              <w:color w:val="000000"/>
              <w:sz w:val="28"/>
              <w:szCs w:val="28"/>
            </w:rPr>
            <w:t>...</w:t>
          </w:r>
        </w:sdtContent>
      </w:sdt>
      <w:r w:rsidR="00285C30">
        <w:rPr>
          <w:b/>
          <w:sz w:val="28"/>
          <w:szCs w:val="28"/>
        </w:rPr>
        <w:t xml:space="preserve"> (</w:t>
      </w:r>
      <w:sdt>
        <w:sdtPr>
          <w:rPr>
            <w:b/>
            <w:color w:val="000000"/>
            <w:sz w:val="28"/>
            <w:szCs w:val="28"/>
          </w:rPr>
          <w:alias w:val="test_condition_pre"/>
          <w:tag w:val="test_condition_pre"/>
          <w:id w:val="-37744101"/>
          <w:dataBinding w:xpath="metrics/GLOBAL/Stride_Length_Mean/TEMPORAL_DISTANCE/X" w:storeItemID="{7E7DE756-8780-40D7-B2E2-A8B1C27C5786}"/>
          <w:text/>
        </w:sdtPr>
        <w:sdtEndPr/>
        <w:sdtContent>
          <w:r w:rsidR="00285C30" w:rsidRPr="00356C9A">
            <w:rPr>
              <w:b/>
              <w:color w:val="000000"/>
              <w:sz w:val="28"/>
              <w:szCs w:val="28"/>
            </w:rPr>
            <w:t>...</w:t>
          </w:r>
        </w:sdtContent>
      </w:sdt>
      <w:r w:rsidR="00285C30">
        <w:rPr>
          <w:b/>
          <w:sz w:val="28"/>
          <w:szCs w:val="28"/>
        </w:rPr>
        <w:t>)</w:t>
      </w:r>
    </w:p>
    <w:p w:rsidR="00285C30" w:rsidRDefault="00285C30" w:rsidP="00285C30">
      <w:pPr>
        <w:jc w:val="center"/>
        <w:rPr>
          <w:color w:val="FF0000"/>
          <w:sz w:val="20"/>
          <w:szCs w:val="28"/>
        </w:rPr>
        <w:sectPr w:rsidR="00285C30" w:rsidSect="00284446">
          <w:type w:val="continuous"/>
          <w:pgSz w:w="11906" w:h="16838" w:code="9"/>
          <w:pgMar w:top="1287" w:right="851" w:bottom="992" w:left="851" w:header="227" w:footer="227" w:gutter="0"/>
          <w:cols w:space="720"/>
          <w:docGrid w:linePitch="360"/>
        </w:sectPr>
      </w:pPr>
    </w:p>
    <w:p w:rsidR="00285C30" w:rsidRPr="001C684C" w:rsidRDefault="00285C30" w:rsidP="00285C30">
      <w:pPr>
        <w:jc w:val="center"/>
        <w:rPr>
          <w:sz w:val="18"/>
          <w:szCs w:val="28"/>
        </w:rPr>
        <w:sectPr w:rsidR="00285C30"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285C30" w:rsidRPr="001C684C" w:rsidRDefault="00285C30" w:rsidP="00285C30">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285C30" w:rsidRDefault="00285C30" w:rsidP="00285C30">
      <w:pPr>
        <w:keepNext/>
        <w:ind w:left="113" w:right="113"/>
        <w:jc w:val="center"/>
        <w:rPr>
          <w:rFonts w:ascii="Franklin Gothic Book" w:hAnsi="Franklin Gothic Book"/>
          <w:lang w:val="en-US"/>
        </w:rPr>
        <w:sectPr w:rsidR="00285C30"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C5B13" w:rsidRPr="00A875FF" w:rsidTr="00BB66FB">
        <w:trPr>
          <w:cantSplit/>
          <w:trHeight w:hRule="exact" w:val="198"/>
        </w:trPr>
        <w:tc>
          <w:tcPr>
            <w:tcW w:w="284" w:type="dxa"/>
            <w:textDirection w:val="btLr"/>
            <w:vAlign w:val="center"/>
          </w:tcPr>
          <w:p w:rsidR="000C5B13" w:rsidRPr="00A875FF" w:rsidRDefault="000C5B13" w:rsidP="00BB66FB">
            <w:pPr>
              <w:keepNext/>
              <w:ind w:left="113" w:right="113"/>
              <w:jc w:val="center"/>
              <w:rPr>
                <w:rFonts w:ascii="Franklin Gothic Book" w:hAnsi="Franklin Gothic Book"/>
                <w:lang w:val="en-US"/>
              </w:rPr>
            </w:pPr>
          </w:p>
        </w:tc>
        <w:tc>
          <w:tcPr>
            <w:tcW w:w="495" w:type="dxa"/>
          </w:tcPr>
          <w:p w:rsidR="000C5B13" w:rsidRPr="00A875FF" w:rsidRDefault="000C5B13" w:rsidP="00BB66FB">
            <w:pPr>
              <w:keepNext/>
              <w:jc w:val="center"/>
              <w:rPr>
                <w:rFonts w:ascii="Franklin Gothic Book" w:hAnsi="Franklin Gothic Book"/>
                <w:sz w:val="18"/>
                <w:szCs w:val="18"/>
              </w:rPr>
            </w:pPr>
          </w:p>
        </w:tc>
        <w:tc>
          <w:tcPr>
            <w:tcW w:w="2805" w:type="dxa"/>
          </w:tcPr>
          <w:p w:rsidR="000C5B13" w:rsidRPr="00457D6F" w:rsidRDefault="00716229" w:rsidP="00BB66FB">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0C5B13" w:rsidRPr="00457D6F" w:rsidRDefault="000C5B13" w:rsidP="00BB66FB">
            <w:pPr>
              <w:keepNext/>
              <w:jc w:val="center"/>
              <w:rPr>
                <w:rFonts w:ascii="Franklin Gothic Book" w:hAnsi="Franklin Gothic Book"/>
                <w:sz w:val="18"/>
                <w:szCs w:val="18"/>
              </w:rPr>
            </w:pPr>
          </w:p>
        </w:tc>
        <w:tc>
          <w:tcPr>
            <w:tcW w:w="2703" w:type="dxa"/>
          </w:tcPr>
          <w:p w:rsidR="000C5B13"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E</w:t>
            </w:r>
            <w:r>
              <w:rPr>
                <w:rFonts w:ascii="Franklin Gothic Book" w:hAnsi="Franklin Gothic Book"/>
              </w:rPr>
              <w:t>version</w:t>
            </w:r>
          </w:p>
        </w:tc>
        <w:tc>
          <w:tcPr>
            <w:tcW w:w="557" w:type="dxa"/>
          </w:tcPr>
          <w:p w:rsidR="000C5B13" w:rsidRPr="00457D6F" w:rsidRDefault="000C5B13" w:rsidP="00BB66FB">
            <w:pPr>
              <w:keepNext/>
              <w:jc w:val="center"/>
              <w:rPr>
                <w:rFonts w:ascii="Franklin Gothic Book" w:hAnsi="Franklin Gothic Book"/>
                <w:sz w:val="18"/>
                <w:szCs w:val="18"/>
              </w:rPr>
            </w:pPr>
          </w:p>
        </w:tc>
        <w:tc>
          <w:tcPr>
            <w:tcW w:w="2781" w:type="dxa"/>
            <w:gridSpan w:val="2"/>
          </w:tcPr>
          <w:p w:rsidR="000C5B13" w:rsidRPr="00457D6F" w:rsidRDefault="00716229" w:rsidP="00BC27D7">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Abduction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Shank_IORFoot_Angle_X"/>
            <w:tag w:val="$Left_Shank_IORFoot_Angle_X"/>
            <w:id w:val="-831142505"/>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1BE18AEB" wp14:editId="369B080D">
                      <wp:extent cx="2030400" cy="1396800"/>
                      <wp:effectExtent l="0" t="0" r="0" b="0"/>
                      <wp:docPr id="155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hank_IORFoot_Angle_Y"/>
            <w:tag w:val="$Left_Shank_IORFoot_Angle_Y"/>
            <w:id w:val="-1425334133"/>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7490BAC7" wp14:editId="6F5A5F3F">
                      <wp:extent cx="2030400" cy="1396800"/>
                      <wp:effectExtent l="0" t="0" r="0" b="0"/>
                      <wp:docPr id="15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hank_IORFoot_Angle_Z"/>
            <w:tag w:val="$Left_Shank_IORFoot_Angle_Z"/>
            <w:id w:val="-1241401667"/>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7904F6EF" wp14:editId="4E822330">
                      <wp:extent cx="2030400" cy="1396800"/>
                      <wp:effectExtent l="0" t="0" r="0" b="0"/>
                      <wp:docPr id="15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 xml:space="preserve">Hindfoot/Tibia </w:t>
            </w:r>
            <w:r w:rsidR="00F40EF6">
              <w:rPr>
                <w:rFonts w:ascii="Franklin Gothic Book" w:hAnsi="Franklin Gothic Book"/>
              </w:rPr>
              <w:t>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F40EF6">
            <w:pPr>
              <w:keepNext/>
              <w:jc w:val="center"/>
              <w:rPr>
                <w:rFonts w:ascii="Franklin Gothic Book" w:hAnsi="Franklin Gothic Book"/>
                <w:sz w:val="18"/>
                <w:szCs w:val="18"/>
              </w:rPr>
            </w:pPr>
            <w:r>
              <w:rPr>
                <w:rFonts w:ascii="Franklin Gothic Book" w:hAnsi="Franklin Gothic Book"/>
              </w:rPr>
              <w:t>Hindfoot/Tibia</w:t>
            </w:r>
            <w:r w:rsidR="00F40EF6">
              <w:rPr>
                <w:rFonts w:ascii="Franklin Gothic Book" w:hAnsi="Franklin Gothic Book"/>
              </w:rPr>
              <w:t xml:space="preserve"> Abduction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Tibia_Angle_X"/>
            <w:tag w:val="$Left_Hindfoot_Tibia_Angle_X"/>
            <w:id w:val="729344104"/>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7BFC2ED8" wp14:editId="149E05B0">
                      <wp:extent cx="2030400" cy="1396800"/>
                      <wp:effectExtent l="0" t="0" r="0" b="0"/>
                      <wp:docPr id="28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Y"/>
            <w:tag w:val="$Left_Hindfoot_Tibia_Angle_Y"/>
            <w:id w:val="1548103659"/>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0D4CF61A" wp14:editId="5C89E9A8">
                      <wp:extent cx="2030400" cy="1396800"/>
                      <wp:effectExtent l="0" t="0" r="0" b="0"/>
                      <wp:docPr id="2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Z"/>
            <w:tag w:val="$Left_Hindfoot_Tibia_Angle_Z"/>
            <w:id w:val="-1596479030"/>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31D5C44C" wp14:editId="70D87185">
                      <wp:extent cx="2030400" cy="1396800"/>
                      <wp:effectExtent l="0" t="0" r="0" b="0"/>
                      <wp:docPr id="29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E7408C" w:rsidP="00BC27D7">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Abduction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Midfoot_Angle_X"/>
            <w:tag w:val="$Left_Hindfoot_Midfoot_Angle_X"/>
            <w:id w:val="203306939"/>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3A87FA52" wp14:editId="0D9AF123">
                      <wp:extent cx="2030400" cy="1396800"/>
                      <wp:effectExtent l="0" t="0" r="0" b="0"/>
                      <wp:docPr id="2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Midfoot_Angle_Y"/>
            <w:tag w:val="$Left_Hindfoot_Midfoot_Angle_Y"/>
            <w:id w:val="1158578392"/>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0C217AEC" wp14:editId="7B7573D7">
                      <wp:extent cx="2030400" cy="1396800"/>
                      <wp:effectExtent l="0" t="0" r="0" b="0"/>
                      <wp:docPr id="13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Midfoot_Angle_Z"/>
            <w:tag w:val="$Left_Hindfoot_Midfoot_Angle_Z"/>
            <w:id w:val="930314689"/>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63EA0394" wp14:editId="23982400">
                      <wp:extent cx="2030400" cy="1396800"/>
                      <wp:effectExtent l="0" t="0" r="0" b="0"/>
                      <wp:docPr id="13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A875FF" w:rsidRDefault="00E7408C" w:rsidP="00364DC9">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364DC9" w:rsidRPr="00A875FF" w:rsidRDefault="00364DC9" w:rsidP="00364DC9">
            <w:pPr>
              <w:keepNext/>
              <w:jc w:val="center"/>
              <w:rPr>
                <w:rFonts w:ascii="Franklin Gothic Book" w:hAnsi="Franklin Gothic Book"/>
                <w:sz w:val="18"/>
                <w:szCs w:val="18"/>
              </w:rPr>
            </w:pPr>
          </w:p>
        </w:tc>
        <w:tc>
          <w:tcPr>
            <w:tcW w:w="2703" w:type="dxa"/>
          </w:tcPr>
          <w:p w:rsidR="00364DC9" w:rsidRPr="00457D6F" w:rsidRDefault="00E7408C" w:rsidP="00BC27D7">
            <w:pPr>
              <w:keepNext/>
              <w:jc w:val="center"/>
              <w:rPr>
                <w:rFonts w:ascii="Franklin Gothic Book" w:hAnsi="Franklin Gothic Book"/>
                <w:sz w:val="18"/>
                <w:szCs w:val="18"/>
              </w:rPr>
            </w:pPr>
            <w:r>
              <w:rPr>
                <w:rFonts w:ascii="Franklin Gothic Book" w:hAnsi="Franklin Gothic Book"/>
              </w:rPr>
              <w:t xml:space="preserve">Midfoot/Forefoot </w:t>
            </w:r>
            <w:r w:rsidR="00F40EF6">
              <w:rPr>
                <w:rFonts w:ascii="Franklin Gothic Book" w:hAnsi="Franklin Gothic Book"/>
              </w:rPr>
              <w:t>Eversion</w:t>
            </w:r>
          </w:p>
        </w:tc>
        <w:tc>
          <w:tcPr>
            <w:tcW w:w="557" w:type="dxa"/>
          </w:tcPr>
          <w:p w:rsidR="00364DC9" w:rsidRPr="00A875F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BC27D7">
            <w:pPr>
              <w:keepNext/>
              <w:jc w:val="center"/>
              <w:rPr>
                <w:rFonts w:ascii="Franklin Gothic Book" w:hAnsi="Franklin Gothic Book"/>
                <w:sz w:val="18"/>
                <w:szCs w:val="18"/>
              </w:rPr>
            </w:pPr>
            <w:r>
              <w:rPr>
                <w:rFonts w:ascii="Franklin Gothic Book" w:hAnsi="Franklin Gothic Book"/>
              </w:rPr>
              <w:t>Midfoot/Forefoot Abduction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Midfoot_Angle_X"/>
            <w:tag w:val="$Left_Forefoot_Midfoot_Angle_X"/>
            <w:id w:val="701138740"/>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1EA9E8AC" wp14:editId="774FCBB3">
                      <wp:extent cx="2030400" cy="1396800"/>
                      <wp:effectExtent l="0" t="0" r="0" b="0"/>
                      <wp:docPr id="15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Midfoot_Angle_Y"/>
            <w:tag w:val="$Left_Forefoot_Midfoot_Angle_Y"/>
            <w:id w:val="925844607"/>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4B467B3A" wp14:editId="69F23ACE">
                      <wp:extent cx="2030400" cy="1396800"/>
                      <wp:effectExtent l="0" t="0" r="0" b="0"/>
                      <wp:docPr id="15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Midfoot_Angle_Z"/>
            <w:tag w:val="$Left_Forefoot_Midfoot_Angle_Z"/>
            <w:id w:val="265364055"/>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0CC6EFC5" wp14:editId="46E90081">
                      <wp:extent cx="2030400" cy="1396800"/>
                      <wp:effectExtent l="0" t="0" r="0" b="0"/>
                      <wp:docPr id="15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E7408C" w:rsidP="00BC27D7">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BC27D7">
            <w:pPr>
              <w:keepNext/>
              <w:jc w:val="center"/>
              <w:rPr>
                <w:rFonts w:ascii="Franklin Gothic Book" w:hAnsi="Franklin Gothic Book"/>
                <w:sz w:val="18"/>
                <w:szCs w:val="18"/>
              </w:rPr>
            </w:pPr>
            <w:r>
              <w:rPr>
                <w:rFonts w:ascii="Franklin Gothic Book" w:hAnsi="Franklin Gothic Book"/>
              </w:rPr>
              <w:t>Forefoot/Hindfoot Abduction</w:t>
            </w:r>
          </w:p>
        </w:tc>
      </w:tr>
      <w:tr w:rsidR="00364DC9" w:rsidRPr="00A875FF" w:rsidTr="00BB66FB">
        <w:trPr>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sdt>
          <w:sdtPr>
            <w:rPr>
              <w:rFonts w:ascii="Arial" w:hAnsi="Arial"/>
            </w:rPr>
            <w:alias w:val="$Left_Forefoot_Hindfoot_Angle_X"/>
            <w:tag w:val="$Left_Forefoot_Hindfoot_Angle_X"/>
            <w:id w:val="-1091694063"/>
            <w:picture/>
          </w:sdtPr>
          <w:sdtEndPr/>
          <w:sdtContent>
            <w:tc>
              <w:tcPr>
                <w:tcW w:w="3300" w:type="dxa"/>
                <w:gridSpan w:val="2"/>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73C52795" wp14:editId="6D8C6D59">
                      <wp:extent cx="2030400" cy="1396800"/>
                      <wp:effectExtent l="0" t="0" r="0" b="0"/>
                      <wp:docPr id="15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Y"/>
            <w:tag w:val="$Left_Forefoot_Hindfoot_Angle_Y"/>
            <w:id w:val="1607379126"/>
            <w:picture/>
          </w:sdtPr>
          <w:sdtEndPr/>
          <w:sdtContent>
            <w:tc>
              <w:tcPr>
                <w:tcW w:w="3300" w:type="dxa"/>
                <w:gridSpan w:val="2"/>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3F4BD0AA" wp14:editId="5A90E1CC">
                      <wp:extent cx="2030400" cy="1396800"/>
                      <wp:effectExtent l="0" t="0" r="0" b="0"/>
                      <wp:docPr id="1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Z"/>
            <w:tag w:val="$Left_Forefoot_Hindfoot_Angle_Z"/>
            <w:id w:val="-1452165790"/>
            <w:picture/>
          </w:sdtPr>
          <w:sdtEndPr/>
          <w:sdtContent>
            <w:tc>
              <w:tcPr>
                <w:tcW w:w="3338" w:type="dxa"/>
                <w:gridSpan w:val="3"/>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0333395D" wp14:editId="5F2C47A0">
                      <wp:extent cx="2102400" cy="1396800"/>
                      <wp:effectExtent l="0" t="0" r="0" b="0"/>
                      <wp:docPr id="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285C30" w:rsidRPr="001C684C" w:rsidRDefault="00285C30" w:rsidP="00285C30">
      <w:pPr>
        <w:pStyle w:val="Odstavecseseznamem"/>
        <w:ind w:left="0"/>
        <w:rPr>
          <w:b/>
          <w:sz w:val="6"/>
          <w:szCs w:val="20"/>
        </w:rPr>
      </w:pPr>
    </w:p>
    <w:p w:rsidR="00285C30" w:rsidRPr="001C684C" w:rsidRDefault="00285C30" w:rsidP="00285C30">
      <w:pPr>
        <w:pStyle w:val="Odstavecseseznamem"/>
        <w:ind w:left="0"/>
        <w:rPr>
          <w:b/>
          <w:sz w:val="6"/>
          <w:szCs w:val="20"/>
        </w:rPr>
        <w:sectPr w:rsidR="00285C30" w:rsidRPr="001C684C" w:rsidSect="00284446">
          <w:type w:val="continuous"/>
          <w:pgSz w:w="11906" w:h="16838" w:code="9"/>
          <w:pgMar w:top="1287" w:right="851" w:bottom="992" w:left="851" w:header="227" w:footer="227" w:gutter="0"/>
          <w:cols w:space="720"/>
          <w:docGrid w:linePitch="360"/>
        </w:sectPr>
      </w:pPr>
    </w:p>
    <w:p w:rsidR="00285C30" w:rsidRDefault="00285C30" w:rsidP="00285C30">
      <w:pPr>
        <w:rPr>
          <w:b/>
          <w:sz w:val="6"/>
          <w:szCs w:val="28"/>
        </w:rPr>
      </w:pPr>
      <w:r w:rsidRPr="00314423">
        <w:rPr>
          <w:b/>
          <w:sz w:val="6"/>
          <w:szCs w:val="28"/>
        </w:rPr>
        <w:br w:type="page"/>
      </w:r>
    </w:p>
    <w:p w:rsidR="00BB66FB" w:rsidRDefault="000E2420" w:rsidP="00BB66FB">
      <w:pPr>
        <w:jc w:val="center"/>
        <w:rPr>
          <w:b/>
          <w:sz w:val="28"/>
          <w:szCs w:val="28"/>
        </w:rPr>
      </w:pPr>
      <w:sdt>
        <w:sdtPr>
          <w:rPr>
            <w:b/>
            <w:color w:val="000000"/>
            <w:sz w:val="28"/>
            <w:szCs w:val="28"/>
          </w:rPr>
          <w:alias w:val="RFM_page_title"/>
          <w:tag w:val="RFM_page_title"/>
          <w:id w:val="-997568635"/>
          <w:dataBinding w:xpath="metrics/GLOBAL/Stride_Length_Mean/TEMPORAL_DISTANCE/X" w:storeItemID="{7E7DE756-8780-40D7-B2E2-A8B1C27C5786}"/>
          <w:text/>
        </w:sdtPr>
        <w:sdtEndPr/>
        <w:sdtContent>
          <w:r w:rsidR="00BB66FB" w:rsidRPr="00356C9A">
            <w:rPr>
              <w:b/>
              <w:color w:val="000000"/>
              <w:sz w:val="28"/>
              <w:szCs w:val="28"/>
            </w:rPr>
            <w:t>...</w:t>
          </w:r>
        </w:sdtContent>
      </w:sdt>
      <w:r w:rsidR="00BB66FB">
        <w:rPr>
          <w:b/>
          <w:sz w:val="28"/>
          <w:szCs w:val="28"/>
        </w:rPr>
        <w:t xml:space="preserve"> (</w:t>
      </w:r>
      <w:sdt>
        <w:sdtPr>
          <w:rPr>
            <w:b/>
            <w:color w:val="000000"/>
            <w:sz w:val="28"/>
            <w:szCs w:val="28"/>
          </w:rPr>
          <w:alias w:val="test_condition_pre"/>
          <w:tag w:val="test_condition_pre"/>
          <w:id w:val="-124316615"/>
          <w:dataBinding w:xpath="metrics/GLOBAL/Stride_Length_Mean/TEMPORAL_DISTANCE/X" w:storeItemID="{7E7DE756-8780-40D7-B2E2-A8B1C27C5786}"/>
          <w:text/>
        </w:sdtPr>
        <w:sdtEndPr/>
        <w:sdtContent>
          <w:r w:rsidR="00BB66FB" w:rsidRPr="00356C9A">
            <w:rPr>
              <w:b/>
              <w:color w:val="000000"/>
              <w:sz w:val="28"/>
              <w:szCs w:val="28"/>
            </w:rPr>
            <w:t>...</w:t>
          </w:r>
        </w:sdtContent>
      </w:sdt>
      <w:r w:rsidR="00BB66FB">
        <w:rPr>
          <w:b/>
          <w:sz w:val="28"/>
          <w:szCs w:val="28"/>
        </w:rPr>
        <w:t>)</w:t>
      </w:r>
    </w:p>
    <w:p w:rsidR="00BB66FB" w:rsidRDefault="00BB66FB" w:rsidP="00BB66FB">
      <w:pPr>
        <w:jc w:val="center"/>
        <w:rPr>
          <w:color w:val="FF0000"/>
          <w:sz w:val="20"/>
          <w:szCs w:val="28"/>
        </w:rPr>
        <w:sectPr w:rsidR="00BB66FB" w:rsidSect="00284446">
          <w:type w:val="continuous"/>
          <w:pgSz w:w="11906" w:h="16838" w:code="9"/>
          <w:pgMar w:top="1287" w:right="851" w:bottom="992" w:left="851" w:header="227" w:footer="227" w:gutter="0"/>
          <w:cols w:space="720"/>
          <w:docGrid w:linePitch="360"/>
        </w:sectPr>
      </w:pPr>
    </w:p>
    <w:p w:rsidR="00BB66FB" w:rsidRPr="001C684C" w:rsidRDefault="00BB66FB" w:rsidP="00BB66FB">
      <w:pPr>
        <w:jc w:val="center"/>
        <w:rPr>
          <w:sz w:val="18"/>
          <w:szCs w:val="28"/>
        </w:rPr>
        <w:sectPr w:rsidR="00BB66FB"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BB66FB" w:rsidRPr="001C684C" w:rsidRDefault="00BB66FB" w:rsidP="00BB66FB">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BB66FB" w:rsidRDefault="00BB66FB" w:rsidP="00BB66FB">
      <w:pPr>
        <w:keepNext/>
        <w:ind w:left="113" w:right="113"/>
        <w:jc w:val="center"/>
        <w:rPr>
          <w:rFonts w:ascii="Franklin Gothic Book" w:hAnsi="Franklin Gothic Book"/>
          <w:lang w:val="en-US"/>
        </w:rPr>
        <w:sectPr w:rsidR="00BB66FB"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F2G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2G_X"/>
            <w:tag w:val="$Left_F2G_X"/>
            <w:id w:val="657885520"/>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59733AF5" wp14:editId="34A9A218">
                      <wp:extent cx="2030400" cy="1396800"/>
                      <wp:effectExtent l="0" t="0" r="0" b="0"/>
                      <wp:docPr id="15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S2F</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S2G_X"/>
            <w:tag w:val="$Left_S2G_X"/>
            <w:id w:val="-603958928"/>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64CFB9E8" wp14:editId="101BEDCC">
                      <wp:extent cx="2030400" cy="1396800"/>
                      <wp:effectExtent l="0" t="0" r="0" b="0"/>
                      <wp:docPr id="15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2F_X"/>
            <w:tag w:val="$Left_S2F_X"/>
            <w:id w:val="-1688588091"/>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1A7E6FE5" wp14:editId="7F977449">
                      <wp:extent cx="2030400" cy="1396800"/>
                      <wp:effectExtent l="0" t="0" r="0" b="0"/>
                      <wp:docPr id="15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V2G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S2V</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V2G_X"/>
            <w:tag w:val="$Left_V2G_X"/>
            <w:id w:val="-670572373"/>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42703779" wp14:editId="660CED21">
                      <wp:extent cx="2030400" cy="1396800"/>
                      <wp:effectExtent l="0" t="0" r="0" b="0"/>
                      <wp:docPr id="15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2V_X"/>
            <w:tag w:val="$Left_S2V_X"/>
            <w:id w:val="1997684555"/>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18F1F278" wp14:editId="14EF9327">
                      <wp:extent cx="2030400" cy="1396800"/>
                      <wp:effectExtent l="0" t="0" r="0" b="0"/>
                      <wp:docPr id="15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A875FF" w:rsidRDefault="00AF1133" w:rsidP="00BB66FB">
            <w:pPr>
              <w:keepNext/>
              <w:jc w:val="center"/>
              <w:rPr>
                <w:rFonts w:ascii="Franklin Gothic Book" w:hAnsi="Franklin Gothic Book"/>
                <w:sz w:val="18"/>
                <w:szCs w:val="18"/>
              </w:rPr>
            </w:pPr>
            <w:r>
              <w:rPr>
                <w:rFonts w:ascii="Franklin Gothic Book" w:hAnsi="Franklin Gothic Book"/>
              </w:rPr>
              <w:t>F2Ps</w:t>
            </w:r>
          </w:p>
        </w:tc>
        <w:tc>
          <w:tcPr>
            <w:tcW w:w="597" w:type="dxa"/>
          </w:tcPr>
          <w:p w:rsidR="00BB66FB" w:rsidRPr="00A875F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F2Pt</w:t>
            </w:r>
          </w:p>
        </w:tc>
        <w:tc>
          <w:tcPr>
            <w:tcW w:w="557" w:type="dxa"/>
          </w:tcPr>
          <w:p w:rsidR="00BB66FB" w:rsidRPr="00A875F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2Ps_X"/>
            <w:tag w:val="$Left_F2Ps_X"/>
            <w:id w:val="1911342601"/>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6BBA88EE" wp14:editId="6E240E3D">
                      <wp:extent cx="2030400" cy="1396800"/>
                      <wp:effectExtent l="0" t="0" r="0" b="0"/>
                      <wp:docPr id="15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2Pt_X"/>
            <w:tag w:val="$Left_F2Pt_X"/>
            <w:id w:val="-1566174530"/>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78433D0F" wp14:editId="468A4EE0">
                      <wp:extent cx="2030400" cy="1396800"/>
                      <wp:effectExtent l="0" t="0" r="0" b="0"/>
                      <wp:docPr id="15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MLA</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rPr>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sdt>
          <w:sdtPr>
            <w:rPr>
              <w:rFonts w:ascii="Arial" w:hAnsi="Arial"/>
            </w:rPr>
            <w:alias w:val="$Left_MLA_X"/>
            <w:tag w:val="$Left_MLA_X"/>
            <w:id w:val="1086189236"/>
            <w:picture/>
          </w:sdtPr>
          <w:sdtEndPr/>
          <w:sdtContent>
            <w:tc>
              <w:tcPr>
                <w:tcW w:w="3300" w:type="dxa"/>
                <w:gridSpan w:val="2"/>
              </w:tcPr>
              <w:p w:rsidR="00BB66FB" w:rsidRDefault="00BB66FB" w:rsidP="00BB66FB">
                <w:pPr>
                  <w:keepNext/>
                  <w:jc w:val="center"/>
                  <w:rPr>
                    <w:rFonts w:ascii="Franklin Gothic Book" w:hAnsi="Franklin Gothic Book"/>
                  </w:rPr>
                </w:pPr>
                <w:r>
                  <w:rPr>
                    <w:rFonts w:ascii="Arial" w:hAnsi="Arial"/>
                    <w:noProof/>
                    <w:lang w:val="en-US" w:eastAsia="en-US"/>
                  </w:rPr>
                  <w:drawing>
                    <wp:inline distT="0" distB="0" distL="0" distR="0" wp14:anchorId="6E036300" wp14:editId="12F9D94F">
                      <wp:extent cx="2030400" cy="1396800"/>
                      <wp:effectExtent l="0" t="0" r="0" b="0"/>
                      <wp:docPr id="15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Default="00BB66FB" w:rsidP="00BB66FB">
            <w:pPr>
              <w:keepNext/>
              <w:jc w:val="center"/>
              <w:rPr>
                <w:rFonts w:ascii="Franklin Gothic Book" w:hAnsi="Franklin Gothic Book"/>
              </w:rPr>
            </w:pPr>
          </w:p>
        </w:tc>
        <w:tc>
          <w:tcPr>
            <w:tcW w:w="3338" w:type="dxa"/>
            <w:gridSpan w:val="3"/>
          </w:tcPr>
          <w:p w:rsidR="00BB66FB" w:rsidRDefault="00BB66FB" w:rsidP="00BB66FB">
            <w:pPr>
              <w:keepNext/>
              <w:jc w:val="center"/>
              <w:rPr>
                <w:rFonts w:ascii="Franklin Gothic Book" w:hAnsi="Franklin Gothic Book"/>
              </w:rPr>
            </w:pPr>
          </w:p>
        </w:tc>
      </w:tr>
    </w:tbl>
    <w:p w:rsidR="00BB66FB" w:rsidRPr="001C684C" w:rsidRDefault="00BB66FB" w:rsidP="00BB66FB">
      <w:pPr>
        <w:pStyle w:val="Odstavecseseznamem"/>
        <w:ind w:left="0"/>
        <w:rPr>
          <w:b/>
          <w:sz w:val="6"/>
          <w:szCs w:val="20"/>
        </w:rPr>
      </w:pPr>
    </w:p>
    <w:p w:rsidR="00BB66FB" w:rsidRPr="001C684C" w:rsidRDefault="00BB66FB" w:rsidP="00BB66FB">
      <w:pPr>
        <w:pStyle w:val="Odstavecseseznamem"/>
        <w:ind w:left="0"/>
        <w:rPr>
          <w:b/>
          <w:sz w:val="6"/>
          <w:szCs w:val="20"/>
        </w:rPr>
        <w:sectPr w:rsidR="00BB66FB" w:rsidRPr="001C684C" w:rsidSect="00284446">
          <w:type w:val="continuous"/>
          <w:pgSz w:w="11906" w:h="16838" w:code="9"/>
          <w:pgMar w:top="1287" w:right="851" w:bottom="992" w:left="851" w:header="227" w:footer="227" w:gutter="0"/>
          <w:cols w:space="720"/>
          <w:docGrid w:linePitch="360"/>
        </w:sectPr>
      </w:pPr>
    </w:p>
    <w:p w:rsidR="00BB66FB" w:rsidRPr="00314423" w:rsidRDefault="00BB66FB" w:rsidP="00BB66FB">
      <w:pPr>
        <w:rPr>
          <w:b/>
          <w:sz w:val="6"/>
          <w:szCs w:val="28"/>
        </w:rPr>
      </w:pPr>
      <w:r w:rsidRPr="00314423">
        <w:rPr>
          <w:b/>
          <w:sz w:val="6"/>
          <w:szCs w:val="28"/>
        </w:rPr>
        <w:br w:type="page"/>
      </w:r>
    </w:p>
    <w:p w:rsidR="00BB66FB" w:rsidRPr="00314423" w:rsidRDefault="00BB66FB" w:rsidP="00285C30">
      <w:pPr>
        <w:rPr>
          <w:b/>
          <w:sz w:val="6"/>
          <w:szCs w:val="28"/>
        </w:rPr>
      </w:pPr>
    </w:p>
    <w:p w:rsidR="00285C30" w:rsidRDefault="00285C30" w:rsidP="00285C30">
      <w:pPr>
        <w:jc w:val="center"/>
        <w:rPr>
          <w:b/>
          <w:sz w:val="28"/>
          <w:szCs w:val="28"/>
        </w:rPr>
      </w:pPr>
      <w:r>
        <w:rPr>
          <w:b/>
          <w:sz w:val="28"/>
          <w:szCs w:val="28"/>
        </w:rPr>
        <w:t>Right Rizzoli</w:t>
      </w:r>
      <w:r w:rsidRPr="001A73BF">
        <w:rPr>
          <w:b/>
          <w:sz w:val="28"/>
          <w:szCs w:val="28"/>
        </w:rPr>
        <w:t xml:space="preserve"> </w:t>
      </w:r>
      <w:r w:rsidR="00F84D8B">
        <w:rPr>
          <w:b/>
          <w:sz w:val="28"/>
          <w:szCs w:val="28"/>
        </w:rPr>
        <w:t>F</w:t>
      </w:r>
      <w:r w:rsidRPr="001A73BF">
        <w:rPr>
          <w:b/>
          <w:sz w:val="28"/>
          <w:szCs w:val="28"/>
        </w:rPr>
        <w:t xml:space="preserve">oot </w:t>
      </w:r>
      <w:r w:rsidR="00F84D8B">
        <w:rPr>
          <w:b/>
          <w:sz w:val="28"/>
          <w:szCs w:val="28"/>
        </w:rPr>
        <w:t>Joint Angles</w:t>
      </w:r>
      <w:r>
        <w:rPr>
          <w:b/>
          <w:sz w:val="28"/>
          <w:szCs w:val="28"/>
        </w:rPr>
        <w:t xml:space="preserve"> - All Traces (</w:t>
      </w:r>
      <w:sdt>
        <w:sdtPr>
          <w:rPr>
            <w:b/>
            <w:color w:val="000000"/>
            <w:sz w:val="28"/>
            <w:szCs w:val="28"/>
          </w:rPr>
          <w:alias w:val="test_condition_pre"/>
          <w:tag w:val="test_condition_pre"/>
          <w:id w:val="275384562"/>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285C30" w:rsidRDefault="00285C30" w:rsidP="00285C30">
      <w:pPr>
        <w:jc w:val="center"/>
        <w:rPr>
          <w:color w:val="FF0000"/>
          <w:sz w:val="20"/>
          <w:szCs w:val="28"/>
        </w:rPr>
        <w:sectPr w:rsidR="00285C30" w:rsidSect="00284446">
          <w:type w:val="continuous"/>
          <w:pgSz w:w="11906" w:h="16838" w:code="9"/>
          <w:pgMar w:top="1287" w:right="851" w:bottom="992" w:left="851" w:header="227" w:footer="227" w:gutter="0"/>
          <w:cols w:space="720"/>
          <w:docGrid w:linePitch="360"/>
        </w:sectPr>
      </w:pPr>
    </w:p>
    <w:p w:rsidR="00285C30" w:rsidRPr="001C684C" w:rsidRDefault="00285C30" w:rsidP="00285C30">
      <w:pPr>
        <w:jc w:val="center"/>
        <w:rPr>
          <w:sz w:val="18"/>
          <w:szCs w:val="28"/>
        </w:rPr>
        <w:sectPr w:rsidR="00285C30"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285C30" w:rsidRPr="001C684C" w:rsidRDefault="00285C30" w:rsidP="00285C30">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285C30" w:rsidRDefault="00285C30" w:rsidP="00285C30">
      <w:pPr>
        <w:keepNext/>
        <w:ind w:left="113" w:right="113"/>
        <w:jc w:val="center"/>
        <w:rPr>
          <w:rFonts w:ascii="Franklin Gothic Book" w:hAnsi="Franklin Gothic Book"/>
          <w:lang w:val="en-US"/>
        </w:rPr>
        <w:sectPr w:rsidR="00285C30"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C5B13" w:rsidRPr="00A875FF" w:rsidTr="00BB66FB">
        <w:trPr>
          <w:cantSplit/>
          <w:trHeight w:hRule="exact" w:val="198"/>
        </w:trPr>
        <w:tc>
          <w:tcPr>
            <w:tcW w:w="284" w:type="dxa"/>
            <w:textDirection w:val="btLr"/>
            <w:vAlign w:val="center"/>
          </w:tcPr>
          <w:p w:rsidR="000C5B13" w:rsidRPr="00A875FF" w:rsidRDefault="000C5B13" w:rsidP="00BB66FB">
            <w:pPr>
              <w:keepNext/>
              <w:ind w:left="113" w:right="113"/>
              <w:jc w:val="center"/>
              <w:rPr>
                <w:rFonts w:ascii="Franklin Gothic Book" w:hAnsi="Franklin Gothic Book"/>
                <w:lang w:val="en-US"/>
              </w:rPr>
            </w:pPr>
          </w:p>
        </w:tc>
        <w:tc>
          <w:tcPr>
            <w:tcW w:w="495" w:type="dxa"/>
          </w:tcPr>
          <w:p w:rsidR="000C5B13" w:rsidRPr="00A875FF" w:rsidRDefault="000C5B13" w:rsidP="00BB66FB">
            <w:pPr>
              <w:keepNext/>
              <w:jc w:val="center"/>
              <w:rPr>
                <w:rFonts w:ascii="Franklin Gothic Book" w:hAnsi="Franklin Gothic Book"/>
                <w:sz w:val="18"/>
                <w:szCs w:val="18"/>
              </w:rPr>
            </w:pPr>
          </w:p>
        </w:tc>
        <w:tc>
          <w:tcPr>
            <w:tcW w:w="2805" w:type="dxa"/>
          </w:tcPr>
          <w:p w:rsidR="000C5B13" w:rsidRPr="00457D6F" w:rsidRDefault="00716229" w:rsidP="00BB66FB">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0C5B13" w:rsidRPr="00457D6F" w:rsidRDefault="000C5B13" w:rsidP="00BB66FB">
            <w:pPr>
              <w:keepNext/>
              <w:jc w:val="center"/>
              <w:rPr>
                <w:rFonts w:ascii="Franklin Gothic Book" w:hAnsi="Franklin Gothic Book"/>
                <w:sz w:val="18"/>
                <w:szCs w:val="18"/>
              </w:rPr>
            </w:pPr>
          </w:p>
        </w:tc>
        <w:tc>
          <w:tcPr>
            <w:tcW w:w="2703" w:type="dxa"/>
          </w:tcPr>
          <w:p w:rsidR="000C5B13"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Eversion</w:t>
            </w:r>
          </w:p>
        </w:tc>
        <w:tc>
          <w:tcPr>
            <w:tcW w:w="557" w:type="dxa"/>
          </w:tcPr>
          <w:p w:rsidR="000C5B13" w:rsidRPr="00457D6F" w:rsidRDefault="000C5B13" w:rsidP="00BB66FB">
            <w:pPr>
              <w:keepNext/>
              <w:jc w:val="center"/>
              <w:rPr>
                <w:rFonts w:ascii="Franklin Gothic Book" w:hAnsi="Franklin Gothic Book"/>
                <w:sz w:val="18"/>
                <w:szCs w:val="18"/>
              </w:rPr>
            </w:pPr>
          </w:p>
        </w:tc>
        <w:tc>
          <w:tcPr>
            <w:tcW w:w="2781" w:type="dxa"/>
            <w:gridSpan w:val="2"/>
          </w:tcPr>
          <w:p w:rsidR="000C5B13" w:rsidRPr="00457D6F" w:rsidRDefault="00716229" w:rsidP="00F40EF6">
            <w:pPr>
              <w:keepNext/>
              <w:jc w:val="center"/>
              <w:rPr>
                <w:rFonts w:ascii="Franklin Gothic Book" w:hAnsi="Franklin Gothic Book"/>
                <w:sz w:val="18"/>
                <w:szCs w:val="18"/>
              </w:rPr>
            </w:pPr>
            <w:r>
              <w:rPr>
                <w:rFonts w:ascii="Franklin Gothic Book" w:hAnsi="Franklin Gothic Book"/>
              </w:rPr>
              <w:t>Shank/Foot A</w:t>
            </w:r>
            <w:r w:rsidR="00F40EF6">
              <w:rPr>
                <w:rFonts w:ascii="Franklin Gothic Book" w:hAnsi="Franklin Gothic Book"/>
              </w:rPr>
              <w:t>b</w:t>
            </w:r>
            <w:r>
              <w:rPr>
                <w:rFonts w:ascii="Franklin Gothic Book" w:hAnsi="Franklin Gothic Book"/>
              </w:rPr>
              <w:t>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Shank_IORFoot_Angle_X"/>
            <w:tag w:val="$Right_Shank_IORFoot_Angle_X"/>
            <w:id w:val="-2003969117"/>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63FBED66" wp14:editId="52CF5345">
                      <wp:extent cx="2030400" cy="1396800"/>
                      <wp:effectExtent l="0" t="0" r="0" b="0"/>
                      <wp:docPr id="15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hank_IORFoot_Angle_Y"/>
            <w:tag w:val="$Right_Shank_IORFoot_Angle_Y"/>
            <w:id w:val="2023813232"/>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76BA6983" wp14:editId="686EB28F">
                      <wp:extent cx="2030400" cy="1396800"/>
                      <wp:effectExtent l="0" t="0" r="0" b="0"/>
                      <wp:docPr id="15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hank_IORFoot_Angle_Z"/>
            <w:tag w:val="$Right_Shank_IORFoot_Angle_Z"/>
            <w:id w:val="1736130779"/>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79C50E68" wp14:editId="17C6B2A8">
                      <wp:extent cx="2030400" cy="1396800"/>
                      <wp:effectExtent l="0" t="0" r="0" b="0"/>
                      <wp:docPr id="15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716229" w:rsidP="00F40EF6">
            <w:pPr>
              <w:keepNext/>
              <w:jc w:val="center"/>
              <w:rPr>
                <w:rFonts w:ascii="Franklin Gothic Book" w:hAnsi="Franklin Gothic Book"/>
                <w:sz w:val="18"/>
                <w:szCs w:val="18"/>
              </w:rPr>
            </w:pPr>
            <w:r>
              <w:rPr>
                <w:rFonts w:ascii="Franklin Gothic Book" w:hAnsi="Franklin Gothic Book"/>
              </w:rPr>
              <w:t>Hindfoot/Tibia</w:t>
            </w:r>
            <w:r w:rsidR="00F40EF6">
              <w:rPr>
                <w:rFonts w:ascii="Franklin Gothic Book" w:hAnsi="Franklin Gothic Book"/>
              </w:rPr>
              <w:t xml:space="preserve"> 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F40EF6">
            <w:pPr>
              <w:keepNext/>
              <w:jc w:val="center"/>
              <w:rPr>
                <w:rFonts w:ascii="Franklin Gothic Book" w:hAnsi="Franklin Gothic Book"/>
                <w:sz w:val="18"/>
                <w:szCs w:val="18"/>
              </w:rPr>
            </w:pPr>
            <w:r>
              <w:rPr>
                <w:rFonts w:ascii="Franklin Gothic Book" w:hAnsi="Franklin Gothic Book"/>
              </w:rPr>
              <w:t>Hindfoot/Tibia A</w:t>
            </w:r>
            <w:r w:rsidR="00F40EF6">
              <w:rPr>
                <w:rFonts w:ascii="Franklin Gothic Book" w:hAnsi="Franklin Gothic Book"/>
              </w:rPr>
              <w:t>b</w:t>
            </w:r>
            <w:r>
              <w:rPr>
                <w:rFonts w:ascii="Franklin Gothic Book" w:hAnsi="Franklin Gothic Book"/>
              </w:rPr>
              <w:t>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Tibia_Angle_X"/>
            <w:tag w:val="$Right_Hindfoot_Tibia_Angle_X"/>
            <w:id w:val="748780967"/>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0F5F7EC5" wp14:editId="5D8F0B2E">
                      <wp:extent cx="2030400" cy="1396800"/>
                      <wp:effectExtent l="0" t="0" r="0" b="0"/>
                      <wp:docPr id="15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Y"/>
            <w:tag w:val="$Right_Hindfoot_Tibia_Angle_Y"/>
            <w:id w:val="-1187048283"/>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53ACC5B7" wp14:editId="2629EDCD">
                      <wp:extent cx="2030400" cy="1396800"/>
                      <wp:effectExtent l="0" t="0" r="0" b="0"/>
                      <wp:docPr id="15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Z"/>
            <w:tag w:val="$Right_Hindfoot_Tibia_Angle_Z"/>
            <w:id w:val="1268346710"/>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31948FAA" wp14:editId="2B583D75">
                      <wp:extent cx="2030400" cy="1396800"/>
                      <wp:effectExtent l="0" t="0" r="0" b="0"/>
                      <wp:docPr id="15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716229" w:rsidP="003104DE">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F40EF6">
            <w:pPr>
              <w:keepNext/>
              <w:jc w:val="center"/>
              <w:rPr>
                <w:rFonts w:ascii="Franklin Gothic Book" w:hAnsi="Franklin Gothic Book"/>
                <w:sz w:val="18"/>
                <w:szCs w:val="18"/>
              </w:rPr>
            </w:pPr>
            <w:r>
              <w:rPr>
                <w:rFonts w:ascii="Franklin Gothic Book" w:hAnsi="Franklin Gothic Book"/>
              </w:rPr>
              <w:t>Hindfoot/Midfoot A</w:t>
            </w:r>
            <w:r w:rsidR="00F40EF6">
              <w:rPr>
                <w:rFonts w:ascii="Franklin Gothic Book" w:hAnsi="Franklin Gothic Book"/>
              </w:rPr>
              <w:t>b</w:t>
            </w:r>
            <w:r>
              <w:rPr>
                <w:rFonts w:ascii="Franklin Gothic Book" w:hAnsi="Franklin Gothic Book"/>
              </w:rPr>
              <w:t>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Midfoot_Angle_X"/>
            <w:tag w:val="$Right_Hindfoot_Midfoot_Angle_X"/>
            <w:id w:val="-1734155189"/>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733A7D07" wp14:editId="25DB7958">
                      <wp:extent cx="2030400" cy="1396800"/>
                      <wp:effectExtent l="0" t="0" r="0" b="0"/>
                      <wp:docPr id="15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Midfoot_Angle_Y"/>
            <w:tag w:val="$Right_Hindfoot_Midfoot_Angle_Y"/>
            <w:id w:val="-2125607370"/>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6FCAEBEC" wp14:editId="56C9BD76">
                      <wp:extent cx="2030400" cy="1396800"/>
                      <wp:effectExtent l="0" t="0" r="0" b="0"/>
                      <wp:docPr id="15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Midfoot_Angle_Z"/>
            <w:tag w:val="$Right_Hindfoot_Midfoot_Angle_Z"/>
            <w:id w:val="1500001445"/>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1476341B" wp14:editId="15B9BA4A">
                      <wp:extent cx="2030400" cy="1396800"/>
                      <wp:effectExtent l="0" t="0" r="0" b="0"/>
                      <wp:docPr id="15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A875FF" w:rsidRDefault="00E7408C" w:rsidP="00364DC9">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364DC9" w:rsidRPr="00A875FF" w:rsidRDefault="00364DC9" w:rsidP="00364DC9">
            <w:pPr>
              <w:keepNext/>
              <w:jc w:val="center"/>
              <w:rPr>
                <w:rFonts w:ascii="Franklin Gothic Book" w:hAnsi="Franklin Gothic Book"/>
                <w:sz w:val="18"/>
                <w:szCs w:val="18"/>
              </w:rPr>
            </w:pPr>
          </w:p>
        </w:tc>
        <w:tc>
          <w:tcPr>
            <w:tcW w:w="2703" w:type="dxa"/>
          </w:tcPr>
          <w:p w:rsidR="00364DC9" w:rsidRPr="00457D6F" w:rsidRDefault="00E7408C" w:rsidP="00F40EF6">
            <w:pPr>
              <w:keepNext/>
              <w:jc w:val="center"/>
              <w:rPr>
                <w:rFonts w:ascii="Franklin Gothic Book" w:hAnsi="Franklin Gothic Book"/>
                <w:sz w:val="18"/>
                <w:szCs w:val="18"/>
              </w:rPr>
            </w:pPr>
            <w:r>
              <w:rPr>
                <w:rFonts w:ascii="Franklin Gothic Book" w:hAnsi="Franklin Gothic Book"/>
              </w:rPr>
              <w:t>Midfoot/Forefoot</w:t>
            </w:r>
            <w:r w:rsidR="00F40EF6">
              <w:rPr>
                <w:rFonts w:ascii="Franklin Gothic Book" w:hAnsi="Franklin Gothic Book"/>
              </w:rPr>
              <w:t xml:space="preserve"> Eversion</w:t>
            </w:r>
          </w:p>
        </w:tc>
        <w:tc>
          <w:tcPr>
            <w:tcW w:w="557" w:type="dxa"/>
          </w:tcPr>
          <w:p w:rsidR="00364DC9" w:rsidRPr="00A875F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3104DE">
            <w:pPr>
              <w:keepNext/>
              <w:jc w:val="center"/>
              <w:rPr>
                <w:rFonts w:ascii="Franklin Gothic Book" w:hAnsi="Franklin Gothic Book"/>
                <w:sz w:val="18"/>
                <w:szCs w:val="18"/>
              </w:rPr>
            </w:pPr>
            <w:r>
              <w:rPr>
                <w:rFonts w:ascii="Franklin Gothic Book" w:hAnsi="Franklin Gothic Book"/>
              </w:rPr>
              <w:t>Midfoot/Forefoot Abduction</w:t>
            </w:r>
          </w:p>
        </w:tc>
      </w:tr>
      <w:tr w:rsidR="00364DC9"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Midfoot_Angle_X"/>
            <w:tag w:val="$Right_Forefoot_Midfoot_Angle_X"/>
            <w:id w:val="-411237267"/>
            <w:picture/>
          </w:sdtPr>
          <w:sdtEndPr/>
          <w:sdtContent>
            <w:tc>
              <w:tcPr>
                <w:tcW w:w="3300" w:type="dxa"/>
                <w:gridSpan w:val="2"/>
              </w:tcPr>
              <w:p w:rsidR="00364DC9" w:rsidRPr="00A875FF" w:rsidRDefault="00364DC9" w:rsidP="00364DC9">
                <w:pPr>
                  <w:keepNext/>
                  <w:spacing w:after="240"/>
                  <w:rPr>
                    <w:rFonts w:ascii="Franklin Gothic Book" w:hAnsi="Franklin Gothic Book"/>
                  </w:rPr>
                </w:pPr>
                <w:r>
                  <w:rPr>
                    <w:rFonts w:ascii="Arial" w:hAnsi="Arial"/>
                    <w:noProof/>
                    <w:lang w:val="en-US" w:eastAsia="en-US"/>
                  </w:rPr>
                  <w:drawing>
                    <wp:inline distT="0" distB="0" distL="0" distR="0" wp14:anchorId="112C717E" wp14:editId="710AA29F">
                      <wp:extent cx="2030400" cy="1396800"/>
                      <wp:effectExtent l="0" t="0" r="0" b="0"/>
                      <wp:docPr id="15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Midfoot_Angle_Y"/>
            <w:tag w:val="$Right_Forefoot_Midfoot_Angle_Y"/>
            <w:id w:val="1047951719"/>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400DA247" wp14:editId="661742A6">
                      <wp:extent cx="2030400" cy="1396800"/>
                      <wp:effectExtent l="0" t="0" r="0" b="0"/>
                      <wp:docPr id="15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Midfoot_Angle_Z"/>
            <w:tag w:val="$Right_Forefoot_Midfoot_Angle_Z"/>
            <w:id w:val="-960569935"/>
            <w:picture/>
          </w:sdtPr>
          <w:sdtEndPr/>
          <w:sdtContent>
            <w:tc>
              <w:tcPr>
                <w:tcW w:w="3300" w:type="dxa"/>
                <w:gridSpan w:val="2"/>
              </w:tcPr>
              <w:p w:rsidR="00364DC9" w:rsidRPr="00A875FF" w:rsidRDefault="00364DC9" w:rsidP="00364DC9">
                <w:pPr>
                  <w:keepNext/>
                  <w:rPr>
                    <w:rFonts w:ascii="Franklin Gothic Book" w:hAnsi="Franklin Gothic Book"/>
                  </w:rPr>
                </w:pPr>
                <w:r>
                  <w:rPr>
                    <w:rFonts w:ascii="Arial" w:hAnsi="Arial"/>
                    <w:noProof/>
                    <w:lang w:val="en-US" w:eastAsia="en-US"/>
                  </w:rPr>
                  <w:drawing>
                    <wp:inline distT="0" distB="0" distL="0" distR="0" wp14:anchorId="2564D7BD" wp14:editId="28B523AF">
                      <wp:extent cx="2030400" cy="1396800"/>
                      <wp:effectExtent l="0" t="0" r="0" b="0"/>
                      <wp:docPr id="15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64DC9" w:rsidRPr="00A875FF" w:rsidTr="00BB66FB">
        <w:trPr>
          <w:cantSplit/>
          <w:trHeight w:hRule="exact" w:val="57"/>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00" w:type="dxa"/>
            <w:gridSpan w:val="2"/>
          </w:tcPr>
          <w:p w:rsidR="00364DC9" w:rsidRPr="00A875FF" w:rsidRDefault="00364DC9" w:rsidP="00364DC9">
            <w:pPr>
              <w:keepNext/>
              <w:jc w:val="center"/>
              <w:rPr>
                <w:rFonts w:ascii="Franklin Gothic Book" w:hAnsi="Franklin Gothic Book"/>
                <w:sz w:val="18"/>
                <w:szCs w:val="18"/>
              </w:rPr>
            </w:pPr>
          </w:p>
        </w:tc>
        <w:tc>
          <w:tcPr>
            <w:tcW w:w="3338" w:type="dxa"/>
            <w:gridSpan w:val="3"/>
          </w:tcPr>
          <w:p w:rsidR="00364DC9" w:rsidRPr="00A875FF" w:rsidRDefault="00364DC9" w:rsidP="00364DC9">
            <w:pPr>
              <w:keepNext/>
              <w:jc w:val="center"/>
              <w:rPr>
                <w:rFonts w:ascii="Franklin Gothic Book" w:hAnsi="Franklin Gothic Book"/>
                <w:sz w:val="18"/>
                <w:szCs w:val="18"/>
              </w:rPr>
            </w:pPr>
          </w:p>
        </w:tc>
      </w:tr>
      <w:tr w:rsidR="00364DC9" w:rsidRPr="00A875FF" w:rsidTr="00BB66FB">
        <w:trPr>
          <w:cantSplit/>
          <w:trHeight w:hRule="exact" w:val="19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tc>
          <w:tcPr>
            <w:tcW w:w="495" w:type="dxa"/>
          </w:tcPr>
          <w:p w:rsidR="00364DC9" w:rsidRPr="00A875FF" w:rsidRDefault="00364DC9" w:rsidP="00364DC9">
            <w:pPr>
              <w:keepNext/>
              <w:jc w:val="center"/>
              <w:rPr>
                <w:rFonts w:ascii="Franklin Gothic Book" w:hAnsi="Franklin Gothic Book"/>
                <w:sz w:val="18"/>
                <w:szCs w:val="18"/>
              </w:rPr>
            </w:pPr>
          </w:p>
        </w:tc>
        <w:tc>
          <w:tcPr>
            <w:tcW w:w="2805" w:type="dxa"/>
          </w:tcPr>
          <w:p w:rsidR="00364DC9" w:rsidRPr="00457D6F" w:rsidRDefault="00716229" w:rsidP="00364DC9">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364DC9" w:rsidRPr="00457D6F" w:rsidRDefault="00364DC9" w:rsidP="00364DC9">
            <w:pPr>
              <w:keepNext/>
              <w:jc w:val="center"/>
              <w:rPr>
                <w:rFonts w:ascii="Franklin Gothic Book" w:hAnsi="Franklin Gothic Book"/>
                <w:sz w:val="18"/>
                <w:szCs w:val="18"/>
              </w:rPr>
            </w:pPr>
          </w:p>
        </w:tc>
        <w:tc>
          <w:tcPr>
            <w:tcW w:w="2703" w:type="dxa"/>
          </w:tcPr>
          <w:p w:rsidR="00364DC9" w:rsidRPr="00457D6F" w:rsidRDefault="00E7408C" w:rsidP="003104DE">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364DC9" w:rsidRPr="00457D6F" w:rsidRDefault="00364DC9" w:rsidP="00364DC9">
            <w:pPr>
              <w:keepNext/>
              <w:jc w:val="center"/>
              <w:rPr>
                <w:rFonts w:ascii="Franklin Gothic Book" w:hAnsi="Franklin Gothic Book"/>
                <w:sz w:val="18"/>
                <w:szCs w:val="18"/>
              </w:rPr>
            </w:pPr>
          </w:p>
        </w:tc>
        <w:tc>
          <w:tcPr>
            <w:tcW w:w="2781" w:type="dxa"/>
            <w:gridSpan w:val="2"/>
          </w:tcPr>
          <w:p w:rsidR="00364DC9" w:rsidRPr="00457D6F" w:rsidRDefault="00E7408C" w:rsidP="003104DE">
            <w:pPr>
              <w:keepNext/>
              <w:jc w:val="center"/>
              <w:rPr>
                <w:rFonts w:ascii="Franklin Gothic Book" w:hAnsi="Franklin Gothic Book"/>
                <w:sz w:val="18"/>
                <w:szCs w:val="18"/>
              </w:rPr>
            </w:pPr>
            <w:r>
              <w:rPr>
                <w:rFonts w:ascii="Franklin Gothic Book" w:hAnsi="Franklin Gothic Book"/>
              </w:rPr>
              <w:t>Forefoot/Hindfoot Abduction</w:t>
            </w:r>
          </w:p>
        </w:tc>
      </w:tr>
      <w:tr w:rsidR="00364DC9" w:rsidRPr="00A875FF" w:rsidTr="00BB66FB">
        <w:trPr>
          <w:cantSplit/>
          <w:trHeight w:hRule="exact" w:val="2268"/>
        </w:trPr>
        <w:tc>
          <w:tcPr>
            <w:tcW w:w="284" w:type="dxa"/>
            <w:textDirection w:val="btLr"/>
            <w:vAlign w:val="center"/>
          </w:tcPr>
          <w:p w:rsidR="00364DC9" w:rsidRPr="00A875FF" w:rsidRDefault="00364DC9" w:rsidP="00364DC9">
            <w:pPr>
              <w:keepNext/>
              <w:ind w:left="113" w:right="113"/>
              <w:jc w:val="center"/>
              <w:rPr>
                <w:rFonts w:ascii="Franklin Gothic Book" w:hAnsi="Franklin Gothic Book"/>
                <w:lang w:val="en-US"/>
              </w:rPr>
            </w:pPr>
          </w:p>
        </w:tc>
        <w:sdt>
          <w:sdtPr>
            <w:rPr>
              <w:rFonts w:ascii="Arial" w:hAnsi="Arial"/>
            </w:rPr>
            <w:alias w:val="$Right_Forefoot_Hindfoot_Angle_X"/>
            <w:tag w:val="$Right_Forefoot_Hindfoot_Angle_X"/>
            <w:id w:val="1106008116"/>
            <w:picture/>
          </w:sdtPr>
          <w:sdtEndPr/>
          <w:sdtContent>
            <w:tc>
              <w:tcPr>
                <w:tcW w:w="3300" w:type="dxa"/>
                <w:gridSpan w:val="2"/>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4826C8FD" wp14:editId="12F978A4">
                      <wp:extent cx="2030400" cy="1396800"/>
                      <wp:effectExtent l="0" t="0" r="0" b="0"/>
                      <wp:docPr id="15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Y"/>
            <w:tag w:val="$Right_Forefoot_Hindfoot_Angle_Y"/>
            <w:id w:val="113568416"/>
            <w:picture/>
          </w:sdtPr>
          <w:sdtEndPr/>
          <w:sdtContent>
            <w:tc>
              <w:tcPr>
                <w:tcW w:w="3300" w:type="dxa"/>
                <w:gridSpan w:val="2"/>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0795E02E" wp14:editId="1BC60BD2">
                      <wp:extent cx="2030400" cy="1396800"/>
                      <wp:effectExtent l="0" t="0" r="0" b="0"/>
                      <wp:docPr id="15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Z"/>
            <w:tag w:val="$Right_Forefoot_Hindfoot_Angle_Z"/>
            <w:id w:val="2031371273"/>
            <w:picture/>
          </w:sdtPr>
          <w:sdtEndPr/>
          <w:sdtContent>
            <w:tc>
              <w:tcPr>
                <w:tcW w:w="3338" w:type="dxa"/>
                <w:gridSpan w:val="3"/>
              </w:tcPr>
              <w:p w:rsidR="00364DC9" w:rsidRDefault="00364DC9" w:rsidP="00364DC9">
                <w:pPr>
                  <w:keepNext/>
                  <w:jc w:val="center"/>
                  <w:rPr>
                    <w:rFonts w:ascii="Franklin Gothic Book" w:hAnsi="Franklin Gothic Book"/>
                  </w:rPr>
                </w:pPr>
                <w:r>
                  <w:rPr>
                    <w:rFonts w:ascii="Arial" w:hAnsi="Arial"/>
                    <w:noProof/>
                    <w:lang w:val="en-US" w:eastAsia="en-US"/>
                  </w:rPr>
                  <w:drawing>
                    <wp:inline distT="0" distB="0" distL="0" distR="0" wp14:anchorId="17C0393B" wp14:editId="446039EA">
                      <wp:extent cx="2102400" cy="1396800"/>
                      <wp:effectExtent l="0" t="0" r="0" b="0"/>
                      <wp:docPr id="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285C30" w:rsidRPr="001C684C" w:rsidRDefault="00285C30" w:rsidP="00285C30">
      <w:pPr>
        <w:pStyle w:val="Odstavecseseznamem"/>
        <w:ind w:left="0"/>
        <w:rPr>
          <w:b/>
          <w:sz w:val="6"/>
          <w:szCs w:val="20"/>
        </w:rPr>
      </w:pPr>
    </w:p>
    <w:p w:rsidR="00285C30" w:rsidRPr="001C684C" w:rsidRDefault="00285C30" w:rsidP="00285C30">
      <w:pPr>
        <w:pStyle w:val="Odstavecseseznamem"/>
        <w:ind w:left="0"/>
        <w:rPr>
          <w:b/>
          <w:sz w:val="6"/>
          <w:szCs w:val="20"/>
        </w:rPr>
        <w:sectPr w:rsidR="00285C30" w:rsidRPr="001C684C" w:rsidSect="00284446">
          <w:type w:val="continuous"/>
          <w:pgSz w:w="11906" w:h="16838" w:code="9"/>
          <w:pgMar w:top="1287" w:right="851" w:bottom="992" w:left="851" w:header="227" w:footer="227" w:gutter="0"/>
          <w:cols w:space="720"/>
          <w:docGrid w:linePitch="360"/>
        </w:sectPr>
      </w:pPr>
    </w:p>
    <w:p w:rsidR="00285C30" w:rsidRDefault="00285C30" w:rsidP="00285C30">
      <w:pPr>
        <w:rPr>
          <w:b/>
          <w:sz w:val="6"/>
          <w:szCs w:val="20"/>
        </w:rPr>
      </w:pPr>
      <w:r w:rsidRPr="00314423">
        <w:rPr>
          <w:b/>
          <w:sz w:val="6"/>
          <w:szCs w:val="20"/>
        </w:rPr>
        <w:br w:type="page"/>
      </w:r>
    </w:p>
    <w:p w:rsidR="00BB66FB" w:rsidRDefault="00BB66FB" w:rsidP="00BB66FB">
      <w:pPr>
        <w:jc w:val="center"/>
        <w:rPr>
          <w:b/>
          <w:sz w:val="28"/>
          <w:szCs w:val="28"/>
        </w:rPr>
      </w:pPr>
      <w:r>
        <w:rPr>
          <w:b/>
          <w:sz w:val="28"/>
          <w:szCs w:val="28"/>
        </w:rPr>
        <w:lastRenderedPageBreak/>
        <w:t>Right Rizzoli</w:t>
      </w:r>
      <w:r w:rsidRPr="001A73BF">
        <w:rPr>
          <w:b/>
          <w:sz w:val="28"/>
          <w:szCs w:val="28"/>
        </w:rPr>
        <w:t xml:space="preserve"> </w:t>
      </w:r>
      <w:r>
        <w:rPr>
          <w:b/>
          <w:sz w:val="28"/>
          <w:szCs w:val="28"/>
        </w:rPr>
        <w:t>F</w:t>
      </w:r>
      <w:r w:rsidRPr="001A73BF">
        <w:rPr>
          <w:b/>
          <w:sz w:val="28"/>
          <w:szCs w:val="28"/>
        </w:rPr>
        <w:t xml:space="preserve">oot </w:t>
      </w:r>
      <w:r>
        <w:rPr>
          <w:b/>
          <w:sz w:val="28"/>
          <w:szCs w:val="28"/>
        </w:rPr>
        <w:t>Planar Angles - All Traces (</w:t>
      </w:r>
      <w:sdt>
        <w:sdtPr>
          <w:rPr>
            <w:b/>
            <w:color w:val="000000"/>
            <w:sz w:val="28"/>
            <w:szCs w:val="28"/>
          </w:rPr>
          <w:alias w:val="test_condition_pre"/>
          <w:tag w:val="test_condition_pre"/>
          <w:id w:val="1968237160"/>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BB66FB" w:rsidRDefault="00BB66FB" w:rsidP="00BB66FB">
      <w:pPr>
        <w:jc w:val="center"/>
        <w:rPr>
          <w:color w:val="FF0000"/>
          <w:sz w:val="20"/>
          <w:szCs w:val="28"/>
        </w:rPr>
        <w:sectPr w:rsidR="00BB66FB" w:rsidSect="00284446">
          <w:type w:val="continuous"/>
          <w:pgSz w:w="11906" w:h="16838" w:code="9"/>
          <w:pgMar w:top="1287" w:right="851" w:bottom="992" w:left="851" w:header="227" w:footer="227" w:gutter="0"/>
          <w:cols w:space="720"/>
          <w:docGrid w:linePitch="360"/>
        </w:sectPr>
      </w:pPr>
    </w:p>
    <w:p w:rsidR="00BB66FB" w:rsidRPr="001C684C" w:rsidRDefault="00BB66FB" w:rsidP="00BB66FB">
      <w:pPr>
        <w:jc w:val="center"/>
        <w:rPr>
          <w:sz w:val="18"/>
          <w:szCs w:val="28"/>
        </w:rPr>
        <w:sectPr w:rsidR="00BB66FB" w:rsidRPr="001C684C" w:rsidSect="00284446">
          <w:type w:val="continuous"/>
          <w:pgSz w:w="11906" w:h="16838" w:code="9"/>
          <w:pgMar w:top="1287" w:right="851" w:bottom="992" w:left="851" w:header="284" w:footer="397" w:gutter="0"/>
          <w:cols w:space="720"/>
          <w:docGrid w:linePitch="360"/>
        </w:sectPr>
      </w:pPr>
      <w:r w:rsidRPr="001C684C">
        <w:rPr>
          <w:color w:val="FF0000"/>
          <w:sz w:val="18"/>
          <w:szCs w:val="28"/>
        </w:rPr>
        <w:t>Left  –</w:t>
      </w:r>
      <w:r w:rsidRPr="001C684C">
        <w:rPr>
          <w:sz w:val="18"/>
          <w:szCs w:val="28"/>
        </w:rPr>
        <w:t xml:space="preserve">   </w:t>
      </w:r>
      <w:r w:rsidRPr="001C684C">
        <w:rPr>
          <w:color w:val="4F81BD" w:themeColor="accent1"/>
          <w:sz w:val="18"/>
          <w:szCs w:val="28"/>
        </w:rPr>
        <w:t>Right  –</w:t>
      </w:r>
      <w:r w:rsidRPr="001C684C">
        <w:rPr>
          <w:sz w:val="18"/>
          <w:szCs w:val="28"/>
        </w:rPr>
        <w:t xml:space="preserve">   </w:t>
      </w:r>
    </w:p>
    <w:p w:rsidR="00BB66FB" w:rsidRPr="001C684C" w:rsidRDefault="00BB66FB" w:rsidP="00BB66FB">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BB66FB" w:rsidRDefault="00BB66FB" w:rsidP="00BB66FB">
      <w:pPr>
        <w:keepNext/>
        <w:ind w:left="113" w:right="113"/>
        <w:jc w:val="center"/>
        <w:rPr>
          <w:rFonts w:ascii="Franklin Gothic Book" w:hAnsi="Franklin Gothic Book"/>
          <w:lang w:val="en-US"/>
        </w:rPr>
        <w:sectPr w:rsidR="00BB66FB" w:rsidSect="00284446">
          <w:type w:val="continuous"/>
          <w:pgSz w:w="11906" w:h="16838" w:code="9"/>
          <w:pgMar w:top="1287" w:right="851" w:bottom="992" w:left="851" w:header="284" w:footer="397" w:gutter="0"/>
          <w:cols w:space="720"/>
          <w:docGrid w:linePitch="360"/>
        </w:sect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F2G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2G_X"/>
            <w:tag w:val="$Right_F2G_X"/>
            <w:id w:val="-161398007"/>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3A454F08" wp14:editId="0FF5A78C">
                      <wp:extent cx="2030400" cy="1396800"/>
                      <wp:effectExtent l="0" t="0" r="0" b="0"/>
                      <wp:docPr id="15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S2F</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S2G_X"/>
            <w:tag w:val="$Right_S2G_X"/>
            <w:id w:val="2129281310"/>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167D31FF" wp14:editId="5BF3C9C5">
                      <wp:extent cx="2030400" cy="1396800"/>
                      <wp:effectExtent l="0" t="0" r="0" b="0"/>
                      <wp:docPr id="156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2F_X"/>
            <w:tag w:val="$Right_S2F_X"/>
            <w:id w:val="1998534921"/>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32906502" wp14:editId="687FBA6B">
                      <wp:extent cx="2030400" cy="1396800"/>
                      <wp:effectExtent l="0" t="0" r="0" b="0"/>
                      <wp:docPr id="156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V2G</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S2V</w:t>
            </w: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V2G_X"/>
            <w:tag w:val="$Right_V2G_X"/>
            <w:id w:val="-303464408"/>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36A2DA8F" wp14:editId="20A7608A">
                      <wp:extent cx="2030400" cy="1396800"/>
                      <wp:effectExtent l="0" t="0" r="0" b="0"/>
                      <wp:docPr id="15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2V_X"/>
            <w:tag w:val="$Right_S2V_X"/>
            <w:id w:val="-902376513"/>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502F57A3" wp14:editId="4341E952">
                      <wp:extent cx="2030400" cy="1396800"/>
                      <wp:effectExtent l="0" t="0" r="0" b="0"/>
                      <wp:docPr id="156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A875FF" w:rsidRDefault="00AF1133" w:rsidP="00BB66FB">
            <w:pPr>
              <w:keepNext/>
              <w:jc w:val="center"/>
              <w:rPr>
                <w:rFonts w:ascii="Franklin Gothic Book" w:hAnsi="Franklin Gothic Book"/>
                <w:sz w:val="18"/>
                <w:szCs w:val="18"/>
              </w:rPr>
            </w:pPr>
            <w:r>
              <w:rPr>
                <w:rFonts w:ascii="Franklin Gothic Book" w:hAnsi="Franklin Gothic Book"/>
              </w:rPr>
              <w:t>F2Ps</w:t>
            </w:r>
          </w:p>
        </w:tc>
        <w:tc>
          <w:tcPr>
            <w:tcW w:w="597" w:type="dxa"/>
          </w:tcPr>
          <w:p w:rsidR="00BB66FB" w:rsidRPr="00A875FF" w:rsidRDefault="00BB66FB" w:rsidP="00BB66FB">
            <w:pPr>
              <w:keepNext/>
              <w:jc w:val="center"/>
              <w:rPr>
                <w:rFonts w:ascii="Franklin Gothic Book" w:hAnsi="Franklin Gothic Book"/>
                <w:sz w:val="18"/>
                <w:szCs w:val="18"/>
              </w:rPr>
            </w:pPr>
          </w:p>
        </w:tc>
        <w:tc>
          <w:tcPr>
            <w:tcW w:w="2703"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F2Pt</w:t>
            </w:r>
          </w:p>
        </w:tc>
        <w:tc>
          <w:tcPr>
            <w:tcW w:w="557" w:type="dxa"/>
          </w:tcPr>
          <w:p w:rsidR="00BB66FB" w:rsidRPr="00A875F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2Ps_X"/>
            <w:tag w:val="$Right_F2Ps_X"/>
            <w:id w:val="-2141260294"/>
            <w:picture/>
          </w:sdtPr>
          <w:sdtEndPr/>
          <w:sdtContent>
            <w:tc>
              <w:tcPr>
                <w:tcW w:w="3300" w:type="dxa"/>
                <w:gridSpan w:val="2"/>
              </w:tcPr>
              <w:p w:rsidR="00BB66FB" w:rsidRPr="00A875FF" w:rsidRDefault="00BB66FB" w:rsidP="00BB66FB">
                <w:pPr>
                  <w:keepNext/>
                  <w:spacing w:after="240"/>
                  <w:rPr>
                    <w:rFonts w:ascii="Franklin Gothic Book" w:hAnsi="Franklin Gothic Book"/>
                  </w:rPr>
                </w:pPr>
                <w:r>
                  <w:rPr>
                    <w:rFonts w:ascii="Arial" w:hAnsi="Arial"/>
                    <w:noProof/>
                    <w:lang w:val="en-US" w:eastAsia="en-US"/>
                  </w:rPr>
                  <w:drawing>
                    <wp:inline distT="0" distB="0" distL="0" distR="0" wp14:anchorId="5885F98A" wp14:editId="26C318FF">
                      <wp:extent cx="2030400" cy="1396800"/>
                      <wp:effectExtent l="0" t="0" r="0" b="0"/>
                      <wp:docPr id="15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2Pt_X"/>
            <w:tag w:val="$Right_F2Pt_X"/>
            <w:id w:val="-747490321"/>
            <w:picture/>
          </w:sdtPr>
          <w:sdtEndPr/>
          <w:sdtContent>
            <w:tc>
              <w:tcPr>
                <w:tcW w:w="3300" w:type="dxa"/>
                <w:gridSpan w:val="2"/>
              </w:tcPr>
              <w:p w:rsidR="00BB66FB" w:rsidRPr="00A875FF" w:rsidRDefault="00BB66FB" w:rsidP="00BB66FB">
                <w:pPr>
                  <w:keepNext/>
                  <w:rPr>
                    <w:rFonts w:ascii="Franklin Gothic Book" w:hAnsi="Franklin Gothic Book"/>
                  </w:rPr>
                </w:pPr>
                <w:r>
                  <w:rPr>
                    <w:rFonts w:ascii="Arial" w:hAnsi="Arial"/>
                    <w:noProof/>
                    <w:lang w:val="en-US" w:eastAsia="en-US"/>
                  </w:rPr>
                  <w:drawing>
                    <wp:inline distT="0" distB="0" distL="0" distR="0" wp14:anchorId="25A2BDC3" wp14:editId="6F56B47C">
                      <wp:extent cx="2030400" cy="1396800"/>
                      <wp:effectExtent l="0" t="0" r="0" b="0"/>
                      <wp:docPr id="157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Pr="00A875FF" w:rsidRDefault="00BB66FB" w:rsidP="00BB66FB">
            <w:pPr>
              <w:keepNext/>
              <w:rPr>
                <w:rFonts w:ascii="Franklin Gothic Book" w:hAnsi="Franklin Gothic Book"/>
              </w:rPr>
            </w:pPr>
          </w:p>
        </w:tc>
      </w:tr>
      <w:tr w:rsidR="00BB66FB" w:rsidRPr="00A875FF" w:rsidTr="00BB66FB">
        <w:trPr>
          <w:cantSplit/>
          <w:trHeight w:hRule="exact" w:val="57"/>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00" w:type="dxa"/>
            <w:gridSpan w:val="2"/>
          </w:tcPr>
          <w:p w:rsidR="00BB66FB" w:rsidRPr="00A875FF" w:rsidRDefault="00BB66FB" w:rsidP="00BB66FB">
            <w:pPr>
              <w:keepNext/>
              <w:jc w:val="center"/>
              <w:rPr>
                <w:rFonts w:ascii="Franklin Gothic Book" w:hAnsi="Franklin Gothic Book"/>
                <w:sz w:val="18"/>
                <w:szCs w:val="18"/>
              </w:rPr>
            </w:pPr>
          </w:p>
        </w:tc>
        <w:tc>
          <w:tcPr>
            <w:tcW w:w="3338" w:type="dxa"/>
            <w:gridSpan w:val="3"/>
          </w:tcPr>
          <w:p w:rsidR="00BB66FB" w:rsidRPr="00A875FF" w:rsidRDefault="00BB66FB" w:rsidP="00BB66FB">
            <w:pPr>
              <w:keepNext/>
              <w:jc w:val="center"/>
              <w:rPr>
                <w:rFonts w:ascii="Franklin Gothic Book" w:hAnsi="Franklin Gothic Book"/>
                <w:sz w:val="18"/>
                <w:szCs w:val="18"/>
              </w:rPr>
            </w:pPr>
          </w:p>
        </w:tc>
      </w:tr>
      <w:tr w:rsidR="00BB66FB" w:rsidRPr="00A875FF" w:rsidTr="00BB66FB">
        <w:trPr>
          <w:cantSplit/>
          <w:trHeight w:hRule="exact" w:val="19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tc>
          <w:tcPr>
            <w:tcW w:w="495" w:type="dxa"/>
          </w:tcPr>
          <w:p w:rsidR="00BB66FB" w:rsidRPr="00A875FF" w:rsidRDefault="00BB66FB" w:rsidP="00BB66FB">
            <w:pPr>
              <w:keepNext/>
              <w:jc w:val="center"/>
              <w:rPr>
                <w:rFonts w:ascii="Franklin Gothic Book" w:hAnsi="Franklin Gothic Book"/>
                <w:sz w:val="18"/>
                <w:szCs w:val="18"/>
              </w:rPr>
            </w:pPr>
          </w:p>
        </w:tc>
        <w:tc>
          <w:tcPr>
            <w:tcW w:w="2805" w:type="dxa"/>
          </w:tcPr>
          <w:p w:rsidR="00BB66FB" w:rsidRPr="00457D6F" w:rsidRDefault="00AF1133" w:rsidP="00BB66FB">
            <w:pPr>
              <w:keepNext/>
              <w:jc w:val="center"/>
              <w:rPr>
                <w:rFonts w:ascii="Franklin Gothic Book" w:hAnsi="Franklin Gothic Book"/>
                <w:sz w:val="18"/>
                <w:szCs w:val="18"/>
              </w:rPr>
            </w:pPr>
            <w:r>
              <w:rPr>
                <w:rFonts w:ascii="Franklin Gothic Book" w:hAnsi="Franklin Gothic Book"/>
              </w:rPr>
              <w:t>MLA</w:t>
            </w:r>
          </w:p>
        </w:tc>
        <w:tc>
          <w:tcPr>
            <w:tcW w:w="597" w:type="dxa"/>
          </w:tcPr>
          <w:p w:rsidR="00BB66FB" w:rsidRPr="00457D6F" w:rsidRDefault="00BB66FB" w:rsidP="00BB66FB">
            <w:pPr>
              <w:keepNext/>
              <w:jc w:val="center"/>
              <w:rPr>
                <w:rFonts w:ascii="Franklin Gothic Book" w:hAnsi="Franklin Gothic Book"/>
                <w:sz w:val="18"/>
                <w:szCs w:val="18"/>
              </w:rPr>
            </w:pPr>
          </w:p>
        </w:tc>
        <w:tc>
          <w:tcPr>
            <w:tcW w:w="2703" w:type="dxa"/>
          </w:tcPr>
          <w:p w:rsidR="00BB66FB" w:rsidRPr="00457D6F" w:rsidRDefault="00BB66FB" w:rsidP="00BB66FB">
            <w:pPr>
              <w:keepNext/>
              <w:jc w:val="center"/>
              <w:rPr>
                <w:rFonts w:ascii="Franklin Gothic Book" w:hAnsi="Franklin Gothic Book"/>
                <w:sz w:val="18"/>
                <w:szCs w:val="18"/>
              </w:rPr>
            </w:pPr>
          </w:p>
        </w:tc>
        <w:tc>
          <w:tcPr>
            <w:tcW w:w="557" w:type="dxa"/>
          </w:tcPr>
          <w:p w:rsidR="00BB66FB" w:rsidRPr="00457D6F" w:rsidRDefault="00BB66FB" w:rsidP="00BB66FB">
            <w:pPr>
              <w:keepNext/>
              <w:jc w:val="center"/>
              <w:rPr>
                <w:rFonts w:ascii="Franklin Gothic Book" w:hAnsi="Franklin Gothic Book"/>
                <w:sz w:val="18"/>
                <w:szCs w:val="18"/>
              </w:rPr>
            </w:pPr>
          </w:p>
        </w:tc>
        <w:tc>
          <w:tcPr>
            <w:tcW w:w="2781" w:type="dxa"/>
            <w:gridSpan w:val="2"/>
          </w:tcPr>
          <w:p w:rsidR="00BB66FB" w:rsidRPr="00457D6F" w:rsidRDefault="00BB66FB" w:rsidP="00BB66FB">
            <w:pPr>
              <w:keepNext/>
              <w:jc w:val="center"/>
              <w:rPr>
                <w:rFonts w:ascii="Franklin Gothic Book" w:hAnsi="Franklin Gothic Book"/>
                <w:sz w:val="18"/>
                <w:szCs w:val="18"/>
              </w:rPr>
            </w:pPr>
          </w:p>
        </w:tc>
      </w:tr>
      <w:tr w:rsidR="00BB66FB" w:rsidRPr="00A875FF" w:rsidTr="00BB66FB">
        <w:trPr>
          <w:cantSplit/>
          <w:trHeight w:hRule="exact" w:val="2268"/>
        </w:trPr>
        <w:tc>
          <w:tcPr>
            <w:tcW w:w="284" w:type="dxa"/>
            <w:textDirection w:val="btLr"/>
            <w:vAlign w:val="center"/>
          </w:tcPr>
          <w:p w:rsidR="00BB66FB" w:rsidRPr="00A875FF" w:rsidRDefault="00BB66FB" w:rsidP="00BB66FB">
            <w:pPr>
              <w:keepNext/>
              <w:ind w:left="113" w:right="113"/>
              <w:jc w:val="center"/>
              <w:rPr>
                <w:rFonts w:ascii="Franklin Gothic Book" w:hAnsi="Franklin Gothic Book"/>
                <w:lang w:val="en-US"/>
              </w:rPr>
            </w:pPr>
          </w:p>
        </w:tc>
        <w:sdt>
          <w:sdtPr>
            <w:rPr>
              <w:rFonts w:ascii="Arial" w:hAnsi="Arial"/>
            </w:rPr>
            <w:alias w:val="$Right_MLA_X"/>
            <w:tag w:val="$Right_MLA_X"/>
            <w:id w:val="1755781638"/>
            <w:picture/>
          </w:sdtPr>
          <w:sdtEndPr/>
          <w:sdtContent>
            <w:tc>
              <w:tcPr>
                <w:tcW w:w="3300" w:type="dxa"/>
                <w:gridSpan w:val="2"/>
              </w:tcPr>
              <w:p w:rsidR="00BB66FB" w:rsidRDefault="00BB66FB" w:rsidP="00BB66FB">
                <w:pPr>
                  <w:keepNext/>
                  <w:jc w:val="center"/>
                  <w:rPr>
                    <w:rFonts w:ascii="Franklin Gothic Book" w:hAnsi="Franklin Gothic Book"/>
                  </w:rPr>
                </w:pPr>
                <w:r>
                  <w:rPr>
                    <w:rFonts w:ascii="Arial" w:hAnsi="Arial"/>
                    <w:noProof/>
                    <w:lang w:val="en-US" w:eastAsia="en-US"/>
                  </w:rPr>
                  <w:drawing>
                    <wp:inline distT="0" distB="0" distL="0" distR="0" wp14:anchorId="61508259" wp14:editId="68A579FB">
                      <wp:extent cx="2030400" cy="1396800"/>
                      <wp:effectExtent l="0" t="0" r="0" b="0"/>
                      <wp:docPr id="157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BB66FB" w:rsidRDefault="00BB66FB" w:rsidP="00BB66FB">
            <w:pPr>
              <w:keepNext/>
              <w:jc w:val="center"/>
              <w:rPr>
                <w:rFonts w:ascii="Franklin Gothic Book" w:hAnsi="Franklin Gothic Book"/>
              </w:rPr>
            </w:pPr>
          </w:p>
        </w:tc>
        <w:tc>
          <w:tcPr>
            <w:tcW w:w="3338" w:type="dxa"/>
            <w:gridSpan w:val="3"/>
          </w:tcPr>
          <w:p w:rsidR="00BB66FB" w:rsidRDefault="00BB66FB" w:rsidP="00BB66FB">
            <w:pPr>
              <w:keepNext/>
              <w:jc w:val="center"/>
              <w:rPr>
                <w:rFonts w:ascii="Franklin Gothic Book" w:hAnsi="Franklin Gothic Book"/>
              </w:rPr>
            </w:pPr>
          </w:p>
        </w:tc>
      </w:tr>
    </w:tbl>
    <w:p w:rsidR="00BB66FB" w:rsidRPr="001C684C" w:rsidRDefault="00BB66FB" w:rsidP="00BB66FB">
      <w:pPr>
        <w:pStyle w:val="Odstavecseseznamem"/>
        <w:ind w:left="0"/>
        <w:rPr>
          <w:b/>
          <w:sz w:val="6"/>
          <w:szCs w:val="20"/>
        </w:rPr>
      </w:pPr>
    </w:p>
    <w:p w:rsidR="00BB66FB" w:rsidRPr="001C684C" w:rsidRDefault="00BB66FB" w:rsidP="00BB66FB">
      <w:pPr>
        <w:pStyle w:val="Odstavecseseznamem"/>
        <w:ind w:left="0"/>
        <w:rPr>
          <w:b/>
          <w:sz w:val="6"/>
          <w:szCs w:val="20"/>
        </w:rPr>
        <w:sectPr w:rsidR="00BB66FB" w:rsidRPr="001C684C" w:rsidSect="00284446">
          <w:type w:val="continuous"/>
          <w:pgSz w:w="11906" w:h="16838" w:code="9"/>
          <w:pgMar w:top="1287" w:right="851" w:bottom="992" w:left="851" w:header="227" w:footer="227" w:gutter="0"/>
          <w:cols w:space="720"/>
          <w:docGrid w:linePitch="360"/>
        </w:sectPr>
      </w:pPr>
    </w:p>
    <w:p w:rsidR="00BB66FB" w:rsidRPr="00314423" w:rsidRDefault="00BB66FB" w:rsidP="00BB66FB">
      <w:pPr>
        <w:rPr>
          <w:b/>
          <w:sz w:val="6"/>
          <w:szCs w:val="20"/>
        </w:rPr>
      </w:pPr>
      <w:r w:rsidRPr="00314423">
        <w:rPr>
          <w:b/>
          <w:sz w:val="6"/>
          <w:szCs w:val="20"/>
        </w:rPr>
        <w:br w:type="page"/>
      </w:r>
    </w:p>
    <w:p w:rsidR="00285C30" w:rsidRPr="00314423" w:rsidRDefault="00285C30" w:rsidP="00420216">
      <w:pPr>
        <w:rPr>
          <w:b/>
          <w:sz w:val="6"/>
          <w:szCs w:val="20"/>
        </w:rPr>
      </w:pPr>
    </w:p>
    <w:p w:rsidR="002E48D6" w:rsidRDefault="006A2100" w:rsidP="006A2100">
      <w:pPr>
        <w:jc w:val="center"/>
        <w:rPr>
          <w:b/>
          <w:sz w:val="28"/>
          <w:szCs w:val="28"/>
        </w:rPr>
      </w:pPr>
      <w:r>
        <w:rPr>
          <w:b/>
          <w:sz w:val="28"/>
          <w:szCs w:val="28"/>
        </w:rPr>
        <w:t>Post session</w:t>
      </w:r>
      <w:r w:rsidR="002E48D6" w:rsidRPr="00A875FF">
        <w:rPr>
          <w:b/>
          <w:sz w:val="28"/>
          <w:szCs w:val="28"/>
        </w:rPr>
        <w:t xml:space="preserve"> Comparison - Joint Angles</w:t>
      </w:r>
      <w:r w:rsidR="008851AD">
        <w:rPr>
          <w:b/>
          <w:sz w:val="28"/>
          <w:szCs w:val="28"/>
        </w:rPr>
        <w:t xml:space="preserve"> (</w:t>
      </w:r>
      <w:sdt>
        <w:sdtPr>
          <w:rPr>
            <w:b/>
            <w:color w:val="000000"/>
            <w:sz w:val="28"/>
            <w:szCs w:val="28"/>
          </w:rPr>
          <w:alias w:val="test_condition_post"/>
          <w:tag w:val="test_condition_post"/>
          <w:id w:val="1852912348"/>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652295" w:rsidRPr="001C684C" w:rsidRDefault="00652295" w:rsidP="00652295">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Pelvic Anterior Tilt</w:t>
            </w:r>
          </w:p>
        </w:tc>
        <w:tc>
          <w:tcPr>
            <w:tcW w:w="597" w:type="dxa"/>
          </w:tcPr>
          <w:p w:rsidR="002E48D6" w:rsidRPr="00A875FF" w:rsidRDefault="002E48D6" w:rsidP="00652295">
            <w:pPr>
              <w:keepNext/>
              <w:jc w:val="center"/>
              <w:rPr>
                <w:rFonts w:ascii="Franklin Gothic Book" w:hAnsi="Franklin Gothic Book"/>
                <w:sz w:val="18"/>
                <w:szCs w:val="18"/>
              </w:rPr>
            </w:pPr>
          </w:p>
        </w:tc>
        <w:tc>
          <w:tcPr>
            <w:tcW w:w="2703" w:type="dxa"/>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2E48D6" w:rsidRPr="00A875FF" w:rsidRDefault="002E48D6" w:rsidP="00652295">
            <w:pPr>
              <w:keepNext/>
              <w:jc w:val="center"/>
              <w:rPr>
                <w:rFonts w:ascii="Franklin Gothic Book" w:hAnsi="Franklin Gothic Book"/>
                <w:sz w:val="18"/>
                <w:szCs w:val="18"/>
              </w:rPr>
            </w:pPr>
          </w:p>
        </w:tc>
        <w:tc>
          <w:tcPr>
            <w:tcW w:w="2781" w:type="dxa"/>
            <w:gridSpan w:val="2"/>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Pelvic Int. Rotation</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Pelvic_Angles_X_post_MEAN"/>
            <w:tag w:val="$Pelvic_Angles_X_post_MEAN"/>
            <w:id w:val="1768961188"/>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57954C4" wp14:editId="3AB5AA50">
                      <wp:extent cx="2030400" cy="1396800"/>
                      <wp:effectExtent l="0" t="0" r="0" b="0"/>
                      <wp:docPr id="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Pelvic_Angles_Y_post_MEAN"/>
            <w:tag w:val="$Pelvic_Angles_Y_post_MEAN"/>
            <w:id w:val="-217823075"/>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665380FF" wp14:editId="2C88B0D9">
                      <wp:extent cx="2030400" cy="1396800"/>
                      <wp:effectExtent l="0" t="0" r="0" b="0"/>
                      <wp:docPr id="1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Pelvic_Angles_Z_post_MEAN"/>
            <w:tag w:val="$Pelvic_Angles_Z_post_MEAN"/>
            <w:id w:val="-702631729"/>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12F53220" wp14:editId="6390BF6D">
                      <wp:extent cx="2030400" cy="1396800"/>
                      <wp:effectExtent l="0" t="0" r="0" b="0"/>
                      <wp:docPr id="3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652295">
        <w:trPr>
          <w:cantSplit/>
          <w:trHeight w:hRule="exact" w:val="57"/>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38" w:type="dxa"/>
            <w:gridSpan w:val="3"/>
          </w:tcPr>
          <w:p w:rsidR="002E48D6" w:rsidRPr="00A875FF" w:rsidRDefault="002E48D6" w:rsidP="00652295">
            <w:pPr>
              <w:keepNext/>
              <w:jc w:val="center"/>
              <w:rPr>
                <w:rFonts w:ascii="Franklin Gothic Book" w:hAnsi="Franklin Gothic Book"/>
                <w:sz w:val="18"/>
                <w:szCs w:val="18"/>
              </w:rPr>
            </w:pPr>
          </w:p>
        </w:tc>
      </w:tr>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2E48D6" w:rsidP="00652295">
            <w:pPr>
              <w:keepNext/>
              <w:jc w:val="center"/>
              <w:rPr>
                <w:rFonts w:ascii="Franklin Gothic Book" w:hAnsi="Franklin Gothic Book"/>
                <w:sz w:val="18"/>
                <w:szCs w:val="18"/>
              </w:rPr>
            </w:pPr>
            <w:r>
              <w:rPr>
                <w:rFonts w:ascii="Franklin Gothic Book" w:hAnsi="Franklin Gothic Book"/>
                <w:sz w:val="18"/>
                <w:szCs w:val="18"/>
              </w:rPr>
              <w:t xml:space="preserve">Hip Flexion </w:t>
            </w:r>
          </w:p>
        </w:tc>
        <w:tc>
          <w:tcPr>
            <w:tcW w:w="597" w:type="dxa"/>
          </w:tcPr>
          <w:p w:rsidR="002E48D6" w:rsidRPr="00A875FF" w:rsidRDefault="002E48D6" w:rsidP="00652295">
            <w:pPr>
              <w:keepNext/>
              <w:jc w:val="center"/>
              <w:rPr>
                <w:rFonts w:ascii="Franklin Gothic Book" w:hAnsi="Franklin Gothic Book"/>
                <w:sz w:val="18"/>
                <w:szCs w:val="18"/>
              </w:rPr>
            </w:pPr>
          </w:p>
        </w:tc>
        <w:tc>
          <w:tcPr>
            <w:tcW w:w="2703" w:type="dxa"/>
          </w:tcPr>
          <w:p w:rsidR="002E48D6" w:rsidRPr="00A875FF" w:rsidRDefault="002E48D6" w:rsidP="00652295">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2E48D6" w:rsidRPr="00A875FF" w:rsidRDefault="002E48D6" w:rsidP="00652295">
            <w:pPr>
              <w:keepNext/>
              <w:jc w:val="center"/>
              <w:rPr>
                <w:rFonts w:ascii="Franklin Gothic Book" w:hAnsi="Franklin Gothic Book"/>
                <w:sz w:val="18"/>
                <w:szCs w:val="18"/>
              </w:rPr>
            </w:pPr>
          </w:p>
        </w:tc>
        <w:tc>
          <w:tcPr>
            <w:tcW w:w="2781" w:type="dxa"/>
            <w:gridSpan w:val="2"/>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Hip Int. Rotation</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Hip_Angles_X_post_MEAN"/>
            <w:tag w:val="$Hip_Angles_X_post_MEAN"/>
            <w:id w:val="753098363"/>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30CB594" wp14:editId="599EC7B4">
                      <wp:extent cx="2030400" cy="1396800"/>
                      <wp:effectExtent l="0" t="0" r="0" b="0"/>
                      <wp:docPr id="1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Angles_Y_post_MEAN"/>
            <w:tag w:val="$Hip_Angles_Y_post_MEAN"/>
            <w:id w:val="-659923658"/>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3B603588" wp14:editId="74F286E2">
                      <wp:extent cx="2030400" cy="1396800"/>
                      <wp:effectExtent l="0" t="0" r="0" b="0"/>
                      <wp:docPr id="1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Angles_Z_post_MEAN"/>
            <w:tag w:val="$Hip_Angles_Z_post_MEAN"/>
            <w:id w:val="721024070"/>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172D7C32" wp14:editId="470259D0">
                      <wp:extent cx="2030400" cy="1396800"/>
                      <wp:effectExtent l="0" t="0" r="0" b="0"/>
                      <wp:docPr id="2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652295">
        <w:trPr>
          <w:cantSplit/>
          <w:trHeight w:hRule="exact" w:val="57"/>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38" w:type="dxa"/>
            <w:gridSpan w:val="3"/>
          </w:tcPr>
          <w:p w:rsidR="002E48D6" w:rsidRPr="00A875FF" w:rsidRDefault="002E48D6" w:rsidP="00652295">
            <w:pPr>
              <w:keepNext/>
              <w:jc w:val="center"/>
              <w:rPr>
                <w:rFonts w:ascii="Franklin Gothic Book" w:hAnsi="Franklin Gothic Book"/>
                <w:sz w:val="18"/>
                <w:szCs w:val="18"/>
              </w:rPr>
            </w:pPr>
          </w:p>
        </w:tc>
      </w:tr>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2E48D6" w:rsidP="00652295">
            <w:pPr>
              <w:keepNext/>
              <w:jc w:val="center"/>
              <w:rPr>
                <w:rFonts w:ascii="Franklin Gothic Book" w:hAnsi="Franklin Gothic Book"/>
                <w:sz w:val="18"/>
                <w:szCs w:val="18"/>
              </w:rPr>
            </w:pPr>
            <w:r>
              <w:rPr>
                <w:rFonts w:ascii="Franklin Gothic Book" w:hAnsi="Franklin Gothic Book"/>
                <w:sz w:val="18"/>
                <w:szCs w:val="18"/>
              </w:rPr>
              <w:t xml:space="preserve">Knee Flexion </w:t>
            </w:r>
          </w:p>
        </w:tc>
        <w:tc>
          <w:tcPr>
            <w:tcW w:w="597" w:type="dxa"/>
          </w:tcPr>
          <w:p w:rsidR="002E48D6" w:rsidRPr="00A875FF" w:rsidRDefault="002E48D6" w:rsidP="00652295">
            <w:pPr>
              <w:keepNext/>
              <w:jc w:val="center"/>
              <w:rPr>
                <w:rFonts w:ascii="Franklin Gothic Book" w:hAnsi="Franklin Gothic Book"/>
                <w:sz w:val="18"/>
                <w:szCs w:val="18"/>
              </w:rPr>
            </w:pPr>
          </w:p>
        </w:tc>
        <w:tc>
          <w:tcPr>
            <w:tcW w:w="2703" w:type="dxa"/>
          </w:tcPr>
          <w:p w:rsidR="002E48D6" w:rsidRPr="00A875FF" w:rsidRDefault="002E48D6" w:rsidP="00652295">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2E48D6" w:rsidRPr="00A875FF" w:rsidRDefault="002E48D6" w:rsidP="00652295">
            <w:pPr>
              <w:keepNext/>
              <w:jc w:val="center"/>
              <w:rPr>
                <w:rFonts w:ascii="Franklin Gothic Book" w:hAnsi="Franklin Gothic Book"/>
                <w:sz w:val="18"/>
                <w:szCs w:val="18"/>
              </w:rPr>
            </w:pPr>
          </w:p>
        </w:tc>
        <w:tc>
          <w:tcPr>
            <w:tcW w:w="2781" w:type="dxa"/>
            <w:gridSpan w:val="2"/>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Knee Int. Rotation</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Knee_Angles_X_post_MEAN"/>
            <w:tag w:val="$Knee_Angles_X_post_MEAN"/>
            <w:id w:val="-888416435"/>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03C5DA0" wp14:editId="66E08D87">
                      <wp:extent cx="2030400" cy="1396800"/>
                      <wp:effectExtent l="0" t="0" r="0" b="0"/>
                      <wp:docPr id="2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Angles_Y_post_MEAN"/>
            <w:tag w:val="$Knee_Angles_Y_post_MEAN"/>
            <w:id w:val="1300338090"/>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4FA25C0B" wp14:editId="22B1F055">
                      <wp:extent cx="2030400" cy="1396800"/>
                      <wp:effectExtent l="0" t="0" r="0" b="0"/>
                      <wp:docPr id="2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Angles_Z_post_MEAN"/>
            <w:tag w:val="$Knee_Angles_Z_post_MEAN"/>
            <w:id w:val="1665046979"/>
            <w:picture/>
          </w:sdtPr>
          <w:sdtEndPr/>
          <w:sdtContent>
            <w:tc>
              <w:tcPr>
                <w:tcW w:w="3300" w:type="dxa"/>
                <w:gridSpan w:val="2"/>
              </w:tcPr>
              <w:p w:rsidR="002E48D6" w:rsidRPr="00A875FF" w:rsidRDefault="002E48D6" w:rsidP="00652295">
                <w:pPr>
                  <w:rPr>
                    <w:rFonts w:ascii="Franklin Gothic Book" w:hAnsi="Franklin Gothic Book"/>
                  </w:rPr>
                </w:pPr>
                <w:r>
                  <w:rPr>
                    <w:rFonts w:ascii="Franklin Gothic Book" w:hAnsi="Franklin Gothic Book"/>
                    <w:noProof/>
                    <w:lang w:val="en-US" w:eastAsia="en-US"/>
                  </w:rPr>
                  <w:drawing>
                    <wp:inline distT="0" distB="0" distL="0" distR="0" wp14:anchorId="1F5DBAA8" wp14:editId="69CE8756">
                      <wp:extent cx="2030400" cy="1396800"/>
                      <wp:effectExtent l="0" t="0" r="0" b="0"/>
                      <wp:docPr id="3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EC5E22" w:rsidRPr="00A875FF" w:rsidTr="00652295">
        <w:trPr>
          <w:cantSplit/>
          <w:trHeight w:hRule="exact" w:val="57"/>
        </w:trPr>
        <w:tc>
          <w:tcPr>
            <w:tcW w:w="284" w:type="dxa"/>
            <w:textDirection w:val="btLr"/>
            <w:vAlign w:val="center"/>
          </w:tcPr>
          <w:p w:rsidR="00EC5E22" w:rsidRPr="00A875FF" w:rsidRDefault="00EC5E22" w:rsidP="00652295">
            <w:pPr>
              <w:keepNext/>
              <w:ind w:left="113" w:right="113"/>
              <w:jc w:val="center"/>
              <w:rPr>
                <w:rFonts w:ascii="Franklin Gothic Book" w:hAnsi="Franklin Gothic Book"/>
                <w:lang w:val="en-US"/>
              </w:rPr>
            </w:pPr>
          </w:p>
        </w:tc>
        <w:tc>
          <w:tcPr>
            <w:tcW w:w="3300" w:type="dxa"/>
            <w:gridSpan w:val="2"/>
          </w:tcPr>
          <w:p w:rsidR="00EC5E22" w:rsidRPr="00A875FF" w:rsidRDefault="00EC5E22" w:rsidP="00652295">
            <w:pPr>
              <w:keepNext/>
              <w:jc w:val="center"/>
              <w:rPr>
                <w:rFonts w:ascii="Franklin Gothic Book" w:hAnsi="Franklin Gothic Book"/>
                <w:sz w:val="18"/>
                <w:szCs w:val="18"/>
              </w:rPr>
            </w:pPr>
          </w:p>
        </w:tc>
        <w:tc>
          <w:tcPr>
            <w:tcW w:w="3300" w:type="dxa"/>
            <w:gridSpan w:val="2"/>
          </w:tcPr>
          <w:p w:rsidR="00EC5E22" w:rsidRPr="00A875FF" w:rsidRDefault="00EC5E22" w:rsidP="00652295">
            <w:pPr>
              <w:keepNext/>
              <w:jc w:val="center"/>
              <w:rPr>
                <w:rFonts w:ascii="Franklin Gothic Book" w:hAnsi="Franklin Gothic Book"/>
                <w:sz w:val="18"/>
                <w:szCs w:val="18"/>
              </w:rPr>
            </w:pPr>
          </w:p>
        </w:tc>
        <w:tc>
          <w:tcPr>
            <w:tcW w:w="3338" w:type="dxa"/>
            <w:gridSpan w:val="3"/>
          </w:tcPr>
          <w:p w:rsidR="00EC5E22" w:rsidRPr="00A875FF" w:rsidRDefault="00EC5E22" w:rsidP="00652295">
            <w:pPr>
              <w:keepNext/>
              <w:jc w:val="center"/>
              <w:rPr>
                <w:rFonts w:ascii="Franklin Gothic Book" w:hAnsi="Franklin Gothic Book"/>
                <w:sz w:val="18"/>
                <w:szCs w:val="18"/>
              </w:rPr>
            </w:pPr>
          </w:p>
        </w:tc>
      </w:tr>
      <w:tr w:rsidR="00EC5E22" w:rsidRPr="00A875FF" w:rsidTr="00652295">
        <w:trPr>
          <w:cantSplit/>
          <w:trHeight w:hRule="exact" w:val="198"/>
        </w:trPr>
        <w:tc>
          <w:tcPr>
            <w:tcW w:w="284" w:type="dxa"/>
            <w:textDirection w:val="btLr"/>
            <w:vAlign w:val="center"/>
          </w:tcPr>
          <w:p w:rsidR="00EC5E22" w:rsidRPr="00A875FF" w:rsidRDefault="00EC5E22" w:rsidP="00652295">
            <w:pPr>
              <w:keepNext/>
              <w:ind w:left="113" w:right="113"/>
              <w:jc w:val="center"/>
              <w:rPr>
                <w:rFonts w:ascii="Franklin Gothic Book" w:hAnsi="Franklin Gothic Book"/>
                <w:lang w:val="en-US"/>
              </w:rPr>
            </w:pPr>
          </w:p>
        </w:tc>
        <w:tc>
          <w:tcPr>
            <w:tcW w:w="495" w:type="dxa"/>
          </w:tcPr>
          <w:p w:rsidR="00EC5E22" w:rsidRPr="00A875FF" w:rsidRDefault="00EC5E22" w:rsidP="00652295">
            <w:pPr>
              <w:keepNext/>
              <w:jc w:val="center"/>
              <w:rPr>
                <w:rFonts w:ascii="Franklin Gothic Book" w:hAnsi="Franklin Gothic Book"/>
                <w:sz w:val="18"/>
                <w:szCs w:val="18"/>
              </w:rPr>
            </w:pPr>
          </w:p>
        </w:tc>
        <w:tc>
          <w:tcPr>
            <w:tcW w:w="2805" w:type="dxa"/>
          </w:tcPr>
          <w:p w:rsidR="00EC5E22"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3300" w:type="dxa"/>
            <w:gridSpan w:val="2"/>
          </w:tcPr>
          <w:p w:rsidR="00EC5E22"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cPr>
          <w:p w:rsidR="00EC5E22" w:rsidRPr="00A875FF" w:rsidRDefault="00EC5E22" w:rsidP="00652295">
            <w:pPr>
              <w:keepNext/>
              <w:jc w:val="center"/>
              <w:rPr>
                <w:rFonts w:ascii="Franklin Gothic Book" w:hAnsi="Franklin Gothic Book"/>
                <w:sz w:val="18"/>
                <w:szCs w:val="18"/>
              </w:rPr>
            </w:pPr>
          </w:p>
        </w:tc>
        <w:tc>
          <w:tcPr>
            <w:tcW w:w="2781" w:type="dxa"/>
            <w:gridSpan w:val="2"/>
          </w:tcPr>
          <w:p w:rsidR="00EC5E22" w:rsidRPr="00A875FF" w:rsidRDefault="00EC5E22" w:rsidP="00652295">
            <w:pPr>
              <w:keepNext/>
              <w:jc w:val="center"/>
              <w:rPr>
                <w:rFonts w:ascii="Franklin Gothic Book" w:hAnsi="Franklin Gothic Book"/>
                <w:sz w:val="18"/>
                <w:szCs w:val="18"/>
              </w:rPr>
            </w:pPr>
          </w:p>
        </w:tc>
      </w:tr>
      <w:tr w:rsidR="00EC5E22"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EC5E22" w:rsidRPr="00A875FF" w:rsidRDefault="00EC5E22" w:rsidP="0065229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Ankle_Angles_X_post_MEAN"/>
            <w:tag w:val="$Ankle_Angles_X_post_MEAN"/>
            <w:id w:val="1228337251"/>
            <w:picture/>
          </w:sdtPr>
          <w:sdtEndPr/>
          <w:sdtContent>
            <w:tc>
              <w:tcPr>
                <w:tcW w:w="3300" w:type="dxa"/>
                <w:gridSpan w:val="2"/>
              </w:tcPr>
              <w:p w:rsidR="00EC5E22" w:rsidRPr="00A875FF" w:rsidRDefault="00EC5E22"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32AD2F2" wp14:editId="0CEB6C8D">
                      <wp:extent cx="2030400" cy="1396800"/>
                      <wp:effectExtent l="0" t="0" r="0" b="0"/>
                      <wp:docPr id="142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Angles_Y_post_MEAN"/>
            <w:tag w:val="$Ankle_Angles_Y_post_MEAN"/>
            <w:id w:val="-2062468633"/>
            <w:picture/>
          </w:sdtPr>
          <w:sdtEndPr/>
          <w:sdtContent>
            <w:tc>
              <w:tcPr>
                <w:tcW w:w="3300" w:type="dxa"/>
                <w:gridSpan w:val="2"/>
              </w:tcPr>
              <w:p w:rsidR="00EC5E22" w:rsidRPr="00A875FF" w:rsidRDefault="00EC5E22" w:rsidP="00652295">
                <w:pPr>
                  <w:keepNext/>
                  <w:rPr>
                    <w:rFonts w:ascii="Franklin Gothic Book" w:hAnsi="Franklin Gothic Book"/>
                  </w:rPr>
                </w:pPr>
                <w:r>
                  <w:rPr>
                    <w:rFonts w:ascii="Franklin Gothic Book" w:hAnsi="Franklin Gothic Book"/>
                    <w:noProof/>
                    <w:lang w:val="en-US" w:eastAsia="en-US"/>
                  </w:rPr>
                  <w:drawing>
                    <wp:inline distT="0" distB="0" distL="0" distR="0" wp14:anchorId="3EB02082" wp14:editId="05DBF96A">
                      <wp:extent cx="2030400" cy="1396800"/>
                      <wp:effectExtent l="0" t="0" r="0" b="0"/>
                      <wp:docPr id="143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EC5E22" w:rsidRPr="00A875FF" w:rsidRDefault="00EC5E22" w:rsidP="00652295">
            <w:pPr>
              <w:keepNext/>
              <w:rPr>
                <w:rFonts w:ascii="Franklin Gothic Book" w:hAnsi="Franklin Gothic Book"/>
              </w:rPr>
            </w:pPr>
          </w:p>
        </w:tc>
      </w:tr>
      <w:tr w:rsidR="006A2100" w:rsidRPr="00A875FF" w:rsidTr="00652295">
        <w:trPr>
          <w:cantSplit/>
          <w:trHeight w:hRule="exact" w:val="57"/>
        </w:trPr>
        <w:tc>
          <w:tcPr>
            <w:tcW w:w="284" w:type="dxa"/>
            <w:textDirection w:val="btLr"/>
            <w:vAlign w:val="center"/>
          </w:tcPr>
          <w:p w:rsidR="006A2100" w:rsidRPr="00A875FF" w:rsidRDefault="006A2100" w:rsidP="00652295">
            <w:pPr>
              <w:keepNext/>
              <w:ind w:left="113" w:right="113"/>
              <w:jc w:val="center"/>
              <w:rPr>
                <w:rFonts w:ascii="Franklin Gothic Book" w:hAnsi="Franklin Gothic Book"/>
                <w:lang w:val="en-US"/>
              </w:rPr>
            </w:pPr>
          </w:p>
        </w:tc>
        <w:tc>
          <w:tcPr>
            <w:tcW w:w="3300" w:type="dxa"/>
            <w:gridSpan w:val="2"/>
          </w:tcPr>
          <w:p w:rsidR="006A2100" w:rsidRPr="00A875FF" w:rsidRDefault="006A2100" w:rsidP="00652295">
            <w:pPr>
              <w:keepNext/>
              <w:jc w:val="center"/>
              <w:rPr>
                <w:rFonts w:ascii="Franklin Gothic Book" w:hAnsi="Franklin Gothic Book"/>
                <w:sz w:val="18"/>
                <w:szCs w:val="18"/>
              </w:rPr>
            </w:pPr>
          </w:p>
        </w:tc>
        <w:tc>
          <w:tcPr>
            <w:tcW w:w="3300" w:type="dxa"/>
            <w:gridSpan w:val="2"/>
          </w:tcPr>
          <w:p w:rsidR="006A2100" w:rsidRPr="00A875FF" w:rsidRDefault="006A2100" w:rsidP="00652295">
            <w:pPr>
              <w:keepNext/>
              <w:jc w:val="center"/>
              <w:rPr>
                <w:rFonts w:ascii="Franklin Gothic Book" w:hAnsi="Franklin Gothic Book"/>
                <w:sz w:val="18"/>
                <w:szCs w:val="18"/>
              </w:rPr>
            </w:pPr>
          </w:p>
        </w:tc>
        <w:tc>
          <w:tcPr>
            <w:tcW w:w="3338" w:type="dxa"/>
            <w:gridSpan w:val="3"/>
          </w:tcPr>
          <w:p w:rsidR="006A2100" w:rsidRPr="00A875FF" w:rsidRDefault="006A2100" w:rsidP="00652295">
            <w:pPr>
              <w:keepNext/>
              <w:jc w:val="center"/>
              <w:rPr>
                <w:rFonts w:ascii="Franklin Gothic Book" w:hAnsi="Franklin Gothic Book"/>
                <w:sz w:val="18"/>
                <w:szCs w:val="18"/>
              </w:rPr>
            </w:pPr>
          </w:p>
        </w:tc>
      </w:tr>
      <w:tr w:rsidR="006A2100" w:rsidRPr="00A875FF" w:rsidTr="00652295">
        <w:trPr>
          <w:cantSplit/>
          <w:trHeight w:hRule="exact" w:val="198"/>
        </w:trPr>
        <w:tc>
          <w:tcPr>
            <w:tcW w:w="284" w:type="dxa"/>
            <w:textDirection w:val="btLr"/>
            <w:vAlign w:val="center"/>
          </w:tcPr>
          <w:p w:rsidR="006A2100" w:rsidRPr="00A875FF" w:rsidRDefault="006A2100" w:rsidP="00652295">
            <w:pPr>
              <w:keepNext/>
              <w:ind w:left="113" w:right="113"/>
              <w:jc w:val="center"/>
              <w:rPr>
                <w:rFonts w:ascii="Franklin Gothic Book" w:hAnsi="Franklin Gothic Book"/>
                <w:lang w:val="en-US"/>
              </w:rPr>
            </w:pPr>
          </w:p>
        </w:tc>
        <w:tc>
          <w:tcPr>
            <w:tcW w:w="495" w:type="dxa"/>
          </w:tcPr>
          <w:p w:rsidR="006A2100" w:rsidRPr="00A875FF" w:rsidRDefault="006A2100" w:rsidP="00652295">
            <w:pPr>
              <w:keepNext/>
              <w:jc w:val="center"/>
              <w:rPr>
                <w:rFonts w:ascii="Franklin Gothic Book" w:hAnsi="Franklin Gothic Book"/>
                <w:sz w:val="18"/>
                <w:szCs w:val="18"/>
              </w:rPr>
            </w:pPr>
          </w:p>
        </w:tc>
        <w:tc>
          <w:tcPr>
            <w:tcW w:w="2805" w:type="dxa"/>
          </w:tcPr>
          <w:p w:rsidR="006A2100" w:rsidRPr="00A875FF" w:rsidRDefault="00EC5E22" w:rsidP="00652295">
            <w:pPr>
              <w:keepNext/>
              <w:jc w:val="center"/>
              <w:rPr>
                <w:rFonts w:ascii="Franklin Gothic Book" w:hAnsi="Franklin Gothic Book"/>
                <w:sz w:val="18"/>
                <w:szCs w:val="18"/>
              </w:rPr>
            </w:pPr>
            <w:r>
              <w:rPr>
                <w:rFonts w:ascii="Franklin Gothic Book" w:hAnsi="Franklin Gothic Book"/>
                <w:sz w:val="18"/>
                <w:szCs w:val="18"/>
              </w:rPr>
              <w:t>Foot Pitch</w:t>
            </w:r>
          </w:p>
        </w:tc>
        <w:tc>
          <w:tcPr>
            <w:tcW w:w="3300" w:type="dxa"/>
            <w:gridSpan w:val="2"/>
          </w:tcPr>
          <w:p w:rsidR="006A2100" w:rsidRPr="00A875FF" w:rsidRDefault="006A2100" w:rsidP="00652295">
            <w:pPr>
              <w:keepNext/>
              <w:jc w:val="center"/>
              <w:rPr>
                <w:rFonts w:ascii="Franklin Gothic Book" w:hAnsi="Franklin Gothic Book"/>
                <w:sz w:val="18"/>
                <w:szCs w:val="18"/>
              </w:rPr>
            </w:pPr>
          </w:p>
        </w:tc>
        <w:tc>
          <w:tcPr>
            <w:tcW w:w="557" w:type="dxa"/>
          </w:tcPr>
          <w:p w:rsidR="006A2100" w:rsidRPr="00A875FF" w:rsidRDefault="006A2100" w:rsidP="00652295">
            <w:pPr>
              <w:keepNext/>
              <w:jc w:val="center"/>
              <w:rPr>
                <w:rFonts w:ascii="Franklin Gothic Book" w:hAnsi="Franklin Gothic Book"/>
                <w:sz w:val="18"/>
                <w:szCs w:val="18"/>
              </w:rPr>
            </w:pPr>
          </w:p>
        </w:tc>
        <w:tc>
          <w:tcPr>
            <w:tcW w:w="2781" w:type="dxa"/>
            <w:gridSpan w:val="2"/>
          </w:tcPr>
          <w:p w:rsidR="006A2100"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Foot Int. Progression</w:t>
            </w:r>
          </w:p>
        </w:tc>
      </w:tr>
      <w:tr w:rsidR="006A2100"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6A2100" w:rsidRPr="00A875FF" w:rsidRDefault="006A2100" w:rsidP="0065229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Foot_Pitch_Angles_X_post_MEAN"/>
            <w:tag w:val="$Foot_Pitch_Angles_X_post_MEAN"/>
            <w:id w:val="300510254"/>
            <w:picture/>
          </w:sdtPr>
          <w:sdtEndPr/>
          <w:sdtContent>
            <w:tc>
              <w:tcPr>
                <w:tcW w:w="3300" w:type="dxa"/>
                <w:gridSpan w:val="2"/>
              </w:tcPr>
              <w:p w:rsidR="006A2100" w:rsidRPr="00A875FF" w:rsidRDefault="00EC5E22"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2FC1758" wp14:editId="7C1881E0">
                      <wp:extent cx="2030400" cy="1396800"/>
                      <wp:effectExtent l="0" t="0" r="0" b="0"/>
                      <wp:docPr id="141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6A2100" w:rsidRPr="00A875FF" w:rsidRDefault="006A2100" w:rsidP="00652295">
            <w:pPr>
              <w:keepNext/>
              <w:rPr>
                <w:rFonts w:ascii="Franklin Gothic Book" w:hAnsi="Franklin Gothic Book"/>
              </w:rPr>
            </w:pPr>
          </w:p>
        </w:tc>
        <w:sdt>
          <w:sdtPr>
            <w:rPr>
              <w:rFonts w:ascii="Franklin Gothic Book" w:hAnsi="Franklin Gothic Book"/>
            </w:rPr>
            <w:alias w:val="$Foot_Progression_Z_post_MEAN"/>
            <w:tag w:val="$Foot_Progression_Z_post_MEAN"/>
            <w:id w:val="1491593626"/>
            <w:picture/>
          </w:sdtPr>
          <w:sdtEndPr/>
          <w:sdtContent>
            <w:tc>
              <w:tcPr>
                <w:tcW w:w="3300" w:type="dxa"/>
                <w:gridSpan w:val="2"/>
              </w:tcPr>
              <w:p w:rsidR="006A2100" w:rsidRPr="00A875FF" w:rsidRDefault="00EC5E22" w:rsidP="00652295">
                <w:pPr>
                  <w:keepNext/>
                  <w:rPr>
                    <w:rFonts w:ascii="Franklin Gothic Book" w:hAnsi="Franklin Gothic Book"/>
                  </w:rPr>
                </w:pPr>
                <w:r>
                  <w:rPr>
                    <w:rFonts w:ascii="Franklin Gothic Book" w:hAnsi="Franklin Gothic Book"/>
                    <w:noProof/>
                    <w:lang w:val="en-US" w:eastAsia="en-US"/>
                  </w:rPr>
                  <w:drawing>
                    <wp:inline distT="0" distB="0" distL="0" distR="0" wp14:anchorId="533B78B1" wp14:editId="2B920421">
                      <wp:extent cx="2030400" cy="1396800"/>
                      <wp:effectExtent l="0" t="0" r="0" b="0"/>
                      <wp:docPr id="45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B241BD" w:rsidRPr="001C684C" w:rsidRDefault="00B241BD" w:rsidP="00B241BD">
      <w:pPr>
        <w:pStyle w:val="Odstavecseseznamem"/>
        <w:ind w:left="0"/>
        <w:rPr>
          <w:b/>
          <w:sz w:val="6"/>
          <w:szCs w:val="20"/>
        </w:rPr>
      </w:pPr>
    </w:p>
    <w:p w:rsidR="00B241BD" w:rsidRPr="001C684C" w:rsidRDefault="00B241BD" w:rsidP="00B241BD">
      <w:pPr>
        <w:pStyle w:val="Odstavecseseznamem"/>
        <w:ind w:left="0"/>
        <w:rPr>
          <w:b/>
          <w:sz w:val="6"/>
          <w:szCs w:val="20"/>
        </w:rPr>
        <w:sectPr w:rsidR="00B241BD" w:rsidRPr="001C684C" w:rsidSect="00284446">
          <w:type w:val="continuous"/>
          <w:pgSz w:w="11906" w:h="16838" w:code="9"/>
          <w:pgMar w:top="1287" w:right="851" w:bottom="992" w:left="851" w:header="227" w:footer="227" w:gutter="0"/>
          <w:cols w:space="720"/>
          <w:docGrid w:linePitch="360"/>
        </w:sectPr>
      </w:pPr>
    </w:p>
    <w:p w:rsidR="002E48D6" w:rsidRDefault="00B241BD" w:rsidP="00B241BD">
      <w:pPr>
        <w:jc w:val="center"/>
        <w:rPr>
          <w:b/>
          <w:sz w:val="28"/>
          <w:szCs w:val="28"/>
        </w:rPr>
      </w:pPr>
      <w:r w:rsidRPr="001C684C">
        <w:rPr>
          <w:b/>
          <w:sz w:val="6"/>
          <w:szCs w:val="28"/>
        </w:rPr>
        <w:br w:type="page"/>
      </w:r>
      <w:r w:rsidR="00536B2D">
        <w:rPr>
          <w:b/>
          <w:sz w:val="28"/>
          <w:szCs w:val="28"/>
        </w:rPr>
        <w:lastRenderedPageBreak/>
        <w:t>Post session</w:t>
      </w:r>
      <w:r w:rsidR="002E48D6" w:rsidRPr="00A875FF">
        <w:rPr>
          <w:b/>
          <w:sz w:val="28"/>
          <w:szCs w:val="28"/>
        </w:rPr>
        <w:t xml:space="preserve"> </w:t>
      </w:r>
      <w:r w:rsidR="002E48D6">
        <w:rPr>
          <w:b/>
          <w:sz w:val="28"/>
          <w:szCs w:val="28"/>
        </w:rPr>
        <w:t xml:space="preserve">Comparison - </w:t>
      </w:r>
      <w:r w:rsidR="002E48D6" w:rsidRPr="00A875FF">
        <w:rPr>
          <w:b/>
          <w:sz w:val="28"/>
          <w:szCs w:val="28"/>
        </w:rPr>
        <w:t>Joint Kinetics</w:t>
      </w:r>
      <w:r w:rsidR="008851AD">
        <w:rPr>
          <w:b/>
          <w:sz w:val="28"/>
          <w:szCs w:val="28"/>
        </w:rPr>
        <w:t xml:space="preserve"> (</w:t>
      </w:r>
      <w:sdt>
        <w:sdtPr>
          <w:rPr>
            <w:b/>
            <w:color w:val="000000"/>
            <w:sz w:val="28"/>
            <w:szCs w:val="28"/>
          </w:rPr>
          <w:alias w:val="test_condition_post"/>
          <w:tag w:val="test_condition_post"/>
          <w:id w:val="-1033730852"/>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652295" w:rsidRPr="001C684C" w:rsidRDefault="00652295" w:rsidP="00652295">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455"/>
        <w:gridCol w:w="2845"/>
        <w:gridCol w:w="416"/>
        <w:gridCol w:w="2884"/>
        <w:gridCol w:w="38"/>
      </w:tblGrid>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B05438" w:rsidP="00652295">
            <w:pPr>
              <w:keepNext/>
              <w:jc w:val="center"/>
              <w:rPr>
                <w:rFonts w:ascii="Franklin Gothic Book" w:hAnsi="Franklin Gothic Book"/>
                <w:sz w:val="18"/>
                <w:szCs w:val="18"/>
              </w:rPr>
            </w:pPr>
            <w:r>
              <w:rPr>
                <w:rFonts w:ascii="Franklin Gothic Book" w:hAnsi="Franklin Gothic Book"/>
                <w:sz w:val="18"/>
                <w:szCs w:val="18"/>
              </w:rPr>
              <w:t xml:space="preserve">Int. </w:t>
            </w:r>
            <w:r w:rsidR="002E48D6" w:rsidRPr="00A875FF">
              <w:rPr>
                <w:rFonts w:ascii="Franklin Gothic Book" w:hAnsi="Franklin Gothic Book"/>
                <w:sz w:val="18"/>
                <w:szCs w:val="18"/>
              </w:rPr>
              <w:t>Hip Extensor Moment</w:t>
            </w:r>
          </w:p>
        </w:tc>
        <w:tc>
          <w:tcPr>
            <w:tcW w:w="455" w:type="dxa"/>
          </w:tcPr>
          <w:p w:rsidR="002E48D6" w:rsidRPr="00A875FF" w:rsidRDefault="002E48D6" w:rsidP="00652295">
            <w:pPr>
              <w:keepNext/>
              <w:jc w:val="center"/>
              <w:rPr>
                <w:rFonts w:ascii="Franklin Gothic Book" w:hAnsi="Franklin Gothic Book"/>
                <w:sz w:val="18"/>
                <w:szCs w:val="18"/>
              </w:rPr>
            </w:pPr>
          </w:p>
        </w:tc>
        <w:tc>
          <w:tcPr>
            <w:tcW w:w="2845" w:type="dxa"/>
          </w:tcPr>
          <w:p w:rsidR="002E48D6" w:rsidRPr="00A875FF" w:rsidRDefault="00B05438" w:rsidP="00B05438">
            <w:pPr>
              <w:keepNext/>
              <w:jc w:val="center"/>
              <w:rPr>
                <w:rFonts w:ascii="Franklin Gothic Book" w:hAnsi="Franklin Gothic Book"/>
                <w:sz w:val="18"/>
                <w:szCs w:val="18"/>
              </w:rPr>
            </w:pPr>
            <w:r>
              <w:rPr>
                <w:rFonts w:ascii="Franklin Gothic Book" w:hAnsi="Franklin Gothic Book"/>
                <w:sz w:val="18"/>
                <w:szCs w:val="18"/>
              </w:rPr>
              <w:t xml:space="preserve">Int. </w:t>
            </w:r>
            <w:r w:rsidR="002E48D6" w:rsidRPr="00A875FF">
              <w:rPr>
                <w:rFonts w:ascii="Franklin Gothic Book" w:hAnsi="Franklin Gothic Book"/>
                <w:sz w:val="18"/>
                <w:szCs w:val="18"/>
              </w:rPr>
              <w:t xml:space="preserve">Hip </w:t>
            </w:r>
            <w:r>
              <w:rPr>
                <w:rFonts w:ascii="Franklin Gothic Book" w:hAnsi="Franklin Gothic Book"/>
                <w:sz w:val="18"/>
                <w:szCs w:val="18"/>
              </w:rPr>
              <w:t xml:space="preserve">Valgus </w:t>
            </w:r>
            <w:r w:rsidR="002E48D6" w:rsidRPr="00A875FF">
              <w:rPr>
                <w:rFonts w:ascii="Franklin Gothic Book" w:hAnsi="Franklin Gothic Book"/>
                <w:sz w:val="18"/>
                <w:szCs w:val="18"/>
              </w:rPr>
              <w:t>Moment</w:t>
            </w:r>
          </w:p>
        </w:tc>
        <w:tc>
          <w:tcPr>
            <w:tcW w:w="3338" w:type="dxa"/>
            <w:gridSpan w:val="3"/>
          </w:tcPr>
          <w:p w:rsidR="002E48D6" w:rsidRPr="00A875FF" w:rsidRDefault="002E48D6" w:rsidP="00652295">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Hip_Moment_X_post_MEAN"/>
            <w:tag w:val="$Hip_Moment_X_post_MEAN"/>
            <w:id w:val="-1491468004"/>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65C715A" wp14:editId="43754F61">
                      <wp:extent cx="2030400" cy="1396800"/>
                      <wp:effectExtent l="0" t="0" r="0" b="0"/>
                      <wp:docPr id="45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Hip_Moment_Y_post_MEAN"/>
            <w:tag w:val="$Hip_Moment_Y_post_MEAN"/>
            <w:id w:val="-469519176"/>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0673133C" wp14:editId="07B593DB">
                      <wp:extent cx="2030400" cy="1396800"/>
                      <wp:effectExtent l="0" t="0" r="0" b="0"/>
                      <wp:docPr id="45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E48D6" w:rsidRPr="00A875FF" w:rsidRDefault="002E48D6" w:rsidP="00652295">
            <w:pPr>
              <w:keepNext/>
              <w:rPr>
                <w:rFonts w:ascii="Franklin Gothic Book" w:hAnsi="Franklin Gothic Book"/>
              </w:rPr>
            </w:pPr>
          </w:p>
        </w:tc>
      </w:tr>
      <w:tr w:rsidR="002E48D6" w:rsidRPr="00A875FF" w:rsidTr="00652295">
        <w:trPr>
          <w:cantSplit/>
          <w:trHeight w:hRule="exact" w:val="57"/>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38" w:type="dxa"/>
            <w:gridSpan w:val="3"/>
          </w:tcPr>
          <w:p w:rsidR="002E48D6" w:rsidRPr="00A875FF" w:rsidRDefault="002E48D6" w:rsidP="00652295">
            <w:pPr>
              <w:keepNext/>
              <w:jc w:val="center"/>
              <w:rPr>
                <w:rFonts w:ascii="Franklin Gothic Book" w:hAnsi="Franklin Gothic Book"/>
                <w:sz w:val="18"/>
                <w:szCs w:val="18"/>
              </w:rPr>
            </w:pPr>
          </w:p>
        </w:tc>
      </w:tr>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B05438" w:rsidP="00652295">
            <w:pPr>
              <w:keepNext/>
              <w:jc w:val="center"/>
              <w:rPr>
                <w:rFonts w:ascii="Franklin Gothic Book" w:hAnsi="Franklin Gothic Book"/>
                <w:sz w:val="18"/>
                <w:szCs w:val="18"/>
              </w:rPr>
            </w:pPr>
            <w:r>
              <w:rPr>
                <w:rFonts w:ascii="Franklin Gothic Book" w:hAnsi="Franklin Gothic Book"/>
                <w:sz w:val="18"/>
                <w:szCs w:val="18"/>
              </w:rPr>
              <w:t xml:space="preserve">Int. </w:t>
            </w:r>
            <w:r w:rsidR="002E48D6" w:rsidRPr="00A875FF">
              <w:rPr>
                <w:rFonts w:ascii="Franklin Gothic Book" w:hAnsi="Franklin Gothic Book"/>
                <w:sz w:val="18"/>
                <w:szCs w:val="18"/>
              </w:rPr>
              <w:t>Knee Extensor Moment</w:t>
            </w:r>
          </w:p>
        </w:tc>
        <w:tc>
          <w:tcPr>
            <w:tcW w:w="455" w:type="dxa"/>
          </w:tcPr>
          <w:p w:rsidR="002E48D6" w:rsidRPr="00A875FF" w:rsidRDefault="002E48D6" w:rsidP="00652295">
            <w:pPr>
              <w:keepNext/>
              <w:jc w:val="center"/>
              <w:rPr>
                <w:rFonts w:ascii="Franklin Gothic Book" w:hAnsi="Franklin Gothic Book"/>
                <w:sz w:val="18"/>
                <w:szCs w:val="18"/>
              </w:rPr>
            </w:pPr>
          </w:p>
        </w:tc>
        <w:tc>
          <w:tcPr>
            <w:tcW w:w="2845" w:type="dxa"/>
          </w:tcPr>
          <w:p w:rsidR="002E48D6" w:rsidRPr="00A875FF" w:rsidRDefault="00B05438" w:rsidP="00652295">
            <w:pPr>
              <w:keepNext/>
              <w:jc w:val="center"/>
              <w:rPr>
                <w:rFonts w:ascii="Franklin Gothic Book" w:hAnsi="Franklin Gothic Book"/>
                <w:sz w:val="18"/>
                <w:szCs w:val="18"/>
              </w:rPr>
            </w:pPr>
            <w:r>
              <w:rPr>
                <w:rFonts w:ascii="Franklin Gothic Book" w:hAnsi="Franklin Gothic Book"/>
                <w:sz w:val="18"/>
                <w:szCs w:val="18"/>
              </w:rPr>
              <w:t xml:space="preserve">Int. </w:t>
            </w:r>
            <w:r w:rsidR="002E48D6" w:rsidRPr="00A875FF">
              <w:rPr>
                <w:rFonts w:ascii="Franklin Gothic Book" w:hAnsi="Franklin Gothic Book"/>
                <w:sz w:val="18"/>
                <w:szCs w:val="18"/>
              </w:rPr>
              <w:t>Knee Valgus Moment</w:t>
            </w:r>
          </w:p>
        </w:tc>
        <w:tc>
          <w:tcPr>
            <w:tcW w:w="3338" w:type="dxa"/>
            <w:gridSpan w:val="3"/>
          </w:tcPr>
          <w:p w:rsidR="002E48D6" w:rsidRPr="00A875FF" w:rsidRDefault="002E48D6" w:rsidP="00652295">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Knee_Moment_X_post_MEAN"/>
            <w:tag w:val="$Knee_Moment_X_post_MEAN"/>
            <w:id w:val="465399017"/>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BF5EEBB" wp14:editId="04D4624A">
                      <wp:extent cx="2030400" cy="1396800"/>
                      <wp:effectExtent l="0" t="0" r="0" b="0"/>
                      <wp:docPr id="45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Moment_Y_post_MEAN"/>
            <w:tag w:val="$Knee_Moment_Y_post_MEAN"/>
            <w:id w:val="1012333199"/>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62CB6901" wp14:editId="30882714">
                      <wp:extent cx="2030400" cy="1396800"/>
                      <wp:effectExtent l="0" t="0" r="0" b="0"/>
                      <wp:docPr id="45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E48D6" w:rsidRPr="00A875FF" w:rsidRDefault="002E48D6" w:rsidP="00652295">
            <w:pPr>
              <w:keepNext/>
              <w:rPr>
                <w:rFonts w:ascii="Franklin Gothic Book" w:hAnsi="Franklin Gothic Book"/>
              </w:rPr>
            </w:pPr>
          </w:p>
        </w:tc>
      </w:tr>
      <w:tr w:rsidR="002E48D6" w:rsidRPr="00A875FF" w:rsidTr="00652295">
        <w:trPr>
          <w:cantSplit/>
          <w:trHeight w:hRule="exact" w:val="57"/>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38" w:type="dxa"/>
            <w:gridSpan w:val="3"/>
          </w:tcPr>
          <w:p w:rsidR="002E48D6" w:rsidRPr="00A875FF" w:rsidRDefault="002E48D6" w:rsidP="00652295">
            <w:pPr>
              <w:keepNext/>
              <w:jc w:val="center"/>
              <w:rPr>
                <w:rFonts w:ascii="Franklin Gothic Book" w:hAnsi="Franklin Gothic Book"/>
                <w:sz w:val="18"/>
                <w:szCs w:val="18"/>
              </w:rPr>
            </w:pPr>
          </w:p>
        </w:tc>
      </w:tr>
      <w:tr w:rsidR="002E48D6" w:rsidRPr="00A875FF" w:rsidTr="00652295">
        <w:trPr>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B05438" w:rsidP="00652295">
            <w:pPr>
              <w:keepNext/>
              <w:jc w:val="center"/>
              <w:rPr>
                <w:rFonts w:ascii="Franklin Gothic Book" w:hAnsi="Franklin Gothic Book"/>
                <w:sz w:val="18"/>
                <w:szCs w:val="18"/>
              </w:rPr>
            </w:pPr>
            <w:r>
              <w:rPr>
                <w:rFonts w:ascii="Franklin Gothic Book" w:hAnsi="Franklin Gothic Book"/>
                <w:sz w:val="18"/>
                <w:szCs w:val="18"/>
              </w:rPr>
              <w:t xml:space="preserve">Int. </w:t>
            </w:r>
            <w:r w:rsidR="002E48D6" w:rsidRPr="00A875FF">
              <w:rPr>
                <w:rFonts w:ascii="Franklin Gothic Book" w:hAnsi="Franklin Gothic Book"/>
                <w:sz w:val="18"/>
                <w:szCs w:val="18"/>
              </w:rPr>
              <w:t>Ankle Plantarflex</w:t>
            </w:r>
            <w:r w:rsidR="002E48D6">
              <w:rPr>
                <w:rFonts w:ascii="Franklin Gothic Book" w:hAnsi="Franklin Gothic Book"/>
                <w:sz w:val="18"/>
                <w:szCs w:val="18"/>
              </w:rPr>
              <w:t>or</w:t>
            </w:r>
            <w:r w:rsidR="002E48D6" w:rsidRPr="00A875FF">
              <w:rPr>
                <w:rFonts w:ascii="Franklin Gothic Book" w:hAnsi="Franklin Gothic Book"/>
                <w:sz w:val="18"/>
                <w:szCs w:val="18"/>
              </w:rPr>
              <w:t xml:space="preserve"> Moment</w:t>
            </w:r>
          </w:p>
        </w:tc>
        <w:tc>
          <w:tcPr>
            <w:tcW w:w="3300" w:type="dxa"/>
            <w:gridSpan w:val="2"/>
          </w:tcPr>
          <w:p w:rsidR="002E48D6"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Int. Ankle Extensor Moment</w:t>
            </w:r>
          </w:p>
        </w:tc>
        <w:tc>
          <w:tcPr>
            <w:tcW w:w="3338" w:type="dxa"/>
            <w:gridSpan w:val="3"/>
          </w:tcPr>
          <w:p w:rsidR="002E48D6" w:rsidRPr="00A875FF" w:rsidRDefault="002E48D6" w:rsidP="00652295">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Ankle_Moment_X_post_MEAN"/>
            <w:tag w:val="$Ankle_Moment_X_post_MEAN"/>
            <w:id w:val="1699815614"/>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24FEA54" wp14:editId="7EDD7DF7">
                      <wp:extent cx="2030400" cy="1396800"/>
                      <wp:effectExtent l="0" t="0" r="0" b="0"/>
                      <wp:docPr id="45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Moment_Y_post_MEAN"/>
            <w:tag w:val="$Ankle_Moment_Y_post_MEAN"/>
            <w:id w:val="-1330599676"/>
            <w:picture/>
          </w:sdtPr>
          <w:sdtEndPr/>
          <w:sdtContent>
            <w:tc>
              <w:tcPr>
                <w:tcW w:w="3300" w:type="dxa"/>
                <w:gridSpan w:val="2"/>
              </w:tcPr>
              <w:p w:rsidR="002E48D6" w:rsidRPr="00A875FF" w:rsidRDefault="00536B2D" w:rsidP="00652295">
                <w:pPr>
                  <w:keepNext/>
                  <w:rPr>
                    <w:rFonts w:ascii="Franklin Gothic Book" w:hAnsi="Franklin Gothic Book"/>
                  </w:rPr>
                </w:pPr>
                <w:r>
                  <w:rPr>
                    <w:rFonts w:ascii="Franklin Gothic Book" w:hAnsi="Franklin Gothic Book"/>
                    <w:noProof/>
                    <w:lang w:val="en-US" w:eastAsia="en-US"/>
                  </w:rPr>
                  <w:drawing>
                    <wp:inline distT="0" distB="0" distL="0" distR="0" wp14:anchorId="12366AD7" wp14:editId="4CAD6231">
                      <wp:extent cx="2030400" cy="1396800"/>
                      <wp:effectExtent l="0" t="0" r="0" b="0"/>
                      <wp:docPr id="141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E48D6" w:rsidRPr="00A875FF" w:rsidRDefault="002E48D6" w:rsidP="00652295">
            <w:pPr>
              <w:keepNext/>
              <w:rPr>
                <w:rFonts w:ascii="Franklin Gothic Book" w:hAnsi="Franklin Gothic Book"/>
              </w:rPr>
            </w:pPr>
          </w:p>
        </w:tc>
      </w:tr>
      <w:tr w:rsidR="002E48D6" w:rsidRPr="00A875FF" w:rsidTr="00652295">
        <w:trPr>
          <w:cantSplit/>
          <w:trHeight w:hRule="exact" w:val="57"/>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00" w:type="dxa"/>
            <w:gridSpan w:val="2"/>
          </w:tcPr>
          <w:p w:rsidR="002E48D6" w:rsidRPr="00A875FF" w:rsidRDefault="002E48D6" w:rsidP="00652295">
            <w:pPr>
              <w:keepNext/>
              <w:jc w:val="center"/>
              <w:rPr>
                <w:rFonts w:ascii="Franklin Gothic Book" w:hAnsi="Franklin Gothic Book"/>
                <w:sz w:val="18"/>
                <w:szCs w:val="18"/>
              </w:rPr>
            </w:pPr>
          </w:p>
        </w:tc>
        <w:tc>
          <w:tcPr>
            <w:tcW w:w="3338" w:type="dxa"/>
            <w:gridSpan w:val="3"/>
          </w:tcPr>
          <w:p w:rsidR="002E48D6" w:rsidRPr="00A875FF" w:rsidRDefault="002E48D6" w:rsidP="00652295">
            <w:pPr>
              <w:keepNext/>
              <w:jc w:val="center"/>
              <w:rPr>
                <w:rFonts w:ascii="Franklin Gothic Book" w:hAnsi="Franklin Gothic Book"/>
                <w:sz w:val="18"/>
                <w:szCs w:val="18"/>
              </w:rPr>
            </w:pPr>
          </w:p>
        </w:tc>
      </w:tr>
      <w:tr w:rsidR="002E48D6" w:rsidRPr="00A875FF" w:rsidTr="00652295">
        <w:tblPrEx>
          <w:tblCellMar>
            <w:left w:w="108" w:type="dxa"/>
            <w:right w:w="108" w:type="dxa"/>
          </w:tblCellMar>
        </w:tblPrEx>
        <w:trPr>
          <w:gridAfter w:val="1"/>
          <w:wAfter w:w="38" w:type="dxa"/>
          <w:cantSplit/>
          <w:trHeight w:hRule="exact" w:val="19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lang w:val="en-US"/>
              </w:rPr>
            </w:pPr>
          </w:p>
        </w:tc>
        <w:tc>
          <w:tcPr>
            <w:tcW w:w="495" w:type="dxa"/>
          </w:tcPr>
          <w:p w:rsidR="002E48D6" w:rsidRPr="00A875FF" w:rsidRDefault="002E48D6" w:rsidP="00652295">
            <w:pPr>
              <w:keepNext/>
              <w:jc w:val="center"/>
              <w:rPr>
                <w:rFonts w:ascii="Franklin Gothic Book" w:hAnsi="Franklin Gothic Book"/>
                <w:sz w:val="18"/>
                <w:szCs w:val="18"/>
              </w:rPr>
            </w:pPr>
          </w:p>
        </w:tc>
        <w:tc>
          <w:tcPr>
            <w:tcW w:w="2805" w:type="dxa"/>
          </w:tcPr>
          <w:p w:rsidR="002E48D6" w:rsidRPr="00A875FF" w:rsidRDefault="002E48D6" w:rsidP="00652295">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B05438">
              <w:rPr>
                <w:rFonts w:ascii="Franklin Gothic Book" w:hAnsi="Franklin Gothic Book"/>
                <w:sz w:val="18"/>
                <w:szCs w:val="18"/>
              </w:rPr>
              <w:t xml:space="preserve">Sagittal </w:t>
            </w:r>
            <w:r w:rsidRPr="00A875FF">
              <w:rPr>
                <w:rFonts w:ascii="Franklin Gothic Book" w:hAnsi="Franklin Gothic Book"/>
                <w:sz w:val="18"/>
                <w:szCs w:val="18"/>
              </w:rPr>
              <w:t>Power</w:t>
            </w:r>
          </w:p>
        </w:tc>
        <w:tc>
          <w:tcPr>
            <w:tcW w:w="455" w:type="dxa"/>
          </w:tcPr>
          <w:p w:rsidR="002E48D6" w:rsidRPr="00A875FF" w:rsidRDefault="002E48D6" w:rsidP="00652295">
            <w:pPr>
              <w:keepNext/>
              <w:jc w:val="center"/>
              <w:rPr>
                <w:rFonts w:ascii="Franklin Gothic Book" w:hAnsi="Franklin Gothic Book"/>
                <w:sz w:val="18"/>
                <w:szCs w:val="18"/>
              </w:rPr>
            </w:pPr>
          </w:p>
        </w:tc>
        <w:tc>
          <w:tcPr>
            <w:tcW w:w="2845" w:type="dxa"/>
          </w:tcPr>
          <w:p w:rsidR="002E48D6" w:rsidRPr="00A875FF" w:rsidRDefault="002E48D6" w:rsidP="00652295">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B05438">
              <w:rPr>
                <w:rFonts w:ascii="Franklin Gothic Book" w:hAnsi="Franklin Gothic Book"/>
                <w:sz w:val="18"/>
                <w:szCs w:val="18"/>
              </w:rPr>
              <w:t xml:space="preserve"> Sagittal </w:t>
            </w:r>
            <w:r w:rsidRPr="00A875FF">
              <w:rPr>
                <w:rFonts w:ascii="Franklin Gothic Book" w:hAnsi="Franklin Gothic Book"/>
                <w:sz w:val="18"/>
                <w:szCs w:val="18"/>
              </w:rPr>
              <w:t>Power</w:t>
            </w:r>
          </w:p>
        </w:tc>
        <w:tc>
          <w:tcPr>
            <w:tcW w:w="416" w:type="dxa"/>
          </w:tcPr>
          <w:p w:rsidR="002E48D6" w:rsidRPr="00A875FF" w:rsidRDefault="002E48D6" w:rsidP="00652295">
            <w:pPr>
              <w:keepNext/>
              <w:jc w:val="center"/>
              <w:rPr>
                <w:rFonts w:ascii="Franklin Gothic Book" w:hAnsi="Franklin Gothic Book"/>
                <w:sz w:val="18"/>
                <w:szCs w:val="18"/>
              </w:rPr>
            </w:pPr>
          </w:p>
        </w:tc>
        <w:tc>
          <w:tcPr>
            <w:tcW w:w="2884" w:type="dxa"/>
          </w:tcPr>
          <w:p w:rsidR="002E48D6" w:rsidRPr="00A875FF" w:rsidRDefault="002E48D6" w:rsidP="00652295">
            <w:pPr>
              <w:keepNext/>
              <w:jc w:val="center"/>
              <w:rPr>
                <w:rFonts w:ascii="Franklin Gothic Book" w:hAnsi="Franklin Gothic Book"/>
                <w:sz w:val="18"/>
                <w:szCs w:val="18"/>
              </w:rPr>
            </w:pPr>
            <w:r>
              <w:rPr>
                <w:rFonts w:ascii="Franklin Gothic Book" w:hAnsi="Franklin Gothic Book"/>
                <w:sz w:val="18"/>
                <w:szCs w:val="18"/>
              </w:rPr>
              <w:t xml:space="preserve">Ankle </w:t>
            </w:r>
            <w:r w:rsidR="00B05438">
              <w:rPr>
                <w:rFonts w:ascii="Franklin Gothic Book" w:hAnsi="Franklin Gothic Book"/>
                <w:sz w:val="18"/>
                <w:szCs w:val="18"/>
              </w:rPr>
              <w:t xml:space="preserve"> Sagittal </w:t>
            </w:r>
            <w:r>
              <w:rPr>
                <w:rFonts w:ascii="Franklin Gothic Book" w:hAnsi="Franklin Gothic Book"/>
                <w:sz w:val="18"/>
                <w:szCs w:val="18"/>
              </w:rPr>
              <w:t>Power</w:t>
            </w:r>
          </w:p>
        </w:tc>
      </w:tr>
      <w:tr w:rsidR="002E48D6"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652295">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Hip_Power_X_post_MEAN"/>
            <w:tag w:val="$Hip_Power_X_post_MEAN"/>
            <w:id w:val="-843472587"/>
            <w:picture/>
          </w:sdtPr>
          <w:sdtEndPr/>
          <w:sdtContent>
            <w:tc>
              <w:tcPr>
                <w:tcW w:w="3300" w:type="dxa"/>
                <w:gridSpan w:val="2"/>
              </w:tcPr>
              <w:p w:rsidR="002E48D6" w:rsidRPr="00A875FF" w:rsidRDefault="002E48D6"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29CD276" wp14:editId="4542B87B">
                      <wp:extent cx="2030400" cy="1396800"/>
                      <wp:effectExtent l="0" t="0" r="0" b="0"/>
                      <wp:docPr id="45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Knee_Power_X_post_MEAN"/>
            <w:tag w:val="$Knee_Power_X_post_MEAN"/>
            <w:id w:val="-273935725"/>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2BAC28B1" wp14:editId="06A1D842">
                      <wp:extent cx="2030400" cy="1396800"/>
                      <wp:effectExtent l="0" t="0" r="0" b="0"/>
                      <wp:docPr id="45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Ankle_Power_X_post_MEAN"/>
            <w:tag w:val="$Ankle_Power_X_post_MEAN"/>
            <w:id w:val="638002836"/>
            <w:picture/>
          </w:sdtPr>
          <w:sdtEndPr/>
          <w:sdtContent>
            <w:tc>
              <w:tcPr>
                <w:tcW w:w="3300" w:type="dxa"/>
                <w:gridSpan w:val="2"/>
              </w:tcPr>
              <w:p w:rsidR="002E48D6" w:rsidRPr="00A875FF" w:rsidRDefault="002E48D6" w:rsidP="00652295">
                <w:pPr>
                  <w:keepNext/>
                  <w:rPr>
                    <w:rFonts w:ascii="Franklin Gothic Book" w:hAnsi="Franklin Gothic Book"/>
                  </w:rPr>
                </w:pPr>
                <w:r>
                  <w:rPr>
                    <w:rFonts w:ascii="Franklin Gothic Book" w:hAnsi="Franklin Gothic Book"/>
                    <w:noProof/>
                    <w:lang w:val="en-US" w:eastAsia="en-US"/>
                  </w:rPr>
                  <w:drawing>
                    <wp:inline distT="0" distB="0" distL="0" distR="0" wp14:anchorId="09F21A2C" wp14:editId="27E2B452">
                      <wp:extent cx="2030400" cy="1396800"/>
                      <wp:effectExtent l="0" t="0" r="0" b="0"/>
                      <wp:docPr id="46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536B2D" w:rsidRPr="00A875FF" w:rsidTr="00652295">
        <w:trPr>
          <w:cantSplit/>
          <w:trHeight w:hRule="exact" w:val="57"/>
        </w:trPr>
        <w:tc>
          <w:tcPr>
            <w:tcW w:w="284" w:type="dxa"/>
            <w:textDirection w:val="btLr"/>
            <w:vAlign w:val="center"/>
          </w:tcPr>
          <w:p w:rsidR="00536B2D" w:rsidRPr="00A875FF" w:rsidRDefault="00536B2D" w:rsidP="00652295">
            <w:pPr>
              <w:keepNext/>
              <w:ind w:left="113" w:right="113"/>
              <w:jc w:val="center"/>
              <w:rPr>
                <w:rFonts w:ascii="Franklin Gothic Book" w:hAnsi="Franklin Gothic Book"/>
                <w:lang w:val="en-US"/>
              </w:rPr>
            </w:pPr>
          </w:p>
        </w:tc>
        <w:tc>
          <w:tcPr>
            <w:tcW w:w="3300" w:type="dxa"/>
            <w:gridSpan w:val="2"/>
          </w:tcPr>
          <w:p w:rsidR="00536B2D" w:rsidRPr="00A875FF" w:rsidRDefault="00536B2D" w:rsidP="00652295">
            <w:pPr>
              <w:keepNext/>
              <w:jc w:val="center"/>
              <w:rPr>
                <w:rFonts w:ascii="Franklin Gothic Book" w:hAnsi="Franklin Gothic Book"/>
                <w:sz w:val="18"/>
                <w:szCs w:val="18"/>
              </w:rPr>
            </w:pPr>
          </w:p>
        </w:tc>
        <w:tc>
          <w:tcPr>
            <w:tcW w:w="3300" w:type="dxa"/>
            <w:gridSpan w:val="2"/>
          </w:tcPr>
          <w:p w:rsidR="00536B2D" w:rsidRPr="00A875FF" w:rsidRDefault="00536B2D" w:rsidP="00652295">
            <w:pPr>
              <w:keepNext/>
              <w:jc w:val="center"/>
              <w:rPr>
                <w:rFonts w:ascii="Franklin Gothic Book" w:hAnsi="Franklin Gothic Book"/>
                <w:sz w:val="18"/>
                <w:szCs w:val="18"/>
              </w:rPr>
            </w:pPr>
          </w:p>
        </w:tc>
        <w:tc>
          <w:tcPr>
            <w:tcW w:w="3338" w:type="dxa"/>
            <w:gridSpan w:val="3"/>
          </w:tcPr>
          <w:p w:rsidR="00536B2D" w:rsidRPr="00A875FF" w:rsidRDefault="00536B2D" w:rsidP="00652295">
            <w:pPr>
              <w:keepNext/>
              <w:jc w:val="center"/>
              <w:rPr>
                <w:rFonts w:ascii="Franklin Gothic Book" w:hAnsi="Franklin Gothic Book"/>
                <w:sz w:val="18"/>
                <w:szCs w:val="18"/>
              </w:rPr>
            </w:pPr>
          </w:p>
        </w:tc>
      </w:tr>
      <w:tr w:rsidR="00536B2D" w:rsidRPr="00A875FF" w:rsidTr="00652295">
        <w:trPr>
          <w:cantSplit/>
          <w:trHeight w:hRule="exact" w:val="170"/>
        </w:trPr>
        <w:tc>
          <w:tcPr>
            <w:tcW w:w="284" w:type="dxa"/>
            <w:textDirection w:val="btLr"/>
            <w:vAlign w:val="center"/>
          </w:tcPr>
          <w:p w:rsidR="00536B2D" w:rsidRPr="00A875FF" w:rsidRDefault="00536B2D" w:rsidP="00652295">
            <w:pPr>
              <w:keepNext/>
              <w:ind w:left="113" w:right="113"/>
              <w:jc w:val="center"/>
              <w:rPr>
                <w:rFonts w:ascii="Franklin Gothic Book" w:hAnsi="Franklin Gothic Book"/>
                <w:lang w:val="en-US"/>
              </w:rPr>
            </w:pPr>
          </w:p>
        </w:tc>
        <w:tc>
          <w:tcPr>
            <w:tcW w:w="495" w:type="dxa"/>
          </w:tcPr>
          <w:p w:rsidR="00536B2D" w:rsidRPr="00A875FF" w:rsidRDefault="00536B2D" w:rsidP="00652295">
            <w:pPr>
              <w:keepNext/>
              <w:jc w:val="center"/>
              <w:rPr>
                <w:rFonts w:ascii="Franklin Gothic Book" w:hAnsi="Franklin Gothic Book"/>
                <w:sz w:val="18"/>
                <w:szCs w:val="18"/>
              </w:rPr>
            </w:pPr>
          </w:p>
        </w:tc>
        <w:tc>
          <w:tcPr>
            <w:tcW w:w="2805" w:type="dxa"/>
          </w:tcPr>
          <w:p w:rsidR="00536B2D"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536B2D" w:rsidRPr="00A875FF" w:rsidRDefault="00536B2D" w:rsidP="00652295">
            <w:pPr>
              <w:keepNext/>
              <w:jc w:val="center"/>
              <w:rPr>
                <w:rFonts w:ascii="Franklin Gothic Book" w:hAnsi="Franklin Gothic Book"/>
                <w:sz w:val="18"/>
                <w:szCs w:val="18"/>
              </w:rPr>
            </w:pPr>
          </w:p>
        </w:tc>
        <w:tc>
          <w:tcPr>
            <w:tcW w:w="2845" w:type="dxa"/>
          </w:tcPr>
          <w:p w:rsidR="00536B2D"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536B2D" w:rsidRPr="00A875FF" w:rsidRDefault="00536B2D" w:rsidP="00652295">
            <w:pPr>
              <w:keepNext/>
              <w:jc w:val="center"/>
              <w:rPr>
                <w:rFonts w:ascii="Franklin Gothic Book" w:hAnsi="Franklin Gothic Book"/>
                <w:sz w:val="18"/>
                <w:szCs w:val="18"/>
              </w:rPr>
            </w:pPr>
          </w:p>
        </w:tc>
        <w:tc>
          <w:tcPr>
            <w:tcW w:w="2922" w:type="dxa"/>
            <w:gridSpan w:val="2"/>
          </w:tcPr>
          <w:p w:rsidR="00536B2D" w:rsidRPr="00A875FF" w:rsidRDefault="00716229" w:rsidP="00652295">
            <w:pPr>
              <w:keepNext/>
              <w:jc w:val="center"/>
              <w:rPr>
                <w:rFonts w:ascii="Franklin Gothic Book" w:hAnsi="Franklin Gothic Book"/>
                <w:sz w:val="18"/>
                <w:szCs w:val="18"/>
              </w:rPr>
            </w:pPr>
            <w:r>
              <w:rPr>
                <w:rFonts w:ascii="Franklin Gothic Book" w:hAnsi="Franklin Gothic Book"/>
                <w:sz w:val="18"/>
                <w:szCs w:val="18"/>
              </w:rPr>
              <w:t>Vertical GRF</w:t>
            </w:r>
          </w:p>
        </w:tc>
      </w:tr>
      <w:tr w:rsidR="00536B2D" w:rsidRPr="00A875FF" w:rsidTr="00652295">
        <w:tblPrEx>
          <w:tblCellMar>
            <w:left w:w="108" w:type="dxa"/>
            <w:right w:w="108" w:type="dxa"/>
          </w:tblCellMar>
        </w:tblPrEx>
        <w:trPr>
          <w:gridAfter w:val="1"/>
          <w:wAfter w:w="38" w:type="dxa"/>
          <w:cantSplit/>
          <w:trHeight w:hRule="exact" w:val="2268"/>
        </w:trPr>
        <w:tc>
          <w:tcPr>
            <w:tcW w:w="284" w:type="dxa"/>
            <w:textDirection w:val="btLr"/>
            <w:vAlign w:val="center"/>
          </w:tcPr>
          <w:p w:rsidR="00536B2D" w:rsidRPr="00A875FF" w:rsidRDefault="00882725" w:rsidP="00652295">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GRF_Y_post_MEAN"/>
            <w:tag w:val="$GRF_Y_post_MEAN"/>
            <w:id w:val="937873567"/>
            <w:picture/>
          </w:sdtPr>
          <w:sdtEndPr/>
          <w:sdtContent>
            <w:tc>
              <w:tcPr>
                <w:tcW w:w="3300" w:type="dxa"/>
                <w:gridSpan w:val="2"/>
              </w:tcPr>
              <w:p w:rsidR="00536B2D" w:rsidRPr="00A875FF" w:rsidRDefault="00536B2D" w:rsidP="00652295">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422F789" wp14:editId="0C7F0DA0">
                      <wp:extent cx="2030400" cy="1396800"/>
                      <wp:effectExtent l="0" t="0" r="0" b="0"/>
                      <wp:docPr id="141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GRF_X_post_MEAN"/>
            <w:tag w:val="$GRF_X_post_MEAN"/>
            <w:id w:val="-925958564"/>
            <w:picture/>
          </w:sdtPr>
          <w:sdtEndPr/>
          <w:sdtContent>
            <w:tc>
              <w:tcPr>
                <w:tcW w:w="3300" w:type="dxa"/>
                <w:gridSpan w:val="2"/>
              </w:tcPr>
              <w:p w:rsidR="00536B2D" w:rsidRPr="00A875FF" w:rsidRDefault="00536B2D" w:rsidP="00652295">
                <w:pPr>
                  <w:keepNext/>
                  <w:rPr>
                    <w:rFonts w:ascii="Franklin Gothic Book" w:hAnsi="Franklin Gothic Book"/>
                  </w:rPr>
                </w:pPr>
                <w:r>
                  <w:rPr>
                    <w:rFonts w:ascii="Franklin Gothic Book" w:hAnsi="Franklin Gothic Book"/>
                    <w:noProof/>
                    <w:lang w:val="en-US" w:eastAsia="en-US"/>
                  </w:rPr>
                  <w:drawing>
                    <wp:inline distT="0" distB="0" distL="0" distR="0" wp14:anchorId="013A7837" wp14:editId="3B22753A">
                      <wp:extent cx="2030400" cy="1396800"/>
                      <wp:effectExtent l="0" t="0" r="0" b="0"/>
                      <wp:docPr id="141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GRF_Z_post_MEAN"/>
            <w:tag w:val="$GRF_Z_post_MEAN"/>
            <w:id w:val="2129508045"/>
            <w:picture/>
          </w:sdtPr>
          <w:sdtEndPr/>
          <w:sdtContent>
            <w:tc>
              <w:tcPr>
                <w:tcW w:w="3300" w:type="dxa"/>
                <w:gridSpan w:val="2"/>
              </w:tcPr>
              <w:p w:rsidR="00536B2D" w:rsidRPr="00A875FF" w:rsidRDefault="00536B2D" w:rsidP="00652295">
                <w:pPr>
                  <w:keepNext/>
                  <w:rPr>
                    <w:rFonts w:ascii="Franklin Gothic Book" w:hAnsi="Franklin Gothic Book"/>
                  </w:rPr>
                </w:pPr>
                <w:r>
                  <w:rPr>
                    <w:rFonts w:ascii="Franklin Gothic Book" w:hAnsi="Franklin Gothic Book"/>
                    <w:noProof/>
                    <w:lang w:val="en-US" w:eastAsia="en-US"/>
                  </w:rPr>
                  <w:drawing>
                    <wp:inline distT="0" distB="0" distL="0" distR="0" wp14:anchorId="33F80219" wp14:editId="4C7537B9">
                      <wp:extent cx="2030400" cy="1396800"/>
                      <wp:effectExtent l="0" t="0" r="0" b="0"/>
                      <wp:docPr id="141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D2100E" w:rsidRPr="001C684C" w:rsidRDefault="00D2100E" w:rsidP="00D2100E">
      <w:pPr>
        <w:pStyle w:val="Odstavecseseznamem"/>
        <w:ind w:left="0"/>
        <w:rPr>
          <w:b/>
          <w:sz w:val="6"/>
          <w:szCs w:val="20"/>
        </w:rPr>
      </w:pPr>
    </w:p>
    <w:p w:rsidR="00D2100E" w:rsidRPr="001C684C" w:rsidRDefault="00D2100E" w:rsidP="00D2100E">
      <w:pPr>
        <w:pStyle w:val="Odstavecseseznamem"/>
        <w:ind w:left="0"/>
        <w:rPr>
          <w:b/>
          <w:sz w:val="6"/>
          <w:szCs w:val="20"/>
        </w:rPr>
        <w:sectPr w:rsidR="00D2100E" w:rsidRPr="001C684C" w:rsidSect="00284446">
          <w:type w:val="continuous"/>
          <w:pgSz w:w="11906" w:h="16838" w:code="9"/>
          <w:pgMar w:top="1287" w:right="851" w:bottom="992" w:left="851" w:header="227" w:footer="227" w:gutter="0"/>
          <w:cols w:space="720"/>
          <w:docGrid w:linePitch="360"/>
        </w:sectPr>
      </w:pPr>
    </w:p>
    <w:p w:rsidR="002E48D6" w:rsidRDefault="002E48D6" w:rsidP="002E48D6">
      <w:pPr>
        <w:jc w:val="center"/>
        <w:rPr>
          <w:b/>
          <w:sz w:val="28"/>
          <w:szCs w:val="28"/>
        </w:rPr>
      </w:pPr>
      <w:r w:rsidRPr="001C684C">
        <w:rPr>
          <w:b/>
          <w:sz w:val="8"/>
          <w:szCs w:val="28"/>
        </w:rPr>
        <w:br w:type="page"/>
      </w:r>
      <w:r w:rsidR="005C0486">
        <w:rPr>
          <w:b/>
          <w:sz w:val="28"/>
          <w:szCs w:val="28"/>
        </w:rPr>
        <w:lastRenderedPageBreak/>
        <w:t xml:space="preserve">Post session </w:t>
      </w:r>
      <w:sdt>
        <w:sdtPr>
          <w:rPr>
            <w:b/>
            <w:color w:val="000000"/>
            <w:sz w:val="28"/>
            <w:szCs w:val="28"/>
          </w:rPr>
          <w:alias w:val="LB_page_title"/>
          <w:tag w:val="LB_page_title"/>
          <w:id w:val="-347250711"/>
          <w:dataBinding w:xpath="metrics/GLOBAL/Stride_Length_Mean/TEMPORAL_DISTANCE/X" w:storeItemID="{7E7DE756-8780-40D7-B2E2-A8B1C27C5786}"/>
          <w:text/>
        </w:sdtPr>
        <w:sdtEndPr/>
        <w:sdtContent>
          <w:r w:rsidR="005C0486" w:rsidRPr="00356C9A">
            <w:rPr>
              <w:b/>
              <w:color w:val="000000"/>
              <w:sz w:val="28"/>
              <w:szCs w:val="28"/>
            </w:rPr>
            <w:t>...</w:t>
          </w:r>
        </w:sdtContent>
      </w:sdt>
      <w:r w:rsidR="005C0486">
        <w:rPr>
          <w:b/>
          <w:sz w:val="28"/>
          <w:szCs w:val="28"/>
        </w:rPr>
        <w:t xml:space="preserve"> </w:t>
      </w:r>
      <w:r w:rsidR="008851AD">
        <w:rPr>
          <w:b/>
          <w:sz w:val="28"/>
          <w:szCs w:val="28"/>
        </w:rPr>
        <w:t>(</w:t>
      </w:r>
      <w:sdt>
        <w:sdtPr>
          <w:rPr>
            <w:b/>
            <w:color w:val="000000"/>
            <w:sz w:val="28"/>
            <w:szCs w:val="28"/>
          </w:rPr>
          <w:alias w:val="test_condition_post"/>
          <w:tag w:val="test_condition_post"/>
          <w:id w:val="1439793730"/>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652295" w:rsidRPr="001C684C" w:rsidRDefault="00652295" w:rsidP="00652295">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E48D6" w:rsidRPr="00A875FF" w:rsidTr="001C684C">
        <w:trPr>
          <w:cantSplit/>
          <w:trHeight w:hRule="exact" w:val="19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495" w:type="dxa"/>
          </w:tcPr>
          <w:p w:rsidR="002E48D6" w:rsidRPr="00A875FF" w:rsidRDefault="002E48D6" w:rsidP="00780347">
            <w:pPr>
              <w:keepNext/>
              <w:jc w:val="center"/>
              <w:rPr>
                <w:rFonts w:ascii="Franklin Gothic Book" w:hAnsi="Franklin Gothic Book"/>
                <w:color w:val="000000" w:themeColor="text1"/>
                <w:sz w:val="18"/>
                <w:szCs w:val="18"/>
              </w:rPr>
            </w:pPr>
          </w:p>
        </w:tc>
        <w:tc>
          <w:tcPr>
            <w:tcW w:w="2805" w:type="dxa"/>
          </w:tcPr>
          <w:p w:rsidR="002E48D6" w:rsidRPr="00A875FF" w:rsidRDefault="00716229" w:rsidP="00780347">
            <w:pPr>
              <w:keepNext/>
              <w:jc w:val="center"/>
              <w:rPr>
                <w:rFonts w:ascii="Franklin Gothic Book" w:hAnsi="Franklin Gothic Book"/>
                <w:color w:val="000000" w:themeColor="text1"/>
                <w:sz w:val="18"/>
                <w:szCs w:val="18"/>
              </w:rPr>
            </w:pPr>
            <w:r>
              <w:rPr>
                <w:rFonts w:ascii="Franklin Gothic Book" w:hAnsi="Franklin Gothic Book"/>
                <w:color w:val="000000" w:themeColor="text1"/>
                <w:sz w:val="18"/>
                <w:szCs w:val="18"/>
              </w:rPr>
              <w:t>Pelvic Anterior Tilt</w:t>
            </w:r>
          </w:p>
        </w:tc>
        <w:tc>
          <w:tcPr>
            <w:tcW w:w="597" w:type="dxa"/>
          </w:tcPr>
          <w:p w:rsidR="002E48D6" w:rsidRPr="00A875FF" w:rsidRDefault="002E48D6" w:rsidP="00780347">
            <w:pPr>
              <w:keepNext/>
              <w:jc w:val="center"/>
              <w:rPr>
                <w:rFonts w:ascii="Franklin Gothic Book" w:hAnsi="Franklin Gothic Book"/>
                <w:sz w:val="18"/>
                <w:szCs w:val="18"/>
              </w:rPr>
            </w:pPr>
          </w:p>
        </w:tc>
        <w:tc>
          <w:tcPr>
            <w:tcW w:w="2703" w:type="dxa"/>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2E48D6" w:rsidRPr="00A875FF" w:rsidRDefault="002E48D6" w:rsidP="00780347">
            <w:pPr>
              <w:keepNext/>
              <w:jc w:val="center"/>
              <w:rPr>
                <w:rFonts w:ascii="Franklin Gothic Book" w:hAnsi="Franklin Gothic Book"/>
                <w:sz w:val="18"/>
                <w:szCs w:val="18"/>
              </w:rPr>
            </w:pPr>
          </w:p>
        </w:tc>
        <w:tc>
          <w:tcPr>
            <w:tcW w:w="2781" w:type="dxa"/>
            <w:gridSpan w:val="2"/>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Pelvic Int. Rotation</w:t>
            </w:r>
          </w:p>
        </w:tc>
      </w:tr>
      <w:tr w:rsidR="002E48D6"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Pelvic_Angles_X_post"/>
            <w:tag w:val="$Left_Pelvic_Angles_X_post"/>
            <w:id w:val="911123248"/>
            <w:picture/>
          </w:sdtPr>
          <w:sdtEndPr/>
          <w:sdtContent>
            <w:tc>
              <w:tcPr>
                <w:tcW w:w="3300" w:type="dxa"/>
                <w:gridSpan w:val="2"/>
              </w:tcPr>
              <w:p w:rsidR="002E48D6" w:rsidRPr="00A875FF" w:rsidRDefault="002E48D6" w:rsidP="00780347">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B001D2F" wp14:editId="3E6C5B08">
                      <wp:extent cx="2030400" cy="1396800"/>
                      <wp:effectExtent l="0" t="0" r="0" b="0"/>
                      <wp:docPr id="48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Pelvic_Angles_Y_post"/>
            <w:tag w:val="$Left_Pelvic_Angles_Y_post"/>
            <w:id w:val="-635019939"/>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5DED1C45" wp14:editId="6C625F27">
                      <wp:extent cx="2030400" cy="1396800"/>
                      <wp:effectExtent l="0" t="0" r="0" b="0"/>
                      <wp:docPr id="48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Pelvic_Angles_Z_post"/>
            <w:tag w:val="$Left_Pelvic_Angles_Z_post"/>
            <w:id w:val="357864766"/>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14E93E14" wp14:editId="52FF2FC0">
                      <wp:extent cx="2030400" cy="1396800"/>
                      <wp:effectExtent l="0" t="0" r="0" b="0"/>
                      <wp:docPr id="48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1C684C">
        <w:trPr>
          <w:cantSplit/>
          <w:trHeight w:hRule="exact" w:val="57"/>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38" w:type="dxa"/>
            <w:gridSpan w:val="3"/>
          </w:tcPr>
          <w:p w:rsidR="002E48D6" w:rsidRPr="00A875FF" w:rsidRDefault="002E48D6" w:rsidP="00780347">
            <w:pPr>
              <w:keepNext/>
              <w:jc w:val="center"/>
              <w:rPr>
                <w:rFonts w:ascii="Franklin Gothic Book" w:hAnsi="Franklin Gothic Book"/>
                <w:sz w:val="18"/>
                <w:szCs w:val="18"/>
              </w:rPr>
            </w:pPr>
          </w:p>
        </w:tc>
      </w:tr>
      <w:tr w:rsidR="002E48D6" w:rsidRPr="00A875FF" w:rsidTr="001C684C">
        <w:trPr>
          <w:cantSplit/>
          <w:trHeight w:hRule="exact" w:val="19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495" w:type="dxa"/>
          </w:tcPr>
          <w:p w:rsidR="002E48D6" w:rsidRPr="00A875FF" w:rsidRDefault="002E48D6" w:rsidP="00780347">
            <w:pPr>
              <w:keepNext/>
              <w:jc w:val="center"/>
              <w:rPr>
                <w:rFonts w:ascii="Franklin Gothic Book" w:hAnsi="Franklin Gothic Book"/>
                <w:sz w:val="18"/>
                <w:szCs w:val="18"/>
              </w:rPr>
            </w:pPr>
          </w:p>
        </w:tc>
        <w:tc>
          <w:tcPr>
            <w:tcW w:w="2805"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 xml:space="preserve">Hip Flexion </w:t>
            </w:r>
          </w:p>
        </w:tc>
        <w:tc>
          <w:tcPr>
            <w:tcW w:w="597" w:type="dxa"/>
          </w:tcPr>
          <w:p w:rsidR="002E48D6" w:rsidRPr="00A875FF" w:rsidRDefault="002E48D6" w:rsidP="00780347">
            <w:pPr>
              <w:keepNext/>
              <w:jc w:val="center"/>
              <w:rPr>
                <w:rFonts w:ascii="Franklin Gothic Book" w:hAnsi="Franklin Gothic Book"/>
                <w:sz w:val="18"/>
                <w:szCs w:val="18"/>
              </w:rPr>
            </w:pPr>
          </w:p>
        </w:tc>
        <w:tc>
          <w:tcPr>
            <w:tcW w:w="2703"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2E48D6" w:rsidRPr="00A875FF" w:rsidRDefault="002E48D6" w:rsidP="00780347">
            <w:pPr>
              <w:keepNext/>
              <w:jc w:val="center"/>
              <w:rPr>
                <w:rFonts w:ascii="Franklin Gothic Book" w:hAnsi="Franklin Gothic Book"/>
                <w:sz w:val="18"/>
                <w:szCs w:val="18"/>
              </w:rPr>
            </w:pPr>
          </w:p>
        </w:tc>
        <w:tc>
          <w:tcPr>
            <w:tcW w:w="2781" w:type="dxa"/>
            <w:gridSpan w:val="2"/>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Hip Int. Rotation</w:t>
            </w:r>
          </w:p>
        </w:tc>
      </w:tr>
      <w:tr w:rsidR="002E48D6"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Hip_Angles_X_post"/>
            <w:tag w:val="$Left_Hip_Angles_X_post"/>
            <w:id w:val="-989394733"/>
            <w:picture/>
          </w:sdtPr>
          <w:sdtEndPr/>
          <w:sdtContent>
            <w:tc>
              <w:tcPr>
                <w:tcW w:w="3300" w:type="dxa"/>
                <w:gridSpan w:val="2"/>
              </w:tcPr>
              <w:p w:rsidR="002E48D6" w:rsidRPr="00A875FF" w:rsidRDefault="002E48D6" w:rsidP="00780347">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2D7B237" wp14:editId="47DCBD2C">
                      <wp:extent cx="2030400" cy="1396800"/>
                      <wp:effectExtent l="0" t="0" r="0" b="0"/>
                      <wp:docPr id="48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Angles_Y_post"/>
            <w:tag w:val="$Left_Hip_Angles_Y_post"/>
            <w:id w:val="-717900433"/>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7A522EFA" wp14:editId="3DE11F89">
                      <wp:extent cx="2030400" cy="1396800"/>
                      <wp:effectExtent l="0" t="0" r="0" b="0"/>
                      <wp:docPr id="48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Angles_Z_post"/>
            <w:tag w:val="$Left_Hip_Angles_Z_post"/>
            <w:id w:val="-776876503"/>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0083A836" wp14:editId="55D8C023">
                      <wp:extent cx="2030400" cy="1396800"/>
                      <wp:effectExtent l="0" t="0" r="0" b="0"/>
                      <wp:docPr id="48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1C684C">
        <w:trPr>
          <w:cantSplit/>
          <w:trHeight w:hRule="exact" w:val="57"/>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38" w:type="dxa"/>
            <w:gridSpan w:val="3"/>
          </w:tcPr>
          <w:p w:rsidR="002E48D6" w:rsidRPr="00A875FF" w:rsidRDefault="002E48D6" w:rsidP="00780347">
            <w:pPr>
              <w:keepNext/>
              <w:jc w:val="center"/>
              <w:rPr>
                <w:rFonts w:ascii="Franklin Gothic Book" w:hAnsi="Franklin Gothic Book"/>
                <w:sz w:val="18"/>
                <w:szCs w:val="18"/>
              </w:rPr>
            </w:pPr>
          </w:p>
        </w:tc>
      </w:tr>
      <w:tr w:rsidR="001C684C" w:rsidRPr="00A875FF" w:rsidTr="001C684C">
        <w:trPr>
          <w:cantSplit/>
          <w:trHeight w:hRule="exact" w:val="19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lang w:val="en-US"/>
              </w:rPr>
            </w:pPr>
          </w:p>
        </w:tc>
        <w:tc>
          <w:tcPr>
            <w:tcW w:w="495" w:type="dxa"/>
          </w:tcPr>
          <w:p w:rsidR="001C684C" w:rsidRPr="00A875FF" w:rsidRDefault="001C684C" w:rsidP="001C684C">
            <w:pPr>
              <w:keepNext/>
              <w:jc w:val="center"/>
              <w:rPr>
                <w:rFonts w:ascii="Franklin Gothic Book" w:hAnsi="Franklin Gothic Book"/>
                <w:sz w:val="18"/>
                <w:szCs w:val="18"/>
              </w:rPr>
            </w:pPr>
          </w:p>
        </w:tc>
        <w:tc>
          <w:tcPr>
            <w:tcW w:w="2805" w:type="dxa"/>
          </w:tcPr>
          <w:p w:rsidR="001C684C" w:rsidRPr="00A875FF" w:rsidRDefault="001C684C" w:rsidP="001C684C">
            <w:pPr>
              <w:keepNext/>
              <w:jc w:val="center"/>
              <w:rPr>
                <w:rFonts w:ascii="Franklin Gothic Book" w:hAnsi="Franklin Gothic Book"/>
                <w:sz w:val="18"/>
                <w:szCs w:val="18"/>
              </w:rPr>
            </w:pPr>
            <w:r>
              <w:rPr>
                <w:rFonts w:ascii="Franklin Gothic Book" w:hAnsi="Franklin Gothic Book"/>
                <w:sz w:val="18"/>
                <w:szCs w:val="18"/>
              </w:rPr>
              <w:t xml:space="preserve">Knee Flexion </w:t>
            </w:r>
          </w:p>
        </w:tc>
        <w:tc>
          <w:tcPr>
            <w:tcW w:w="597" w:type="dxa"/>
          </w:tcPr>
          <w:p w:rsidR="001C684C" w:rsidRPr="00A875FF" w:rsidRDefault="001C684C" w:rsidP="001C684C">
            <w:pPr>
              <w:keepNext/>
              <w:jc w:val="center"/>
              <w:rPr>
                <w:rFonts w:ascii="Franklin Gothic Book" w:hAnsi="Franklin Gothic Book"/>
                <w:sz w:val="18"/>
                <w:szCs w:val="18"/>
              </w:rPr>
            </w:pPr>
          </w:p>
        </w:tc>
        <w:tc>
          <w:tcPr>
            <w:tcW w:w="2703" w:type="dxa"/>
          </w:tcPr>
          <w:p w:rsidR="001C684C" w:rsidRPr="00A875FF" w:rsidRDefault="001C684C" w:rsidP="001C684C">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1C684C" w:rsidRPr="00A875FF" w:rsidRDefault="001C684C" w:rsidP="001C684C">
            <w:pPr>
              <w:keepNext/>
              <w:jc w:val="center"/>
              <w:rPr>
                <w:rFonts w:ascii="Franklin Gothic Book" w:hAnsi="Franklin Gothic Book"/>
                <w:sz w:val="18"/>
                <w:szCs w:val="18"/>
              </w:rPr>
            </w:pPr>
          </w:p>
        </w:tc>
        <w:tc>
          <w:tcPr>
            <w:tcW w:w="2781" w:type="dxa"/>
            <w:gridSpan w:val="2"/>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Knee Int. Rotation</w:t>
            </w:r>
          </w:p>
        </w:tc>
      </w:tr>
      <w:tr w:rsidR="001C684C"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Knee_Angles_X_post"/>
            <w:tag w:val="$Left_Knee_Angles_X_post"/>
            <w:id w:val="812534200"/>
            <w:picture/>
          </w:sdtPr>
          <w:sdtEndPr/>
          <w:sdtContent>
            <w:tc>
              <w:tcPr>
                <w:tcW w:w="3300" w:type="dxa"/>
                <w:gridSpan w:val="2"/>
              </w:tcPr>
              <w:p w:rsidR="001C684C" w:rsidRPr="00A875FF" w:rsidRDefault="001C684C" w:rsidP="001C684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957D8A6" wp14:editId="7A1F1F1C">
                      <wp:extent cx="2030400" cy="1396800"/>
                      <wp:effectExtent l="0" t="0" r="0" b="0"/>
                      <wp:docPr id="150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Angles_Y_post"/>
            <w:tag w:val="$Left_Knee_Angles_Y_post"/>
            <w:id w:val="1775041856"/>
            <w:picture/>
          </w:sdtPr>
          <w:sdtEndPr/>
          <w:sdtContent>
            <w:tc>
              <w:tcPr>
                <w:tcW w:w="3300" w:type="dxa"/>
                <w:gridSpan w:val="2"/>
              </w:tcPr>
              <w:p w:rsidR="001C684C" w:rsidRPr="00A875FF" w:rsidRDefault="001C684C" w:rsidP="001C684C">
                <w:pPr>
                  <w:keepNext/>
                  <w:rPr>
                    <w:rFonts w:ascii="Franklin Gothic Book" w:hAnsi="Franklin Gothic Book"/>
                  </w:rPr>
                </w:pPr>
                <w:r>
                  <w:rPr>
                    <w:rFonts w:ascii="Franklin Gothic Book" w:hAnsi="Franklin Gothic Book"/>
                    <w:noProof/>
                    <w:lang w:val="en-US" w:eastAsia="en-US"/>
                  </w:rPr>
                  <w:drawing>
                    <wp:inline distT="0" distB="0" distL="0" distR="0" wp14:anchorId="16F967F7" wp14:editId="79162CB1">
                      <wp:extent cx="2030400" cy="1396800"/>
                      <wp:effectExtent l="0" t="0" r="0" b="0"/>
                      <wp:docPr id="150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Angles_Z_post"/>
            <w:tag w:val="$Left_Knee_Angles_Z_post"/>
            <w:id w:val="-490788194"/>
            <w:picture/>
          </w:sdtPr>
          <w:sdtEndPr/>
          <w:sdtContent>
            <w:tc>
              <w:tcPr>
                <w:tcW w:w="3300" w:type="dxa"/>
                <w:gridSpan w:val="2"/>
              </w:tcPr>
              <w:p w:rsidR="001C684C" w:rsidRPr="00A875FF" w:rsidRDefault="001C684C" w:rsidP="001C684C">
                <w:pPr>
                  <w:keepNext/>
                  <w:rPr>
                    <w:rFonts w:ascii="Franklin Gothic Book" w:hAnsi="Franklin Gothic Book"/>
                  </w:rPr>
                </w:pPr>
                <w:r>
                  <w:rPr>
                    <w:rFonts w:ascii="Franklin Gothic Book" w:hAnsi="Franklin Gothic Book"/>
                    <w:noProof/>
                    <w:lang w:val="en-US" w:eastAsia="en-US"/>
                  </w:rPr>
                  <w:drawing>
                    <wp:inline distT="0" distB="0" distL="0" distR="0" wp14:anchorId="62BD8AD1" wp14:editId="1C837255">
                      <wp:extent cx="2030400" cy="1396800"/>
                      <wp:effectExtent l="0" t="0" r="0" b="0"/>
                      <wp:docPr id="150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1C684C" w:rsidRPr="00A875FF" w:rsidTr="001C684C">
        <w:trPr>
          <w:cantSplit/>
          <w:trHeight w:hRule="exact" w:val="19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lang w:val="en-US"/>
              </w:rPr>
            </w:pPr>
          </w:p>
        </w:tc>
        <w:tc>
          <w:tcPr>
            <w:tcW w:w="495" w:type="dxa"/>
          </w:tcPr>
          <w:p w:rsidR="001C684C" w:rsidRPr="00A875FF" w:rsidRDefault="001C684C" w:rsidP="001C684C">
            <w:pPr>
              <w:keepNext/>
              <w:jc w:val="center"/>
              <w:rPr>
                <w:rFonts w:ascii="Franklin Gothic Book" w:hAnsi="Franklin Gothic Book"/>
                <w:sz w:val="18"/>
                <w:szCs w:val="18"/>
              </w:rPr>
            </w:pPr>
          </w:p>
        </w:tc>
        <w:tc>
          <w:tcPr>
            <w:tcW w:w="2805" w:type="dxa"/>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597" w:type="dxa"/>
          </w:tcPr>
          <w:p w:rsidR="001C684C" w:rsidRPr="00A875FF" w:rsidRDefault="001C684C" w:rsidP="001C684C">
            <w:pPr>
              <w:keepNext/>
              <w:jc w:val="center"/>
              <w:rPr>
                <w:rFonts w:ascii="Franklin Gothic Book" w:hAnsi="Franklin Gothic Book"/>
                <w:sz w:val="18"/>
                <w:szCs w:val="18"/>
              </w:rPr>
            </w:pPr>
          </w:p>
        </w:tc>
        <w:tc>
          <w:tcPr>
            <w:tcW w:w="2703" w:type="dxa"/>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cPr>
          <w:p w:rsidR="001C684C" w:rsidRPr="00A875FF" w:rsidRDefault="001C684C" w:rsidP="001C684C">
            <w:pPr>
              <w:keepNext/>
              <w:jc w:val="center"/>
              <w:rPr>
                <w:rFonts w:ascii="Franklin Gothic Book" w:hAnsi="Franklin Gothic Book"/>
                <w:sz w:val="18"/>
                <w:szCs w:val="18"/>
              </w:rPr>
            </w:pPr>
          </w:p>
        </w:tc>
        <w:tc>
          <w:tcPr>
            <w:tcW w:w="2781" w:type="dxa"/>
            <w:gridSpan w:val="2"/>
          </w:tcPr>
          <w:p w:rsidR="001C684C" w:rsidRPr="00A875FF" w:rsidRDefault="001C684C" w:rsidP="001C684C">
            <w:pPr>
              <w:keepNext/>
              <w:jc w:val="center"/>
              <w:rPr>
                <w:rFonts w:ascii="Franklin Gothic Book" w:hAnsi="Franklin Gothic Book"/>
                <w:sz w:val="18"/>
                <w:szCs w:val="18"/>
              </w:rPr>
            </w:pPr>
          </w:p>
        </w:tc>
      </w:tr>
      <w:tr w:rsidR="001C684C"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Ankle_Angles_X_post"/>
            <w:tag w:val="$Left_Ankle_Angles_X_post"/>
            <w:id w:val="-2064328132"/>
            <w:picture/>
          </w:sdtPr>
          <w:sdtEndPr/>
          <w:sdtContent>
            <w:tc>
              <w:tcPr>
                <w:tcW w:w="3300" w:type="dxa"/>
                <w:gridSpan w:val="2"/>
              </w:tcPr>
              <w:p w:rsidR="001C684C" w:rsidRPr="00A875FF" w:rsidRDefault="001C684C" w:rsidP="001C684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BF971E2" wp14:editId="0B92CDC9">
                      <wp:extent cx="2030400" cy="1396800"/>
                      <wp:effectExtent l="0" t="0" r="0" b="0"/>
                      <wp:docPr id="151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Angles_Y_post"/>
            <w:tag w:val="$Left_Ankle_Angles_Y_post"/>
            <w:id w:val="-1438291693"/>
            <w:picture/>
          </w:sdtPr>
          <w:sdtEndPr/>
          <w:sdtContent>
            <w:tc>
              <w:tcPr>
                <w:tcW w:w="3300" w:type="dxa"/>
                <w:gridSpan w:val="2"/>
              </w:tcPr>
              <w:p w:rsidR="001C684C" w:rsidRPr="00A875FF" w:rsidRDefault="001C684C" w:rsidP="001C684C">
                <w:pPr>
                  <w:keepNext/>
                  <w:rPr>
                    <w:rFonts w:ascii="Franklin Gothic Book" w:hAnsi="Franklin Gothic Book"/>
                  </w:rPr>
                </w:pPr>
                <w:r>
                  <w:rPr>
                    <w:rFonts w:ascii="Franklin Gothic Book" w:hAnsi="Franklin Gothic Book"/>
                    <w:noProof/>
                    <w:lang w:val="en-US" w:eastAsia="en-US"/>
                  </w:rPr>
                  <w:drawing>
                    <wp:inline distT="0" distB="0" distL="0" distR="0" wp14:anchorId="19ED53F7" wp14:editId="40BAEA32">
                      <wp:extent cx="2030400" cy="1396800"/>
                      <wp:effectExtent l="0" t="0" r="0" b="0"/>
                      <wp:docPr id="151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1C684C" w:rsidRPr="00A875FF" w:rsidRDefault="001C684C" w:rsidP="001C684C">
            <w:pPr>
              <w:keepNext/>
              <w:rPr>
                <w:rFonts w:ascii="Franklin Gothic Book" w:hAnsi="Franklin Gothic Book"/>
              </w:rPr>
            </w:pPr>
          </w:p>
        </w:tc>
      </w:tr>
      <w:tr w:rsidR="001C684C" w:rsidRPr="00A875FF" w:rsidTr="001C684C">
        <w:trPr>
          <w:cantSplit/>
          <w:trHeight w:hRule="exact" w:val="19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lang w:val="en-US"/>
              </w:rPr>
            </w:pPr>
          </w:p>
        </w:tc>
        <w:tc>
          <w:tcPr>
            <w:tcW w:w="495" w:type="dxa"/>
          </w:tcPr>
          <w:p w:rsidR="001C684C" w:rsidRPr="00A875FF" w:rsidRDefault="001C684C" w:rsidP="001C684C">
            <w:pPr>
              <w:keepNext/>
              <w:jc w:val="center"/>
              <w:rPr>
                <w:rFonts w:ascii="Franklin Gothic Book" w:hAnsi="Franklin Gothic Book"/>
                <w:sz w:val="18"/>
                <w:szCs w:val="18"/>
              </w:rPr>
            </w:pPr>
          </w:p>
        </w:tc>
        <w:tc>
          <w:tcPr>
            <w:tcW w:w="2805" w:type="dxa"/>
          </w:tcPr>
          <w:p w:rsidR="001C684C" w:rsidRPr="00A875FF" w:rsidRDefault="001C684C" w:rsidP="001C684C">
            <w:pPr>
              <w:keepNext/>
              <w:jc w:val="center"/>
              <w:rPr>
                <w:rFonts w:ascii="Franklin Gothic Book" w:hAnsi="Franklin Gothic Book"/>
                <w:sz w:val="18"/>
                <w:szCs w:val="18"/>
              </w:rPr>
            </w:pPr>
            <w:r>
              <w:rPr>
                <w:rFonts w:ascii="Franklin Gothic Book" w:hAnsi="Franklin Gothic Book"/>
                <w:sz w:val="18"/>
                <w:szCs w:val="18"/>
              </w:rPr>
              <w:t>Foot Pitch</w:t>
            </w:r>
          </w:p>
        </w:tc>
        <w:tc>
          <w:tcPr>
            <w:tcW w:w="597" w:type="dxa"/>
          </w:tcPr>
          <w:p w:rsidR="001C684C" w:rsidRPr="00A875FF" w:rsidRDefault="001C684C" w:rsidP="001C684C">
            <w:pPr>
              <w:keepNext/>
              <w:jc w:val="center"/>
              <w:rPr>
                <w:rFonts w:ascii="Franklin Gothic Book" w:hAnsi="Franklin Gothic Book"/>
                <w:sz w:val="18"/>
                <w:szCs w:val="18"/>
              </w:rPr>
            </w:pPr>
          </w:p>
        </w:tc>
        <w:tc>
          <w:tcPr>
            <w:tcW w:w="2703" w:type="dxa"/>
          </w:tcPr>
          <w:p w:rsidR="001C684C" w:rsidRPr="00A875FF" w:rsidRDefault="001C684C" w:rsidP="001C684C">
            <w:pPr>
              <w:keepNext/>
              <w:jc w:val="center"/>
              <w:rPr>
                <w:rFonts w:ascii="Franklin Gothic Book" w:hAnsi="Franklin Gothic Book"/>
                <w:sz w:val="18"/>
                <w:szCs w:val="18"/>
              </w:rPr>
            </w:pPr>
          </w:p>
        </w:tc>
        <w:tc>
          <w:tcPr>
            <w:tcW w:w="557" w:type="dxa"/>
          </w:tcPr>
          <w:p w:rsidR="001C684C" w:rsidRPr="00A875FF" w:rsidRDefault="001C684C" w:rsidP="001C684C">
            <w:pPr>
              <w:keepNext/>
              <w:jc w:val="center"/>
              <w:rPr>
                <w:rFonts w:ascii="Franklin Gothic Book" w:hAnsi="Franklin Gothic Book"/>
                <w:sz w:val="18"/>
                <w:szCs w:val="18"/>
              </w:rPr>
            </w:pPr>
          </w:p>
        </w:tc>
        <w:tc>
          <w:tcPr>
            <w:tcW w:w="2781" w:type="dxa"/>
            <w:gridSpan w:val="2"/>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Foot Int. Progression</w:t>
            </w:r>
          </w:p>
        </w:tc>
      </w:tr>
      <w:tr w:rsidR="001C684C"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Foot_Pitch_Angles_X_post"/>
            <w:tag w:val="$Left_Foot_Pitch_Angles_X_post"/>
            <w:id w:val="1512025237"/>
            <w:picture/>
          </w:sdtPr>
          <w:sdtEndPr/>
          <w:sdtContent>
            <w:tc>
              <w:tcPr>
                <w:tcW w:w="3300" w:type="dxa"/>
                <w:gridSpan w:val="2"/>
              </w:tcPr>
              <w:p w:rsidR="001C684C" w:rsidRPr="00A875FF" w:rsidRDefault="001C684C" w:rsidP="001C684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9733629" wp14:editId="73F1716C">
                      <wp:extent cx="2030400" cy="1396800"/>
                      <wp:effectExtent l="0" t="0" r="0" b="0"/>
                      <wp:docPr id="142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1C684C" w:rsidRPr="00A875FF" w:rsidRDefault="001C684C" w:rsidP="001C684C">
            <w:pPr>
              <w:keepNext/>
              <w:rPr>
                <w:rFonts w:ascii="Franklin Gothic Book" w:hAnsi="Franklin Gothic Book"/>
              </w:rPr>
            </w:pPr>
          </w:p>
        </w:tc>
        <w:sdt>
          <w:sdtPr>
            <w:rPr>
              <w:rFonts w:ascii="Franklin Gothic Book" w:hAnsi="Franklin Gothic Book"/>
            </w:rPr>
            <w:alias w:val="$Left_Foot_Progression_Z_post"/>
            <w:tag w:val="$Left_Foot_Progression_Z_post"/>
            <w:id w:val="-1951931871"/>
            <w:picture/>
          </w:sdtPr>
          <w:sdtEndPr/>
          <w:sdtContent>
            <w:tc>
              <w:tcPr>
                <w:tcW w:w="3300" w:type="dxa"/>
                <w:gridSpan w:val="2"/>
              </w:tcPr>
              <w:p w:rsidR="001C684C" w:rsidRPr="00A875FF" w:rsidRDefault="001C684C" w:rsidP="001C684C">
                <w:pPr>
                  <w:keepNext/>
                  <w:rPr>
                    <w:rFonts w:ascii="Franklin Gothic Book" w:hAnsi="Franklin Gothic Book"/>
                  </w:rPr>
                </w:pPr>
                <w:r>
                  <w:rPr>
                    <w:rFonts w:ascii="Franklin Gothic Book" w:hAnsi="Franklin Gothic Book"/>
                    <w:noProof/>
                    <w:lang w:val="en-US" w:eastAsia="en-US"/>
                  </w:rPr>
                  <w:drawing>
                    <wp:inline distT="0" distB="0" distL="0" distR="0" wp14:anchorId="43C6B3CA" wp14:editId="38EC2A1E">
                      <wp:extent cx="2030400" cy="1396800"/>
                      <wp:effectExtent l="0" t="0" r="0" b="0"/>
                      <wp:docPr id="49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975047" w:rsidRDefault="00975047" w:rsidP="00975047">
      <w:pPr>
        <w:pStyle w:val="Odstavecseseznamem"/>
        <w:ind w:left="0"/>
        <w:rPr>
          <w:b/>
          <w:sz w:val="6"/>
          <w:szCs w:val="20"/>
        </w:rPr>
      </w:pPr>
    </w:p>
    <w:p w:rsidR="001C684C" w:rsidRDefault="001C684C" w:rsidP="00975047">
      <w:pPr>
        <w:pStyle w:val="Odstavecseseznamem"/>
        <w:ind w:left="0"/>
        <w:rPr>
          <w:b/>
          <w:sz w:val="6"/>
          <w:szCs w:val="20"/>
        </w:rPr>
      </w:pPr>
    </w:p>
    <w:p w:rsidR="001C684C" w:rsidRPr="001C684C" w:rsidRDefault="001C684C" w:rsidP="00975047">
      <w:pPr>
        <w:pStyle w:val="Odstavecseseznamem"/>
        <w:ind w:left="0"/>
        <w:rPr>
          <w:b/>
          <w:sz w:val="6"/>
          <w:szCs w:val="20"/>
        </w:rPr>
        <w:sectPr w:rsidR="001C684C" w:rsidRPr="001C684C" w:rsidSect="00284446">
          <w:type w:val="continuous"/>
          <w:pgSz w:w="11906" w:h="16838" w:code="9"/>
          <w:pgMar w:top="1287" w:right="851" w:bottom="992" w:left="851" w:header="227" w:footer="227" w:gutter="0"/>
          <w:cols w:space="720"/>
          <w:docGrid w:linePitch="360"/>
        </w:sectPr>
      </w:pPr>
    </w:p>
    <w:p w:rsidR="002E48D6" w:rsidRPr="001C684C" w:rsidRDefault="002E48D6" w:rsidP="002E48D6">
      <w:pPr>
        <w:rPr>
          <w:b/>
          <w:sz w:val="6"/>
          <w:szCs w:val="28"/>
        </w:rPr>
      </w:pPr>
      <w:r w:rsidRPr="001C684C">
        <w:rPr>
          <w:b/>
          <w:sz w:val="6"/>
          <w:szCs w:val="28"/>
        </w:rPr>
        <w:br w:type="page"/>
      </w:r>
    </w:p>
    <w:p w:rsidR="002E48D6" w:rsidRDefault="005C0486" w:rsidP="002E48D6">
      <w:pPr>
        <w:jc w:val="center"/>
        <w:rPr>
          <w:b/>
          <w:sz w:val="28"/>
          <w:szCs w:val="28"/>
        </w:rPr>
      </w:pPr>
      <w:r>
        <w:rPr>
          <w:b/>
          <w:sz w:val="28"/>
          <w:szCs w:val="28"/>
        </w:rPr>
        <w:lastRenderedPageBreak/>
        <w:t>Post session</w:t>
      </w:r>
      <w:r w:rsidR="002E48D6" w:rsidRPr="00A875FF">
        <w:rPr>
          <w:b/>
          <w:sz w:val="28"/>
          <w:szCs w:val="28"/>
        </w:rPr>
        <w:t xml:space="preserve"> Right Joint Angles - All T</w:t>
      </w:r>
      <w:r w:rsidR="002E48D6">
        <w:rPr>
          <w:b/>
          <w:sz w:val="28"/>
          <w:szCs w:val="28"/>
        </w:rPr>
        <w:t>races</w:t>
      </w:r>
      <w:r w:rsidR="008851AD">
        <w:rPr>
          <w:b/>
          <w:sz w:val="28"/>
          <w:szCs w:val="28"/>
        </w:rPr>
        <w:t xml:space="preserve"> (</w:t>
      </w:r>
      <w:sdt>
        <w:sdtPr>
          <w:rPr>
            <w:b/>
            <w:color w:val="000000"/>
            <w:sz w:val="28"/>
            <w:szCs w:val="28"/>
          </w:rPr>
          <w:alias w:val="test_condition_post"/>
          <w:tag w:val="test_condition_post"/>
          <w:id w:val="1969624118"/>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E48D6" w:rsidRPr="00A875FF" w:rsidTr="001C684C">
        <w:trPr>
          <w:cantSplit/>
          <w:trHeight w:hRule="exact" w:val="19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495" w:type="dxa"/>
          </w:tcPr>
          <w:p w:rsidR="002E48D6" w:rsidRPr="00A875FF" w:rsidRDefault="002E48D6" w:rsidP="00780347">
            <w:pPr>
              <w:keepNext/>
              <w:jc w:val="center"/>
              <w:rPr>
                <w:rFonts w:ascii="Franklin Gothic Book" w:hAnsi="Franklin Gothic Book"/>
                <w:sz w:val="18"/>
                <w:szCs w:val="18"/>
              </w:rPr>
            </w:pPr>
          </w:p>
        </w:tc>
        <w:tc>
          <w:tcPr>
            <w:tcW w:w="2805" w:type="dxa"/>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Pelvic Anterior Tilt</w:t>
            </w:r>
          </w:p>
        </w:tc>
        <w:tc>
          <w:tcPr>
            <w:tcW w:w="597" w:type="dxa"/>
          </w:tcPr>
          <w:p w:rsidR="002E48D6" w:rsidRPr="00A875FF" w:rsidRDefault="002E48D6" w:rsidP="00780347">
            <w:pPr>
              <w:keepNext/>
              <w:jc w:val="center"/>
              <w:rPr>
                <w:rFonts w:ascii="Franklin Gothic Book" w:hAnsi="Franklin Gothic Book"/>
                <w:sz w:val="18"/>
                <w:szCs w:val="18"/>
              </w:rPr>
            </w:pPr>
          </w:p>
        </w:tc>
        <w:tc>
          <w:tcPr>
            <w:tcW w:w="2703" w:type="dxa"/>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 xml:space="preserve">Pelvic </w:t>
            </w:r>
            <w:r w:rsidR="00772E78">
              <w:rPr>
                <w:rFonts w:ascii="Franklin Gothic Book" w:hAnsi="Franklin Gothic Book"/>
                <w:sz w:val="18"/>
                <w:szCs w:val="18"/>
              </w:rPr>
              <w:t>Up</w:t>
            </w:r>
            <w:r>
              <w:rPr>
                <w:rFonts w:ascii="Franklin Gothic Book" w:hAnsi="Franklin Gothic Book"/>
                <w:sz w:val="18"/>
                <w:szCs w:val="18"/>
              </w:rPr>
              <w:t xml:space="preserve"> Obliquity</w:t>
            </w:r>
          </w:p>
        </w:tc>
        <w:tc>
          <w:tcPr>
            <w:tcW w:w="557" w:type="dxa"/>
          </w:tcPr>
          <w:p w:rsidR="002E48D6" w:rsidRPr="00A875FF" w:rsidRDefault="002E48D6" w:rsidP="00780347">
            <w:pPr>
              <w:keepNext/>
              <w:jc w:val="center"/>
              <w:rPr>
                <w:rFonts w:ascii="Franklin Gothic Book" w:hAnsi="Franklin Gothic Book"/>
                <w:sz w:val="18"/>
                <w:szCs w:val="18"/>
              </w:rPr>
            </w:pPr>
          </w:p>
        </w:tc>
        <w:tc>
          <w:tcPr>
            <w:tcW w:w="2781" w:type="dxa"/>
            <w:gridSpan w:val="2"/>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Pelvic Int. Rotation</w:t>
            </w:r>
          </w:p>
        </w:tc>
      </w:tr>
      <w:tr w:rsidR="002E48D6"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Pelvic_Angles_X_post"/>
            <w:tag w:val="$Right_Pelvic_Angles_X_post"/>
            <w:id w:val="1911652171"/>
            <w:picture/>
          </w:sdtPr>
          <w:sdtEndPr/>
          <w:sdtContent>
            <w:tc>
              <w:tcPr>
                <w:tcW w:w="3300" w:type="dxa"/>
                <w:gridSpan w:val="2"/>
              </w:tcPr>
              <w:p w:rsidR="002E48D6" w:rsidRPr="00A875FF" w:rsidRDefault="002E48D6" w:rsidP="00780347">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F421FB1" wp14:editId="76C68E4F">
                      <wp:extent cx="2030400" cy="1396800"/>
                      <wp:effectExtent l="0" t="0" r="0" b="0"/>
                      <wp:docPr id="49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Pelvic_Angles_Y_post"/>
            <w:tag w:val="$Right_Pelvic_Angles_Y_post"/>
            <w:id w:val="-1350629775"/>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3A4E51B4" wp14:editId="69A13A88">
                      <wp:extent cx="2030400" cy="1396800"/>
                      <wp:effectExtent l="0" t="0" r="0" b="0"/>
                      <wp:docPr id="49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Pelvic_Angles_Z_post"/>
            <w:tag w:val="$Right_Pelvic_Angles_Z_post"/>
            <w:id w:val="1475025390"/>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694F72EF" wp14:editId="27F91A82">
                      <wp:extent cx="2030400" cy="1396800"/>
                      <wp:effectExtent l="0" t="0" r="0" b="0"/>
                      <wp:docPr id="49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1C684C">
        <w:trPr>
          <w:cantSplit/>
          <w:trHeight w:hRule="exact" w:val="57"/>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38" w:type="dxa"/>
            <w:gridSpan w:val="3"/>
          </w:tcPr>
          <w:p w:rsidR="002E48D6" w:rsidRPr="00A875FF" w:rsidRDefault="002E48D6" w:rsidP="00780347">
            <w:pPr>
              <w:keepNext/>
              <w:jc w:val="center"/>
              <w:rPr>
                <w:rFonts w:ascii="Franklin Gothic Book" w:hAnsi="Franklin Gothic Book"/>
                <w:sz w:val="18"/>
                <w:szCs w:val="18"/>
              </w:rPr>
            </w:pPr>
          </w:p>
        </w:tc>
      </w:tr>
      <w:tr w:rsidR="002E48D6" w:rsidRPr="00A875FF" w:rsidTr="001C684C">
        <w:trPr>
          <w:cantSplit/>
          <w:trHeight w:hRule="exact" w:val="19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495" w:type="dxa"/>
          </w:tcPr>
          <w:p w:rsidR="002E48D6" w:rsidRPr="00A875FF" w:rsidRDefault="002E48D6" w:rsidP="00780347">
            <w:pPr>
              <w:keepNext/>
              <w:jc w:val="center"/>
              <w:rPr>
                <w:rFonts w:ascii="Franklin Gothic Book" w:hAnsi="Franklin Gothic Book"/>
                <w:sz w:val="18"/>
                <w:szCs w:val="18"/>
              </w:rPr>
            </w:pPr>
          </w:p>
        </w:tc>
        <w:tc>
          <w:tcPr>
            <w:tcW w:w="2805"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 xml:space="preserve">Hip Flexion </w:t>
            </w:r>
          </w:p>
        </w:tc>
        <w:tc>
          <w:tcPr>
            <w:tcW w:w="597" w:type="dxa"/>
          </w:tcPr>
          <w:p w:rsidR="002E48D6" w:rsidRPr="00A875FF" w:rsidRDefault="002E48D6" w:rsidP="00780347">
            <w:pPr>
              <w:keepNext/>
              <w:jc w:val="center"/>
              <w:rPr>
                <w:rFonts w:ascii="Franklin Gothic Book" w:hAnsi="Franklin Gothic Book"/>
                <w:sz w:val="18"/>
                <w:szCs w:val="18"/>
              </w:rPr>
            </w:pPr>
          </w:p>
        </w:tc>
        <w:tc>
          <w:tcPr>
            <w:tcW w:w="2703"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Hip Adduction</w:t>
            </w:r>
          </w:p>
        </w:tc>
        <w:tc>
          <w:tcPr>
            <w:tcW w:w="557" w:type="dxa"/>
          </w:tcPr>
          <w:p w:rsidR="002E48D6" w:rsidRPr="00A875FF" w:rsidRDefault="002E48D6" w:rsidP="00780347">
            <w:pPr>
              <w:keepNext/>
              <w:jc w:val="center"/>
              <w:rPr>
                <w:rFonts w:ascii="Franklin Gothic Book" w:hAnsi="Franklin Gothic Book"/>
                <w:sz w:val="18"/>
                <w:szCs w:val="18"/>
              </w:rPr>
            </w:pPr>
          </w:p>
        </w:tc>
        <w:tc>
          <w:tcPr>
            <w:tcW w:w="2781" w:type="dxa"/>
            <w:gridSpan w:val="2"/>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Hip Int. Rotation</w:t>
            </w:r>
          </w:p>
        </w:tc>
      </w:tr>
      <w:tr w:rsidR="002E48D6"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Hip_Angles_X_post"/>
            <w:tag w:val="$Right_Hip_Angles_X_post"/>
            <w:id w:val="131294209"/>
            <w:picture/>
          </w:sdtPr>
          <w:sdtEndPr/>
          <w:sdtContent>
            <w:tc>
              <w:tcPr>
                <w:tcW w:w="3300" w:type="dxa"/>
                <w:gridSpan w:val="2"/>
              </w:tcPr>
              <w:p w:rsidR="002E48D6" w:rsidRPr="00A875FF" w:rsidRDefault="002E48D6" w:rsidP="00780347">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A7AC558" wp14:editId="72F18BD2">
                      <wp:extent cx="2030400" cy="1396800"/>
                      <wp:effectExtent l="0" t="0" r="0" b="0"/>
                      <wp:docPr id="49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Angles_Y_post"/>
            <w:tag w:val="$Right_Hip_Angles_Y_post"/>
            <w:id w:val="-1008517037"/>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378DE2BD" wp14:editId="5940326B">
                      <wp:extent cx="2030400" cy="1396800"/>
                      <wp:effectExtent l="0" t="0" r="0" b="0"/>
                      <wp:docPr id="49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Angles_Z_post"/>
            <w:tag w:val="$Right_Hip_Angles_Z_post"/>
            <w:id w:val="-127394501"/>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0EDB10D6" wp14:editId="05218CAE">
                      <wp:extent cx="2030400" cy="1396800"/>
                      <wp:effectExtent l="0" t="0" r="0" b="0"/>
                      <wp:docPr id="49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E48D6" w:rsidRPr="00A875FF" w:rsidTr="001C684C">
        <w:trPr>
          <w:cantSplit/>
          <w:trHeight w:hRule="exact" w:val="57"/>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00" w:type="dxa"/>
            <w:gridSpan w:val="2"/>
          </w:tcPr>
          <w:p w:rsidR="002E48D6" w:rsidRPr="00A875FF" w:rsidRDefault="002E48D6" w:rsidP="00780347">
            <w:pPr>
              <w:keepNext/>
              <w:jc w:val="center"/>
              <w:rPr>
                <w:rFonts w:ascii="Franklin Gothic Book" w:hAnsi="Franklin Gothic Book"/>
                <w:sz w:val="18"/>
                <w:szCs w:val="18"/>
              </w:rPr>
            </w:pPr>
          </w:p>
        </w:tc>
        <w:tc>
          <w:tcPr>
            <w:tcW w:w="3338" w:type="dxa"/>
            <w:gridSpan w:val="3"/>
          </w:tcPr>
          <w:p w:rsidR="002E48D6" w:rsidRPr="00A875FF" w:rsidRDefault="002E48D6" w:rsidP="00780347">
            <w:pPr>
              <w:keepNext/>
              <w:jc w:val="center"/>
              <w:rPr>
                <w:rFonts w:ascii="Franklin Gothic Book" w:hAnsi="Franklin Gothic Book"/>
                <w:sz w:val="18"/>
                <w:szCs w:val="18"/>
              </w:rPr>
            </w:pPr>
          </w:p>
        </w:tc>
      </w:tr>
      <w:tr w:rsidR="002E48D6" w:rsidRPr="00A875FF" w:rsidTr="001C684C">
        <w:trPr>
          <w:cantSplit/>
          <w:trHeight w:hRule="exact" w:val="19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lang w:val="en-US"/>
              </w:rPr>
            </w:pPr>
          </w:p>
        </w:tc>
        <w:tc>
          <w:tcPr>
            <w:tcW w:w="495" w:type="dxa"/>
          </w:tcPr>
          <w:p w:rsidR="002E48D6" w:rsidRPr="00A875FF" w:rsidRDefault="002E48D6" w:rsidP="00780347">
            <w:pPr>
              <w:keepNext/>
              <w:jc w:val="center"/>
              <w:rPr>
                <w:rFonts w:ascii="Franklin Gothic Book" w:hAnsi="Franklin Gothic Book"/>
                <w:sz w:val="18"/>
                <w:szCs w:val="18"/>
              </w:rPr>
            </w:pPr>
          </w:p>
        </w:tc>
        <w:tc>
          <w:tcPr>
            <w:tcW w:w="2805"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 xml:space="preserve">Knee Flexion </w:t>
            </w:r>
          </w:p>
        </w:tc>
        <w:tc>
          <w:tcPr>
            <w:tcW w:w="597" w:type="dxa"/>
          </w:tcPr>
          <w:p w:rsidR="002E48D6" w:rsidRPr="00A875FF" w:rsidRDefault="002E48D6" w:rsidP="00780347">
            <w:pPr>
              <w:keepNext/>
              <w:jc w:val="center"/>
              <w:rPr>
                <w:rFonts w:ascii="Franklin Gothic Book" w:hAnsi="Franklin Gothic Book"/>
                <w:sz w:val="18"/>
                <w:szCs w:val="18"/>
              </w:rPr>
            </w:pPr>
          </w:p>
        </w:tc>
        <w:tc>
          <w:tcPr>
            <w:tcW w:w="2703" w:type="dxa"/>
          </w:tcPr>
          <w:p w:rsidR="002E48D6" w:rsidRPr="00A875FF" w:rsidRDefault="002E48D6" w:rsidP="00780347">
            <w:pPr>
              <w:keepNext/>
              <w:jc w:val="center"/>
              <w:rPr>
                <w:rFonts w:ascii="Franklin Gothic Book" w:hAnsi="Franklin Gothic Book"/>
                <w:sz w:val="18"/>
                <w:szCs w:val="18"/>
              </w:rPr>
            </w:pPr>
            <w:r>
              <w:rPr>
                <w:rFonts w:ascii="Franklin Gothic Book" w:hAnsi="Franklin Gothic Book"/>
                <w:sz w:val="18"/>
                <w:szCs w:val="18"/>
              </w:rPr>
              <w:t>Knee Adduction</w:t>
            </w:r>
          </w:p>
        </w:tc>
        <w:tc>
          <w:tcPr>
            <w:tcW w:w="557" w:type="dxa"/>
          </w:tcPr>
          <w:p w:rsidR="002E48D6" w:rsidRPr="00A875FF" w:rsidRDefault="002E48D6" w:rsidP="00780347">
            <w:pPr>
              <w:keepNext/>
              <w:jc w:val="center"/>
              <w:rPr>
                <w:rFonts w:ascii="Franklin Gothic Book" w:hAnsi="Franklin Gothic Book"/>
                <w:sz w:val="18"/>
                <w:szCs w:val="18"/>
              </w:rPr>
            </w:pPr>
          </w:p>
        </w:tc>
        <w:tc>
          <w:tcPr>
            <w:tcW w:w="2781" w:type="dxa"/>
            <w:gridSpan w:val="2"/>
          </w:tcPr>
          <w:p w:rsidR="002E48D6" w:rsidRPr="00A875FF" w:rsidRDefault="00716229" w:rsidP="00780347">
            <w:pPr>
              <w:keepNext/>
              <w:jc w:val="center"/>
              <w:rPr>
                <w:rFonts w:ascii="Franklin Gothic Book" w:hAnsi="Franklin Gothic Book"/>
                <w:sz w:val="18"/>
                <w:szCs w:val="18"/>
              </w:rPr>
            </w:pPr>
            <w:r>
              <w:rPr>
                <w:rFonts w:ascii="Franklin Gothic Book" w:hAnsi="Franklin Gothic Book"/>
                <w:sz w:val="18"/>
                <w:szCs w:val="18"/>
              </w:rPr>
              <w:t>Knee Int. Rotation</w:t>
            </w:r>
          </w:p>
        </w:tc>
      </w:tr>
      <w:tr w:rsidR="002E48D6"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2E48D6" w:rsidRPr="00A875FF" w:rsidRDefault="002E48D6" w:rsidP="00780347">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Knee_Angles_X_post"/>
            <w:tag w:val="$Right_Knee_Angles_X_post"/>
            <w:id w:val="-1482772514"/>
            <w:picture/>
          </w:sdtPr>
          <w:sdtEndPr/>
          <w:sdtContent>
            <w:tc>
              <w:tcPr>
                <w:tcW w:w="3300" w:type="dxa"/>
                <w:gridSpan w:val="2"/>
              </w:tcPr>
              <w:p w:rsidR="002E48D6" w:rsidRPr="00A875FF" w:rsidRDefault="002E48D6" w:rsidP="00780347">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31EA5C2" wp14:editId="79C9E64E">
                      <wp:extent cx="2030400" cy="1396800"/>
                      <wp:effectExtent l="0" t="0" r="0" b="0"/>
                      <wp:docPr id="50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Angles_Y_post"/>
            <w:tag w:val="$Right_Knee_Angles_Y_post"/>
            <w:id w:val="840124401"/>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51952EA7" wp14:editId="632BA14B">
                      <wp:extent cx="2030400" cy="1396800"/>
                      <wp:effectExtent l="0" t="0" r="0" b="0"/>
                      <wp:docPr id="50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Angles_Z_post"/>
            <w:tag w:val="$Right_Knee_Angles_Z_post"/>
            <w:id w:val="1172759849"/>
            <w:picture/>
          </w:sdtPr>
          <w:sdtEndPr/>
          <w:sdtContent>
            <w:tc>
              <w:tcPr>
                <w:tcW w:w="3300" w:type="dxa"/>
                <w:gridSpan w:val="2"/>
              </w:tcPr>
              <w:p w:rsidR="002E48D6" w:rsidRPr="00A875FF" w:rsidRDefault="002E48D6" w:rsidP="00780347">
                <w:pPr>
                  <w:keepNext/>
                  <w:rPr>
                    <w:rFonts w:ascii="Franklin Gothic Book" w:hAnsi="Franklin Gothic Book"/>
                  </w:rPr>
                </w:pPr>
                <w:r>
                  <w:rPr>
                    <w:rFonts w:ascii="Franklin Gothic Book" w:hAnsi="Franklin Gothic Book"/>
                    <w:noProof/>
                    <w:lang w:val="en-US" w:eastAsia="en-US"/>
                  </w:rPr>
                  <w:drawing>
                    <wp:inline distT="0" distB="0" distL="0" distR="0" wp14:anchorId="1BD7B847" wp14:editId="3DC54333">
                      <wp:extent cx="2030400" cy="1396800"/>
                      <wp:effectExtent l="0" t="0" r="0" b="0"/>
                      <wp:docPr id="50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5C0486" w:rsidRPr="00A875FF" w:rsidTr="001C684C">
        <w:trPr>
          <w:cantSplit/>
          <w:trHeight w:hRule="exact" w:val="57"/>
        </w:trPr>
        <w:tc>
          <w:tcPr>
            <w:tcW w:w="284" w:type="dxa"/>
            <w:textDirection w:val="btLr"/>
            <w:vAlign w:val="center"/>
          </w:tcPr>
          <w:p w:rsidR="005C0486" w:rsidRPr="00A875FF" w:rsidRDefault="005C0486" w:rsidP="005C0486">
            <w:pPr>
              <w:keepNext/>
              <w:ind w:left="113" w:right="113"/>
              <w:jc w:val="center"/>
              <w:rPr>
                <w:rFonts w:ascii="Franklin Gothic Book" w:hAnsi="Franklin Gothic Book"/>
                <w:lang w:val="en-US"/>
              </w:rPr>
            </w:pPr>
          </w:p>
        </w:tc>
        <w:tc>
          <w:tcPr>
            <w:tcW w:w="3300" w:type="dxa"/>
            <w:gridSpan w:val="2"/>
          </w:tcPr>
          <w:p w:rsidR="005C0486" w:rsidRPr="00A875FF" w:rsidRDefault="005C0486" w:rsidP="005C0486">
            <w:pPr>
              <w:keepNext/>
              <w:jc w:val="center"/>
              <w:rPr>
                <w:rFonts w:ascii="Franklin Gothic Book" w:hAnsi="Franklin Gothic Book"/>
                <w:sz w:val="18"/>
                <w:szCs w:val="18"/>
              </w:rPr>
            </w:pPr>
          </w:p>
        </w:tc>
        <w:tc>
          <w:tcPr>
            <w:tcW w:w="3300" w:type="dxa"/>
            <w:gridSpan w:val="2"/>
          </w:tcPr>
          <w:p w:rsidR="005C0486" w:rsidRPr="00A875FF" w:rsidRDefault="005C0486" w:rsidP="005C0486">
            <w:pPr>
              <w:keepNext/>
              <w:jc w:val="center"/>
              <w:rPr>
                <w:rFonts w:ascii="Franklin Gothic Book" w:hAnsi="Franklin Gothic Book"/>
                <w:sz w:val="18"/>
                <w:szCs w:val="18"/>
              </w:rPr>
            </w:pPr>
          </w:p>
        </w:tc>
        <w:tc>
          <w:tcPr>
            <w:tcW w:w="3338" w:type="dxa"/>
            <w:gridSpan w:val="3"/>
          </w:tcPr>
          <w:p w:rsidR="005C0486" w:rsidRPr="00A875FF" w:rsidRDefault="005C0486" w:rsidP="005C0486">
            <w:pPr>
              <w:keepNext/>
              <w:jc w:val="center"/>
              <w:rPr>
                <w:rFonts w:ascii="Franklin Gothic Book" w:hAnsi="Franklin Gothic Book"/>
                <w:sz w:val="18"/>
                <w:szCs w:val="18"/>
              </w:rPr>
            </w:pPr>
          </w:p>
        </w:tc>
      </w:tr>
      <w:tr w:rsidR="001C684C" w:rsidRPr="00A875FF" w:rsidTr="001C684C">
        <w:trPr>
          <w:cantSplit/>
          <w:trHeight w:hRule="exact" w:val="19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lang w:val="en-US"/>
              </w:rPr>
            </w:pPr>
          </w:p>
        </w:tc>
        <w:tc>
          <w:tcPr>
            <w:tcW w:w="495" w:type="dxa"/>
          </w:tcPr>
          <w:p w:rsidR="001C684C" w:rsidRPr="00A875FF" w:rsidRDefault="001C684C" w:rsidP="001C684C">
            <w:pPr>
              <w:keepNext/>
              <w:jc w:val="center"/>
              <w:rPr>
                <w:rFonts w:ascii="Franklin Gothic Book" w:hAnsi="Franklin Gothic Book"/>
                <w:sz w:val="18"/>
                <w:szCs w:val="18"/>
              </w:rPr>
            </w:pPr>
          </w:p>
        </w:tc>
        <w:tc>
          <w:tcPr>
            <w:tcW w:w="2805" w:type="dxa"/>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Ankle Dorsiflexion</w:t>
            </w:r>
          </w:p>
        </w:tc>
        <w:tc>
          <w:tcPr>
            <w:tcW w:w="3300" w:type="dxa"/>
            <w:gridSpan w:val="2"/>
          </w:tcPr>
          <w:p w:rsidR="001C684C" w:rsidRPr="00A875FF" w:rsidRDefault="00716229" w:rsidP="001C684C">
            <w:pPr>
              <w:keepNext/>
              <w:jc w:val="center"/>
              <w:rPr>
                <w:rFonts w:ascii="Franklin Gothic Book" w:hAnsi="Franklin Gothic Book"/>
                <w:sz w:val="18"/>
                <w:szCs w:val="18"/>
              </w:rPr>
            </w:pPr>
            <w:r>
              <w:rPr>
                <w:rFonts w:ascii="Franklin Gothic Book" w:hAnsi="Franklin Gothic Book"/>
                <w:sz w:val="18"/>
                <w:szCs w:val="18"/>
              </w:rPr>
              <w:t>Ankle Inversion</w:t>
            </w:r>
          </w:p>
        </w:tc>
        <w:tc>
          <w:tcPr>
            <w:tcW w:w="557" w:type="dxa"/>
          </w:tcPr>
          <w:p w:rsidR="001C684C" w:rsidRPr="00A875FF" w:rsidRDefault="001C684C" w:rsidP="001C684C">
            <w:pPr>
              <w:keepNext/>
              <w:jc w:val="center"/>
              <w:rPr>
                <w:rFonts w:ascii="Franklin Gothic Book" w:hAnsi="Franklin Gothic Book"/>
                <w:sz w:val="18"/>
                <w:szCs w:val="18"/>
              </w:rPr>
            </w:pPr>
          </w:p>
        </w:tc>
        <w:tc>
          <w:tcPr>
            <w:tcW w:w="2781" w:type="dxa"/>
            <w:gridSpan w:val="2"/>
          </w:tcPr>
          <w:p w:rsidR="001C684C" w:rsidRPr="00A875FF" w:rsidRDefault="001C684C" w:rsidP="001C684C">
            <w:pPr>
              <w:keepNext/>
              <w:jc w:val="center"/>
              <w:rPr>
                <w:rFonts w:ascii="Franklin Gothic Book" w:hAnsi="Franklin Gothic Book"/>
                <w:sz w:val="18"/>
                <w:szCs w:val="18"/>
              </w:rPr>
            </w:pPr>
          </w:p>
        </w:tc>
      </w:tr>
      <w:tr w:rsidR="001C684C" w:rsidRPr="00A875FF" w:rsidTr="001C684C">
        <w:tblPrEx>
          <w:tblCellMar>
            <w:left w:w="108" w:type="dxa"/>
            <w:right w:w="108" w:type="dxa"/>
          </w:tblCellMar>
        </w:tblPrEx>
        <w:trPr>
          <w:gridAfter w:val="1"/>
          <w:wAfter w:w="38" w:type="dxa"/>
          <w:cantSplit/>
          <w:trHeight w:hRule="exact" w:val="2268"/>
        </w:trPr>
        <w:tc>
          <w:tcPr>
            <w:tcW w:w="284" w:type="dxa"/>
            <w:textDirection w:val="btLr"/>
            <w:vAlign w:val="center"/>
          </w:tcPr>
          <w:p w:rsidR="001C684C" w:rsidRPr="00A875FF" w:rsidRDefault="001C684C" w:rsidP="001C684C">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Ankle_Angles_X_post"/>
            <w:tag w:val="$Right_Ankle_Angles_X_post"/>
            <w:id w:val="-2102094154"/>
            <w:picture/>
          </w:sdtPr>
          <w:sdtEndPr/>
          <w:sdtContent>
            <w:tc>
              <w:tcPr>
                <w:tcW w:w="3300" w:type="dxa"/>
                <w:gridSpan w:val="2"/>
              </w:tcPr>
              <w:p w:rsidR="001C684C" w:rsidRPr="00A875FF" w:rsidRDefault="001C684C" w:rsidP="001C684C">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4B93CA0" wp14:editId="21577BB3">
                      <wp:extent cx="2030400" cy="1396800"/>
                      <wp:effectExtent l="0" t="0" r="0" b="0"/>
                      <wp:docPr id="151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Angles_Y_post"/>
            <w:tag w:val="$Right_Ankle_Angles_Y_post"/>
            <w:id w:val="308300285"/>
            <w:picture/>
          </w:sdtPr>
          <w:sdtEndPr/>
          <w:sdtContent>
            <w:tc>
              <w:tcPr>
                <w:tcW w:w="3300" w:type="dxa"/>
                <w:gridSpan w:val="2"/>
              </w:tcPr>
              <w:p w:rsidR="001C684C" w:rsidRPr="00A875FF" w:rsidRDefault="001C684C" w:rsidP="001C684C">
                <w:pPr>
                  <w:keepNext/>
                  <w:rPr>
                    <w:rFonts w:ascii="Franklin Gothic Book" w:hAnsi="Franklin Gothic Book"/>
                  </w:rPr>
                </w:pPr>
                <w:r>
                  <w:rPr>
                    <w:rFonts w:ascii="Franklin Gothic Book" w:hAnsi="Franklin Gothic Book"/>
                    <w:noProof/>
                    <w:lang w:val="en-US" w:eastAsia="en-US"/>
                  </w:rPr>
                  <w:drawing>
                    <wp:inline distT="0" distB="0" distL="0" distR="0" wp14:anchorId="343156FF" wp14:editId="63E34DB9">
                      <wp:extent cx="2030400" cy="1396800"/>
                      <wp:effectExtent l="0" t="0" r="0" b="0"/>
                      <wp:docPr id="151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1C684C" w:rsidRPr="00A875FF" w:rsidRDefault="001C684C" w:rsidP="001C684C">
            <w:pPr>
              <w:keepNext/>
              <w:rPr>
                <w:rFonts w:ascii="Franklin Gothic Book" w:hAnsi="Franklin Gothic Book"/>
              </w:rPr>
            </w:pPr>
          </w:p>
        </w:tc>
      </w:tr>
    </w:tbl>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3300"/>
        <w:gridCol w:w="557"/>
        <w:gridCol w:w="2743"/>
        <w:gridCol w:w="38"/>
      </w:tblGrid>
      <w:tr w:rsidR="005C0486" w:rsidRPr="00A875FF" w:rsidTr="004C5BE2">
        <w:trPr>
          <w:cantSplit/>
          <w:trHeight w:hRule="exact" w:val="198"/>
        </w:trPr>
        <w:tc>
          <w:tcPr>
            <w:tcW w:w="284" w:type="dxa"/>
            <w:textDirection w:val="btLr"/>
            <w:vAlign w:val="center"/>
          </w:tcPr>
          <w:p w:rsidR="005C0486" w:rsidRPr="00A875FF" w:rsidRDefault="005C0486" w:rsidP="005C0486">
            <w:pPr>
              <w:keepNext/>
              <w:ind w:left="113" w:right="113"/>
              <w:jc w:val="center"/>
              <w:rPr>
                <w:rFonts w:ascii="Franklin Gothic Book" w:hAnsi="Franklin Gothic Book"/>
                <w:lang w:val="en-US"/>
              </w:rPr>
            </w:pPr>
          </w:p>
        </w:tc>
        <w:tc>
          <w:tcPr>
            <w:tcW w:w="495" w:type="dxa"/>
          </w:tcPr>
          <w:p w:rsidR="005C0486" w:rsidRPr="00A875FF" w:rsidRDefault="005C0486" w:rsidP="005C0486">
            <w:pPr>
              <w:keepNext/>
              <w:jc w:val="center"/>
              <w:rPr>
                <w:rFonts w:ascii="Franklin Gothic Book" w:hAnsi="Franklin Gothic Book"/>
                <w:sz w:val="18"/>
                <w:szCs w:val="18"/>
              </w:rPr>
            </w:pPr>
          </w:p>
        </w:tc>
        <w:tc>
          <w:tcPr>
            <w:tcW w:w="2805" w:type="dxa"/>
          </w:tcPr>
          <w:p w:rsidR="005C0486" w:rsidRPr="00A875FF" w:rsidRDefault="001C684C" w:rsidP="005C0486">
            <w:pPr>
              <w:keepNext/>
              <w:jc w:val="center"/>
              <w:rPr>
                <w:rFonts w:ascii="Franklin Gothic Book" w:hAnsi="Franklin Gothic Book"/>
                <w:sz w:val="18"/>
                <w:szCs w:val="18"/>
              </w:rPr>
            </w:pPr>
            <w:r>
              <w:rPr>
                <w:rFonts w:ascii="Franklin Gothic Book" w:hAnsi="Franklin Gothic Book"/>
                <w:sz w:val="18"/>
                <w:szCs w:val="18"/>
              </w:rPr>
              <w:t>Foot Pitch</w:t>
            </w:r>
          </w:p>
        </w:tc>
        <w:tc>
          <w:tcPr>
            <w:tcW w:w="3300" w:type="dxa"/>
          </w:tcPr>
          <w:p w:rsidR="005C0486" w:rsidRPr="00A875FF" w:rsidRDefault="005C0486" w:rsidP="005C0486">
            <w:pPr>
              <w:keepNext/>
              <w:jc w:val="center"/>
              <w:rPr>
                <w:rFonts w:ascii="Franklin Gothic Book" w:hAnsi="Franklin Gothic Book"/>
                <w:sz w:val="18"/>
                <w:szCs w:val="18"/>
              </w:rPr>
            </w:pPr>
          </w:p>
        </w:tc>
        <w:tc>
          <w:tcPr>
            <w:tcW w:w="557" w:type="dxa"/>
          </w:tcPr>
          <w:p w:rsidR="005C0486" w:rsidRPr="00A875FF" w:rsidRDefault="005C0486" w:rsidP="005C0486">
            <w:pPr>
              <w:keepNext/>
              <w:jc w:val="center"/>
              <w:rPr>
                <w:rFonts w:ascii="Franklin Gothic Book" w:hAnsi="Franklin Gothic Book"/>
                <w:sz w:val="18"/>
                <w:szCs w:val="18"/>
              </w:rPr>
            </w:pPr>
          </w:p>
        </w:tc>
        <w:tc>
          <w:tcPr>
            <w:tcW w:w="2781" w:type="dxa"/>
            <w:gridSpan w:val="2"/>
          </w:tcPr>
          <w:p w:rsidR="005C0486" w:rsidRPr="00A875FF" w:rsidRDefault="00716229" w:rsidP="005C0486">
            <w:pPr>
              <w:keepNext/>
              <w:jc w:val="center"/>
              <w:rPr>
                <w:rFonts w:ascii="Franklin Gothic Book" w:hAnsi="Franklin Gothic Book"/>
                <w:sz w:val="18"/>
                <w:szCs w:val="18"/>
              </w:rPr>
            </w:pPr>
            <w:r>
              <w:rPr>
                <w:rFonts w:ascii="Franklin Gothic Book" w:hAnsi="Franklin Gothic Book"/>
                <w:sz w:val="18"/>
                <w:szCs w:val="18"/>
              </w:rPr>
              <w:t>Foot Int. Progression</w:t>
            </w:r>
          </w:p>
        </w:tc>
      </w:tr>
      <w:tr w:rsidR="005C0486"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5C0486" w:rsidRPr="00A875FF" w:rsidRDefault="005C0486" w:rsidP="005C0486">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Foot_Pitch_Angles_X_post"/>
            <w:tag w:val="$Right_Foot_Pitch_Angles_X_post"/>
            <w:id w:val="832110695"/>
            <w:picture/>
          </w:sdtPr>
          <w:sdtEndPr/>
          <w:sdtContent>
            <w:tc>
              <w:tcPr>
                <w:tcW w:w="3300" w:type="dxa"/>
                <w:gridSpan w:val="2"/>
              </w:tcPr>
              <w:p w:rsidR="005C0486" w:rsidRPr="00A875FF" w:rsidRDefault="001C684C" w:rsidP="005C0486">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96C6F69" wp14:editId="4FFB0814">
                      <wp:extent cx="2030400" cy="1396800"/>
                      <wp:effectExtent l="0" t="0" r="0" b="0"/>
                      <wp:docPr id="142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tcPr>
          <w:p w:rsidR="005C0486" w:rsidRPr="00A875FF" w:rsidRDefault="005C0486" w:rsidP="005C0486">
            <w:pPr>
              <w:keepNext/>
              <w:rPr>
                <w:rFonts w:ascii="Franklin Gothic Book" w:hAnsi="Franklin Gothic Book"/>
              </w:rPr>
            </w:pPr>
          </w:p>
        </w:tc>
        <w:sdt>
          <w:sdtPr>
            <w:rPr>
              <w:rFonts w:ascii="Franklin Gothic Book" w:hAnsi="Franklin Gothic Book"/>
            </w:rPr>
            <w:alias w:val="$Right_Foot_Progression_Z_post"/>
            <w:tag w:val="$Right_Foot_Progression_Z_post"/>
            <w:id w:val="970722640"/>
            <w:picture/>
          </w:sdtPr>
          <w:sdtEndPr/>
          <w:sdtContent>
            <w:tc>
              <w:tcPr>
                <w:tcW w:w="3300" w:type="dxa"/>
                <w:gridSpan w:val="2"/>
              </w:tcPr>
              <w:p w:rsidR="005C0486" w:rsidRPr="00A875FF" w:rsidRDefault="001C684C" w:rsidP="005C0486">
                <w:pPr>
                  <w:keepNext/>
                  <w:rPr>
                    <w:rFonts w:ascii="Franklin Gothic Book" w:hAnsi="Franklin Gothic Book"/>
                  </w:rPr>
                </w:pPr>
                <w:r>
                  <w:rPr>
                    <w:rFonts w:ascii="Franklin Gothic Book" w:hAnsi="Franklin Gothic Book"/>
                    <w:noProof/>
                    <w:lang w:val="en-US" w:eastAsia="en-US"/>
                  </w:rPr>
                  <w:drawing>
                    <wp:inline distT="0" distB="0" distL="0" distR="0" wp14:anchorId="15A9991A" wp14:editId="2663350B">
                      <wp:extent cx="2030400" cy="1396800"/>
                      <wp:effectExtent l="0" t="0" r="0" b="0"/>
                      <wp:docPr id="50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226BB2" w:rsidRPr="00314423" w:rsidRDefault="00226BB2" w:rsidP="00226BB2">
      <w:pPr>
        <w:pStyle w:val="Odstavecseseznamem"/>
        <w:ind w:left="0"/>
        <w:rPr>
          <w:b/>
          <w:sz w:val="6"/>
          <w:szCs w:val="20"/>
        </w:rPr>
      </w:pPr>
    </w:p>
    <w:p w:rsidR="00226BB2" w:rsidRPr="00314423" w:rsidRDefault="00226BB2" w:rsidP="00226BB2">
      <w:pPr>
        <w:pStyle w:val="Odstavecseseznamem"/>
        <w:ind w:left="0"/>
        <w:rPr>
          <w:b/>
          <w:sz w:val="2"/>
          <w:szCs w:val="20"/>
        </w:rPr>
        <w:sectPr w:rsidR="00226BB2" w:rsidRPr="00314423" w:rsidSect="00284446">
          <w:type w:val="continuous"/>
          <w:pgSz w:w="11906" w:h="16838" w:code="9"/>
          <w:pgMar w:top="1287" w:right="851" w:bottom="992" w:left="851" w:header="227" w:footer="227" w:gutter="0"/>
          <w:cols w:space="720"/>
          <w:docGrid w:linePitch="360"/>
        </w:sectPr>
      </w:pPr>
    </w:p>
    <w:p w:rsidR="00226BB2" w:rsidRPr="00314423" w:rsidRDefault="00226BB2" w:rsidP="00226BB2">
      <w:pPr>
        <w:rPr>
          <w:b/>
          <w:sz w:val="6"/>
          <w:szCs w:val="28"/>
        </w:rPr>
      </w:pPr>
      <w:r w:rsidRPr="00314423">
        <w:rPr>
          <w:b/>
          <w:sz w:val="6"/>
          <w:szCs w:val="28"/>
        </w:rPr>
        <w:br w:type="page"/>
      </w:r>
    </w:p>
    <w:p w:rsidR="00FD72D7" w:rsidRDefault="00FD72D7" w:rsidP="00FD72D7">
      <w:pPr>
        <w:jc w:val="center"/>
        <w:rPr>
          <w:b/>
          <w:sz w:val="28"/>
          <w:szCs w:val="28"/>
        </w:rPr>
      </w:pPr>
      <w:r>
        <w:rPr>
          <w:b/>
          <w:sz w:val="28"/>
          <w:szCs w:val="28"/>
        </w:rPr>
        <w:lastRenderedPageBreak/>
        <w:t xml:space="preserve">Post session </w:t>
      </w:r>
      <w:sdt>
        <w:sdtPr>
          <w:rPr>
            <w:b/>
            <w:color w:val="000000"/>
            <w:sz w:val="28"/>
            <w:szCs w:val="28"/>
          </w:rPr>
          <w:alias w:val="Kinetics_page_title"/>
          <w:tag w:val="Kinetics_page_title"/>
          <w:id w:val="196659651"/>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 xml:space="preserve"> (</w:t>
      </w:r>
      <w:sdt>
        <w:sdtPr>
          <w:rPr>
            <w:b/>
            <w:color w:val="000000"/>
            <w:sz w:val="28"/>
            <w:szCs w:val="28"/>
          </w:rPr>
          <w:alias w:val="test_condition_pre"/>
          <w:tag w:val="test_condition_pre"/>
          <w:id w:val="-1283954232"/>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212"/>
        <w:gridCol w:w="283"/>
        <w:gridCol w:w="2805"/>
        <w:gridCol w:w="455"/>
        <w:gridCol w:w="2845"/>
        <w:gridCol w:w="416"/>
        <w:gridCol w:w="2884"/>
        <w:gridCol w:w="38"/>
      </w:tblGrid>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Hip Extensor Moment</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Hip Valgus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Hip_Moment_X_post"/>
            <w:tag w:val="$Left_Hip_Moment_X_post"/>
            <w:id w:val="1987964525"/>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20E2EBD" wp14:editId="0523FA08">
                      <wp:extent cx="2030400" cy="1396800"/>
                      <wp:effectExtent l="0" t="0" r="0" b="0"/>
                      <wp:docPr id="147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Hip_Moment_Y_post"/>
            <w:tag w:val="$Left_Hip_Moment_Y_post"/>
            <w:id w:val="839668665"/>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1D17C50B" wp14:editId="33EF07C5">
                      <wp:extent cx="2030400" cy="1396800"/>
                      <wp:effectExtent l="0" t="0" r="0" b="0"/>
                      <wp:docPr id="147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Knee Extensor Moment</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Knee Valgus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Knee_Moment_X_post"/>
            <w:tag w:val="$Left_Knee_Moment_X_post"/>
            <w:id w:val="738127815"/>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A58B621" wp14:editId="784FD73E">
                      <wp:extent cx="2030400" cy="1396800"/>
                      <wp:effectExtent l="0" t="0" r="0" b="0"/>
                      <wp:docPr id="147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Moment_Y_post"/>
            <w:tag w:val="$Left_Knee_Moment_Y_post"/>
            <w:id w:val="34395602"/>
            <w:picture/>
          </w:sdtPr>
          <w:sdtEndPr/>
          <w:sdtContent>
            <w:tc>
              <w:tcPr>
                <w:tcW w:w="3300" w:type="dxa"/>
                <w:gridSpan w:val="2"/>
              </w:tcPr>
              <w:p w:rsidR="00FD72D7" w:rsidRPr="00A875FF" w:rsidRDefault="00FD72D7" w:rsidP="004C5BE2">
                <w:pPr>
                  <w:rPr>
                    <w:rFonts w:ascii="Franklin Gothic Book" w:hAnsi="Franklin Gothic Book"/>
                  </w:rPr>
                </w:pPr>
                <w:r>
                  <w:rPr>
                    <w:rFonts w:ascii="Franklin Gothic Book" w:hAnsi="Franklin Gothic Book"/>
                    <w:noProof/>
                    <w:lang w:val="en-US" w:eastAsia="en-US"/>
                  </w:rPr>
                  <w:drawing>
                    <wp:inline distT="0" distB="0" distL="0" distR="0" wp14:anchorId="112A1398" wp14:editId="163E7A33">
                      <wp:extent cx="2030400" cy="1396800"/>
                      <wp:effectExtent l="0" t="0" r="0" b="0"/>
                      <wp:docPr id="147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212" w:type="dxa"/>
          </w:tcPr>
          <w:p w:rsidR="00FD72D7" w:rsidRPr="00A875FF" w:rsidRDefault="00FD72D7" w:rsidP="004C5BE2">
            <w:pPr>
              <w:keepNext/>
              <w:jc w:val="center"/>
              <w:rPr>
                <w:rFonts w:ascii="Franklin Gothic Book" w:hAnsi="Franklin Gothic Book"/>
                <w:sz w:val="18"/>
                <w:szCs w:val="18"/>
              </w:rPr>
            </w:pPr>
          </w:p>
        </w:tc>
        <w:tc>
          <w:tcPr>
            <w:tcW w:w="3088" w:type="dxa"/>
            <w:gridSpan w:val="2"/>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Ankle Plantarflexor Moment</w:t>
            </w:r>
          </w:p>
        </w:tc>
        <w:tc>
          <w:tcPr>
            <w:tcW w:w="3300" w:type="dxa"/>
            <w:gridSpan w:val="2"/>
          </w:tcPr>
          <w:p w:rsidR="00FD72D7" w:rsidRPr="00A875FF" w:rsidRDefault="00FD72D7" w:rsidP="004C5BE2">
            <w:pPr>
              <w:keepNext/>
              <w:tabs>
                <w:tab w:val="left" w:pos="376"/>
                <w:tab w:val="center" w:pos="1489"/>
              </w:tabs>
              <w:rPr>
                <w:rFonts w:ascii="Franklin Gothic Book" w:hAnsi="Franklin Gothic Book"/>
                <w:sz w:val="18"/>
                <w:szCs w:val="18"/>
              </w:rPr>
            </w:pPr>
            <w:r w:rsidRPr="00A875FF">
              <w:rPr>
                <w:rFonts w:ascii="Franklin Gothic Book" w:hAnsi="Franklin Gothic Book"/>
                <w:sz w:val="18"/>
                <w:szCs w:val="18"/>
              </w:rPr>
              <w:tab/>
            </w:r>
            <w:r w:rsidR="00716229">
              <w:rPr>
                <w:rFonts w:ascii="Franklin Gothic Book" w:hAnsi="Franklin Gothic Book"/>
                <w:sz w:val="18"/>
                <w:szCs w:val="18"/>
              </w:rPr>
              <w:t>Int. Ankle Extensor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Left_Ankle_Moment_X_post"/>
            <w:tag w:val="$Left_Ankle_Moment_X_post"/>
            <w:id w:val="973258960"/>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4AEEDE2" wp14:editId="15E8A662">
                      <wp:extent cx="2030400" cy="1396800"/>
                      <wp:effectExtent l="0" t="0" r="0" b="0"/>
                      <wp:docPr id="147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Moment_Y_post"/>
            <w:tag w:val="$Left_Ankle_Moment_Y_post"/>
            <w:id w:val="1194198444"/>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58769533" wp14:editId="5846A522">
                      <wp:extent cx="2030400" cy="1396800"/>
                      <wp:effectExtent l="0" t="0" r="0" b="0"/>
                      <wp:docPr id="147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716229">
              <w:rPr>
                <w:rFonts w:ascii="Franklin Gothic Book" w:hAnsi="Franklin Gothic Book"/>
                <w:sz w:val="18"/>
                <w:szCs w:val="18"/>
              </w:rPr>
              <w:t>Sagittal Power</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716229">
              <w:rPr>
                <w:rFonts w:ascii="Franklin Gothic Book" w:hAnsi="Franklin Gothic Book"/>
                <w:sz w:val="18"/>
                <w:szCs w:val="18"/>
              </w:rPr>
              <w:t>Sagittal Power</w:t>
            </w:r>
          </w:p>
        </w:tc>
        <w:tc>
          <w:tcPr>
            <w:tcW w:w="416" w:type="dxa"/>
          </w:tcPr>
          <w:p w:rsidR="00FD72D7" w:rsidRPr="00A875FF" w:rsidRDefault="00FD72D7" w:rsidP="004C5BE2">
            <w:pPr>
              <w:keepNext/>
              <w:jc w:val="center"/>
              <w:rPr>
                <w:rFonts w:ascii="Franklin Gothic Book" w:hAnsi="Franklin Gothic Book"/>
                <w:sz w:val="18"/>
                <w:szCs w:val="18"/>
              </w:rPr>
            </w:pPr>
          </w:p>
        </w:tc>
        <w:tc>
          <w:tcPr>
            <w:tcW w:w="2922" w:type="dxa"/>
            <w:gridSpan w:val="2"/>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Ankle </w:t>
            </w:r>
            <w:r w:rsidR="00716229">
              <w:rPr>
                <w:rFonts w:ascii="Franklin Gothic Book" w:hAnsi="Franklin Gothic Book"/>
                <w:sz w:val="18"/>
                <w:szCs w:val="18"/>
              </w:rPr>
              <w:t>Sagittal Power</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Left_Hip_Power_X_post"/>
            <w:tag w:val="$Left_Hip_Power_X_post"/>
            <w:id w:val="-470442575"/>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478EAB5E" wp14:editId="47510612">
                      <wp:extent cx="2030400" cy="1396800"/>
                      <wp:effectExtent l="0" t="0" r="0" b="0"/>
                      <wp:docPr id="147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Knee_Power_X_post"/>
            <w:tag w:val="$Left_Knee_Power_X_post"/>
            <w:id w:val="52821779"/>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0991E188" wp14:editId="3C85E66A">
                      <wp:extent cx="2030400" cy="1396800"/>
                      <wp:effectExtent l="0" t="0" r="0" b="0"/>
                      <wp:docPr id="147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Ankle_Power_X_post"/>
            <w:tag w:val="$Left_Ankle_Power_X_post"/>
            <w:id w:val="-79301573"/>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FD5875D" wp14:editId="2DB6BCA6">
                      <wp:extent cx="2030400" cy="1396800"/>
                      <wp:effectExtent l="0" t="0" r="0" b="0"/>
                      <wp:docPr id="148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FD72D7" w:rsidRPr="00A875FF" w:rsidRDefault="00FD72D7" w:rsidP="004C5BE2">
            <w:pPr>
              <w:keepNext/>
              <w:jc w:val="center"/>
              <w:rPr>
                <w:rFonts w:ascii="Franklin Gothic Book" w:hAnsi="Franklin Gothic Book"/>
                <w:sz w:val="18"/>
                <w:szCs w:val="18"/>
              </w:rPr>
            </w:pPr>
          </w:p>
        </w:tc>
        <w:tc>
          <w:tcPr>
            <w:tcW w:w="2922" w:type="dxa"/>
            <w:gridSpan w:val="2"/>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Vertical GRF</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882725" w:rsidP="004C5BE2">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Left_GRF_Y_post"/>
            <w:tag w:val="$Left_GRF_Y_post"/>
            <w:id w:val="-656151811"/>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0B7417D" wp14:editId="315821D7">
                      <wp:extent cx="2030400" cy="1396800"/>
                      <wp:effectExtent l="0" t="0" r="0" b="0"/>
                      <wp:docPr id="148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GRF_X_post"/>
            <w:tag w:val="$Left_GRF_X_post"/>
            <w:id w:val="1543016322"/>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C11D653" wp14:editId="4357EEF7">
                      <wp:extent cx="2030400" cy="1396800"/>
                      <wp:effectExtent l="0" t="0" r="0" b="0"/>
                      <wp:docPr id="148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GRF_Z_post"/>
            <w:tag w:val="$Left_GRF_Z_post"/>
            <w:id w:val="-1100405973"/>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407D31D3" wp14:editId="1DED2FD7">
                      <wp:extent cx="2030400" cy="1396800"/>
                      <wp:effectExtent l="0" t="0" r="0" b="0"/>
                      <wp:docPr id="148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FD72D7" w:rsidRPr="00A875FF" w:rsidRDefault="000E2420" w:rsidP="00FD72D7">
      <w:pPr>
        <w:rPr>
          <w:sz w:val="6"/>
          <w:szCs w:val="6"/>
        </w:rPr>
      </w:pPr>
      <w:sdt>
        <w:sdtPr>
          <w:rPr>
            <w:color w:val="A6A6A6" w:themeColor="background1" w:themeShade="A6"/>
            <w:sz w:val="16"/>
            <w:szCs w:val="16"/>
          </w:rPr>
          <w:tag w:val="meta.xml:meta/dynamic_file_names"/>
          <w:id w:val="1958522038"/>
          <w:text/>
        </w:sdtPr>
        <w:sdtEndPr/>
        <w:sdtContent>
          <w:r w:rsidR="00FD72D7" w:rsidRPr="005B1A7C">
            <w:rPr>
              <w:color w:val="A6A6A6" w:themeColor="background1" w:themeShade="A6"/>
              <w:sz w:val="16"/>
              <w:szCs w:val="16"/>
            </w:rPr>
            <w:t>…</w:t>
          </w:r>
        </w:sdtContent>
      </w:sdt>
    </w:p>
    <w:p w:rsidR="00FD72D7" w:rsidRPr="00314423" w:rsidRDefault="00FD72D7" w:rsidP="00FD72D7">
      <w:pPr>
        <w:pStyle w:val="Odstavecseseznamem"/>
        <w:ind w:left="0"/>
        <w:rPr>
          <w:b/>
          <w:sz w:val="2"/>
          <w:szCs w:val="20"/>
        </w:rPr>
      </w:pPr>
    </w:p>
    <w:p w:rsidR="00FD72D7" w:rsidRPr="00314423" w:rsidRDefault="00FD72D7" w:rsidP="00FD72D7">
      <w:pPr>
        <w:pStyle w:val="Odstavecseseznamem"/>
        <w:ind w:left="0"/>
        <w:rPr>
          <w:b/>
          <w:sz w:val="2"/>
          <w:szCs w:val="20"/>
        </w:rPr>
        <w:sectPr w:rsidR="00FD72D7" w:rsidRPr="00314423" w:rsidSect="00284446">
          <w:type w:val="continuous"/>
          <w:pgSz w:w="11906" w:h="16838" w:code="9"/>
          <w:pgMar w:top="1287" w:right="851" w:bottom="992" w:left="851" w:header="227" w:footer="227" w:gutter="0"/>
          <w:cols w:space="720"/>
          <w:docGrid w:linePitch="360"/>
        </w:sectPr>
      </w:pPr>
    </w:p>
    <w:p w:rsidR="00FD72D7" w:rsidRPr="00314423" w:rsidRDefault="00FD72D7" w:rsidP="00FD72D7">
      <w:pPr>
        <w:rPr>
          <w:b/>
          <w:sz w:val="6"/>
          <w:szCs w:val="28"/>
        </w:rPr>
      </w:pPr>
      <w:r w:rsidRPr="00314423">
        <w:rPr>
          <w:b/>
          <w:sz w:val="6"/>
          <w:szCs w:val="28"/>
        </w:rPr>
        <w:t xml:space="preserve"> </w:t>
      </w:r>
      <w:r w:rsidRPr="00314423">
        <w:rPr>
          <w:b/>
          <w:sz w:val="6"/>
          <w:szCs w:val="28"/>
        </w:rPr>
        <w:br w:type="page"/>
      </w:r>
    </w:p>
    <w:p w:rsidR="00FD72D7" w:rsidRDefault="00FD72D7" w:rsidP="00FD72D7">
      <w:pPr>
        <w:rPr>
          <w:b/>
          <w:sz w:val="16"/>
          <w:szCs w:val="28"/>
        </w:rPr>
      </w:pPr>
    </w:p>
    <w:p w:rsidR="00FD72D7" w:rsidRDefault="00FD72D7" w:rsidP="00FD72D7">
      <w:pPr>
        <w:jc w:val="center"/>
        <w:rPr>
          <w:b/>
          <w:sz w:val="28"/>
          <w:szCs w:val="28"/>
        </w:rPr>
      </w:pPr>
      <w:r>
        <w:rPr>
          <w:b/>
          <w:sz w:val="28"/>
          <w:szCs w:val="28"/>
        </w:rPr>
        <w:t>Post session Right</w:t>
      </w:r>
      <w:r w:rsidRPr="00B00EA8">
        <w:rPr>
          <w:b/>
          <w:sz w:val="28"/>
          <w:szCs w:val="28"/>
        </w:rPr>
        <w:t xml:space="preserve"> </w:t>
      </w:r>
      <w:r w:rsidRPr="00A875FF">
        <w:rPr>
          <w:b/>
          <w:sz w:val="28"/>
          <w:szCs w:val="28"/>
        </w:rPr>
        <w:t xml:space="preserve">Joint Kinetics </w:t>
      </w:r>
      <w:r>
        <w:rPr>
          <w:b/>
          <w:sz w:val="28"/>
          <w:szCs w:val="28"/>
        </w:rPr>
        <w:t>– All Traces (</w:t>
      </w:r>
      <w:sdt>
        <w:sdtPr>
          <w:rPr>
            <w:b/>
            <w:color w:val="000000"/>
            <w:sz w:val="28"/>
            <w:szCs w:val="28"/>
          </w:rPr>
          <w:alias w:val="test_condition_pre"/>
          <w:tag w:val="test_condition_pre"/>
          <w:id w:val="363953544"/>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212"/>
        <w:gridCol w:w="283"/>
        <w:gridCol w:w="2805"/>
        <w:gridCol w:w="455"/>
        <w:gridCol w:w="2845"/>
        <w:gridCol w:w="416"/>
        <w:gridCol w:w="2884"/>
        <w:gridCol w:w="38"/>
      </w:tblGrid>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Hip Extensor Moment</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Hip Valgus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Hip_Moment_X_post"/>
            <w:tag w:val="$Right_Hip_Moment_X_post"/>
            <w:id w:val="584881706"/>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2F29867" wp14:editId="3FCD7C76">
                      <wp:extent cx="2030400" cy="1396800"/>
                      <wp:effectExtent l="0" t="0" r="0" b="0"/>
                      <wp:docPr id="148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Hip_Moment_Y_post"/>
            <w:tag w:val="$Right_Hip_Moment_Y_post"/>
            <w:id w:val="913823024"/>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4F404AB1" wp14:editId="707E44E9">
                      <wp:extent cx="2030400" cy="1396800"/>
                      <wp:effectExtent l="0" t="0" r="0" b="0"/>
                      <wp:docPr id="148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Knee Extensor Moment</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Knee Valgus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Knee_Moment_X_post"/>
            <w:tag w:val="$Right_Knee_Moment_X_post"/>
            <w:id w:val="-38131654"/>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5CD45D2B" wp14:editId="5A071DAD">
                      <wp:extent cx="2030400" cy="1396800"/>
                      <wp:effectExtent l="0" t="0" r="0" b="0"/>
                      <wp:docPr id="148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Moment_Y_post"/>
            <w:tag w:val="$Right_Knee_Moment_Y_post"/>
            <w:id w:val="-2137708262"/>
            <w:picture/>
          </w:sdtPr>
          <w:sdtEndPr/>
          <w:sdtContent>
            <w:tc>
              <w:tcPr>
                <w:tcW w:w="3300" w:type="dxa"/>
                <w:gridSpan w:val="2"/>
              </w:tcPr>
              <w:p w:rsidR="00FD72D7" w:rsidRPr="00A875FF" w:rsidRDefault="00FD72D7" w:rsidP="004C5BE2">
                <w:pPr>
                  <w:rPr>
                    <w:rFonts w:ascii="Franklin Gothic Book" w:hAnsi="Franklin Gothic Book"/>
                  </w:rPr>
                </w:pPr>
                <w:r>
                  <w:rPr>
                    <w:rFonts w:ascii="Franklin Gothic Book" w:hAnsi="Franklin Gothic Book"/>
                    <w:noProof/>
                    <w:lang w:val="en-US" w:eastAsia="en-US"/>
                  </w:rPr>
                  <w:drawing>
                    <wp:inline distT="0" distB="0" distL="0" distR="0" wp14:anchorId="4D5D9C13" wp14:editId="1B395AD9">
                      <wp:extent cx="2030400" cy="1396800"/>
                      <wp:effectExtent l="0" t="0" r="0" b="0"/>
                      <wp:docPr id="148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212" w:type="dxa"/>
          </w:tcPr>
          <w:p w:rsidR="00FD72D7" w:rsidRPr="00A875FF" w:rsidRDefault="00FD72D7" w:rsidP="004C5BE2">
            <w:pPr>
              <w:keepNext/>
              <w:jc w:val="center"/>
              <w:rPr>
                <w:rFonts w:ascii="Franklin Gothic Book" w:hAnsi="Franklin Gothic Book"/>
                <w:sz w:val="18"/>
                <w:szCs w:val="18"/>
              </w:rPr>
            </w:pPr>
          </w:p>
        </w:tc>
        <w:tc>
          <w:tcPr>
            <w:tcW w:w="3088" w:type="dxa"/>
            <w:gridSpan w:val="2"/>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Int. Ankle Plantarflexor Moment</w:t>
            </w:r>
          </w:p>
        </w:tc>
        <w:tc>
          <w:tcPr>
            <w:tcW w:w="3300" w:type="dxa"/>
            <w:gridSpan w:val="2"/>
          </w:tcPr>
          <w:p w:rsidR="00FD72D7" w:rsidRPr="00A875FF" w:rsidRDefault="00FD72D7" w:rsidP="004C5BE2">
            <w:pPr>
              <w:keepNext/>
              <w:tabs>
                <w:tab w:val="left" w:pos="376"/>
                <w:tab w:val="center" w:pos="1489"/>
              </w:tabs>
              <w:rPr>
                <w:rFonts w:ascii="Franklin Gothic Book" w:hAnsi="Franklin Gothic Book"/>
                <w:sz w:val="18"/>
                <w:szCs w:val="18"/>
              </w:rPr>
            </w:pPr>
            <w:r w:rsidRPr="00A875FF">
              <w:rPr>
                <w:rFonts w:ascii="Franklin Gothic Book" w:hAnsi="Franklin Gothic Book"/>
                <w:sz w:val="18"/>
                <w:szCs w:val="18"/>
              </w:rPr>
              <w:tab/>
            </w:r>
            <w:r w:rsidR="00716229">
              <w:rPr>
                <w:rFonts w:ascii="Franklin Gothic Book" w:hAnsi="Franklin Gothic Book"/>
                <w:sz w:val="18"/>
                <w:szCs w:val="18"/>
              </w:rPr>
              <w:t>Int. Ankle Extensor Moment</w:t>
            </w:r>
          </w:p>
        </w:tc>
        <w:tc>
          <w:tcPr>
            <w:tcW w:w="3338" w:type="dxa"/>
            <w:gridSpan w:val="3"/>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 </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sidRPr="00A875FF">
              <w:rPr>
                <w:rFonts w:ascii="Franklin Gothic Book" w:hAnsi="Franklin Gothic Book"/>
                <w:szCs w:val="20"/>
              </w:rPr>
              <w:t>Nm/kg</w:t>
            </w:r>
          </w:p>
        </w:tc>
        <w:sdt>
          <w:sdtPr>
            <w:rPr>
              <w:rFonts w:ascii="Franklin Gothic Book" w:hAnsi="Franklin Gothic Book"/>
            </w:rPr>
            <w:alias w:val="$Right_Ankle_Moment_X_post"/>
            <w:tag w:val="$Right_Ankle_Moment_X_post"/>
            <w:id w:val="379676036"/>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046B3BE" wp14:editId="036A3AC6">
                      <wp:extent cx="2030400" cy="1396800"/>
                      <wp:effectExtent l="0" t="0" r="0" b="0"/>
                      <wp:docPr id="148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Moment_Y_post"/>
            <w:tag w:val="$Right_Ankle_Moment_Y_post"/>
            <w:id w:val="-1092468339"/>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4DD1411" wp14:editId="50579D34">
                      <wp:extent cx="2030400" cy="1396800"/>
                      <wp:effectExtent l="0" t="0" r="0" b="0"/>
                      <wp:docPr id="148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FD72D7" w:rsidRPr="00A875FF" w:rsidRDefault="00FD72D7" w:rsidP="004C5BE2">
            <w:pPr>
              <w:keepNext/>
              <w:rPr>
                <w:rFonts w:ascii="Franklin Gothic Book" w:hAnsi="Franklin Gothic Book"/>
              </w:rPr>
            </w:pPr>
          </w:p>
        </w:tc>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Hip </w:t>
            </w:r>
            <w:r w:rsidR="00716229">
              <w:rPr>
                <w:rFonts w:ascii="Franklin Gothic Book" w:hAnsi="Franklin Gothic Book"/>
                <w:sz w:val="18"/>
                <w:szCs w:val="18"/>
              </w:rPr>
              <w:t>Sagittal Power</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Knee </w:t>
            </w:r>
            <w:r w:rsidR="00716229">
              <w:rPr>
                <w:rFonts w:ascii="Franklin Gothic Book" w:hAnsi="Franklin Gothic Book"/>
                <w:sz w:val="18"/>
                <w:szCs w:val="18"/>
              </w:rPr>
              <w:t>Sagittal Power</w:t>
            </w:r>
          </w:p>
        </w:tc>
        <w:tc>
          <w:tcPr>
            <w:tcW w:w="416" w:type="dxa"/>
          </w:tcPr>
          <w:p w:rsidR="00FD72D7" w:rsidRPr="00A875FF" w:rsidRDefault="00FD72D7" w:rsidP="004C5BE2">
            <w:pPr>
              <w:keepNext/>
              <w:jc w:val="center"/>
              <w:rPr>
                <w:rFonts w:ascii="Franklin Gothic Book" w:hAnsi="Franklin Gothic Book"/>
                <w:sz w:val="18"/>
                <w:szCs w:val="18"/>
              </w:rPr>
            </w:pPr>
          </w:p>
        </w:tc>
        <w:tc>
          <w:tcPr>
            <w:tcW w:w="2922" w:type="dxa"/>
            <w:gridSpan w:val="2"/>
          </w:tcPr>
          <w:p w:rsidR="00FD72D7" w:rsidRPr="00A875FF" w:rsidRDefault="00FD72D7" w:rsidP="004C5BE2">
            <w:pPr>
              <w:keepNext/>
              <w:jc w:val="center"/>
              <w:rPr>
                <w:rFonts w:ascii="Franklin Gothic Book" w:hAnsi="Franklin Gothic Book"/>
                <w:sz w:val="18"/>
                <w:szCs w:val="18"/>
              </w:rPr>
            </w:pPr>
            <w:r w:rsidRPr="00A875FF">
              <w:rPr>
                <w:rFonts w:ascii="Franklin Gothic Book" w:hAnsi="Franklin Gothic Book"/>
                <w:sz w:val="18"/>
                <w:szCs w:val="18"/>
              </w:rPr>
              <w:t xml:space="preserve">Ankle </w:t>
            </w:r>
            <w:r w:rsidR="00716229">
              <w:rPr>
                <w:rFonts w:ascii="Franklin Gothic Book" w:hAnsi="Franklin Gothic Book"/>
                <w:sz w:val="18"/>
                <w:szCs w:val="18"/>
              </w:rPr>
              <w:t>Sagittal Power</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szCs w:val="20"/>
              </w:rPr>
            </w:pPr>
            <w:r>
              <w:rPr>
                <w:rFonts w:ascii="Franklin Gothic Book" w:hAnsi="Franklin Gothic Book"/>
                <w:szCs w:val="20"/>
              </w:rPr>
              <w:t>W</w:t>
            </w:r>
            <w:r w:rsidRPr="00A875FF">
              <w:rPr>
                <w:rFonts w:ascii="Franklin Gothic Book" w:hAnsi="Franklin Gothic Book"/>
                <w:szCs w:val="20"/>
              </w:rPr>
              <w:t>/kg</w:t>
            </w:r>
          </w:p>
        </w:tc>
        <w:sdt>
          <w:sdtPr>
            <w:rPr>
              <w:rFonts w:ascii="Franklin Gothic Book" w:hAnsi="Franklin Gothic Book"/>
            </w:rPr>
            <w:alias w:val="$Right_Hip_Power_X_post"/>
            <w:tag w:val="$Right_Hip_Power_X_post"/>
            <w:id w:val="590751701"/>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72142B6" wp14:editId="02091B02">
                      <wp:extent cx="2030400" cy="1396800"/>
                      <wp:effectExtent l="0" t="0" r="0" b="0"/>
                      <wp:docPr id="149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Knee_Power_X_post"/>
            <w:tag w:val="$Right_Knee_Power_X_post"/>
            <w:id w:val="1620486036"/>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55C899B5" wp14:editId="0BBD9F3B">
                      <wp:extent cx="2030400" cy="1396800"/>
                      <wp:effectExtent l="0" t="0" r="0" b="0"/>
                      <wp:docPr id="149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Ankle_Power_X_post"/>
            <w:tag w:val="$Right_Ankle_Power_X_post"/>
            <w:id w:val="888991998"/>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7C678DF1" wp14:editId="2BBD5196">
                      <wp:extent cx="2030400" cy="1396800"/>
                      <wp:effectExtent l="0" t="0" r="0" b="0"/>
                      <wp:docPr id="149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D72D7" w:rsidRPr="00A875FF" w:rsidTr="004C5BE2">
        <w:trPr>
          <w:cantSplit/>
          <w:trHeight w:hRule="exact" w:val="57"/>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3300" w:type="dxa"/>
            <w:gridSpan w:val="3"/>
          </w:tcPr>
          <w:p w:rsidR="00FD72D7" w:rsidRPr="00A875FF" w:rsidRDefault="00FD72D7" w:rsidP="004C5BE2">
            <w:pPr>
              <w:keepNext/>
              <w:jc w:val="center"/>
              <w:rPr>
                <w:rFonts w:ascii="Franklin Gothic Book" w:hAnsi="Franklin Gothic Book"/>
                <w:sz w:val="18"/>
                <w:szCs w:val="18"/>
              </w:rPr>
            </w:pPr>
          </w:p>
        </w:tc>
        <w:tc>
          <w:tcPr>
            <w:tcW w:w="3300" w:type="dxa"/>
            <w:gridSpan w:val="2"/>
          </w:tcPr>
          <w:p w:rsidR="00FD72D7" w:rsidRPr="00A875FF" w:rsidRDefault="00FD72D7" w:rsidP="004C5BE2">
            <w:pPr>
              <w:keepNext/>
              <w:jc w:val="center"/>
              <w:rPr>
                <w:rFonts w:ascii="Franklin Gothic Book" w:hAnsi="Franklin Gothic Book"/>
                <w:sz w:val="18"/>
                <w:szCs w:val="18"/>
              </w:rPr>
            </w:pPr>
          </w:p>
        </w:tc>
        <w:tc>
          <w:tcPr>
            <w:tcW w:w="3338" w:type="dxa"/>
            <w:gridSpan w:val="3"/>
          </w:tcPr>
          <w:p w:rsidR="00FD72D7" w:rsidRPr="00A875FF" w:rsidRDefault="00FD72D7" w:rsidP="004C5BE2">
            <w:pPr>
              <w:keepNext/>
              <w:jc w:val="center"/>
              <w:rPr>
                <w:rFonts w:ascii="Franklin Gothic Book" w:hAnsi="Franklin Gothic Book"/>
                <w:sz w:val="18"/>
                <w:szCs w:val="18"/>
              </w:rPr>
            </w:pPr>
          </w:p>
        </w:tc>
      </w:tr>
      <w:tr w:rsidR="00FD72D7" w:rsidRPr="00A875FF" w:rsidTr="004C5BE2">
        <w:trPr>
          <w:cantSplit/>
          <w:trHeight w:hRule="exact" w:val="170"/>
        </w:trPr>
        <w:tc>
          <w:tcPr>
            <w:tcW w:w="284" w:type="dxa"/>
            <w:textDirection w:val="btLr"/>
            <w:vAlign w:val="center"/>
          </w:tcPr>
          <w:p w:rsidR="00FD72D7" w:rsidRPr="00A875FF" w:rsidRDefault="00FD72D7" w:rsidP="004C5BE2">
            <w:pPr>
              <w:keepNext/>
              <w:ind w:left="113" w:right="113"/>
              <w:jc w:val="center"/>
              <w:rPr>
                <w:rFonts w:ascii="Franklin Gothic Book" w:hAnsi="Franklin Gothic Book"/>
                <w:lang w:val="en-US"/>
              </w:rPr>
            </w:pPr>
          </w:p>
        </w:tc>
        <w:tc>
          <w:tcPr>
            <w:tcW w:w="495" w:type="dxa"/>
            <w:gridSpan w:val="2"/>
          </w:tcPr>
          <w:p w:rsidR="00FD72D7" w:rsidRPr="00A875FF" w:rsidRDefault="00FD72D7" w:rsidP="004C5BE2">
            <w:pPr>
              <w:keepNext/>
              <w:jc w:val="center"/>
              <w:rPr>
                <w:rFonts w:ascii="Franklin Gothic Book" w:hAnsi="Franklin Gothic Book"/>
                <w:sz w:val="18"/>
                <w:szCs w:val="18"/>
              </w:rPr>
            </w:pPr>
          </w:p>
        </w:tc>
        <w:tc>
          <w:tcPr>
            <w:tcW w:w="280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Anterior GRF</w:t>
            </w:r>
          </w:p>
        </w:tc>
        <w:tc>
          <w:tcPr>
            <w:tcW w:w="455" w:type="dxa"/>
          </w:tcPr>
          <w:p w:rsidR="00FD72D7" w:rsidRPr="00A875FF" w:rsidRDefault="00FD72D7" w:rsidP="004C5BE2">
            <w:pPr>
              <w:keepNext/>
              <w:jc w:val="center"/>
              <w:rPr>
                <w:rFonts w:ascii="Franklin Gothic Book" w:hAnsi="Franklin Gothic Book"/>
                <w:sz w:val="18"/>
                <w:szCs w:val="18"/>
              </w:rPr>
            </w:pPr>
          </w:p>
        </w:tc>
        <w:tc>
          <w:tcPr>
            <w:tcW w:w="2845" w:type="dxa"/>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Medial GRF</w:t>
            </w:r>
          </w:p>
        </w:tc>
        <w:tc>
          <w:tcPr>
            <w:tcW w:w="416" w:type="dxa"/>
          </w:tcPr>
          <w:p w:rsidR="00FD72D7" w:rsidRPr="00A875FF" w:rsidRDefault="00FD72D7" w:rsidP="004C5BE2">
            <w:pPr>
              <w:keepNext/>
              <w:jc w:val="center"/>
              <w:rPr>
                <w:rFonts w:ascii="Franklin Gothic Book" w:hAnsi="Franklin Gothic Book"/>
                <w:sz w:val="18"/>
                <w:szCs w:val="18"/>
              </w:rPr>
            </w:pPr>
          </w:p>
        </w:tc>
        <w:tc>
          <w:tcPr>
            <w:tcW w:w="2922" w:type="dxa"/>
            <w:gridSpan w:val="2"/>
          </w:tcPr>
          <w:p w:rsidR="00FD72D7"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Vertical GRF</w:t>
            </w:r>
          </w:p>
        </w:tc>
      </w:tr>
      <w:tr w:rsidR="00FD72D7"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FD72D7" w:rsidRPr="00A875FF" w:rsidRDefault="00882725" w:rsidP="004C5BE2">
            <w:pPr>
              <w:keepNext/>
              <w:ind w:left="113" w:right="113"/>
              <w:jc w:val="center"/>
              <w:rPr>
                <w:rFonts w:ascii="Franklin Gothic Book" w:hAnsi="Franklin Gothic Book"/>
                <w:szCs w:val="20"/>
              </w:rPr>
            </w:pPr>
            <w:r>
              <w:rPr>
                <w:rFonts w:ascii="Franklin Gothic Book" w:hAnsi="Franklin Gothic Book"/>
              </w:rPr>
              <w:t>% body weight</w:t>
            </w:r>
          </w:p>
        </w:tc>
        <w:sdt>
          <w:sdtPr>
            <w:rPr>
              <w:rFonts w:ascii="Franklin Gothic Book" w:hAnsi="Franklin Gothic Book"/>
            </w:rPr>
            <w:alias w:val="$Right_GRF_Y_post"/>
            <w:tag w:val="$Right_GRF_Y_post"/>
            <w:id w:val="-1605560294"/>
            <w:picture/>
          </w:sdtPr>
          <w:sdtEndPr/>
          <w:sdtContent>
            <w:tc>
              <w:tcPr>
                <w:tcW w:w="3300" w:type="dxa"/>
                <w:gridSpan w:val="3"/>
              </w:tcPr>
              <w:p w:rsidR="00FD72D7" w:rsidRPr="00A875FF" w:rsidRDefault="00FD72D7"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C945CB2" wp14:editId="22B4EB2A">
                      <wp:extent cx="2030400" cy="1396800"/>
                      <wp:effectExtent l="0" t="0" r="0" b="0"/>
                      <wp:docPr id="149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GRF_X_post"/>
            <w:tag w:val="$Right_GRF_X_post"/>
            <w:id w:val="-682823087"/>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93AA7DF" wp14:editId="0A470C41">
                      <wp:extent cx="2030400" cy="1396800"/>
                      <wp:effectExtent l="0" t="0" r="0" b="0"/>
                      <wp:docPr id="149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GRF_Z_post"/>
            <w:tag w:val="$Right_GRF_Z_post"/>
            <w:id w:val="1936332108"/>
            <w:picture/>
          </w:sdtPr>
          <w:sdtEndPr/>
          <w:sdtContent>
            <w:tc>
              <w:tcPr>
                <w:tcW w:w="3300" w:type="dxa"/>
                <w:gridSpan w:val="2"/>
              </w:tcPr>
              <w:p w:rsidR="00FD72D7" w:rsidRPr="00A875FF" w:rsidRDefault="00FD72D7" w:rsidP="004C5BE2">
                <w:pPr>
                  <w:keepNext/>
                  <w:rPr>
                    <w:rFonts w:ascii="Franklin Gothic Book" w:hAnsi="Franklin Gothic Book"/>
                  </w:rPr>
                </w:pPr>
                <w:r>
                  <w:rPr>
                    <w:rFonts w:ascii="Franklin Gothic Book" w:hAnsi="Franklin Gothic Book"/>
                    <w:noProof/>
                    <w:lang w:val="en-US" w:eastAsia="en-US"/>
                  </w:rPr>
                  <w:drawing>
                    <wp:inline distT="0" distB="0" distL="0" distR="0" wp14:anchorId="3E7F959A" wp14:editId="3F9AF7B5">
                      <wp:extent cx="2030400" cy="1396800"/>
                      <wp:effectExtent l="0" t="0" r="0" b="0"/>
                      <wp:docPr id="149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FD72D7" w:rsidRPr="00A875FF" w:rsidRDefault="000E2420" w:rsidP="00FD72D7">
      <w:pPr>
        <w:rPr>
          <w:sz w:val="6"/>
          <w:szCs w:val="6"/>
        </w:rPr>
      </w:pPr>
      <w:sdt>
        <w:sdtPr>
          <w:rPr>
            <w:color w:val="A6A6A6" w:themeColor="background1" w:themeShade="A6"/>
            <w:sz w:val="16"/>
            <w:szCs w:val="16"/>
          </w:rPr>
          <w:tag w:val="meta.xml:meta/dynamic_file_names"/>
          <w:id w:val="1521895760"/>
          <w:text/>
        </w:sdtPr>
        <w:sdtEndPr/>
        <w:sdtContent>
          <w:r w:rsidR="00FD72D7" w:rsidRPr="005B1A7C">
            <w:rPr>
              <w:color w:val="A6A6A6" w:themeColor="background1" w:themeShade="A6"/>
              <w:sz w:val="16"/>
              <w:szCs w:val="16"/>
            </w:rPr>
            <w:t>…</w:t>
          </w:r>
        </w:sdtContent>
      </w:sdt>
    </w:p>
    <w:p w:rsidR="00FD72D7" w:rsidRPr="00314423" w:rsidRDefault="00FD72D7" w:rsidP="00FD72D7">
      <w:pPr>
        <w:pStyle w:val="Odstavecseseznamem"/>
        <w:ind w:left="0"/>
        <w:rPr>
          <w:b/>
          <w:sz w:val="2"/>
          <w:szCs w:val="20"/>
        </w:rPr>
      </w:pPr>
    </w:p>
    <w:p w:rsidR="00FD72D7" w:rsidRPr="00314423" w:rsidRDefault="00FD72D7" w:rsidP="00FD72D7">
      <w:pPr>
        <w:pStyle w:val="Odstavecseseznamem"/>
        <w:ind w:left="0"/>
        <w:rPr>
          <w:b/>
          <w:sz w:val="2"/>
          <w:szCs w:val="20"/>
        </w:rPr>
        <w:sectPr w:rsidR="00FD72D7" w:rsidRPr="00314423" w:rsidSect="00284446">
          <w:type w:val="continuous"/>
          <w:pgSz w:w="11906" w:h="16838" w:code="9"/>
          <w:pgMar w:top="1287" w:right="851" w:bottom="992" w:left="851" w:header="227" w:footer="227" w:gutter="0"/>
          <w:cols w:space="720"/>
          <w:docGrid w:linePitch="360"/>
        </w:sectPr>
      </w:pPr>
    </w:p>
    <w:p w:rsidR="00FD72D7" w:rsidRPr="00314423" w:rsidRDefault="00FD72D7">
      <w:pPr>
        <w:rPr>
          <w:b/>
          <w:sz w:val="4"/>
          <w:szCs w:val="28"/>
        </w:rPr>
      </w:pPr>
      <w:r w:rsidRPr="00314423">
        <w:rPr>
          <w:b/>
          <w:sz w:val="4"/>
          <w:szCs w:val="28"/>
        </w:rPr>
        <w:br w:type="page"/>
      </w:r>
    </w:p>
    <w:p w:rsidR="00226BB2" w:rsidRDefault="005C0486" w:rsidP="00226BB2">
      <w:pPr>
        <w:jc w:val="center"/>
        <w:rPr>
          <w:b/>
          <w:sz w:val="28"/>
          <w:szCs w:val="28"/>
        </w:rPr>
      </w:pPr>
      <w:r>
        <w:rPr>
          <w:b/>
          <w:sz w:val="28"/>
          <w:szCs w:val="28"/>
        </w:rPr>
        <w:lastRenderedPageBreak/>
        <w:t>Post Session</w:t>
      </w:r>
      <w:r w:rsidR="008D2D09" w:rsidRPr="00A875FF">
        <w:rPr>
          <w:b/>
          <w:sz w:val="28"/>
          <w:szCs w:val="28"/>
        </w:rPr>
        <w:t xml:space="preserve"> </w:t>
      </w:r>
      <w:r w:rsidR="00226BB2">
        <w:rPr>
          <w:b/>
          <w:sz w:val="28"/>
          <w:szCs w:val="28"/>
        </w:rPr>
        <w:t>Upper Body</w:t>
      </w:r>
      <w:r w:rsidR="00226BB2" w:rsidRPr="00A875FF">
        <w:rPr>
          <w:b/>
          <w:sz w:val="28"/>
          <w:szCs w:val="28"/>
        </w:rPr>
        <w:t xml:space="preserve"> Angles</w:t>
      </w:r>
      <w:r w:rsidR="00226BB2">
        <w:rPr>
          <w:b/>
          <w:sz w:val="28"/>
          <w:szCs w:val="28"/>
        </w:rPr>
        <w:t xml:space="preserve"> Comparison </w:t>
      </w:r>
      <w:r w:rsidR="008D2D09">
        <w:rPr>
          <w:b/>
          <w:sz w:val="28"/>
          <w:szCs w:val="28"/>
        </w:rPr>
        <w:t>(</w:t>
      </w:r>
      <w:sdt>
        <w:sdtPr>
          <w:rPr>
            <w:b/>
            <w:color w:val="000000"/>
            <w:sz w:val="28"/>
            <w:szCs w:val="28"/>
          </w:rPr>
          <w:alias w:val="test_condition_post"/>
          <w:tag w:val="test_condition_post"/>
          <w:id w:val="1158804514"/>
          <w:dataBinding w:xpath="metrics/GLOBAL/Stride_Length_Mean/TEMPORAL_DISTANCE/X" w:storeItemID="{7E7DE756-8780-40D7-B2E2-A8B1C27C5786}"/>
          <w:text/>
        </w:sdtPr>
        <w:sdtEndPr/>
        <w:sdtContent>
          <w:r w:rsidR="008D2D09" w:rsidRPr="00356C9A">
            <w:rPr>
              <w:b/>
              <w:color w:val="000000"/>
              <w:sz w:val="28"/>
              <w:szCs w:val="28"/>
            </w:rPr>
            <w:t>...</w:t>
          </w:r>
        </w:sdtContent>
      </w:sdt>
      <w:r w:rsidR="008D2D09">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Thorax_Lab_Angles_X_post_MEAN"/>
            <w:tag w:val="$Thorax_Lab_Angles_X_post_MEAN"/>
            <w:id w:val="-552924503"/>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AFFD61F" wp14:editId="43C65E12">
                      <wp:extent cx="2030400" cy="1396800"/>
                      <wp:effectExtent l="0" t="0" r="0" b="0"/>
                      <wp:docPr id="143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Lab_Angles_Y_post_MEAN"/>
            <w:tag w:val="$Thorax_Lab_Angles_Y_post_MEAN"/>
            <w:id w:val="1376662457"/>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C13A74A" wp14:editId="0905980E">
                      <wp:extent cx="2030400" cy="1396800"/>
                      <wp:effectExtent l="0" t="0" r="0" b="0"/>
                      <wp:docPr id="143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Lab_Angles_Z_post_MEAN"/>
            <w:tag w:val="$Thorax_Lab_Angles_Z_post_MEAN"/>
            <w:id w:val="2134282961"/>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36A70037" wp14:editId="3FC0217C">
                      <wp:extent cx="2030400" cy="1396800"/>
                      <wp:effectExtent l="0" t="0" r="0" b="0"/>
                      <wp:docPr id="143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Thorax_Angles_X_post_MEAN"/>
            <w:tag w:val="$Thorax_Angles_X_post_MEAN"/>
            <w:id w:val="-1106108473"/>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8083779" wp14:editId="5E44D9F2">
                      <wp:extent cx="2030400" cy="1396800"/>
                      <wp:effectExtent l="0" t="0" r="0" b="0"/>
                      <wp:docPr id="143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Angles_Y_post_MEAN"/>
            <w:tag w:val="$Thorax_Angles_Y_post_MEAN"/>
            <w:id w:val="1855538113"/>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126A1393" wp14:editId="0A7DAF25">
                      <wp:extent cx="2030400" cy="1396800"/>
                      <wp:effectExtent l="0" t="0" r="0" b="0"/>
                      <wp:docPr id="143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Thorax_Angles_Z_post_MEAN"/>
            <w:tag w:val="$Thorax_Angles_Z_post_MEAN"/>
            <w:id w:val="-1834593115"/>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12B4CF86" wp14:editId="3D89FA2F">
                      <wp:extent cx="2030400" cy="1396800"/>
                      <wp:effectExtent l="0" t="0" r="0" b="0"/>
                      <wp:docPr id="143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Shoulder_Angles_X_post_MEAN"/>
            <w:tag w:val="$Shoulder_Angles_X_post_MEAN"/>
            <w:id w:val="-2077878772"/>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1B6E8D83" wp14:editId="7B37AD4F">
                      <wp:extent cx="2030400" cy="1396800"/>
                      <wp:effectExtent l="0" t="0" r="0" b="0"/>
                      <wp:docPr id="143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Shoulder_Angles_Y_post_MEAN"/>
            <w:tag w:val="$Shoulder_Angles_Y_post_MEAN"/>
            <w:id w:val="220948480"/>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2009DEC" wp14:editId="0CB721B5">
                      <wp:extent cx="2030400" cy="1396800"/>
                      <wp:effectExtent l="0" t="0" r="0" b="0"/>
                      <wp:docPr id="143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Shoulder_Angles_Z_post_MEAN"/>
            <w:tag w:val="$Shoulder_Angles_Z_post_MEAN"/>
            <w:id w:val="441569873"/>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894CE5B" wp14:editId="2FBD5C57">
                      <wp:extent cx="2030400" cy="1396800"/>
                      <wp:effectExtent l="0" t="0" r="0" b="0"/>
                      <wp:docPr id="144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4C5BE2" w:rsidRPr="00A875FF" w:rsidTr="004C5BE2">
        <w:trPr>
          <w:cantSplit/>
          <w:trHeight w:hRule="exact" w:val="57"/>
        </w:trPr>
        <w:tc>
          <w:tcPr>
            <w:tcW w:w="284" w:type="dxa"/>
            <w:textDirection w:val="btLr"/>
            <w:vAlign w:val="center"/>
          </w:tcPr>
          <w:p w:rsidR="004C5BE2" w:rsidRPr="00A875FF" w:rsidRDefault="004C5BE2" w:rsidP="004C5BE2">
            <w:pPr>
              <w:keepNext/>
              <w:ind w:left="113" w:right="113"/>
              <w:jc w:val="center"/>
              <w:rPr>
                <w:rFonts w:ascii="Franklin Gothic Book" w:hAnsi="Franklin Gothic Book"/>
                <w:lang w:val="en-US"/>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38" w:type="dxa"/>
            <w:gridSpan w:val="3"/>
          </w:tcPr>
          <w:p w:rsidR="004C5BE2" w:rsidRPr="00A875FF" w:rsidRDefault="004C5BE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Elbow_Angles_X_post_MEAN"/>
            <w:tag w:val="$Elbow_Angles_X_post_MEAN"/>
            <w:id w:val="-871772962"/>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E6979E5" wp14:editId="2F763071">
                      <wp:extent cx="2030400" cy="1396800"/>
                      <wp:effectExtent l="0" t="0" r="0" b="0"/>
                      <wp:docPr id="144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26BB2" w:rsidRPr="00A875FF" w:rsidRDefault="00226BB2" w:rsidP="004C5BE2">
            <w:pPr>
              <w:keepNext/>
              <w:rPr>
                <w:rFonts w:ascii="Franklin Gothic Book" w:hAnsi="Franklin Gothic Book"/>
              </w:rPr>
            </w:pPr>
          </w:p>
        </w:tc>
        <w:sdt>
          <w:sdtPr>
            <w:rPr>
              <w:rFonts w:ascii="Franklin Gothic Book" w:hAnsi="Franklin Gothic Book"/>
            </w:rPr>
            <w:alias w:val="$Elbow_Angles_Z_post_MEAN"/>
            <w:tag w:val="$Elbow_Angles_Z_post_MEAN"/>
            <w:id w:val="-705789014"/>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3373F0F4" wp14:editId="01EF8BF3">
                      <wp:extent cx="2030400" cy="1396800"/>
                      <wp:effectExtent l="0" t="0" r="0" b="0"/>
                      <wp:docPr id="144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lum bright="70000" contrast="-70000"/>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DC7CA1" w:rsidRPr="001C684C" w:rsidRDefault="00DC7CA1" w:rsidP="00DC7CA1">
      <w:pPr>
        <w:pStyle w:val="Odstavecseseznamem"/>
        <w:ind w:left="0"/>
        <w:rPr>
          <w:b/>
          <w:sz w:val="6"/>
          <w:szCs w:val="20"/>
        </w:rPr>
      </w:pPr>
    </w:p>
    <w:p w:rsidR="00DC7CA1" w:rsidRPr="001C684C" w:rsidRDefault="00DC7CA1" w:rsidP="00DC7CA1">
      <w:pPr>
        <w:pStyle w:val="Odstavecseseznamem"/>
        <w:ind w:left="0"/>
        <w:rPr>
          <w:b/>
          <w:sz w:val="6"/>
          <w:szCs w:val="20"/>
        </w:rPr>
        <w:sectPr w:rsidR="00DC7CA1" w:rsidRPr="001C684C" w:rsidSect="00284446">
          <w:type w:val="continuous"/>
          <w:pgSz w:w="11906" w:h="16838" w:code="9"/>
          <w:pgMar w:top="1287" w:right="851" w:bottom="992" w:left="851" w:header="227" w:footer="227" w:gutter="0"/>
          <w:cols w:space="720"/>
          <w:docGrid w:linePitch="360"/>
        </w:sectPr>
      </w:pPr>
    </w:p>
    <w:p w:rsidR="00226BB2" w:rsidRPr="001C684C" w:rsidRDefault="00226BB2" w:rsidP="00226BB2">
      <w:pPr>
        <w:rPr>
          <w:b/>
          <w:sz w:val="12"/>
          <w:szCs w:val="28"/>
        </w:rPr>
      </w:pPr>
      <w:r w:rsidRPr="001C684C">
        <w:rPr>
          <w:b/>
          <w:sz w:val="12"/>
          <w:szCs w:val="28"/>
        </w:rPr>
        <w:br w:type="page"/>
      </w:r>
    </w:p>
    <w:p w:rsidR="00226BB2" w:rsidRDefault="005C0486" w:rsidP="00226BB2">
      <w:pPr>
        <w:jc w:val="center"/>
        <w:rPr>
          <w:b/>
          <w:sz w:val="28"/>
          <w:szCs w:val="28"/>
        </w:rPr>
      </w:pPr>
      <w:r>
        <w:rPr>
          <w:b/>
          <w:color w:val="000000"/>
          <w:sz w:val="28"/>
          <w:szCs w:val="28"/>
        </w:rPr>
        <w:lastRenderedPageBreak/>
        <w:t xml:space="preserve">Post session </w:t>
      </w:r>
      <w:sdt>
        <w:sdtPr>
          <w:rPr>
            <w:b/>
            <w:color w:val="000000"/>
            <w:sz w:val="28"/>
            <w:szCs w:val="28"/>
          </w:rPr>
          <w:alias w:val="UB_page_title"/>
          <w:tag w:val="UB_page_title"/>
          <w:id w:val="-1254740445"/>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 xml:space="preserve"> </w:t>
      </w:r>
      <w:r w:rsidR="008D2D09">
        <w:rPr>
          <w:b/>
          <w:sz w:val="28"/>
          <w:szCs w:val="28"/>
        </w:rPr>
        <w:t>(</w:t>
      </w:r>
      <w:sdt>
        <w:sdtPr>
          <w:rPr>
            <w:b/>
            <w:color w:val="000000"/>
            <w:sz w:val="28"/>
            <w:szCs w:val="28"/>
          </w:rPr>
          <w:alias w:val="test_condition_post"/>
          <w:tag w:val="test_condition_post"/>
          <w:id w:val="-1743865007"/>
          <w:dataBinding w:xpath="metrics/GLOBAL/Stride_Length_Mean/TEMPORAL_DISTANCE/X" w:storeItemID="{7E7DE756-8780-40D7-B2E2-A8B1C27C5786}"/>
          <w:text/>
        </w:sdtPr>
        <w:sdtEndPr/>
        <w:sdtContent>
          <w:r w:rsidR="008D2D09" w:rsidRPr="00356C9A">
            <w:rPr>
              <w:b/>
              <w:color w:val="000000"/>
              <w:sz w:val="28"/>
              <w:szCs w:val="28"/>
            </w:rPr>
            <w:t>...</w:t>
          </w:r>
        </w:sdtContent>
      </w:sdt>
      <w:r w:rsidR="008D2D09">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Thorax_Lab_Angles_X_post"/>
            <w:tag w:val="$Left_Thorax_Lab_Angles_X_post"/>
            <w:id w:val="-1013452387"/>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7DBC59D" wp14:editId="1538C06D">
                      <wp:extent cx="2030400" cy="1396800"/>
                      <wp:effectExtent l="0" t="0" r="0" b="0"/>
                      <wp:docPr id="144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Lab_Angles_Y_post"/>
            <w:tag w:val="$Left_Thorax_Lab_Angles_Y_post"/>
            <w:id w:val="2045786310"/>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3D3AC567" wp14:editId="12B3D5EA">
                      <wp:extent cx="2030400" cy="1396800"/>
                      <wp:effectExtent l="0" t="0" r="0" b="0"/>
                      <wp:docPr id="144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Lab_Angles_Z_post"/>
            <w:tag w:val="$Left_Thorax_Lab_Angles_Z_post"/>
            <w:id w:val="1752244057"/>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18222F27" wp14:editId="7277A708">
                      <wp:extent cx="2030400" cy="1396800"/>
                      <wp:effectExtent l="0" t="0" r="0" b="0"/>
                      <wp:docPr id="144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Thorax_Angles_X_post"/>
            <w:tag w:val="$Left_Thorax_Angles_X_post"/>
            <w:id w:val="-385568914"/>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6D577A44" wp14:editId="4FFA69A7">
                      <wp:extent cx="2030400" cy="1396800"/>
                      <wp:effectExtent l="0" t="0" r="0" b="0"/>
                      <wp:docPr id="144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Angles_Y_post"/>
            <w:tag w:val="$Left_Thorax_Angles_Y_post"/>
            <w:id w:val="1662961101"/>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54B41BAF" wp14:editId="1C96F79F">
                      <wp:extent cx="2030400" cy="1396800"/>
                      <wp:effectExtent l="0" t="0" r="0" b="0"/>
                      <wp:docPr id="144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Thorax_Angles_Z_post"/>
            <w:tag w:val="$Left_Thorax_Angles_Z_post"/>
            <w:id w:val="-1345776997"/>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6A64994" wp14:editId="1461A329">
                      <wp:extent cx="2030400" cy="1396800"/>
                      <wp:effectExtent l="0" t="0" r="0" b="0"/>
                      <wp:docPr id="144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Shoulder_Angles_X_post"/>
            <w:tag w:val="$Left_Shoulder_Angles_X_post"/>
            <w:id w:val="279544257"/>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25BBCF04" wp14:editId="31019A9B">
                      <wp:extent cx="2030400" cy="1396800"/>
                      <wp:effectExtent l="0" t="0" r="0" b="0"/>
                      <wp:docPr id="144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Shoulder_Angles_Y_post"/>
            <w:tag w:val="$Left_Shoulder_Angles_Y_post"/>
            <w:id w:val="723798324"/>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594F118" wp14:editId="5DF1F5D1">
                      <wp:extent cx="2030400" cy="1396800"/>
                      <wp:effectExtent l="0" t="0" r="0" b="0"/>
                      <wp:docPr id="145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Left_Shoulder_Angles_Z_post"/>
            <w:tag w:val="$Left_Shoulder_Angles_Z_post"/>
            <w:id w:val="-1253883511"/>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670336F" wp14:editId="3972015E">
                      <wp:extent cx="2030400" cy="1396800"/>
                      <wp:effectExtent l="0" t="0" r="0" b="0"/>
                      <wp:docPr id="145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4C5BE2" w:rsidRPr="00A875FF" w:rsidTr="004C5BE2">
        <w:trPr>
          <w:cantSplit/>
          <w:trHeight w:hRule="exact" w:val="57"/>
        </w:trPr>
        <w:tc>
          <w:tcPr>
            <w:tcW w:w="284" w:type="dxa"/>
            <w:textDirection w:val="btLr"/>
            <w:vAlign w:val="center"/>
          </w:tcPr>
          <w:p w:rsidR="004C5BE2" w:rsidRPr="00A875FF" w:rsidRDefault="004C5BE2" w:rsidP="004C5BE2">
            <w:pPr>
              <w:keepNext/>
              <w:ind w:left="113" w:right="113"/>
              <w:jc w:val="center"/>
              <w:rPr>
                <w:rFonts w:ascii="Franklin Gothic Book" w:hAnsi="Franklin Gothic Book"/>
                <w:lang w:val="en-US"/>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38" w:type="dxa"/>
            <w:gridSpan w:val="3"/>
          </w:tcPr>
          <w:p w:rsidR="004C5BE2" w:rsidRPr="00A875FF" w:rsidRDefault="004C5BE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Left_Elbow_Angles_X_post"/>
            <w:tag w:val="$Left_Elbow_Angles_X_post"/>
            <w:id w:val="-2080047914"/>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5E3E234" wp14:editId="4269E05F">
                      <wp:extent cx="2030400" cy="1396800"/>
                      <wp:effectExtent l="0" t="0" r="0" b="0"/>
                      <wp:docPr id="145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26BB2" w:rsidRPr="00A875FF" w:rsidRDefault="00226BB2" w:rsidP="004C5BE2">
            <w:pPr>
              <w:keepNext/>
              <w:rPr>
                <w:rFonts w:ascii="Franklin Gothic Book" w:hAnsi="Franklin Gothic Book"/>
              </w:rPr>
            </w:pPr>
          </w:p>
        </w:tc>
        <w:sdt>
          <w:sdtPr>
            <w:rPr>
              <w:rFonts w:ascii="Franklin Gothic Book" w:hAnsi="Franklin Gothic Book"/>
            </w:rPr>
            <w:alias w:val="$Left_Elbow_Angles_Z_post"/>
            <w:tag w:val="$Left_Elbow_Angles_Z_post"/>
            <w:id w:val="-1768301051"/>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AB0159B" wp14:editId="0039B873">
                      <wp:extent cx="2030400" cy="1396800"/>
                      <wp:effectExtent l="0" t="0" r="0" b="0"/>
                      <wp:docPr id="145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lum bright="70000" contrast="-70000"/>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975047" w:rsidRPr="001C684C" w:rsidRDefault="00975047" w:rsidP="00975047">
      <w:pPr>
        <w:pStyle w:val="Odstavecseseznamem"/>
        <w:ind w:left="0"/>
        <w:rPr>
          <w:b/>
          <w:sz w:val="6"/>
          <w:szCs w:val="20"/>
        </w:rPr>
      </w:pPr>
    </w:p>
    <w:p w:rsidR="00975047" w:rsidRPr="001C684C" w:rsidRDefault="00975047" w:rsidP="00975047">
      <w:pPr>
        <w:pStyle w:val="Odstavecseseznamem"/>
        <w:ind w:left="0"/>
        <w:rPr>
          <w:b/>
          <w:sz w:val="6"/>
          <w:szCs w:val="20"/>
        </w:rPr>
        <w:sectPr w:rsidR="00975047" w:rsidRPr="001C684C" w:rsidSect="00284446">
          <w:type w:val="continuous"/>
          <w:pgSz w:w="11906" w:h="16838" w:code="9"/>
          <w:pgMar w:top="1287" w:right="851" w:bottom="992" w:left="851" w:header="227" w:footer="227" w:gutter="0"/>
          <w:cols w:space="720"/>
          <w:docGrid w:linePitch="360"/>
        </w:sectPr>
      </w:pPr>
    </w:p>
    <w:p w:rsidR="00226BB2" w:rsidRPr="001C684C" w:rsidRDefault="00226BB2" w:rsidP="00226BB2">
      <w:pPr>
        <w:rPr>
          <w:b/>
          <w:sz w:val="12"/>
          <w:szCs w:val="28"/>
        </w:rPr>
      </w:pPr>
      <w:r w:rsidRPr="001C684C">
        <w:rPr>
          <w:b/>
          <w:sz w:val="12"/>
          <w:szCs w:val="28"/>
        </w:rPr>
        <w:br w:type="page"/>
      </w:r>
    </w:p>
    <w:p w:rsidR="008D2D09" w:rsidRDefault="005C0486" w:rsidP="008D2D09">
      <w:pPr>
        <w:jc w:val="center"/>
        <w:rPr>
          <w:b/>
          <w:sz w:val="28"/>
          <w:szCs w:val="28"/>
        </w:rPr>
      </w:pPr>
      <w:r>
        <w:rPr>
          <w:b/>
          <w:sz w:val="28"/>
          <w:szCs w:val="28"/>
        </w:rPr>
        <w:lastRenderedPageBreak/>
        <w:t>Post Session</w:t>
      </w:r>
      <w:r w:rsidR="008D2D09" w:rsidRPr="00A875FF">
        <w:rPr>
          <w:b/>
          <w:sz w:val="28"/>
          <w:szCs w:val="28"/>
        </w:rPr>
        <w:t xml:space="preserve"> </w:t>
      </w:r>
      <w:r w:rsidR="008D2D09">
        <w:rPr>
          <w:b/>
          <w:sz w:val="28"/>
          <w:szCs w:val="28"/>
        </w:rPr>
        <w:t>Right Upper Body</w:t>
      </w:r>
      <w:r w:rsidR="008D2D09" w:rsidRPr="00A875FF">
        <w:rPr>
          <w:b/>
          <w:sz w:val="28"/>
          <w:szCs w:val="28"/>
        </w:rPr>
        <w:t xml:space="preserve"> Angles - All T</w:t>
      </w:r>
      <w:r w:rsidR="008D2D09">
        <w:rPr>
          <w:b/>
          <w:sz w:val="28"/>
          <w:szCs w:val="28"/>
        </w:rPr>
        <w:t>races (</w:t>
      </w:r>
      <w:sdt>
        <w:sdtPr>
          <w:rPr>
            <w:b/>
            <w:color w:val="000000"/>
            <w:sz w:val="28"/>
            <w:szCs w:val="28"/>
          </w:rPr>
          <w:alias w:val="test_condition_post"/>
          <w:tag w:val="test_condition_post"/>
          <w:id w:val="1953740646"/>
          <w:dataBinding w:xpath="metrics/GLOBAL/Stride_Length_Mean/TEMPORAL_DISTANCE/X" w:storeItemID="{7E7DE756-8780-40D7-B2E2-A8B1C27C5786}"/>
          <w:text/>
        </w:sdtPr>
        <w:sdtEndPr/>
        <w:sdtContent>
          <w:r w:rsidR="008D2D09" w:rsidRPr="00356C9A">
            <w:rPr>
              <w:b/>
              <w:color w:val="000000"/>
              <w:sz w:val="28"/>
              <w:szCs w:val="28"/>
            </w:rPr>
            <w:t>...</w:t>
          </w:r>
        </w:sdtContent>
      </w:sdt>
      <w:r w:rsidR="008D2D09">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Lab</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Lab</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  </w:t>
            </w:r>
            <w:r w:rsidR="00716229">
              <w:rPr>
                <w:rFonts w:ascii="Franklin Gothic Book" w:hAnsi="Franklin Gothic Book"/>
                <w:sz w:val="18"/>
                <w:szCs w:val="18"/>
              </w:rPr>
              <w:t>Thorax Int. Rotation wrt Lab</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Thorax_Lab_Angles_X_post"/>
            <w:tag w:val="$Right_Thorax_Lab_Angles_X_post"/>
            <w:id w:val="-1289430957"/>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7AC3425E" wp14:editId="2FD60C28">
                      <wp:extent cx="2030400" cy="1396800"/>
                      <wp:effectExtent l="0" t="0" r="0" b="0"/>
                      <wp:docPr id="145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Lab_Angles_Y_post"/>
            <w:tag w:val="$Right_Thorax_Lab_Angles_Y_post"/>
            <w:id w:val="1686790200"/>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419D25AF" wp14:editId="44BB8B88">
                      <wp:extent cx="2030400" cy="1396800"/>
                      <wp:effectExtent l="0" t="0" r="0" b="0"/>
                      <wp:docPr id="145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Lab_Angles_Z_post"/>
            <w:tag w:val="$Right_Thorax_Lab_Angles_Z_post"/>
            <w:id w:val="-1697382514"/>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9E4BBE4" wp14:editId="070911B8">
                      <wp:extent cx="2030400" cy="1396800"/>
                      <wp:effectExtent l="0" t="0" r="0" b="0"/>
                      <wp:docPr id="145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Anterior Tilt wrt Pelvis</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 xml:space="preserve">Thorax </w:t>
            </w:r>
            <w:r w:rsidR="00772E78">
              <w:rPr>
                <w:rFonts w:ascii="Franklin Gothic Book" w:hAnsi="Franklin Gothic Book"/>
                <w:sz w:val="18"/>
                <w:szCs w:val="18"/>
              </w:rPr>
              <w:t>Up</w:t>
            </w:r>
            <w:r>
              <w:rPr>
                <w:rFonts w:ascii="Franklin Gothic Book" w:hAnsi="Franklin Gothic Book"/>
                <w:sz w:val="18"/>
                <w:szCs w:val="18"/>
              </w:rPr>
              <w:t xml:space="preserve"> Obliquity wrt Pelvis</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Thorax Int. Rotation wrt Pelvis</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Thorax_Angles_X_post"/>
            <w:tag w:val="$Right_Thorax_Angles_X_post"/>
            <w:id w:val="1285240002"/>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32229008" wp14:editId="72FC6223">
                      <wp:extent cx="2030400" cy="1396800"/>
                      <wp:effectExtent l="0" t="0" r="0" b="0"/>
                      <wp:docPr id="145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Angles_Y_post"/>
            <w:tag w:val="$Right_Thorax_Angles_Y_post"/>
            <w:id w:val="1259566644"/>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574DD3BF" wp14:editId="5FC12A1D">
                      <wp:extent cx="2030400" cy="1396800"/>
                      <wp:effectExtent l="0" t="0" r="0" b="0"/>
                      <wp:docPr id="145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Thorax_Angles_Z_post"/>
            <w:tag w:val="$Right_Thorax_Angles_Z_post"/>
            <w:id w:val="-25026269"/>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107991AD" wp14:editId="22D645FC">
                      <wp:extent cx="2030400" cy="1396800"/>
                      <wp:effectExtent l="0" t="0" r="0" b="0"/>
                      <wp:docPr id="145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226BB2" w:rsidRPr="00A875FF" w:rsidTr="004C5BE2">
        <w:trPr>
          <w:cantSplit/>
          <w:trHeight w:hRule="exact" w:val="57"/>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00" w:type="dxa"/>
            <w:gridSpan w:val="2"/>
          </w:tcPr>
          <w:p w:rsidR="00226BB2" w:rsidRPr="00A875FF" w:rsidRDefault="00226BB2" w:rsidP="004C5BE2">
            <w:pPr>
              <w:keepNext/>
              <w:jc w:val="center"/>
              <w:rPr>
                <w:rFonts w:ascii="Franklin Gothic Book" w:hAnsi="Franklin Gothic Book"/>
                <w:sz w:val="18"/>
                <w:szCs w:val="18"/>
              </w:rPr>
            </w:pPr>
          </w:p>
        </w:tc>
        <w:tc>
          <w:tcPr>
            <w:tcW w:w="3338" w:type="dxa"/>
            <w:gridSpan w:val="3"/>
          </w:tcPr>
          <w:p w:rsidR="00226BB2" w:rsidRPr="00A875FF" w:rsidRDefault="00226BB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Shoulder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Shoulder Adduction</w:t>
            </w: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Shoulder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Shoulder_Angles_X_post"/>
            <w:tag w:val="$Right_Shoulder_Angles_X_post"/>
            <w:id w:val="-1893424028"/>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5BB8A14" wp14:editId="06ACD857">
                      <wp:extent cx="2030400" cy="1396800"/>
                      <wp:effectExtent l="0" t="0" r="0" b="0"/>
                      <wp:docPr id="146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Shoulder_Angles_Y_post"/>
            <w:tag w:val="$Right_Shoulder_Angles_Y_post"/>
            <w:id w:val="-206800264"/>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2FF4487D" wp14:editId="498DB6CE">
                      <wp:extent cx="2030400" cy="1396800"/>
                      <wp:effectExtent l="0" t="0" r="0" b="0"/>
                      <wp:docPr id="146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Franklin Gothic Book" w:hAnsi="Franklin Gothic Book"/>
            </w:rPr>
            <w:alias w:val="$Right_Shoulder_Angles_Z_post"/>
            <w:tag w:val="$Right_Shoulder_Angles_Z_post"/>
            <w:id w:val="-1584366329"/>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5CAADD0B" wp14:editId="21EED187">
                      <wp:extent cx="2030400" cy="1396800"/>
                      <wp:effectExtent l="0" t="0" r="0" b="0"/>
                      <wp:docPr id="146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4C5BE2" w:rsidRPr="00A875FF" w:rsidTr="004C5BE2">
        <w:trPr>
          <w:cantSplit/>
          <w:trHeight w:hRule="exact" w:val="57"/>
        </w:trPr>
        <w:tc>
          <w:tcPr>
            <w:tcW w:w="284" w:type="dxa"/>
            <w:textDirection w:val="btLr"/>
            <w:vAlign w:val="center"/>
          </w:tcPr>
          <w:p w:rsidR="004C5BE2" w:rsidRPr="00A875FF" w:rsidRDefault="004C5BE2" w:rsidP="004C5BE2">
            <w:pPr>
              <w:keepNext/>
              <w:ind w:left="113" w:right="113"/>
              <w:jc w:val="center"/>
              <w:rPr>
                <w:rFonts w:ascii="Franklin Gothic Book" w:hAnsi="Franklin Gothic Book"/>
                <w:lang w:val="en-US"/>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00" w:type="dxa"/>
            <w:gridSpan w:val="2"/>
          </w:tcPr>
          <w:p w:rsidR="004C5BE2" w:rsidRPr="00A875FF" w:rsidRDefault="004C5BE2" w:rsidP="004C5BE2">
            <w:pPr>
              <w:keepNext/>
              <w:jc w:val="center"/>
              <w:rPr>
                <w:rFonts w:ascii="Franklin Gothic Book" w:hAnsi="Franklin Gothic Book"/>
                <w:sz w:val="18"/>
                <w:szCs w:val="18"/>
              </w:rPr>
            </w:pPr>
          </w:p>
        </w:tc>
        <w:tc>
          <w:tcPr>
            <w:tcW w:w="3338" w:type="dxa"/>
            <w:gridSpan w:val="3"/>
          </w:tcPr>
          <w:p w:rsidR="004C5BE2" w:rsidRPr="00A875FF" w:rsidRDefault="004C5BE2" w:rsidP="004C5BE2">
            <w:pPr>
              <w:keepNext/>
              <w:jc w:val="center"/>
              <w:rPr>
                <w:rFonts w:ascii="Franklin Gothic Book" w:hAnsi="Franklin Gothic Book"/>
                <w:sz w:val="18"/>
                <w:szCs w:val="18"/>
              </w:rPr>
            </w:pPr>
          </w:p>
        </w:tc>
      </w:tr>
      <w:tr w:rsidR="00226BB2" w:rsidRPr="00A875FF" w:rsidTr="004C5BE2">
        <w:trPr>
          <w:cantSplit/>
          <w:trHeight w:hRule="exact" w:val="19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lang w:val="en-US"/>
              </w:rPr>
            </w:pPr>
          </w:p>
        </w:tc>
        <w:tc>
          <w:tcPr>
            <w:tcW w:w="495" w:type="dxa"/>
          </w:tcPr>
          <w:p w:rsidR="00226BB2" w:rsidRPr="00A875FF" w:rsidRDefault="00226BB2" w:rsidP="004C5BE2">
            <w:pPr>
              <w:keepNext/>
              <w:jc w:val="center"/>
              <w:rPr>
                <w:rFonts w:ascii="Franklin Gothic Book" w:hAnsi="Franklin Gothic Book"/>
                <w:sz w:val="18"/>
                <w:szCs w:val="18"/>
              </w:rPr>
            </w:pPr>
          </w:p>
        </w:tc>
        <w:tc>
          <w:tcPr>
            <w:tcW w:w="2805" w:type="dxa"/>
          </w:tcPr>
          <w:p w:rsidR="00226BB2" w:rsidRPr="00A875FF" w:rsidRDefault="00226BB2" w:rsidP="004C5BE2">
            <w:pPr>
              <w:keepNext/>
              <w:jc w:val="center"/>
              <w:rPr>
                <w:rFonts w:ascii="Franklin Gothic Book" w:hAnsi="Franklin Gothic Book"/>
                <w:sz w:val="18"/>
                <w:szCs w:val="18"/>
              </w:rPr>
            </w:pPr>
            <w:r>
              <w:rPr>
                <w:rFonts w:ascii="Franklin Gothic Book" w:hAnsi="Franklin Gothic Book"/>
                <w:sz w:val="18"/>
                <w:szCs w:val="18"/>
              </w:rPr>
              <w:t xml:space="preserve">Elbow Flexion </w:t>
            </w:r>
          </w:p>
        </w:tc>
        <w:tc>
          <w:tcPr>
            <w:tcW w:w="597" w:type="dxa"/>
          </w:tcPr>
          <w:p w:rsidR="00226BB2" w:rsidRPr="00A875FF" w:rsidRDefault="00226BB2" w:rsidP="004C5BE2">
            <w:pPr>
              <w:keepNext/>
              <w:jc w:val="center"/>
              <w:rPr>
                <w:rFonts w:ascii="Franklin Gothic Book" w:hAnsi="Franklin Gothic Book"/>
                <w:sz w:val="18"/>
                <w:szCs w:val="18"/>
              </w:rPr>
            </w:pPr>
          </w:p>
        </w:tc>
        <w:tc>
          <w:tcPr>
            <w:tcW w:w="2703" w:type="dxa"/>
          </w:tcPr>
          <w:p w:rsidR="00226BB2" w:rsidRPr="00A875FF" w:rsidRDefault="00226BB2" w:rsidP="004C5BE2">
            <w:pPr>
              <w:keepNext/>
              <w:jc w:val="center"/>
              <w:rPr>
                <w:rFonts w:ascii="Franklin Gothic Book" w:hAnsi="Franklin Gothic Book"/>
                <w:sz w:val="18"/>
                <w:szCs w:val="18"/>
              </w:rPr>
            </w:pPr>
          </w:p>
        </w:tc>
        <w:tc>
          <w:tcPr>
            <w:tcW w:w="557" w:type="dxa"/>
          </w:tcPr>
          <w:p w:rsidR="00226BB2" w:rsidRPr="00A875FF" w:rsidRDefault="00226BB2" w:rsidP="004C5BE2">
            <w:pPr>
              <w:keepNext/>
              <w:jc w:val="center"/>
              <w:rPr>
                <w:rFonts w:ascii="Franklin Gothic Book" w:hAnsi="Franklin Gothic Book"/>
                <w:sz w:val="18"/>
                <w:szCs w:val="18"/>
              </w:rPr>
            </w:pPr>
          </w:p>
        </w:tc>
        <w:tc>
          <w:tcPr>
            <w:tcW w:w="2781" w:type="dxa"/>
            <w:gridSpan w:val="2"/>
          </w:tcPr>
          <w:p w:rsidR="00226BB2" w:rsidRPr="00A875FF" w:rsidRDefault="00716229" w:rsidP="004C5BE2">
            <w:pPr>
              <w:keepNext/>
              <w:jc w:val="center"/>
              <w:rPr>
                <w:rFonts w:ascii="Franklin Gothic Book" w:hAnsi="Franklin Gothic Book"/>
                <w:sz w:val="18"/>
                <w:szCs w:val="18"/>
              </w:rPr>
            </w:pPr>
            <w:r>
              <w:rPr>
                <w:rFonts w:ascii="Franklin Gothic Book" w:hAnsi="Franklin Gothic Book"/>
                <w:sz w:val="18"/>
                <w:szCs w:val="18"/>
              </w:rPr>
              <w:t>Elbow Int. Rotation</w:t>
            </w:r>
          </w:p>
        </w:tc>
      </w:tr>
      <w:tr w:rsidR="00226BB2"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226BB2" w:rsidRPr="00A875FF" w:rsidRDefault="00226BB2" w:rsidP="004C5BE2">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Franklin Gothic Book" w:hAnsi="Franklin Gothic Book"/>
            </w:rPr>
            <w:alias w:val="$Right_Elbow_Angles_X_post"/>
            <w:tag w:val="$Right_Elbow_Angles_X_post"/>
            <w:id w:val="-866060583"/>
            <w:picture/>
          </w:sdtPr>
          <w:sdtEndPr/>
          <w:sdtContent>
            <w:tc>
              <w:tcPr>
                <w:tcW w:w="3300" w:type="dxa"/>
                <w:gridSpan w:val="2"/>
              </w:tcPr>
              <w:p w:rsidR="00226BB2" w:rsidRPr="00A875FF" w:rsidRDefault="00226BB2" w:rsidP="004C5BE2">
                <w:pPr>
                  <w:keepNext/>
                  <w:spacing w:after="240"/>
                  <w:rPr>
                    <w:rFonts w:ascii="Franklin Gothic Book" w:hAnsi="Franklin Gothic Book"/>
                  </w:rPr>
                </w:pPr>
                <w:r>
                  <w:rPr>
                    <w:rFonts w:ascii="Franklin Gothic Book" w:hAnsi="Franklin Gothic Book"/>
                    <w:noProof/>
                    <w:lang w:val="en-US" w:eastAsia="en-US"/>
                  </w:rPr>
                  <w:drawing>
                    <wp:inline distT="0" distB="0" distL="0" distR="0" wp14:anchorId="0ED544A7" wp14:editId="26B780BA">
                      <wp:extent cx="2030400" cy="1396800"/>
                      <wp:effectExtent l="0" t="0" r="0" b="0"/>
                      <wp:docPr id="146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226BB2" w:rsidRPr="00A875FF" w:rsidRDefault="00226BB2" w:rsidP="004C5BE2">
            <w:pPr>
              <w:keepNext/>
              <w:rPr>
                <w:rFonts w:ascii="Franklin Gothic Book" w:hAnsi="Franklin Gothic Book"/>
              </w:rPr>
            </w:pPr>
          </w:p>
        </w:tc>
        <w:sdt>
          <w:sdtPr>
            <w:rPr>
              <w:rFonts w:ascii="Franklin Gothic Book" w:hAnsi="Franklin Gothic Book"/>
            </w:rPr>
            <w:alias w:val="$Right_Elbow_Angles_Z_post"/>
            <w:tag w:val="$Right_Elbow_Angles_Z_post"/>
            <w:id w:val="1478487349"/>
            <w:picture/>
          </w:sdtPr>
          <w:sdtEndPr/>
          <w:sdtContent>
            <w:tc>
              <w:tcPr>
                <w:tcW w:w="3300" w:type="dxa"/>
                <w:gridSpan w:val="2"/>
              </w:tcPr>
              <w:p w:rsidR="00226BB2" w:rsidRPr="00A875FF" w:rsidRDefault="00226BB2" w:rsidP="004C5BE2">
                <w:pPr>
                  <w:keepNext/>
                  <w:rPr>
                    <w:rFonts w:ascii="Franklin Gothic Book" w:hAnsi="Franklin Gothic Book"/>
                  </w:rPr>
                </w:pPr>
                <w:r>
                  <w:rPr>
                    <w:rFonts w:ascii="Franklin Gothic Book" w:hAnsi="Franklin Gothic Book"/>
                    <w:noProof/>
                    <w:lang w:val="en-US" w:eastAsia="en-US"/>
                  </w:rPr>
                  <w:drawing>
                    <wp:inline distT="0" distB="0" distL="0" distR="0" wp14:anchorId="62FCEDCF" wp14:editId="1C3BFC9D">
                      <wp:extent cx="2030400" cy="1396800"/>
                      <wp:effectExtent l="0" t="0" r="0" b="0"/>
                      <wp:docPr id="146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lum bright="70000" contrast="-70000"/>
                                <a:extLst>
                                  <a:ext uri="{BEBA8EAE-BF5A-486C-A8C5-ECC9F3942E4B}">
                                    <a14:imgProps xmlns:a14="http://schemas.microsoft.com/office/drawing/2010/main">
                                      <a14:imgLayer r:embed="rId21">
                                        <a14:imgEffect>
                                          <a14:colorTemperature colorTemp="115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bl>
    <w:p w:rsidR="00226BB2" w:rsidRPr="001C684C" w:rsidRDefault="00226BB2" w:rsidP="00226BB2">
      <w:pPr>
        <w:pStyle w:val="Odstavecseseznamem"/>
        <w:ind w:left="0"/>
        <w:rPr>
          <w:b/>
          <w:sz w:val="6"/>
          <w:szCs w:val="20"/>
        </w:rPr>
      </w:pPr>
    </w:p>
    <w:p w:rsidR="00226BB2" w:rsidRPr="001C684C" w:rsidRDefault="00226BB2" w:rsidP="00226BB2">
      <w:pPr>
        <w:pStyle w:val="Odstavecseseznamem"/>
        <w:ind w:left="0"/>
        <w:rPr>
          <w:b/>
          <w:sz w:val="6"/>
          <w:szCs w:val="20"/>
        </w:rPr>
        <w:sectPr w:rsidR="00226BB2" w:rsidRPr="001C684C" w:rsidSect="00284446">
          <w:type w:val="continuous"/>
          <w:pgSz w:w="11906" w:h="16838" w:code="9"/>
          <w:pgMar w:top="1287" w:right="851" w:bottom="992" w:left="851" w:header="227" w:footer="227" w:gutter="0"/>
          <w:cols w:space="720"/>
          <w:docGrid w:linePitch="360"/>
        </w:sectPr>
      </w:pPr>
    </w:p>
    <w:p w:rsidR="00226BB2" w:rsidRPr="001C684C" w:rsidRDefault="00226BB2" w:rsidP="00226BB2">
      <w:pPr>
        <w:rPr>
          <w:b/>
          <w:sz w:val="12"/>
          <w:szCs w:val="28"/>
        </w:rPr>
      </w:pPr>
      <w:r w:rsidRPr="001C684C">
        <w:rPr>
          <w:b/>
          <w:sz w:val="12"/>
          <w:szCs w:val="28"/>
        </w:rPr>
        <w:br w:type="page"/>
      </w:r>
    </w:p>
    <w:p w:rsidR="002E48D6" w:rsidRDefault="005C0486" w:rsidP="002E48D6">
      <w:pPr>
        <w:jc w:val="center"/>
        <w:rPr>
          <w:b/>
          <w:sz w:val="28"/>
          <w:szCs w:val="28"/>
        </w:rPr>
      </w:pPr>
      <w:r>
        <w:rPr>
          <w:b/>
          <w:sz w:val="28"/>
          <w:szCs w:val="28"/>
        </w:rPr>
        <w:lastRenderedPageBreak/>
        <w:t>Post Session</w:t>
      </w:r>
      <w:r w:rsidR="002E48D6" w:rsidRPr="00A875FF">
        <w:rPr>
          <w:b/>
          <w:sz w:val="28"/>
          <w:szCs w:val="28"/>
        </w:rPr>
        <w:t xml:space="preserve"> Comparison</w:t>
      </w:r>
      <w:r w:rsidR="008851AD">
        <w:rPr>
          <w:b/>
          <w:sz w:val="28"/>
          <w:szCs w:val="28"/>
        </w:rPr>
        <w:t xml:space="preserve"> – GRF (</w:t>
      </w:r>
      <w:sdt>
        <w:sdtPr>
          <w:rPr>
            <w:b/>
            <w:color w:val="000000"/>
            <w:sz w:val="28"/>
            <w:szCs w:val="28"/>
          </w:rPr>
          <w:alias w:val="test_condition_post"/>
          <w:tag w:val="test_condition_post"/>
          <w:id w:val="-468209282"/>
          <w:dataBinding w:xpath="metrics/GLOBAL/Stride_Length_Mean/TEMPORAL_DISTANCE/X" w:storeItemID="{7E7DE756-8780-40D7-B2E2-A8B1C27C5786}"/>
          <w:text/>
        </w:sdtPr>
        <w:sdtEndPr/>
        <w:sdtContent>
          <w:r w:rsidR="008851AD" w:rsidRPr="00356C9A">
            <w:rPr>
              <w:b/>
              <w:color w:val="000000"/>
              <w:sz w:val="28"/>
              <w:szCs w:val="28"/>
            </w:rPr>
            <w:t>...</w:t>
          </w:r>
        </w:sdtContent>
      </w:sdt>
      <w:r w:rsidR="008851AD">
        <w:rPr>
          <w:b/>
          <w:sz w:val="28"/>
          <w:szCs w:val="28"/>
        </w:rPr>
        <w:t>)</w:t>
      </w:r>
    </w:p>
    <w:tbl>
      <w:tblPr>
        <w:tblStyle w:val="Mkatabulky"/>
        <w:tblW w:w="7513" w:type="dxa"/>
        <w:tblInd w:w="1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
        <w:gridCol w:w="1129"/>
        <w:gridCol w:w="4934"/>
        <w:gridCol w:w="988"/>
        <w:gridCol w:w="38"/>
      </w:tblGrid>
      <w:tr w:rsidR="002E48D6" w:rsidRPr="00A875FF" w:rsidTr="00FA0AEF">
        <w:trPr>
          <w:gridAfter w:val="1"/>
          <w:wAfter w:w="38" w:type="dxa"/>
          <w:cantSplit/>
          <w:trHeight w:val="283"/>
        </w:trPr>
        <w:tc>
          <w:tcPr>
            <w:tcW w:w="424" w:type="dxa"/>
            <w:textDirection w:val="btLr"/>
            <w:vAlign w:val="center"/>
          </w:tcPr>
          <w:p w:rsidR="002E48D6" w:rsidRPr="00A875FF" w:rsidRDefault="002E48D6" w:rsidP="00780347">
            <w:pPr>
              <w:keepNext/>
              <w:ind w:left="113" w:right="113"/>
              <w:rPr>
                <w:rFonts w:ascii="Franklin Gothic Book" w:hAnsi="Franklin Gothic Book"/>
                <w:lang w:val="en-US"/>
              </w:rPr>
            </w:pPr>
          </w:p>
        </w:tc>
        <w:tc>
          <w:tcPr>
            <w:tcW w:w="7051" w:type="dxa"/>
            <w:gridSpan w:val="3"/>
            <w:vAlign w:val="center"/>
          </w:tcPr>
          <w:p w:rsidR="002E48D6" w:rsidRPr="00A875FF" w:rsidRDefault="002E48D6" w:rsidP="00780347">
            <w:pPr>
              <w:keepNext/>
              <w:jc w:val="center"/>
              <w:rPr>
                <w:rFonts w:ascii="Franklin Gothic Book" w:hAnsi="Franklin Gothic Book"/>
                <w:szCs w:val="20"/>
              </w:rPr>
            </w:pPr>
            <w:r w:rsidRPr="00A875FF">
              <w:rPr>
                <w:rFonts w:ascii="Franklin Gothic Book" w:hAnsi="Franklin Gothic Book"/>
                <w:szCs w:val="20"/>
              </w:rPr>
              <w:t>Ground Reaction Force</w:t>
            </w:r>
          </w:p>
        </w:tc>
      </w:tr>
      <w:tr w:rsidR="002E48D6" w:rsidRPr="000857DF" w:rsidTr="004C5BE2">
        <w:trPr>
          <w:gridAfter w:val="1"/>
          <w:wAfter w:w="38" w:type="dxa"/>
          <w:cantSplit/>
          <w:trHeight w:hRule="exact" w:val="227"/>
        </w:trPr>
        <w:tc>
          <w:tcPr>
            <w:tcW w:w="424" w:type="dxa"/>
            <w:textDirection w:val="btLr"/>
            <w:vAlign w:val="center"/>
          </w:tcPr>
          <w:p w:rsidR="002E48D6" w:rsidRPr="000857DF" w:rsidRDefault="002E48D6" w:rsidP="00780347">
            <w:pPr>
              <w:keepNext/>
              <w:spacing w:before="120"/>
              <w:ind w:left="113" w:right="113"/>
              <w:rPr>
                <w:rFonts w:ascii="Franklin Gothic Book" w:hAnsi="Franklin Gothic Book"/>
              </w:rPr>
            </w:pPr>
          </w:p>
        </w:tc>
        <w:tc>
          <w:tcPr>
            <w:tcW w:w="1129" w:type="dxa"/>
          </w:tcPr>
          <w:p w:rsidR="002E48D6" w:rsidRPr="000857DF" w:rsidRDefault="002E48D6" w:rsidP="00780347">
            <w:pPr>
              <w:keepNext/>
              <w:spacing w:before="120"/>
              <w:jc w:val="center"/>
              <w:rPr>
                <w:rFonts w:ascii="Franklin Gothic Book" w:hAnsi="Franklin Gothic Book"/>
              </w:rPr>
            </w:pPr>
          </w:p>
        </w:tc>
        <w:tc>
          <w:tcPr>
            <w:tcW w:w="4934" w:type="dxa"/>
          </w:tcPr>
          <w:p w:rsidR="002E48D6" w:rsidRPr="004C5BE2" w:rsidRDefault="002E48D6" w:rsidP="004C5BE2">
            <w:pPr>
              <w:keepNext/>
              <w:jc w:val="center"/>
              <w:rPr>
                <w:rFonts w:ascii="Franklin Gothic Book" w:hAnsi="Franklin Gothic Book"/>
                <w:sz w:val="18"/>
                <w:szCs w:val="18"/>
              </w:rPr>
            </w:pPr>
            <w:r w:rsidRPr="004C5BE2">
              <w:rPr>
                <w:rFonts w:ascii="Franklin Gothic Book" w:hAnsi="Franklin Gothic Book"/>
                <w:sz w:val="18"/>
                <w:szCs w:val="18"/>
              </w:rPr>
              <w:t>Anterior / Posterior (Anterior +ve / Posterior –ve)</w:t>
            </w:r>
          </w:p>
        </w:tc>
        <w:tc>
          <w:tcPr>
            <w:tcW w:w="988" w:type="dxa"/>
          </w:tcPr>
          <w:p w:rsidR="002E48D6" w:rsidRPr="000857DF" w:rsidRDefault="002E48D6" w:rsidP="00780347">
            <w:pPr>
              <w:keepNext/>
              <w:spacing w:before="120"/>
              <w:jc w:val="center"/>
              <w:rPr>
                <w:rFonts w:ascii="Franklin Gothic Book" w:hAnsi="Franklin Gothic Book"/>
                <w:szCs w:val="18"/>
              </w:rPr>
            </w:pPr>
          </w:p>
        </w:tc>
      </w:tr>
      <w:tr w:rsidR="002E48D6" w:rsidRPr="00A875FF" w:rsidTr="00FA0AEF">
        <w:trPr>
          <w:gridAfter w:val="1"/>
          <w:wAfter w:w="38" w:type="dxa"/>
          <w:cantSplit/>
          <w:trHeight w:val="3969"/>
        </w:trPr>
        <w:tc>
          <w:tcPr>
            <w:tcW w:w="424" w:type="dxa"/>
            <w:textDirection w:val="btLr"/>
            <w:vAlign w:val="center"/>
          </w:tcPr>
          <w:p w:rsidR="002E48D6" w:rsidRPr="00A875FF" w:rsidRDefault="002E48D6" w:rsidP="00780347">
            <w:pPr>
              <w:keepNext/>
              <w:ind w:left="113" w:right="113"/>
              <w:jc w:val="center"/>
              <w:rPr>
                <w:rFonts w:ascii="Franklin Gothic Book" w:hAnsi="Franklin Gothic Book"/>
              </w:rPr>
            </w:pPr>
          </w:p>
        </w:tc>
        <w:tc>
          <w:tcPr>
            <w:tcW w:w="7051" w:type="dxa"/>
            <w:gridSpan w:val="3"/>
          </w:tcPr>
          <w:p w:rsidR="002E48D6" w:rsidRPr="003415E7" w:rsidRDefault="002E48D6" w:rsidP="00780347">
            <w:pPr>
              <w:keepNext/>
              <w:jc w:val="center"/>
              <w:rPr>
                <w:rFonts w:ascii="Franklin Gothic Book" w:hAnsi="Franklin Gothic Book"/>
                <w:sz w:val="10"/>
              </w:rPr>
            </w:pPr>
          </w:p>
          <w:p w:rsidR="002E48D6" w:rsidRPr="00A875FF" w:rsidRDefault="000E2420" w:rsidP="00780347">
            <w:pPr>
              <w:keepNext/>
              <w:jc w:val="center"/>
              <w:rPr>
                <w:rFonts w:ascii="Franklin Gothic Book" w:hAnsi="Franklin Gothic Book"/>
              </w:rPr>
            </w:pPr>
            <w:sdt>
              <w:sdtPr>
                <w:rPr>
                  <w:rFonts w:ascii="Franklin Gothic Book" w:hAnsi="Franklin Gothic Book"/>
                </w:rPr>
                <w:alias w:val="$GRF_Y_post_MEAN"/>
                <w:tag w:val="$GRF_Y_post_MEAN"/>
                <w:id w:val="-793509873"/>
                <w:picture/>
              </w:sdtPr>
              <w:sdtEndPr/>
              <w:sdtContent>
                <w:r w:rsidR="002E48D6">
                  <w:rPr>
                    <w:rFonts w:ascii="Franklin Gothic Book" w:hAnsi="Franklin Gothic Book"/>
                    <w:noProof/>
                    <w:lang w:val="en-US" w:eastAsia="en-US"/>
                  </w:rPr>
                  <w:drawing>
                    <wp:inline distT="0" distB="0" distL="0" distR="0" wp14:anchorId="1E1B546B" wp14:editId="19824F56">
                      <wp:extent cx="3156667" cy="2368361"/>
                      <wp:effectExtent l="0" t="0" r="0" b="0"/>
                      <wp:docPr id="47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r w:rsidR="002E48D6" w:rsidRPr="000857DF" w:rsidTr="004C5BE2">
        <w:trPr>
          <w:gridAfter w:val="1"/>
          <w:wAfter w:w="38" w:type="dxa"/>
          <w:cantSplit/>
          <w:trHeight w:hRule="exact" w:val="227"/>
        </w:trPr>
        <w:tc>
          <w:tcPr>
            <w:tcW w:w="424" w:type="dxa"/>
            <w:textDirection w:val="btLr"/>
            <w:vAlign w:val="center"/>
          </w:tcPr>
          <w:p w:rsidR="002E48D6" w:rsidRPr="000857DF" w:rsidRDefault="002E48D6" w:rsidP="00780347">
            <w:pPr>
              <w:keepNext/>
              <w:spacing w:before="120"/>
              <w:ind w:left="113" w:right="113"/>
              <w:rPr>
                <w:rFonts w:ascii="Franklin Gothic Book" w:hAnsi="Franklin Gothic Book"/>
              </w:rPr>
            </w:pPr>
          </w:p>
        </w:tc>
        <w:tc>
          <w:tcPr>
            <w:tcW w:w="1129" w:type="dxa"/>
          </w:tcPr>
          <w:p w:rsidR="002E48D6" w:rsidRPr="000857DF" w:rsidRDefault="002E48D6" w:rsidP="00780347">
            <w:pPr>
              <w:keepNext/>
              <w:spacing w:before="120"/>
              <w:jc w:val="center"/>
              <w:rPr>
                <w:rFonts w:ascii="Franklin Gothic Book" w:hAnsi="Franklin Gothic Book"/>
              </w:rPr>
            </w:pPr>
          </w:p>
        </w:tc>
        <w:tc>
          <w:tcPr>
            <w:tcW w:w="4934" w:type="dxa"/>
          </w:tcPr>
          <w:p w:rsidR="002E48D6" w:rsidRPr="004C5BE2" w:rsidRDefault="002E48D6" w:rsidP="004C5BE2">
            <w:pPr>
              <w:keepNext/>
              <w:jc w:val="center"/>
              <w:rPr>
                <w:rFonts w:ascii="Franklin Gothic Book" w:hAnsi="Franklin Gothic Book"/>
                <w:sz w:val="18"/>
                <w:szCs w:val="18"/>
              </w:rPr>
            </w:pPr>
            <w:r w:rsidRPr="004C5BE2">
              <w:rPr>
                <w:rFonts w:ascii="Franklin Gothic Book" w:hAnsi="Franklin Gothic Book"/>
                <w:sz w:val="18"/>
                <w:szCs w:val="18"/>
              </w:rPr>
              <w:t>Medial / Lateral (Medial +ve / Lateral –ve)</w:t>
            </w:r>
          </w:p>
        </w:tc>
        <w:tc>
          <w:tcPr>
            <w:tcW w:w="988" w:type="dxa"/>
          </w:tcPr>
          <w:p w:rsidR="002E48D6" w:rsidRPr="000857DF" w:rsidRDefault="002E48D6" w:rsidP="00780347">
            <w:pPr>
              <w:keepNext/>
              <w:spacing w:before="120"/>
              <w:jc w:val="center"/>
              <w:rPr>
                <w:rFonts w:ascii="Franklin Gothic Book" w:hAnsi="Franklin Gothic Book"/>
                <w:szCs w:val="18"/>
              </w:rPr>
            </w:pPr>
          </w:p>
        </w:tc>
      </w:tr>
      <w:tr w:rsidR="002E48D6" w:rsidRPr="00A875FF" w:rsidTr="00FA0AEF">
        <w:trPr>
          <w:gridAfter w:val="1"/>
          <w:wAfter w:w="38" w:type="dxa"/>
          <w:cantSplit/>
          <w:trHeight w:val="3969"/>
        </w:trPr>
        <w:tc>
          <w:tcPr>
            <w:tcW w:w="424" w:type="dxa"/>
            <w:textDirection w:val="btLr"/>
            <w:vAlign w:val="center"/>
          </w:tcPr>
          <w:p w:rsidR="002E48D6" w:rsidRPr="00A875FF" w:rsidRDefault="002E48D6" w:rsidP="00780347">
            <w:pPr>
              <w:keepNext/>
              <w:ind w:left="113" w:right="113"/>
              <w:jc w:val="center"/>
              <w:rPr>
                <w:rFonts w:ascii="Franklin Gothic Book" w:hAnsi="Franklin Gothic Book"/>
              </w:rPr>
            </w:pPr>
          </w:p>
        </w:tc>
        <w:tc>
          <w:tcPr>
            <w:tcW w:w="7051" w:type="dxa"/>
            <w:gridSpan w:val="3"/>
          </w:tcPr>
          <w:p w:rsidR="002E48D6" w:rsidRPr="003415E7" w:rsidRDefault="002E48D6" w:rsidP="00780347">
            <w:pPr>
              <w:keepNext/>
              <w:jc w:val="center"/>
              <w:rPr>
                <w:rFonts w:ascii="Franklin Gothic Book" w:hAnsi="Franklin Gothic Book"/>
                <w:sz w:val="10"/>
              </w:rPr>
            </w:pPr>
          </w:p>
          <w:p w:rsidR="002E48D6" w:rsidRPr="00A875FF" w:rsidRDefault="000E2420" w:rsidP="00780347">
            <w:pPr>
              <w:keepNext/>
              <w:jc w:val="center"/>
              <w:rPr>
                <w:rFonts w:ascii="Franklin Gothic Book" w:hAnsi="Franklin Gothic Book"/>
              </w:rPr>
            </w:pPr>
            <w:sdt>
              <w:sdtPr>
                <w:rPr>
                  <w:rFonts w:ascii="Franklin Gothic Book" w:hAnsi="Franklin Gothic Book"/>
                </w:rPr>
                <w:alias w:val="$GRF_X_post_MEAN"/>
                <w:tag w:val="$GRF_X_post_MEAN"/>
                <w:id w:val="946660402"/>
                <w:picture/>
              </w:sdtPr>
              <w:sdtEndPr/>
              <w:sdtContent>
                <w:r w:rsidR="002E48D6">
                  <w:rPr>
                    <w:rFonts w:ascii="Franklin Gothic Book" w:hAnsi="Franklin Gothic Book"/>
                    <w:noProof/>
                    <w:lang w:val="en-US" w:eastAsia="en-US"/>
                  </w:rPr>
                  <w:drawing>
                    <wp:inline distT="0" distB="0" distL="0" distR="0" wp14:anchorId="372A4E24" wp14:editId="6D0481E2">
                      <wp:extent cx="3156667" cy="2368361"/>
                      <wp:effectExtent l="0" t="0" r="0" b="0"/>
                      <wp:docPr id="47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r w:rsidR="002E48D6" w:rsidRPr="000857DF" w:rsidTr="004C5BE2">
        <w:tblPrEx>
          <w:tblCellMar>
            <w:left w:w="70" w:type="dxa"/>
            <w:right w:w="70" w:type="dxa"/>
          </w:tblCellMar>
        </w:tblPrEx>
        <w:trPr>
          <w:cantSplit/>
          <w:trHeight w:hRule="exact" w:val="227"/>
        </w:trPr>
        <w:tc>
          <w:tcPr>
            <w:tcW w:w="424" w:type="dxa"/>
            <w:textDirection w:val="btLr"/>
            <w:vAlign w:val="center"/>
          </w:tcPr>
          <w:p w:rsidR="002E48D6" w:rsidRPr="000857DF" w:rsidRDefault="002E48D6" w:rsidP="00780347">
            <w:pPr>
              <w:keepNext/>
              <w:spacing w:before="120"/>
              <w:ind w:left="113" w:right="113"/>
              <w:jc w:val="center"/>
              <w:rPr>
                <w:rFonts w:ascii="Franklin Gothic Book" w:hAnsi="Franklin Gothic Book"/>
                <w:szCs w:val="18"/>
              </w:rPr>
            </w:pPr>
          </w:p>
        </w:tc>
        <w:tc>
          <w:tcPr>
            <w:tcW w:w="1129" w:type="dxa"/>
          </w:tcPr>
          <w:p w:rsidR="002E48D6" w:rsidRPr="000857DF" w:rsidRDefault="002E48D6" w:rsidP="00780347">
            <w:pPr>
              <w:keepNext/>
              <w:spacing w:before="120"/>
              <w:jc w:val="center"/>
              <w:rPr>
                <w:rFonts w:ascii="Franklin Gothic Book" w:hAnsi="Franklin Gothic Book"/>
                <w:szCs w:val="18"/>
              </w:rPr>
            </w:pPr>
          </w:p>
        </w:tc>
        <w:tc>
          <w:tcPr>
            <w:tcW w:w="4934" w:type="dxa"/>
          </w:tcPr>
          <w:p w:rsidR="002E48D6" w:rsidRPr="004C5BE2" w:rsidRDefault="002E48D6" w:rsidP="004C5BE2">
            <w:pPr>
              <w:keepNext/>
              <w:jc w:val="center"/>
              <w:rPr>
                <w:rFonts w:ascii="Franklin Gothic Book" w:hAnsi="Franklin Gothic Book"/>
                <w:sz w:val="18"/>
                <w:szCs w:val="18"/>
              </w:rPr>
            </w:pPr>
            <w:r w:rsidRPr="004C5BE2">
              <w:rPr>
                <w:rFonts w:ascii="Franklin Gothic Book" w:hAnsi="Franklin Gothic Book"/>
                <w:sz w:val="18"/>
                <w:szCs w:val="18"/>
              </w:rPr>
              <w:t>Vertical</w:t>
            </w:r>
          </w:p>
        </w:tc>
        <w:tc>
          <w:tcPr>
            <w:tcW w:w="1026" w:type="dxa"/>
            <w:gridSpan w:val="2"/>
          </w:tcPr>
          <w:p w:rsidR="002E48D6" w:rsidRPr="000857DF" w:rsidRDefault="002E48D6" w:rsidP="00780347">
            <w:pPr>
              <w:keepNext/>
              <w:spacing w:before="120"/>
              <w:jc w:val="center"/>
              <w:rPr>
                <w:rFonts w:ascii="Franklin Gothic Book" w:hAnsi="Franklin Gothic Book"/>
                <w:szCs w:val="18"/>
              </w:rPr>
            </w:pPr>
          </w:p>
        </w:tc>
      </w:tr>
      <w:tr w:rsidR="002E48D6" w:rsidRPr="00A875FF" w:rsidTr="00F21FB4">
        <w:trPr>
          <w:gridAfter w:val="1"/>
          <w:wAfter w:w="38" w:type="dxa"/>
          <w:cantSplit/>
          <w:trHeight w:val="3913"/>
        </w:trPr>
        <w:tc>
          <w:tcPr>
            <w:tcW w:w="424" w:type="dxa"/>
            <w:textDirection w:val="btLr"/>
            <w:vAlign w:val="center"/>
          </w:tcPr>
          <w:p w:rsidR="002E48D6" w:rsidRPr="00A875FF" w:rsidRDefault="002E48D6" w:rsidP="00780347">
            <w:pPr>
              <w:keepNext/>
              <w:ind w:left="113" w:right="113"/>
              <w:jc w:val="center"/>
              <w:rPr>
                <w:rFonts w:ascii="Franklin Gothic Book" w:hAnsi="Franklin Gothic Book"/>
              </w:rPr>
            </w:pPr>
          </w:p>
        </w:tc>
        <w:tc>
          <w:tcPr>
            <w:tcW w:w="7051" w:type="dxa"/>
            <w:gridSpan w:val="3"/>
          </w:tcPr>
          <w:p w:rsidR="002E48D6" w:rsidRDefault="002E48D6" w:rsidP="00780347">
            <w:pPr>
              <w:keepNext/>
              <w:jc w:val="center"/>
              <w:rPr>
                <w:rFonts w:ascii="Franklin Gothic Book" w:hAnsi="Franklin Gothic Book"/>
                <w:sz w:val="10"/>
              </w:rPr>
            </w:pPr>
          </w:p>
          <w:p w:rsidR="002E48D6" w:rsidRPr="003415E7" w:rsidRDefault="000E2420" w:rsidP="00780347">
            <w:pPr>
              <w:keepNext/>
              <w:jc w:val="center"/>
              <w:rPr>
                <w:rFonts w:ascii="Franklin Gothic Book" w:hAnsi="Franklin Gothic Book"/>
                <w:sz w:val="10"/>
              </w:rPr>
            </w:pPr>
            <w:sdt>
              <w:sdtPr>
                <w:rPr>
                  <w:rFonts w:ascii="Franklin Gothic Book" w:hAnsi="Franklin Gothic Book"/>
                </w:rPr>
                <w:alias w:val="$GRF_Z_post_MEAN"/>
                <w:tag w:val="$GRF_Z_post_MEAN"/>
                <w:id w:val="2142994539"/>
                <w:picture/>
              </w:sdtPr>
              <w:sdtEndPr/>
              <w:sdtContent>
                <w:r w:rsidR="002E48D6">
                  <w:rPr>
                    <w:rFonts w:ascii="Franklin Gothic Book" w:hAnsi="Franklin Gothic Book"/>
                    <w:noProof/>
                    <w:lang w:val="en-US" w:eastAsia="en-US"/>
                  </w:rPr>
                  <w:drawing>
                    <wp:inline distT="0" distB="0" distL="0" distR="0" wp14:anchorId="60F7ADE4" wp14:editId="18D6E829">
                      <wp:extent cx="3156667" cy="2368361"/>
                      <wp:effectExtent l="0" t="0" r="0" b="0"/>
                      <wp:docPr id="474"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1702" cy="2372138"/>
                              </a:xfrm>
                              <a:prstGeom prst="rect">
                                <a:avLst/>
                              </a:prstGeom>
                              <a:noFill/>
                              <a:ln>
                                <a:noFill/>
                              </a:ln>
                            </pic:spPr>
                          </pic:pic>
                        </a:graphicData>
                      </a:graphic>
                    </wp:inline>
                  </w:drawing>
                </w:r>
              </w:sdtContent>
            </w:sdt>
          </w:p>
        </w:tc>
      </w:tr>
    </w:tbl>
    <w:p w:rsidR="00F46BCA" w:rsidRPr="001C684C" w:rsidRDefault="00F46BCA" w:rsidP="00F46BCA">
      <w:pPr>
        <w:pStyle w:val="Odstavecseseznamem"/>
        <w:ind w:left="0"/>
        <w:rPr>
          <w:b/>
          <w:sz w:val="6"/>
          <w:szCs w:val="20"/>
        </w:rPr>
      </w:pPr>
    </w:p>
    <w:p w:rsidR="00F46BCA" w:rsidRPr="001C684C" w:rsidRDefault="00F46BCA" w:rsidP="00F46BCA">
      <w:pPr>
        <w:pStyle w:val="Odstavecseseznamem"/>
        <w:ind w:left="0"/>
        <w:rPr>
          <w:b/>
          <w:sz w:val="6"/>
          <w:szCs w:val="20"/>
        </w:rPr>
        <w:sectPr w:rsidR="00F46BCA" w:rsidRPr="001C684C" w:rsidSect="00284446">
          <w:headerReference w:type="default" r:id="rId22"/>
          <w:type w:val="continuous"/>
          <w:pgSz w:w="11906" w:h="16838" w:code="9"/>
          <w:pgMar w:top="1287" w:right="851" w:bottom="992" w:left="851" w:header="227" w:footer="227" w:gutter="0"/>
          <w:cols w:space="720"/>
          <w:docGrid w:linePitch="360"/>
        </w:sectPr>
      </w:pPr>
    </w:p>
    <w:p w:rsidR="00852C63" w:rsidRPr="001C684C" w:rsidRDefault="00F46BCA">
      <w:pPr>
        <w:rPr>
          <w:b/>
          <w:sz w:val="6"/>
          <w:szCs w:val="20"/>
        </w:rPr>
      </w:pPr>
      <w:r w:rsidRPr="001C684C">
        <w:rPr>
          <w:b/>
          <w:sz w:val="6"/>
          <w:szCs w:val="20"/>
        </w:rPr>
        <w:br w:type="page"/>
      </w:r>
    </w:p>
    <w:p w:rsidR="00852C63" w:rsidRDefault="00306D9C" w:rsidP="00852C63">
      <w:pPr>
        <w:jc w:val="center"/>
        <w:rPr>
          <w:b/>
          <w:sz w:val="28"/>
          <w:szCs w:val="28"/>
        </w:rPr>
      </w:pPr>
      <w:r>
        <w:rPr>
          <w:b/>
          <w:sz w:val="28"/>
          <w:szCs w:val="28"/>
        </w:rPr>
        <w:lastRenderedPageBreak/>
        <w:t>Post Session</w:t>
      </w:r>
      <w:r w:rsidR="008D2D09" w:rsidRPr="00A875FF">
        <w:rPr>
          <w:b/>
          <w:sz w:val="28"/>
          <w:szCs w:val="28"/>
        </w:rPr>
        <w:t xml:space="preserve"> </w:t>
      </w:r>
      <w:r w:rsidR="00852C63" w:rsidRPr="001A73BF">
        <w:rPr>
          <w:b/>
          <w:sz w:val="28"/>
          <w:szCs w:val="28"/>
        </w:rPr>
        <w:t xml:space="preserve">Oxford </w:t>
      </w:r>
      <w:r>
        <w:rPr>
          <w:b/>
          <w:sz w:val="28"/>
          <w:szCs w:val="28"/>
        </w:rPr>
        <w:t>F</w:t>
      </w:r>
      <w:r w:rsidR="00852C63" w:rsidRPr="001A73BF">
        <w:rPr>
          <w:b/>
          <w:sz w:val="28"/>
          <w:szCs w:val="28"/>
        </w:rPr>
        <w:t xml:space="preserve">oot </w:t>
      </w:r>
      <w:r>
        <w:rPr>
          <w:b/>
          <w:sz w:val="28"/>
          <w:szCs w:val="28"/>
        </w:rPr>
        <w:t xml:space="preserve">Angles </w:t>
      </w:r>
      <w:r w:rsidR="00852C63">
        <w:rPr>
          <w:b/>
          <w:sz w:val="28"/>
          <w:szCs w:val="28"/>
        </w:rPr>
        <w:t>Comparison (</w:t>
      </w:r>
      <w:sdt>
        <w:sdtPr>
          <w:rPr>
            <w:b/>
            <w:color w:val="000000"/>
            <w:sz w:val="28"/>
            <w:szCs w:val="28"/>
          </w:rPr>
          <w:alias w:val="test_condition_post"/>
          <w:tag w:val="test_condition_post"/>
          <w:id w:val="-1488387244"/>
          <w:dataBinding w:xpath="metrics/GLOBAL/Stride_Length_Mean/TEMPORAL_DISTANCE/X" w:storeItemID="{7E7DE756-8780-40D7-B2E2-A8B1C27C5786}"/>
          <w:text/>
        </w:sdtPr>
        <w:sdtEndPr/>
        <w:sdtContent>
          <w:r w:rsidR="00852C63" w:rsidRPr="00356C9A">
            <w:rPr>
              <w:b/>
              <w:color w:val="000000"/>
              <w:sz w:val="28"/>
              <w:szCs w:val="28"/>
            </w:rPr>
            <w:t>...</w:t>
          </w:r>
        </w:sdtContent>
      </w:sdt>
      <w:r w:rsidR="00852C63">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Int. Rotation</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Tibia_Angle_X_post_MEAN"/>
            <w:tag w:val="$Hindfoot_Tibia_Angle_X_post_MEAN"/>
            <w:id w:val="-165024559"/>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32AD4012" wp14:editId="3B7FB18E">
                      <wp:extent cx="2030400" cy="1396800"/>
                      <wp:effectExtent l="0" t="0" r="0" b="0"/>
                      <wp:docPr id="2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Y_post_MEAN"/>
            <w:tag w:val="$Hindfoot_Tibia_Angle_Y_post_MEAN"/>
            <w:id w:val="1845666793"/>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11F68D2E" wp14:editId="3A92D8E8">
                      <wp:extent cx="2030400" cy="1396800"/>
                      <wp:effectExtent l="0" t="0" r="0" b="0"/>
                      <wp:docPr id="3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Z_post_MEAN"/>
            <w:tag w:val="$Hindfoot_Tibia_Angle_Z_post_MEAN"/>
            <w:id w:val="-1847012908"/>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18AFD64D" wp14:editId="2CBD166D">
                      <wp:extent cx="2030400" cy="1396800"/>
                      <wp:effectExtent l="0" t="0" r="0" b="0"/>
                      <wp:docPr id="3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E7408C" w:rsidP="00661755">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orefoot_Hindfoot_Angle_X_post_MEAN"/>
            <w:tag w:val="$Forefoot_Hindfoot_Angle_X_post_MEAN"/>
            <w:id w:val="707376025"/>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68ABC9CE" wp14:editId="2169C5EB">
                      <wp:extent cx="2030400" cy="1396800"/>
                      <wp:effectExtent l="0" t="0" r="0" b="0"/>
                      <wp:docPr id="3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Y_post_MEAN"/>
            <w:tag w:val="$Forefoot_Hindfoot_Angle_Y_post_MEAN"/>
            <w:id w:val="1395703857"/>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6A37B2AD" wp14:editId="75CE8E5B">
                      <wp:extent cx="2030400" cy="1396800"/>
                      <wp:effectExtent l="0" t="0" r="0" b="0"/>
                      <wp:docPr id="3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Z_post_MEAN"/>
            <w:tag w:val="$Forefoot_Hindfoot_Angle_Z_post_MEAN"/>
            <w:id w:val="1883892686"/>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5658C3EA" wp14:editId="2660BF14">
                      <wp:extent cx="2102400" cy="1396800"/>
                      <wp:effectExtent l="0" t="0" r="0" b="0"/>
                      <wp:docPr id="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 xml:space="preserve">Forefoot/Tibia Adduction </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orefoot_Tibia_Angle_X_post_MEAN"/>
            <w:tag w:val="$Forefoot_Tibia_Angle_X_post_MEAN"/>
            <w:id w:val="-1505659135"/>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48FEA4E2" wp14:editId="6C083EC0">
                      <wp:extent cx="2030400" cy="1396800"/>
                      <wp:effectExtent l="0" t="0" r="0" b="0"/>
                      <wp:docPr id="3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Tibia_Angle_Y_post_MEAN"/>
            <w:tag w:val="$Forefoot_Tibia_Angle_Y_post_MEAN"/>
            <w:id w:val="-1089381482"/>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7887514B" wp14:editId="7A46911F">
                      <wp:extent cx="2030400" cy="1396800"/>
                      <wp:effectExtent l="0" t="0" r="0" b="0"/>
                      <wp:docPr id="33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Tibia_Angle_Z_post_MEAN"/>
            <w:tag w:val="$Forefoot_Tibia_Angle_Z_post_MEAN"/>
            <w:id w:val="-506673813"/>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54FF5911" wp14:editId="6308CD12">
                      <wp:extent cx="2030400" cy="1396800"/>
                      <wp:effectExtent l="0" t="0" r="0" b="0"/>
                      <wp:docPr id="3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A875FF" w:rsidRDefault="00716229" w:rsidP="00661755">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557" w:type="dxa"/>
          </w:tcPr>
          <w:p w:rsidR="00852C63" w:rsidRPr="00A875FF" w:rsidRDefault="00852C63" w:rsidP="00661755">
            <w:pPr>
              <w:keepNext/>
              <w:jc w:val="center"/>
              <w:rPr>
                <w:rFonts w:ascii="Franklin Gothic Book" w:hAnsi="Franklin Gothic Book"/>
                <w:sz w:val="18"/>
                <w:szCs w:val="18"/>
              </w:rPr>
            </w:pPr>
          </w:p>
        </w:tc>
        <w:tc>
          <w:tcPr>
            <w:tcW w:w="2781" w:type="dxa"/>
            <w:gridSpan w:val="2"/>
          </w:tcPr>
          <w:p w:rsidR="00852C63" w:rsidRPr="00A875FF" w:rsidRDefault="00852C63" w:rsidP="00661755">
            <w:pPr>
              <w:keepNext/>
              <w:jc w:val="center"/>
              <w:rPr>
                <w:rFonts w:ascii="Franklin Gothic Book" w:hAnsi="Franklin Gothic Book"/>
                <w:sz w:val="18"/>
                <w:szCs w:val="18"/>
              </w:rPr>
            </w:pP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allux_Forefoot_Angle_X_post_MEAN"/>
            <w:tag w:val="$Hallux_Forefoot_Angle_X_post_MEAN"/>
            <w:id w:val="982426961"/>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782EEDD5" wp14:editId="3B66EE8E">
                      <wp:extent cx="2030400" cy="1396800"/>
                      <wp:effectExtent l="0" t="0" r="0" b="0"/>
                      <wp:docPr id="3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852C63" w:rsidRPr="00A875FF" w:rsidRDefault="00852C63" w:rsidP="00661755">
            <w:pPr>
              <w:keepNext/>
              <w:rPr>
                <w:rFonts w:ascii="Franklin Gothic Book" w:hAnsi="Franklin Gothic Book"/>
              </w:rPr>
            </w:pPr>
          </w:p>
        </w:tc>
        <w:tc>
          <w:tcPr>
            <w:tcW w:w="3300" w:type="dxa"/>
            <w:gridSpan w:val="2"/>
          </w:tcPr>
          <w:p w:rsidR="00852C63" w:rsidRPr="00A875FF" w:rsidRDefault="00852C63" w:rsidP="00661755">
            <w:pPr>
              <w:keepNext/>
              <w:rPr>
                <w:rFonts w:ascii="Franklin Gothic Book" w:hAnsi="Franklin Gothic Book"/>
              </w:rPr>
            </w:pPr>
          </w:p>
        </w:tc>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A875FF" w:rsidRDefault="00716229" w:rsidP="00661755">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557" w:type="dxa"/>
          </w:tcPr>
          <w:p w:rsidR="00852C63" w:rsidRPr="00A875FF" w:rsidRDefault="00852C63" w:rsidP="00661755">
            <w:pPr>
              <w:keepNext/>
              <w:jc w:val="center"/>
              <w:rPr>
                <w:rFonts w:ascii="Franklin Gothic Book" w:hAnsi="Franklin Gothic Book"/>
                <w:sz w:val="18"/>
                <w:szCs w:val="18"/>
              </w:rPr>
            </w:pPr>
          </w:p>
        </w:tc>
        <w:tc>
          <w:tcPr>
            <w:tcW w:w="2781" w:type="dxa"/>
            <w:gridSpan w:val="2"/>
          </w:tcPr>
          <w:p w:rsidR="00852C63" w:rsidRPr="00A875FF" w:rsidRDefault="00852C63" w:rsidP="00661755">
            <w:pPr>
              <w:keepNext/>
              <w:jc w:val="center"/>
              <w:rPr>
                <w:rFonts w:ascii="Franklin Gothic Book" w:hAnsi="Franklin Gothic Book"/>
                <w:sz w:val="18"/>
                <w:szCs w:val="18"/>
              </w:rPr>
            </w:pP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Arch_Height_X_post_MEAN"/>
            <w:tag w:val="$Arch_Height_X_post_MEAN"/>
            <w:id w:val="1726410737"/>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37696AE1" wp14:editId="623608C9">
                      <wp:extent cx="2030400" cy="1396800"/>
                      <wp:effectExtent l="0" t="0" r="0" b="0"/>
                      <wp:docPr id="3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852C63" w:rsidRPr="00A875FF" w:rsidRDefault="00852C63" w:rsidP="00661755">
            <w:pPr>
              <w:keepNext/>
              <w:rPr>
                <w:rFonts w:ascii="Franklin Gothic Book" w:hAnsi="Franklin Gothic Book"/>
              </w:rPr>
            </w:pPr>
          </w:p>
        </w:tc>
        <w:tc>
          <w:tcPr>
            <w:tcW w:w="3300" w:type="dxa"/>
            <w:gridSpan w:val="2"/>
          </w:tcPr>
          <w:p w:rsidR="00852C63" w:rsidRPr="00A875FF" w:rsidRDefault="00852C63" w:rsidP="00661755">
            <w:pPr>
              <w:keepNext/>
              <w:rPr>
                <w:rFonts w:ascii="Franklin Gothic Book" w:hAnsi="Franklin Gothic Book"/>
              </w:rPr>
            </w:pPr>
          </w:p>
        </w:tc>
      </w:tr>
    </w:tbl>
    <w:p w:rsidR="007D741A" w:rsidRPr="001C684C" w:rsidRDefault="007D741A" w:rsidP="007D741A">
      <w:pPr>
        <w:pStyle w:val="Odstavecseseznamem"/>
        <w:ind w:left="0"/>
        <w:rPr>
          <w:b/>
          <w:sz w:val="6"/>
          <w:szCs w:val="20"/>
        </w:rPr>
      </w:pPr>
    </w:p>
    <w:p w:rsidR="007D741A" w:rsidRPr="001C684C" w:rsidRDefault="007D741A" w:rsidP="007D741A">
      <w:pPr>
        <w:pStyle w:val="Odstavecseseznamem"/>
        <w:ind w:left="0"/>
        <w:rPr>
          <w:b/>
          <w:sz w:val="6"/>
          <w:szCs w:val="20"/>
        </w:rPr>
        <w:sectPr w:rsidR="007D741A" w:rsidRPr="001C684C" w:rsidSect="00284446">
          <w:headerReference w:type="default" r:id="rId23"/>
          <w:type w:val="continuous"/>
          <w:pgSz w:w="11906" w:h="16838" w:code="9"/>
          <w:pgMar w:top="1287" w:right="851" w:bottom="992" w:left="851" w:header="227" w:footer="227" w:gutter="0"/>
          <w:cols w:space="720"/>
          <w:docGrid w:linePitch="360"/>
        </w:sectPr>
      </w:pPr>
    </w:p>
    <w:p w:rsidR="00852C63" w:rsidRPr="001C684C" w:rsidRDefault="00852C63" w:rsidP="00852C63">
      <w:pPr>
        <w:rPr>
          <w:b/>
          <w:sz w:val="6"/>
          <w:szCs w:val="20"/>
        </w:rPr>
      </w:pPr>
      <w:r w:rsidRPr="001C684C">
        <w:rPr>
          <w:b/>
          <w:sz w:val="6"/>
          <w:szCs w:val="20"/>
        </w:rPr>
        <w:br w:type="page"/>
      </w:r>
    </w:p>
    <w:p w:rsidR="00852C63" w:rsidRDefault="00306D9C" w:rsidP="00852C63">
      <w:pPr>
        <w:jc w:val="center"/>
        <w:rPr>
          <w:b/>
          <w:sz w:val="28"/>
          <w:szCs w:val="28"/>
        </w:rPr>
      </w:pPr>
      <w:r>
        <w:rPr>
          <w:b/>
          <w:color w:val="000000"/>
          <w:sz w:val="28"/>
          <w:szCs w:val="28"/>
        </w:rPr>
        <w:lastRenderedPageBreak/>
        <w:t xml:space="preserve">Post Session </w:t>
      </w:r>
      <w:sdt>
        <w:sdtPr>
          <w:rPr>
            <w:b/>
            <w:color w:val="000000"/>
            <w:sz w:val="28"/>
            <w:szCs w:val="28"/>
          </w:rPr>
          <w:alias w:val="OFM_page_title"/>
          <w:tag w:val="OFM_page_title"/>
          <w:id w:val="-1714876388"/>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 xml:space="preserve"> (</w:t>
      </w:r>
      <w:sdt>
        <w:sdtPr>
          <w:rPr>
            <w:b/>
            <w:color w:val="000000"/>
            <w:sz w:val="28"/>
            <w:szCs w:val="28"/>
          </w:rPr>
          <w:alias w:val="test_condition_post"/>
          <w:tag w:val="test_condition_post"/>
          <w:id w:val="1399401093"/>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Hindfoot/Tibia Int. Rotation</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Tibia_Angle_X_post"/>
            <w:tag w:val="$Left_Hindfoot_Tibia_Angle_X_post"/>
            <w:id w:val="653953952"/>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2DC03DBA" wp14:editId="430CC924">
                      <wp:extent cx="2030400" cy="1396800"/>
                      <wp:effectExtent l="0" t="0" r="0" b="0"/>
                      <wp:docPr id="3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Y_post"/>
            <w:tag w:val="$Left_Hindfoot_Tibia_Angle_Y_post"/>
            <w:id w:val="-542899207"/>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312E8EA8" wp14:editId="6223A1BD">
                      <wp:extent cx="2030400" cy="1396800"/>
                      <wp:effectExtent l="0" t="0" r="0" b="0"/>
                      <wp:docPr id="3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Z_post"/>
            <w:tag w:val="$Left_Hindfoot_Tibia_Angle_Z_post"/>
            <w:id w:val="-1167623854"/>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13DD3DDC" wp14:editId="299AE123">
                      <wp:extent cx="2030400" cy="1396800"/>
                      <wp:effectExtent l="0" t="0" r="0" b="0"/>
                      <wp:docPr id="3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E7408C" w:rsidP="00661755">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Hindfoot_Angle_X_post"/>
            <w:tag w:val="$Left_Forefoot_Hindfoot_Angle_X_post"/>
            <w:id w:val="-2001879128"/>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0010F060" wp14:editId="24E25411">
                      <wp:extent cx="2030400" cy="1396800"/>
                      <wp:effectExtent l="0" t="0" r="0" b="0"/>
                      <wp:docPr id="3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Y_post"/>
            <w:tag w:val="$Left_Forefoot_Hindfoot_Angle_Y_post"/>
            <w:id w:val="-45449612"/>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6CE9FB2A" wp14:editId="675568ED">
                      <wp:extent cx="2030400" cy="1396800"/>
                      <wp:effectExtent l="0" t="0" r="0" b="0"/>
                      <wp:docPr id="3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Z_post"/>
            <w:tag w:val="$Left_Forefoot_Hindfoot_Angle_Z_post"/>
            <w:id w:val="-1966422522"/>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730AE6FA" wp14:editId="044BEA5A">
                      <wp:extent cx="2102400" cy="1396800"/>
                      <wp:effectExtent l="0" t="0" r="0" b="0"/>
                      <wp:docPr id="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852C63" w:rsidRPr="00457D6F" w:rsidRDefault="00852C63" w:rsidP="00661755">
            <w:pPr>
              <w:keepNext/>
              <w:jc w:val="center"/>
              <w:rPr>
                <w:rFonts w:ascii="Franklin Gothic Book" w:hAnsi="Franklin Gothic Book"/>
                <w:sz w:val="18"/>
                <w:szCs w:val="18"/>
              </w:rPr>
            </w:pPr>
          </w:p>
        </w:tc>
        <w:tc>
          <w:tcPr>
            <w:tcW w:w="2703" w:type="dxa"/>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852C63" w:rsidRPr="00457D6F" w:rsidRDefault="00852C63" w:rsidP="00661755">
            <w:pPr>
              <w:keepNext/>
              <w:jc w:val="center"/>
              <w:rPr>
                <w:rFonts w:ascii="Franklin Gothic Book" w:hAnsi="Franklin Gothic Book"/>
                <w:sz w:val="18"/>
                <w:szCs w:val="18"/>
              </w:rPr>
            </w:pPr>
          </w:p>
        </w:tc>
        <w:tc>
          <w:tcPr>
            <w:tcW w:w="2781" w:type="dxa"/>
            <w:gridSpan w:val="2"/>
          </w:tcPr>
          <w:p w:rsidR="00852C63" w:rsidRPr="00457D6F" w:rsidRDefault="00716229" w:rsidP="00661755">
            <w:pPr>
              <w:keepNext/>
              <w:jc w:val="center"/>
              <w:rPr>
                <w:rFonts w:ascii="Franklin Gothic Book" w:hAnsi="Franklin Gothic Book"/>
                <w:sz w:val="18"/>
                <w:szCs w:val="18"/>
              </w:rPr>
            </w:pPr>
            <w:r>
              <w:rPr>
                <w:rFonts w:ascii="Franklin Gothic Book" w:hAnsi="Franklin Gothic Book"/>
              </w:rPr>
              <w:t xml:space="preserve">Forefoot/Tibia Adduction </w:t>
            </w: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Tibia_Angle_X_post"/>
            <w:tag w:val="$Left_Forefoot_Tibia_Angle_X_post"/>
            <w:id w:val="1235125541"/>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58CB8B61" wp14:editId="13AEE693">
                      <wp:extent cx="2030400" cy="1396800"/>
                      <wp:effectExtent l="0" t="0" r="0" b="0"/>
                      <wp:docPr id="3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Tibia_Angle_Y_post"/>
            <w:tag w:val="$Left_Forefoot_Tibia_Angle_Y_post"/>
            <w:id w:val="728731565"/>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5079A404" wp14:editId="65961228">
                      <wp:extent cx="2030400" cy="1396800"/>
                      <wp:effectExtent l="0" t="0" r="0" b="0"/>
                      <wp:docPr id="3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Tibia_Angle_Z_post"/>
            <w:tag w:val="$Left_Forefoot_Tibia_Angle_Z_post"/>
            <w:id w:val="749552722"/>
            <w:picture/>
          </w:sdtPr>
          <w:sdtEndPr/>
          <w:sdtContent>
            <w:tc>
              <w:tcPr>
                <w:tcW w:w="3300" w:type="dxa"/>
                <w:gridSpan w:val="2"/>
              </w:tcPr>
              <w:p w:rsidR="00852C63" w:rsidRPr="00A875FF" w:rsidRDefault="00852C63" w:rsidP="00661755">
                <w:pPr>
                  <w:keepNext/>
                  <w:rPr>
                    <w:rFonts w:ascii="Franklin Gothic Book" w:hAnsi="Franklin Gothic Book"/>
                  </w:rPr>
                </w:pPr>
                <w:r>
                  <w:rPr>
                    <w:rFonts w:ascii="Arial" w:hAnsi="Arial"/>
                    <w:noProof/>
                    <w:lang w:val="en-US" w:eastAsia="en-US"/>
                  </w:rPr>
                  <w:drawing>
                    <wp:inline distT="0" distB="0" distL="0" distR="0" wp14:anchorId="5BA6074D" wp14:editId="0B73037F">
                      <wp:extent cx="2030400" cy="1396800"/>
                      <wp:effectExtent l="0" t="0" r="0" b="0"/>
                      <wp:docPr id="35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A875FF" w:rsidRDefault="00716229" w:rsidP="00661755">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557" w:type="dxa"/>
          </w:tcPr>
          <w:p w:rsidR="00852C63" w:rsidRPr="00A875FF" w:rsidRDefault="00852C63" w:rsidP="00661755">
            <w:pPr>
              <w:keepNext/>
              <w:jc w:val="center"/>
              <w:rPr>
                <w:rFonts w:ascii="Franklin Gothic Book" w:hAnsi="Franklin Gothic Book"/>
                <w:sz w:val="18"/>
                <w:szCs w:val="18"/>
              </w:rPr>
            </w:pPr>
          </w:p>
        </w:tc>
        <w:tc>
          <w:tcPr>
            <w:tcW w:w="2781" w:type="dxa"/>
            <w:gridSpan w:val="2"/>
          </w:tcPr>
          <w:p w:rsidR="00852C63" w:rsidRPr="00A875FF" w:rsidRDefault="00852C63" w:rsidP="00661755">
            <w:pPr>
              <w:keepNext/>
              <w:jc w:val="center"/>
              <w:rPr>
                <w:rFonts w:ascii="Franklin Gothic Book" w:hAnsi="Franklin Gothic Book"/>
                <w:sz w:val="18"/>
                <w:szCs w:val="18"/>
              </w:rPr>
            </w:pP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allux_Forefoot_Angle_X_post"/>
            <w:tag w:val="$Left_Hallux_Forefoot_Angle_X_post"/>
            <w:id w:val="1323392338"/>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4E7BC802" wp14:editId="7DB4DD9F">
                      <wp:extent cx="2030400" cy="1396800"/>
                      <wp:effectExtent l="0" t="0" r="0" b="0"/>
                      <wp:docPr id="3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852C63" w:rsidRPr="00A875FF" w:rsidRDefault="00852C63" w:rsidP="00661755">
            <w:pPr>
              <w:keepNext/>
              <w:rPr>
                <w:rFonts w:ascii="Franklin Gothic Book" w:hAnsi="Franklin Gothic Book"/>
              </w:rPr>
            </w:pPr>
          </w:p>
        </w:tc>
        <w:tc>
          <w:tcPr>
            <w:tcW w:w="3300" w:type="dxa"/>
            <w:gridSpan w:val="2"/>
          </w:tcPr>
          <w:p w:rsidR="00852C63" w:rsidRPr="00A875FF" w:rsidRDefault="00852C63" w:rsidP="00661755">
            <w:pPr>
              <w:keepNext/>
              <w:rPr>
                <w:rFonts w:ascii="Franklin Gothic Book" w:hAnsi="Franklin Gothic Book"/>
              </w:rPr>
            </w:pPr>
          </w:p>
        </w:tc>
      </w:tr>
      <w:tr w:rsidR="00852C63" w:rsidRPr="00A875FF" w:rsidTr="004C5BE2">
        <w:trPr>
          <w:cantSplit/>
          <w:trHeight w:hRule="exact" w:val="57"/>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3338" w:type="dxa"/>
            <w:gridSpan w:val="3"/>
          </w:tcPr>
          <w:p w:rsidR="00852C63" w:rsidRPr="00A875FF" w:rsidRDefault="00852C63" w:rsidP="00661755">
            <w:pPr>
              <w:keepNext/>
              <w:jc w:val="center"/>
              <w:rPr>
                <w:rFonts w:ascii="Franklin Gothic Book" w:hAnsi="Franklin Gothic Book"/>
                <w:sz w:val="18"/>
                <w:szCs w:val="18"/>
              </w:rPr>
            </w:pPr>
          </w:p>
        </w:tc>
      </w:tr>
      <w:tr w:rsidR="00852C63" w:rsidRPr="00A875FF" w:rsidTr="004C5BE2">
        <w:trPr>
          <w:cantSplit/>
          <w:trHeight w:hRule="exact" w:val="19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lang w:val="en-US"/>
              </w:rPr>
            </w:pPr>
          </w:p>
        </w:tc>
        <w:tc>
          <w:tcPr>
            <w:tcW w:w="495" w:type="dxa"/>
          </w:tcPr>
          <w:p w:rsidR="00852C63" w:rsidRPr="00A875FF" w:rsidRDefault="00852C63" w:rsidP="00661755">
            <w:pPr>
              <w:keepNext/>
              <w:jc w:val="center"/>
              <w:rPr>
                <w:rFonts w:ascii="Franklin Gothic Book" w:hAnsi="Franklin Gothic Book"/>
                <w:sz w:val="18"/>
                <w:szCs w:val="18"/>
              </w:rPr>
            </w:pPr>
          </w:p>
        </w:tc>
        <w:tc>
          <w:tcPr>
            <w:tcW w:w="2805" w:type="dxa"/>
          </w:tcPr>
          <w:p w:rsidR="00852C63" w:rsidRPr="00A875FF" w:rsidRDefault="00716229" w:rsidP="00661755">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852C63" w:rsidRPr="00A875FF" w:rsidRDefault="00852C63" w:rsidP="00661755">
            <w:pPr>
              <w:keepNext/>
              <w:jc w:val="center"/>
              <w:rPr>
                <w:rFonts w:ascii="Franklin Gothic Book" w:hAnsi="Franklin Gothic Book"/>
                <w:sz w:val="18"/>
                <w:szCs w:val="18"/>
              </w:rPr>
            </w:pPr>
          </w:p>
        </w:tc>
        <w:tc>
          <w:tcPr>
            <w:tcW w:w="557" w:type="dxa"/>
          </w:tcPr>
          <w:p w:rsidR="00852C63" w:rsidRPr="00A875FF" w:rsidRDefault="00852C63" w:rsidP="00661755">
            <w:pPr>
              <w:keepNext/>
              <w:jc w:val="center"/>
              <w:rPr>
                <w:rFonts w:ascii="Franklin Gothic Book" w:hAnsi="Franklin Gothic Book"/>
                <w:sz w:val="18"/>
                <w:szCs w:val="18"/>
              </w:rPr>
            </w:pPr>
          </w:p>
        </w:tc>
        <w:tc>
          <w:tcPr>
            <w:tcW w:w="2781" w:type="dxa"/>
            <w:gridSpan w:val="2"/>
          </w:tcPr>
          <w:p w:rsidR="00852C63" w:rsidRPr="00A875FF" w:rsidRDefault="00852C63" w:rsidP="00661755">
            <w:pPr>
              <w:keepNext/>
              <w:jc w:val="center"/>
              <w:rPr>
                <w:rFonts w:ascii="Franklin Gothic Book" w:hAnsi="Franklin Gothic Book"/>
                <w:sz w:val="18"/>
                <w:szCs w:val="18"/>
              </w:rPr>
            </w:pPr>
          </w:p>
        </w:tc>
      </w:tr>
      <w:tr w:rsidR="00852C63"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852C63" w:rsidRPr="00A875FF" w:rsidRDefault="00852C63" w:rsidP="00661755">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Left_Arch_Height_X_post"/>
            <w:tag w:val="$Left_Arch_Height_X_post"/>
            <w:id w:val="1659034082"/>
            <w:picture/>
          </w:sdtPr>
          <w:sdtEndPr/>
          <w:sdtContent>
            <w:tc>
              <w:tcPr>
                <w:tcW w:w="3300" w:type="dxa"/>
                <w:gridSpan w:val="2"/>
              </w:tcPr>
              <w:p w:rsidR="00852C63" w:rsidRPr="00A875FF" w:rsidRDefault="00852C63" w:rsidP="00661755">
                <w:pPr>
                  <w:keepNext/>
                  <w:spacing w:after="240"/>
                  <w:rPr>
                    <w:rFonts w:ascii="Franklin Gothic Book" w:hAnsi="Franklin Gothic Book"/>
                  </w:rPr>
                </w:pPr>
                <w:r>
                  <w:rPr>
                    <w:rFonts w:ascii="Arial" w:hAnsi="Arial"/>
                    <w:noProof/>
                    <w:lang w:val="en-US" w:eastAsia="en-US"/>
                  </w:rPr>
                  <w:drawing>
                    <wp:inline distT="0" distB="0" distL="0" distR="0" wp14:anchorId="3DAD46A1" wp14:editId="3B7B6927">
                      <wp:extent cx="2030400" cy="1396800"/>
                      <wp:effectExtent l="0" t="0" r="0" b="0"/>
                      <wp:docPr id="3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852C63" w:rsidRPr="00A875FF" w:rsidRDefault="00852C63" w:rsidP="00661755">
            <w:pPr>
              <w:keepNext/>
              <w:rPr>
                <w:rFonts w:ascii="Franklin Gothic Book" w:hAnsi="Franklin Gothic Book"/>
              </w:rPr>
            </w:pPr>
          </w:p>
        </w:tc>
        <w:tc>
          <w:tcPr>
            <w:tcW w:w="3300" w:type="dxa"/>
            <w:gridSpan w:val="2"/>
          </w:tcPr>
          <w:p w:rsidR="00852C63" w:rsidRPr="00A875FF" w:rsidRDefault="00852C63" w:rsidP="00661755">
            <w:pPr>
              <w:keepNext/>
              <w:rPr>
                <w:rFonts w:ascii="Franklin Gothic Book" w:hAnsi="Franklin Gothic Book"/>
              </w:rPr>
            </w:pPr>
          </w:p>
        </w:tc>
      </w:tr>
    </w:tbl>
    <w:p w:rsidR="00852C63" w:rsidRPr="001C684C" w:rsidRDefault="00852C63" w:rsidP="00852C63">
      <w:pPr>
        <w:pStyle w:val="Odstavecseseznamem"/>
        <w:ind w:left="0"/>
        <w:rPr>
          <w:b/>
          <w:sz w:val="6"/>
          <w:szCs w:val="20"/>
        </w:rPr>
      </w:pPr>
    </w:p>
    <w:p w:rsidR="00852C63" w:rsidRPr="001C684C" w:rsidRDefault="00852C63" w:rsidP="00852C63">
      <w:pPr>
        <w:pStyle w:val="Odstavecseseznamem"/>
        <w:ind w:left="0"/>
        <w:rPr>
          <w:b/>
          <w:sz w:val="6"/>
          <w:szCs w:val="20"/>
        </w:rPr>
        <w:sectPr w:rsidR="00852C63" w:rsidRPr="001C684C" w:rsidSect="00284446">
          <w:headerReference w:type="default" r:id="rId24"/>
          <w:type w:val="continuous"/>
          <w:pgSz w:w="11906" w:h="16838" w:code="9"/>
          <w:pgMar w:top="1287" w:right="851" w:bottom="992" w:left="851" w:header="227" w:footer="227" w:gutter="0"/>
          <w:cols w:space="720"/>
          <w:docGrid w:linePitch="360"/>
        </w:sectPr>
      </w:pPr>
    </w:p>
    <w:p w:rsidR="00852C63" w:rsidRPr="001C684C" w:rsidRDefault="00852C63">
      <w:pPr>
        <w:rPr>
          <w:b/>
          <w:sz w:val="6"/>
          <w:szCs w:val="20"/>
        </w:rPr>
      </w:pPr>
      <w:r w:rsidRPr="001C684C">
        <w:rPr>
          <w:b/>
          <w:sz w:val="6"/>
          <w:szCs w:val="20"/>
        </w:rPr>
        <w:br w:type="page"/>
      </w:r>
    </w:p>
    <w:p w:rsidR="00306D9C" w:rsidRDefault="00306D9C" w:rsidP="00306D9C">
      <w:pPr>
        <w:jc w:val="center"/>
        <w:rPr>
          <w:b/>
          <w:sz w:val="28"/>
          <w:szCs w:val="28"/>
        </w:rPr>
      </w:pPr>
      <w:r>
        <w:rPr>
          <w:b/>
          <w:sz w:val="28"/>
          <w:szCs w:val="28"/>
        </w:rPr>
        <w:lastRenderedPageBreak/>
        <w:t>Post Session</w:t>
      </w:r>
      <w:r w:rsidRPr="00A875FF">
        <w:rPr>
          <w:b/>
          <w:sz w:val="28"/>
          <w:szCs w:val="28"/>
        </w:rPr>
        <w:t xml:space="preserve"> </w:t>
      </w:r>
      <w:r>
        <w:rPr>
          <w:b/>
          <w:sz w:val="28"/>
          <w:szCs w:val="28"/>
        </w:rPr>
        <w:t xml:space="preserve">Right </w:t>
      </w:r>
      <w:r w:rsidRPr="001A73BF">
        <w:rPr>
          <w:b/>
          <w:sz w:val="28"/>
          <w:szCs w:val="28"/>
        </w:rPr>
        <w:t xml:space="preserve">Oxford </w:t>
      </w:r>
      <w:r w:rsidR="00F42B88">
        <w:rPr>
          <w:b/>
          <w:sz w:val="28"/>
          <w:szCs w:val="28"/>
        </w:rPr>
        <w:t>F</w:t>
      </w:r>
      <w:r w:rsidRPr="001A73BF">
        <w:rPr>
          <w:b/>
          <w:sz w:val="28"/>
          <w:szCs w:val="28"/>
        </w:rPr>
        <w:t xml:space="preserve">oot </w:t>
      </w:r>
      <w:r w:rsidR="00F42B88">
        <w:rPr>
          <w:b/>
          <w:sz w:val="28"/>
          <w:szCs w:val="28"/>
        </w:rPr>
        <w:t>Angles</w:t>
      </w:r>
      <w:r>
        <w:rPr>
          <w:b/>
          <w:sz w:val="28"/>
          <w:szCs w:val="28"/>
        </w:rPr>
        <w:t xml:space="preserve"> - All Traces (</w:t>
      </w:r>
      <w:sdt>
        <w:sdtPr>
          <w:rPr>
            <w:b/>
            <w:color w:val="000000"/>
            <w:sz w:val="28"/>
            <w:szCs w:val="28"/>
          </w:rPr>
          <w:alias w:val="test_condition_post"/>
          <w:tag w:val="test_condition_post"/>
          <w:id w:val="2061512954"/>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4C5BE2" w:rsidRPr="001C684C" w:rsidRDefault="004C5BE2" w:rsidP="004C5BE2">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w:t>
      </w:r>
      <w:r w:rsidR="00FF0305" w:rsidRPr="001C684C">
        <w:rPr>
          <w:color w:val="FF0000"/>
          <w:sz w:val="18"/>
          <w:szCs w:val="28"/>
        </w:rPr>
        <w:t xml:space="preserve"> </w:t>
      </w:r>
      <w:r w:rsidRPr="001C684C">
        <w:rPr>
          <w:color w:val="FF0000"/>
          <w:sz w:val="18"/>
          <w:szCs w:val="28"/>
        </w:rPr>
        <w:t>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2" w:rightFromText="142"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306D9C" w:rsidRPr="00A875FF" w:rsidTr="004C5BE2">
        <w:trPr>
          <w:cantSplit/>
          <w:trHeight w:hRule="exact" w:val="19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495" w:type="dxa"/>
          </w:tcPr>
          <w:p w:rsidR="00306D9C" w:rsidRPr="00A875FF" w:rsidRDefault="00306D9C" w:rsidP="00D2112D">
            <w:pPr>
              <w:keepNext/>
              <w:jc w:val="center"/>
              <w:rPr>
                <w:rFonts w:ascii="Franklin Gothic Book" w:hAnsi="Franklin Gothic Book"/>
                <w:sz w:val="18"/>
                <w:szCs w:val="18"/>
              </w:rPr>
            </w:pPr>
          </w:p>
        </w:tc>
        <w:tc>
          <w:tcPr>
            <w:tcW w:w="2805"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306D9C" w:rsidRPr="00457D6F" w:rsidRDefault="00306D9C" w:rsidP="00D2112D">
            <w:pPr>
              <w:keepNext/>
              <w:jc w:val="center"/>
              <w:rPr>
                <w:rFonts w:ascii="Franklin Gothic Book" w:hAnsi="Franklin Gothic Book"/>
                <w:sz w:val="18"/>
                <w:szCs w:val="18"/>
              </w:rPr>
            </w:pPr>
          </w:p>
        </w:tc>
        <w:tc>
          <w:tcPr>
            <w:tcW w:w="2703"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Hindfoot/Tibia Inversion</w:t>
            </w:r>
          </w:p>
        </w:tc>
        <w:tc>
          <w:tcPr>
            <w:tcW w:w="557" w:type="dxa"/>
          </w:tcPr>
          <w:p w:rsidR="00306D9C" w:rsidRPr="00457D6F" w:rsidRDefault="00306D9C" w:rsidP="00D2112D">
            <w:pPr>
              <w:keepNext/>
              <w:jc w:val="center"/>
              <w:rPr>
                <w:rFonts w:ascii="Franklin Gothic Book" w:hAnsi="Franklin Gothic Book"/>
                <w:sz w:val="18"/>
                <w:szCs w:val="18"/>
              </w:rPr>
            </w:pPr>
          </w:p>
        </w:tc>
        <w:tc>
          <w:tcPr>
            <w:tcW w:w="2781" w:type="dxa"/>
            <w:gridSpan w:val="2"/>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Hindfoot/Tibia Int. Rotation</w:t>
            </w:r>
          </w:p>
        </w:tc>
      </w:tr>
      <w:tr w:rsidR="00306D9C"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Tibia_Angle_X_post"/>
            <w:tag w:val="$Right_Hindfoot_Tibia_Angle_X_post"/>
            <w:id w:val="2011176785"/>
            <w:picture/>
          </w:sdtPr>
          <w:sdtEndPr/>
          <w:sdtContent>
            <w:tc>
              <w:tcPr>
                <w:tcW w:w="3300" w:type="dxa"/>
                <w:gridSpan w:val="2"/>
              </w:tcPr>
              <w:p w:rsidR="00306D9C" w:rsidRPr="00A875FF" w:rsidRDefault="00306D9C" w:rsidP="00D2112D">
                <w:pPr>
                  <w:keepNext/>
                  <w:spacing w:after="240"/>
                  <w:rPr>
                    <w:rFonts w:ascii="Franklin Gothic Book" w:hAnsi="Franklin Gothic Book"/>
                  </w:rPr>
                </w:pPr>
                <w:r>
                  <w:rPr>
                    <w:rFonts w:ascii="Arial" w:hAnsi="Arial"/>
                    <w:noProof/>
                    <w:lang w:val="en-US" w:eastAsia="en-US"/>
                  </w:rPr>
                  <w:drawing>
                    <wp:inline distT="0" distB="0" distL="0" distR="0" wp14:anchorId="68D48462" wp14:editId="3BE7A2AF">
                      <wp:extent cx="2030400" cy="1396800"/>
                      <wp:effectExtent l="0" t="0" r="0" b="0"/>
                      <wp:docPr id="3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Y_post"/>
            <w:tag w:val="$Right_Hindfoot_Tibia_Angle_Y_post"/>
            <w:id w:val="-1398972756"/>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4058D4E9" wp14:editId="2AECD779">
                      <wp:extent cx="2030400" cy="1396800"/>
                      <wp:effectExtent l="0" t="0" r="0" b="0"/>
                      <wp:docPr id="33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Z_post"/>
            <w:tag w:val="$Right_Hindfoot_Tibia_Angle_Z_post"/>
            <w:id w:val="990992637"/>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5B12F4DA" wp14:editId="01483C5F">
                      <wp:extent cx="2030400" cy="1396800"/>
                      <wp:effectExtent l="0" t="0" r="0" b="0"/>
                      <wp:docPr id="3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06D9C" w:rsidRPr="00A875FF" w:rsidTr="004C5BE2">
        <w:trPr>
          <w:cantSplit/>
          <w:trHeight w:hRule="exact" w:val="57"/>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38" w:type="dxa"/>
            <w:gridSpan w:val="3"/>
          </w:tcPr>
          <w:p w:rsidR="00306D9C" w:rsidRPr="00A875FF" w:rsidRDefault="00306D9C" w:rsidP="00D2112D">
            <w:pPr>
              <w:keepNext/>
              <w:jc w:val="center"/>
              <w:rPr>
                <w:rFonts w:ascii="Franklin Gothic Book" w:hAnsi="Franklin Gothic Book"/>
                <w:sz w:val="18"/>
                <w:szCs w:val="18"/>
              </w:rPr>
            </w:pPr>
          </w:p>
        </w:tc>
      </w:tr>
      <w:tr w:rsidR="00306D9C" w:rsidRPr="00A875FF" w:rsidTr="004C5BE2">
        <w:trPr>
          <w:cantSplit/>
          <w:trHeight w:hRule="exact" w:val="19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495" w:type="dxa"/>
          </w:tcPr>
          <w:p w:rsidR="00306D9C" w:rsidRPr="00A875FF" w:rsidRDefault="00306D9C" w:rsidP="00D2112D">
            <w:pPr>
              <w:keepNext/>
              <w:jc w:val="center"/>
              <w:rPr>
                <w:rFonts w:ascii="Franklin Gothic Book" w:hAnsi="Franklin Gothic Book"/>
                <w:sz w:val="18"/>
                <w:szCs w:val="18"/>
              </w:rPr>
            </w:pPr>
          </w:p>
        </w:tc>
        <w:tc>
          <w:tcPr>
            <w:tcW w:w="2805"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306D9C" w:rsidRPr="00457D6F" w:rsidRDefault="00306D9C" w:rsidP="00D2112D">
            <w:pPr>
              <w:keepNext/>
              <w:jc w:val="center"/>
              <w:rPr>
                <w:rFonts w:ascii="Franklin Gothic Book" w:hAnsi="Franklin Gothic Book"/>
                <w:sz w:val="18"/>
                <w:szCs w:val="18"/>
              </w:rPr>
            </w:pPr>
          </w:p>
        </w:tc>
        <w:tc>
          <w:tcPr>
            <w:tcW w:w="2703"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Forefoot/Hindfoot Supination</w:t>
            </w:r>
          </w:p>
        </w:tc>
        <w:tc>
          <w:tcPr>
            <w:tcW w:w="557" w:type="dxa"/>
          </w:tcPr>
          <w:p w:rsidR="00306D9C" w:rsidRPr="00457D6F" w:rsidRDefault="00306D9C" w:rsidP="00D2112D">
            <w:pPr>
              <w:keepNext/>
              <w:jc w:val="center"/>
              <w:rPr>
                <w:rFonts w:ascii="Franklin Gothic Book" w:hAnsi="Franklin Gothic Book"/>
                <w:sz w:val="18"/>
                <w:szCs w:val="18"/>
              </w:rPr>
            </w:pPr>
          </w:p>
        </w:tc>
        <w:tc>
          <w:tcPr>
            <w:tcW w:w="2781" w:type="dxa"/>
            <w:gridSpan w:val="2"/>
          </w:tcPr>
          <w:p w:rsidR="00306D9C" w:rsidRPr="00457D6F" w:rsidRDefault="00E7408C" w:rsidP="00D2112D">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306D9C"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Hindfoot_Angle_X_post"/>
            <w:tag w:val="$Right_Forefoot_Hindfoot_Angle_X_post"/>
            <w:id w:val="966862889"/>
            <w:picture/>
          </w:sdtPr>
          <w:sdtEndPr/>
          <w:sdtContent>
            <w:tc>
              <w:tcPr>
                <w:tcW w:w="3300" w:type="dxa"/>
                <w:gridSpan w:val="2"/>
              </w:tcPr>
              <w:p w:rsidR="00306D9C" w:rsidRPr="00A875FF" w:rsidRDefault="00306D9C" w:rsidP="00D2112D">
                <w:pPr>
                  <w:keepNext/>
                  <w:spacing w:after="240"/>
                  <w:rPr>
                    <w:rFonts w:ascii="Franklin Gothic Book" w:hAnsi="Franklin Gothic Book"/>
                  </w:rPr>
                </w:pPr>
                <w:r>
                  <w:rPr>
                    <w:rFonts w:ascii="Arial" w:hAnsi="Arial"/>
                    <w:noProof/>
                    <w:lang w:val="en-US" w:eastAsia="en-US"/>
                  </w:rPr>
                  <w:drawing>
                    <wp:inline distT="0" distB="0" distL="0" distR="0" wp14:anchorId="4B40AE93" wp14:editId="0B7621BC">
                      <wp:extent cx="2030400" cy="1396800"/>
                      <wp:effectExtent l="0" t="0" r="0" b="0"/>
                      <wp:docPr id="34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Y_post"/>
            <w:tag w:val="$Right_Forefoot_Hindfoot_Angle_Y_post"/>
            <w:id w:val="11893414"/>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4DF8F08E" wp14:editId="62314775">
                      <wp:extent cx="2030400" cy="1396800"/>
                      <wp:effectExtent l="0" t="0" r="0" b="0"/>
                      <wp:docPr id="3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Z_post"/>
            <w:tag w:val="$Right_Forefoot_Hindfoot_Angle_Z_post"/>
            <w:id w:val="-1964178578"/>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178F4579" wp14:editId="6E68F0FF">
                      <wp:extent cx="2102400" cy="1396800"/>
                      <wp:effectExtent l="0" t="0" r="0" b="0"/>
                      <wp:docPr id="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r w:rsidR="00306D9C" w:rsidRPr="00A875FF" w:rsidTr="004C5BE2">
        <w:trPr>
          <w:cantSplit/>
          <w:trHeight w:hRule="exact" w:val="57"/>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38" w:type="dxa"/>
            <w:gridSpan w:val="3"/>
          </w:tcPr>
          <w:p w:rsidR="00306D9C" w:rsidRPr="00A875FF" w:rsidRDefault="00306D9C" w:rsidP="00D2112D">
            <w:pPr>
              <w:keepNext/>
              <w:jc w:val="center"/>
              <w:rPr>
                <w:rFonts w:ascii="Franklin Gothic Book" w:hAnsi="Franklin Gothic Book"/>
                <w:sz w:val="18"/>
                <w:szCs w:val="18"/>
              </w:rPr>
            </w:pPr>
          </w:p>
        </w:tc>
      </w:tr>
      <w:tr w:rsidR="00306D9C" w:rsidRPr="00A875FF" w:rsidTr="004C5BE2">
        <w:trPr>
          <w:cantSplit/>
          <w:trHeight w:hRule="exact" w:val="19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495" w:type="dxa"/>
          </w:tcPr>
          <w:p w:rsidR="00306D9C" w:rsidRPr="00A875FF" w:rsidRDefault="00306D9C" w:rsidP="00D2112D">
            <w:pPr>
              <w:keepNext/>
              <w:jc w:val="center"/>
              <w:rPr>
                <w:rFonts w:ascii="Franklin Gothic Book" w:hAnsi="Franklin Gothic Book"/>
                <w:sz w:val="18"/>
                <w:szCs w:val="18"/>
              </w:rPr>
            </w:pPr>
          </w:p>
        </w:tc>
        <w:tc>
          <w:tcPr>
            <w:tcW w:w="2805"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Forefoot/Tibia Dorsiflexion</w:t>
            </w:r>
          </w:p>
        </w:tc>
        <w:tc>
          <w:tcPr>
            <w:tcW w:w="597" w:type="dxa"/>
          </w:tcPr>
          <w:p w:rsidR="00306D9C" w:rsidRPr="00457D6F" w:rsidRDefault="00306D9C" w:rsidP="00D2112D">
            <w:pPr>
              <w:keepNext/>
              <w:jc w:val="center"/>
              <w:rPr>
                <w:rFonts w:ascii="Franklin Gothic Book" w:hAnsi="Franklin Gothic Book"/>
                <w:sz w:val="18"/>
                <w:szCs w:val="18"/>
              </w:rPr>
            </w:pPr>
          </w:p>
        </w:tc>
        <w:tc>
          <w:tcPr>
            <w:tcW w:w="2703" w:type="dxa"/>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Forefoot/Tibia Supination</w:t>
            </w:r>
          </w:p>
        </w:tc>
        <w:tc>
          <w:tcPr>
            <w:tcW w:w="557" w:type="dxa"/>
          </w:tcPr>
          <w:p w:rsidR="00306D9C" w:rsidRPr="00457D6F" w:rsidRDefault="00306D9C" w:rsidP="00D2112D">
            <w:pPr>
              <w:keepNext/>
              <w:jc w:val="center"/>
              <w:rPr>
                <w:rFonts w:ascii="Franklin Gothic Book" w:hAnsi="Franklin Gothic Book"/>
                <w:sz w:val="18"/>
                <w:szCs w:val="18"/>
              </w:rPr>
            </w:pPr>
          </w:p>
        </w:tc>
        <w:tc>
          <w:tcPr>
            <w:tcW w:w="2781" w:type="dxa"/>
            <w:gridSpan w:val="2"/>
          </w:tcPr>
          <w:p w:rsidR="00306D9C" w:rsidRPr="00457D6F" w:rsidRDefault="00716229" w:rsidP="00D2112D">
            <w:pPr>
              <w:keepNext/>
              <w:jc w:val="center"/>
              <w:rPr>
                <w:rFonts w:ascii="Franklin Gothic Book" w:hAnsi="Franklin Gothic Book"/>
                <w:sz w:val="18"/>
                <w:szCs w:val="18"/>
              </w:rPr>
            </w:pPr>
            <w:r>
              <w:rPr>
                <w:rFonts w:ascii="Franklin Gothic Book" w:hAnsi="Franklin Gothic Book"/>
              </w:rPr>
              <w:t xml:space="preserve">Forefoot/Tibia Adduction </w:t>
            </w:r>
          </w:p>
        </w:tc>
      </w:tr>
      <w:tr w:rsidR="00306D9C"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Tibia_Angle_X_post"/>
            <w:tag w:val="$Right_Forefoot_Tibia_Angle_X_post"/>
            <w:id w:val="-469666012"/>
            <w:picture/>
          </w:sdtPr>
          <w:sdtEndPr/>
          <w:sdtContent>
            <w:tc>
              <w:tcPr>
                <w:tcW w:w="3300" w:type="dxa"/>
                <w:gridSpan w:val="2"/>
              </w:tcPr>
              <w:p w:rsidR="00306D9C" w:rsidRPr="00A875FF" w:rsidRDefault="00306D9C" w:rsidP="00D2112D">
                <w:pPr>
                  <w:keepNext/>
                  <w:spacing w:after="240"/>
                  <w:rPr>
                    <w:rFonts w:ascii="Franklin Gothic Book" w:hAnsi="Franklin Gothic Book"/>
                  </w:rPr>
                </w:pPr>
                <w:r>
                  <w:rPr>
                    <w:rFonts w:ascii="Arial" w:hAnsi="Arial"/>
                    <w:noProof/>
                    <w:lang w:val="en-US" w:eastAsia="en-US"/>
                  </w:rPr>
                  <w:drawing>
                    <wp:inline distT="0" distB="0" distL="0" distR="0" wp14:anchorId="4AF24FC3" wp14:editId="4CEABFAF">
                      <wp:extent cx="2030400" cy="1396800"/>
                      <wp:effectExtent l="0" t="0" r="0" b="0"/>
                      <wp:docPr id="3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Tibia_Angle_Y_post"/>
            <w:tag w:val="$Right_Forefoot_Tibia_Angle_Y_post"/>
            <w:id w:val="10343099"/>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64C8803A" wp14:editId="7AEC213C">
                      <wp:extent cx="2030400" cy="1396800"/>
                      <wp:effectExtent l="0" t="0" r="0" b="0"/>
                      <wp:docPr id="3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Tibia_Angle_Z_post"/>
            <w:tag w:val="$Right_Forefoot_Tibia_Angle_Z_post"/>
            <w:id w:val="-909078071"/>
            <w:picture/>
          </w:sdtPr>
          <w:sdtEndPr/>
          <w:sdtContent>
            <w:tc>
              <w:tcPr>
                <w:tcW w:w="3300" w:type="dxa"/>
                <w:gridSpan w:val="2"/>
              </w:tcPr>
              <w:p w:rsidR="00306D9C" w:rsidRPr="00A875FF" w:rsidRDefault="00306D9C" w:rsidP="00D2112D">
                <w:pPr>
                  <w:keepNext/>
                  <w:rPr>
                    <w:rFonts w:ascii="Franklin Gothic Book" w:hAnsi="Franklin Gothic Book"/>
                  </w:rPr>
                </w:pPr>
                <w:r>
                  <w:rPr>
                    <w:rFonts w:ascii="Arial" w:hAnsi="Arial"/>
                    <w:noProof/>
                    <w:lang w:val="en-US" w:eastAsia="en-US"/>
                  </w:rPr>
                  <w:drawing>
                    <wp:inline distT="0" distB="0" distL="0" distR="0" wp14:anchorId="4FC3F7C7" wp14:editId="2C05663C">
                      <wp:extent cx="2030400" cy="1396800"/>
                      <wp:effectExtent l="0" t="0" r="0" b="0"/>
                      <wp:docPr id="3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306D9C" w:rsidRPr="00A875FF" w:rsidTr="004C5BE2">
        <w:trPr>
          <w:cantSplit/>
          <w:trHeight w:hRule="exact" w:val="57"/>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38" w:type="dxa"/>
            <w:gridSpan w:val="3"/>
          </w:tcPr>
          <w:p w:rsidR="00306D9C" w:rsidRPr="00A875FF" w:rsidRDefault="00306D9C" w:rsidP="00D2112D">
            <w:pPr>
              <w:keepNext/>
              <w:jc w:val="center"/>
              <w:rPr>
                <w:rFonts w:ascii="Franklin Gothic Book" w:hAnsi="Franklin Gothic Book"/>
                <w:sz w:val="18"/>
                <w:szCs w:val="18"/>
              </w:rPr>
            </w:pPr>
          </w:p>
        </w:tc>
      </w:tr>
      <w:tr w:rsidR="00306D9C" w:rsidRPr="00A875FF" w:rsidTr="004C5BE2">
        <w:trPr>
          <w:cantSplit/>
          <w:trHeight w:hRule="exact" w:val="19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495" w:type="dxa"/>
          </w:tcPr>
          <w:p w:rsidR="00306D9C" w:rsidRPr="00A875FF" w:rsidRDefault="00306D9C" w:rsidP="00D2112D">
            <w:pPr>
              <w:keepNext/>
              <w:jc w:val="center"/>
              <w:rPr>
                <w:rFonts w:ascii="Franklin Gothic Book" w:hAnsi="Franklin Gothic Book"/>
                <w:sz w:val="18"/>
                <w:szCs w:val="18"/>
              </w:rPr>
            </w:pPr>
          </w:p>
        </w:tc>
        <w:tc>
          <w:tcPr>
            <w:tcW w:w="2805" w:type="dxa"/>
          </w:tcPr>
          <w:p w:rsidR="00306D9C" w:rsidRPr="00A875FF" w:rsidRDefault="00716229" w:rsidP="00D2112D">
            <w:pPr>
              <w:keepNext/>
              <w:jc w:val="center"/>
              <w:rPr>
                <w:rFonts w:ascii="Franklin Gothic Book" w:hAnsi="Franklin Gothic Book"/>
                <w:sz w:val="18"/>
                <w:szCs w:val="18"/>
              </w:rPr>
            </w:pPr>
            <w:r>
              <w:rPr>
                <w:rFonts w:ascii="Franklin Gothic Book" w:hAnsi="Franklin Gothic Book"/>
              </w:rPr>
              <w:t>Hallux/Forefoot Dorsiflexion</w:t>
            </w: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557" w:type="dxa"/>
          </w:tcPr>
          <w:p w:rsidR="00306D9C" w:rsidRPr="00A875FF" w:rsidRDefault="00306D9C" w:rsidP="00D2112D">
            <w:pPr>
              <w:keepNext/>
              <w:jc w:val="center"/>
              <w:rPr>
                <w:rFonts w:ascii="Franklin Gothic Book" w:hAnsi="Franklin Gothic Book"/>
                <w:sz w:val="18"/>
                <w:szCs w:val="18"/>
              </w:rPr>
            </w:pPr>
          </w:p>
        </w:tc>
        <w:tc>
          <w:tcPr>
            <w:tcW w:w="2781" w:type="dxa"/>
            <w:gridSpan w:val="2"/>
          </w:tcPr>
          <w:p w:rsidR="00306D9C" w:rsidRPr="00A875FF" w:rsidRDefault="00306D9C" w:rsidP="00D2112D">
            <w:pPr>
              <w:keepNext/>
              <w:jc w:val="center"/>
              <w:rPr>
                <w:rFonts w:ascii="Franklin Gothic Book" w:hAnsi="Franklin Gothic Book"/>
                <w:sz w:val="18"/>
                <w:szCs w:val="18"/>
              </w:rPr>
            </w:pPr>
          </w:p>
        </w:tc>
      </w:tr>
      <w:tr w:rsidR="00306D9C"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allux_Forefoot_Angle_X_post"/>
            <w:tag w:val="$Right_Hallux_Forefoot_Angle_X_post"/>
            <w:id w:val="777834818"/>
            <w:picture/>
          </w:sdtPr>
          <w:sdtEndPr/>
          <w:sdtContent>
            <w:tc>
              <w:tcPr>
                <w:tcW w:w="3300" w:type="dxa"/>
                <w:gridSpan w:val="2"/>
              </w:tcPr>
              <w:p w:rsidR="00306D9C" w:rsidRPr="00A875FF" w:rsidRDefault="00306D9C" w:rsidP="00D2112D">
                <w:pPr>
                  <w:keepNext/>
                  <w:spacing w:after="240"/>
                  <w:rPr>
                    <w:rFonts w:ascii="Franklin Gothic Book" w:hAnsi="Franklin Gothic Book"/>
                  </w:rPr>
                </w:pPr>
                <w:r>
                  <w:rPr>
                    <w:rFonts w:ascii="Arial" w:hAnsi="Arial"/>
                    <w:noProof/>
                    <w:lang w:val="en-US" w:eastAsia="en-US"/>
                  </w:rPr>
                  <w:drawing>
                    <wp:inline distT="0" distB="0" distL="0" distR="0" wp14:anchorId="662FD693" wp14:editId="5447A9E1">
                      <wp:extent cx="2030400" cy="1396800"/>
                      <wp:effectExtent l="0" t="0" r="0" b="0"/>
                      <wp:docPr id="3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306D9C" w:rsidRPr="00A875FF" w:rsidRDefault="00306D9C" w:rsidP="00D2112D">
            <w:pPr>
              <w:keepNext/>
              <w:rPr>
                <w:rFonts w:ascii="Franklin Gothic Book" w:hAnsi="Franklin Gothic Book"/>
              </w:rPr>
            </w:pPr>
          </w:p>
        </w:tc>
        <w:tc>
          <w:tcPr>
            <w:tcW w:w="3300" w:type="dxa"/>
            <w:gridSpan w:val="2"/>
          </w:tcPr>
          <w:p w:rsidR="00306D9C" w:rsidRPr="00A875FF" w:rsidRDefault="00306D9C" w:rsidP="00D2112D">
            <w:pPr>
              <w:keepNext/>
              <w:rPr>
                <w:rFonts w:ascii="Franklin Gothic Book" w:hAnsi="Franklin Gothic Book"/>
              </w:rPr>
            </w:pPr>
          </w:p>
        </w:tc>
      </w:tr>
      <w:tr w:rsidR="00306D9C" w:rsidRPr="00A875FF" w:rsidTr="004C5BE2">
        <w:trPr>
          <w:cantSplit/>
          <w:trHeight w:hRule="exact" w:val="57"/>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3338" w:type="dxa"/>
            <w:gridSpan w:val="3"/>
          </w:tcPr>
          <w:p w:rsidR="00306D9C" w:rsidRPr="00A875FF" w:rsidRDefault="00306D9C" w:rsidP="00D2112D">
            <w:pPr>
              <w:keepNext/>
              <w:jc w:val="center"/>
              <w:rPr>
                <w:rFonts w:ascii="Franklin Gothic Book" w:hAnsi="Franklin Gothic Book"/>
                <w:sz w:val="18"/>
                <w:szCs w:val="18"/>
              </w:rPr>
            </w:pPr>
          </w:p>
        </w:tc>
      </w:tr>
      <w:tr w:rsidR="00306D9C" w:rsidRPr="00A875FF" w:rsidTr="004C5BE2">
        <w:trPr>
          <w:cantSplit/>
          <w:trHeight w:hRule="exact" w:val="19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lang w:val="en-US"/>
              </w:rPr>
            </w:pPr>
          </w:p>
        </w:tc>
        <w:tc>
          <w:tcPr>
            <w:tcW w:w="495" w:type="dxa"/>
          </w:tcPr>
          <w:p w:rsidR="00306D9C" w:rsidRPr="00A875FF" w:rsidRDefault="00306D9C" w:rsidP="00D2112D">
            <w:pPr>
              <w:keepNext/>
              <w:jc w:val="center"/>
              <w:rPr>
                <w:rFonts w:ascii="Franklin Gothic Book" w:hAnsi="Franklin Gothic Book"/>
                <w:sz w:val="18"/>
                <w:szCs w:val="18"/>
              </w:rPr>
            </w:pPr>
          </w:p>
        </w:tc>
        <w:tc>
          <w:tcPr>
            <w:tcW w:w="2805" w:type="dxa"/>
          </w:tcPr>
          <w:p w:rsidR="00306D9C" w:rsidRPr="00A875FF" w:rsidRDefault="00716229" w:rsidP="00D2112D">
            <w:pPr>
              <w:keepNext/>
              <w:jc w:val="center"/>
              <w:rPr>
                <w:rFonts w:ascii="Franklin Gothic Book" w:hAnsi="Franklin Gothic Book"/>
                <w:sz w:val="18"/>
                <w:szCs w:val="18"/>
              </w:rPr>
            </w:pPr>
            <w:r>
              <w:rPr>
                <w:rFonts w:ascii="Franklin Gothic Book" w:hAnsi="Franklin Gothic Book"/>
                <w:szCs w:val="18"/>
              </w:rPr>
              <w:t>Normalised Arch Height</w:t>
            </w:r>
          </w:p>
        </w:tc>
        <w:tc>
          <w:tcPr>
            <w:tcW w:w="3300" w:type="dxa"/>
            <w:gridSpan w:val="2"/>
          </w:tcPr>
          <w:p w:rsidR="00306D9C" w:rsidRPr="00A875FF" w:rsidRDefault="00306D9C" w:rsidP="00D2112D">
            <w:pPr>
              <w:keepNext/>
              <w:jc w:val="center"/>
              <w:rPr>
                <w:rFonts w:ascii="Franklin Gothic Book" w:hAnsi="Franklin Gothic Book"/>
                <w:sz w:val="18"/>
                <w:szCs w:val="18"/>
              </w:rPr>
            </w:pPr>
          </w:p>
        </w:tc>
        <w:tc>
          <w:tcPr>
            <w:tcW w:w="557" w:type="dxa"/>
          </w:tcPr>
          <w:p w:rsidR="00306D9C" w:rsidRPr="00A875FF" w:rsidRDefault="00306D9C" w:rsidP="00D2112D">
            <w:pPr>
              <w:keepNext/>
              <w:jc w:val="center"/>
              <w:rPr>
                <w:rFonts w:ascii="Franklin Gothic Book" w:hAnsi="Franklin Gothic Book"/>
                <w:sz w:val="18"/>
                <w:szCs w:val="18"/>
              </w:rPr>
            </w:pPr>
          </w:p>
        </w:tc>
        <w:tc>
          <w:tcPr>
            <w:tcW w:w="2781" w:type="dxa"/>
            <w:gridSpan w:val="2"/>
          </w:tcPr>
          <w:p w:rsidR="00306D9C" w:rsidRPr="00A875FF" w:rsidRDefault="00306D9C" w:rsidP="00D2112D">
            <w:pPr>
              <w:keepNext/>
              <w:jc w:val="center"/>
              <w:rPr>
                <w:rFonts w:ascii="Franklin Gothic Book" w:hAnsi="Franklin Gothic Book"/>
                <w:sz w:val="18"/>
                <w:szCs w:val="18"/>
              </w:rPr>
            </w:pPr>
          </w:p>
        </w:tc>
      </w:tr>
      <w:tr w:rsidR="00306D9C" w:rsidRPr="00A875FF" w:rsidTr="004C5BE2">
        <w:tblPrEx>
          <w:tblCellMar>
            <w:left w:w="108" w:type="dxa"/>
            <w:right w:w="108" w:type="dxa"/>
          </w:tblCellMar>
        </w:tblPrEx>
        <w:trPr>
          <w:gridAfter w:val="1"/>
          <w:wAfter w:w="38" w:type="dxa"/>
          <w:cantSplit/>
          <w:trHeight w:hRule="exact" w:val="2268"/>
        </w:trPr>
        <w:tc>
          <w:tcPr>
            <w:tcW w:w="284" w:type="dxa"/>
            <w:textDirection w:val="btLr"/>
            <w:vAlign w:val="center"/>
          </w:tcPr>
          <w:p w:rsidR="00306D9C" w:rsidRPr="00A875FF" w:rsidRDefault="00306D9C" w:rsidP="00D2112D">
            <w:pPr>
              <w:keepNext/>
              <w:ind w:left="113" w:right="113"/>
              <w:jc w:val="center"/>
              <w:rPr>
                <w:rFonts w:ascii="Franklin Gothic Book" w:hAnsi="Franklin Gothic Book"/>
              </w:rPr>
            </w:pPr>
            <w:r>
              <w:rPr>
                <w:rFonts w:ascii="Franklin Gothic Book" w:hAnsi="Franklin Gothic Book"/>
              </w:rPr>
              <w:t>Percent of Foot Length</w:t>
            </w:r>
          </w:p>
        </w:tc>
        <w:sdt>
          <w:sdtPr>
            <w:rPr>
              <w:rFonts w:ascii="Arial" w:hAnsi="Arial"/>
            </w:rPr>
            <w:alias w:val="$Right_Arch_Height_X_post"/>
            <w:tag w:val="$Right_Arch_Height_X_post"/>
            <w:id w:val="814382147"/>
            <w:picture/>
          </w:sdtPr>
          <w:sdtEndPr/>
          <w:sdtContent>
            <w:tc>
              <w:tcPr>
                <w:tcW w:w="3300" w:type="dxa"/>
                <w:gridSpan w:val="2"/>
              </w:tcPr>
              <w:p w:rsidR="00306D9C" w:rsidRPr="00A875FF" w:rsidRDefault="00306D9C" w:rsidP="00D2112D">
                <w:pPr>
                  <w:keepNext/>
                  <w:spacing w:after="240"/>
                  <w:rPr>
                    <w:rFonts w:ascii="Franklin Gothic Book" w:hAnsi="Franklin Gothic Book"/>
                  </w:rPr>
                </w:pPr>
                <w:r>
                  <w:rPr>
                    <w:rFonts w:ascii="Arial" w:hAnsi="Arial"/>
                    <w:noProof/>
                    <w:lang w:val="en-US" w:eastAsia="en-US"/>
                  </w:rPr>
                  <w:drawing>
                    <wp:inline distT="0" distB="0" distL="0" distR="0" wp14:anchorId="5C4D0CD4" wp14:editId="12F21708">
                      <wp:extent cx="2030400" cy="1396800"/>
                      <wp:effectExtent l="0" t="0" r="0" b="0"/>
                      <wp:docPr id="3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306D9C" w:rsidRPr="00A875FF" w:rsidRDefault="00306D9C" w:rsidP="00D2112D">
            <w:pPr>
              <w:keepNext/>
              <w:rPr>
                <w:rFonts w:ascii="Franklin Gothic Book" w:hAnsi="Franklin Gothic Book"/>
              </w:rPr>
            </w:pPr>
          </w:p>
        </w:tc>
        <w:tc>
          <w:tcPr>
            <w:tcW w:w="3300" w:type="dxa"/>
            <w:gridSpan w:val="2"/>
          </w:tcPr>
          <w:p w:rsidR="00306D9C" w:rsidRPr="00A875FF" w:rsidRDefault="00306D9C" w:rsidP="00D2112D">
            <w:pPr>
              <w:keepNext/>
              <w:rPr>
                <w:rFonts w:ascii="Franklin Gothic Book" w:hAnsi="Franklin Gothic Book"/>
              </w:rPr>
            </w:pPr>
          </w:p>
        </w:tc>
      </w:tr>
    </w:tbl>
    <w:p w:rsidR="00975047" w:rsidRPr="001C684C" w:rsidRDefault="00975047" w:rsidP="00975047">
      <w:pPr>
        <w:pStyle w:val="Odstavecseseznamem"/>
        <w:ind w:left="0"/>
        <w:rPr>
          <w:b/>
          <w:sz w:val="6"/>
          <w:szCs w:val="20"/>
        </w:rPr>
      </w:pPr>
    </w:p>
    <w:p w:rsidR="00975047" w:rsidRPr="001C684C" w:rsidRDefault="00975047" w:rsidP="00975047">
      <w:pPr>
        <w:pStyle w:val="Odstavecseseznamem"/>
        <w:ind w:left="0"/>
        <w:rPr>
          <w:b/>
          <w:sz w:val="6"/>
          <w:szCs w:val="20"/>
        </w:rPr>
        <w:sectPr w:rsidR="00975047" w:rsidRPr="001C684C" w:rsidSect="00284446">
          <w:type w:val="continuous"/>
          <w:pgSz w:w="11906" w:h="16838" w:code="9"/>
          <w:pgMar w:top="1287" w:right="851" w:bottom="992" w:left="851" w:header="227" w:footer="227" w:gutter="0"/>
          <w:cols w:space="720"/>
          <w:docGrid w:linePitch="360"/>
        </w:sectPr>
      </w:pPr>
    </w:p>
    <w:p w:rsidR="00306D9C" w:rsidRDefault="00306D9C" w:rsidP="00306D9C">
      <w:pPr>
        <w:rPr>
          <w:b/>
          <w:sz w:val="6"/>
          <w:szCs w:val="20"/>
        </w:rPr>
      </w:pPr>
      <w:r w:rsidRPr="00314423">
        <w:rPr>
          <w:b/>
          <w:sz w:val="6"/>
          <w:szCs w:val="20"/>
        </w:rPr>
        <w:br w:type="page"/>
      </w:r>
    </w:p>
    <w:p w:rsidR="00F42B88" w:rsidRDefault="00F42B88" w:rsidP="00F42B88">
      <w:pPr>
        <w:jc w:val="center"/>
        <w:rPr>
          <w:b/>
          <w:sz w:val="28"/>
          <w:szCs w:val="28"/>
        </w:rPr>
      </w:pPr>
      <w:r>
        <w:rPr>
          <w:b/>
          <w:sz w:val="28"/>
          <w:szCs w:val="28"/>
        </w:rPr>
        <w:lastRenderedPageBreak/>
        <w:t>Post Session</w:t>
      </w:r>
      <w:r w:rsidRPr="00A875FF">
        <w:rPr>
          <w:b/>
          <w:sz w:val="28"/>
          <w:szCs w:val="28"/>
        </w:rPr>
        <w:t xml:space="preserve"> </w:t>
      </w:r>
      <w:r>
        <w:rPr>
          <w:b/>
          <w:sz w:val="28"/>
          <w:szCs w:val="28"/>
        </w:rPr>
        <w:t>Rizzoli</w:t>
      </w:r>
      <w:r w:rsidRPr="001A73BF">
        <w:rPr>
          <w:b/>
          <w:sz w:val="28"/>
          <w:szCs w:val="28"/>
        </w:rPr>
        <w:t xml:space="preserve"> </w:t>
      </w:r>
      <w:r>
        <w:rPr>
          <w:b/>
          <w:sz w:val="28"/>
          <w:szCs w:val="28"/>
        </w:rPr>
        <w:t>F</w:t>
      </w:r>
      <w:r w:rsidRPr="001A73BF">
        <w:rPr>
          <w:b/>
          <w:sz w:val="28"/>
          <w:szCs w:val="28"/>
        </w:rPr>
        <w:t xml:space="preserve">oot </w:t>
      </w:r>
      <w:r w:rsidR="00034651">
        <w:rPr>
          <w:b/>
          <w:sz w:val="28"/>
          <w:szCs w:val="28"/>
        </w:rPr>
        <w:t xml:space="preserve">Joint </w:t>
      </w:r>
      <w:r>
        <w:rPr>
          <w:b/>
          <w:sz w:val="28"/>
          <w:szCs w:val="28"/>
        </w:rPr>
        <w:t>Angles Comparison (</w:t>
      </w:r>
      <w:sdt>
        <w:sdtPr>
          <w:rPr>
            <w:b/>
            <w:color w:val="000000"/>
            <w:sz w:val="28"/>
            <w:szCs w:val="28"/>
          </w:rPr>
          <w:alias w:val="test_condition_post"/>
          <w:tag w:val="test_condition_post"/>
          <w:id w:val="283931825"/>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F42B88" w:rsidRPr="001C684C" w:rsidRDefault="00F42B88" w:rsidP="00F42B88">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Shank/Foot</w:t>
            </w:r>
            <w:r w:rsidR="00F40EF6">
              <w:rPr>
                <w:rFonts w:ascii="Franklin Gothic Book" w:hAnsi="Franklin Gothic Book"/>
              </w:rPr>
              <w:t xml:space="preserve"> 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Shank/Foot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Shank_IORFoot_Angle_X_post_MEAN"/>
            <w:tag w:val="$Shank_IORFoot_Angle_X_post_MEAN"/>
            <w:id w:val="1464930140"/>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0FE7E93F" wp14:editId="4EEBC9D0">
                      <wp:extent cx="2030400" cy="1396800"/>
                      <wp:effectExtent l="0" t="0" r="0" b="0"/>
                      <wp:docPr id="15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hank_IORFoot_Angle_Y_post_MEAN"/>
            <w:tag w:val="$Shank_IORFoot_Angle_Y_post_MEAN"/>
            <w:id w:val="-1772004830"/>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46AA05AE" wp14:editId="03A8CB3E">
                      <wp:extent cx="2030400" cy="1396800"/>
                      <wp:effectExtent l="0" t="0" r="0" b="0"/>
                      <wp:docPr id="15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hank_IORFoot_Angle_Z_post_MEAN"/>
            <w:tag w:val="$Shank_IORFoot_Angle_Z_post_MEAN"/>
            <w:id w:val="824471747"/>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D89B3A1" wp14:editId="26BD2AD7">
                      <wp:extent cx="2030400" cy="1396800"/>
                      <wp:effectExtent l="0" t="0" r="0" b="0"/>
                      <wp:docPr id="159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Hindfoot/Tibia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Hindfoot/Tibia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Tibia_Angle_X_post_MEAN"/>
            <w:tag w:val="$Hindfoot_Tibia_Angle_X_post_MEAN"/>
            <w:id w:val="1023669048"/>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42213D9E" wp14:editId="1045A321">
                      <wp:extent cx="2030400" cy="1396800"/>
                      <wp:effectExtent l="0" t="0" r="0" b="0"/>
                      <wp:docPr id="15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Y_post_MEAN"/>
            <w:tag w:val="$Hindfoot_Tibia_Angle_Y_post_MEAN"/>
            <w:id w:val="309753803"/>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A8FDC76" wp14:editId="5C0992E7">
                      <wp:extent cx="2030400" cy="1396800"/>
                      <wp:effectExtent l="0" t="0" r="0" b="0"/>
                      <wp:docPr id="159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Tibia_Angle_Z_post_MEAN"/>
            <w:tag w:val="$Hindfoot_Tibia_Angle_Z_post_MEAN"/>
            <w:id w:val="-81758386"/>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655814E" wp14:editId="494E81ED">
                      <wp:extent cx="2030400" cy="1396800"/>
                      <wp:effectExtent l="0" t="0" r="0" b="0"/>
                      <wp:docPr id="159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Hindfoot/Midfoot</w:t>
            </w:r>
            <w:r w:rsidR="00F40EF6">
              <w:rPr>
                <w:rFonts w:ascii="Franklin Gothic Book" w:hAnsi="Franklin Gothic Book"/>
              </w:rPr>
              <w:t xml:space="preserve"> 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Hindfoot/Midfoot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Hindfoot_Midfoot_Angle_X_post_MEAN"/>
            <w:tag w:val="$Hindfoot_Midfoot_Angle_X_post_MEAN"/>
            <w:id w:val="1275749867"/>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63DB2CD9" wp14:editId="6A54732C">
                      <wp:extent cx="2030400" cy="1396800"/>
                      <wp:effectExtent l="0" t="0" r="0" b="0"/>
                      <wp:docPr id="15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Midfoot_Angle_Y_post_MEAN"/>
            <w:tag w:val="$Hindfoot_Midfoot_Angle_Y_post_MEAN"/>
            <w:id w:val="1227338598"/>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44D33FDE" wp14:editId="7745FC2A">
                      <wp:extent cx="2030400" cy="1396800"/>
                      <wp:effectExtent l="0" t="0" r="0" b="0"/>
                      <wp:docPr id="15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Hindfoot_Midfoot_Angle_Z_MEAN"/>
            <w:tag w:val="$Hindfoot_Midfoot_Angle_Z_post_MEAN"/>
            <w:id w:val="-1043286159"/>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2E7D343" wp14:editId="22A0A2DC">
                      <wp:extent cx="2030400" cy="1396800"/>
                      <wp:effectExtent l="0" t="0" r="0" b="0"/>
                      <wp:docPr id="159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A875FF" w:rsidRDefault="00E7408C" w:rsidP="00BB66FB">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F42B88" w:rsidRPr="00A875F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Midfoot/Forefoot</w:t>
            </w:r>
            <w:r w:rsidR="00F40EF6">
              <w:rPr>
                <w:rFonts w:ascii="Franklin Gothic Book" w:hAnsi="Franklin Gothic Book"/>
              </w:rPr>
              <w:t xml:space="preserve"> Eversion</w:t>
            </w:r>
          </w:p>
        </w:tc>
        <w:tc>
          <w:tcPr>
            <w:tcW w:w="557" w:type="dxa"/>
          </w:tcPr>
          <w:p w:rsidR="00F42B88" w:rsidRPr="00A875F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BB66FB">
            <w:pPr>
              <w:keepNext/>
              <w:jc w:val="center"/>
              <w:rPr>
                <w:rFonts w:ascii="Franklin Gothic Book" w:hAnsi="Franklin Gothic Book"/>
                <w:sz w:val="18"/>
                <w:szCs w:val="18"/>
              </w:rPr>
            </w:pPr>
            <w:r>
              <w:rPr>
                <w:rFonts w:ascii="Franklin Gothic Book" w:hAnsi="Franklin Gothic Book"/>
              </w:rPr>
              <w:t>Midfoot/Forefoot Abduction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orefoot_Midfoot_Angle_X_post_MEAN"/>
            <w:tag w:val="$Forefoot_Midfoot_Angle_X_post_MEAN"/>
            <w:id w:val="-1112048233"/>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07948C85" wp14:editId="68DF7F70">
                      <wp:extent cx="2030400" cy="1396800"/>
                      <wp:effectExtent l="0" t="0" r="0" b="0"/>
                      <wp:docPr id="15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Midfoot_Angle_Y_post_MEAN"/>
            <w:tag w:val="$Forefoot_Midfoot_Angle_Y_post_MEAN"/>
            <w:id w:val="1486977947"/>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6128E392" wp14:editId="78AF49DA">
                      <wp:extent cx="2030400" cy="1396800"/>
                      <wp:effectExtent l="0" t="0" r="0" b="0"/>
                      <wp:docPr id="16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Midfoot_Angle_Z_post_MEAN"/>
            <w:tag w:val="$Forefoot_Midfoot_Angle_Z_post_MEAN"/>
            <w:id w:val="1372642209"/>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7B12D06" wp14:editId="631930B2">
                      <wp:extent cx="2030400" cy="1396800"/>
                      <wp:effectExtent l="0" t="0" r="0" b="0"/>
                      <wp:docPr id="160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BB66FB">
            <w:pPr>
              <w:keepNext/>
              <w:jc w:val="center"/>
              <w:rPr>
                <w:rFonts w:ascii="Franklin Gothic Book" w:hAnsi="Franklin Gothic Book"/>
                <w:sz w:val="18"/>
                <w:szCs w:val="18"/>
              </w:rPr>
            </w:pPr>
            <w:r>
              <w:rPr>
                <w:rFonts w:ascii="Franklin Gothic Book" w:hAnsi="Franklin Gothic Book"/>
              </w:rPr>
              <w:t>Forefoot/Hindfoot Abduction</w:t>
            </w:r>
          </w:p>
        </w:tc>
      </w:tr>
      <w:tr w:rsidR="00F42B88" w:rsidRPr="00A875FF" w:rsidTr="00BB66FB">
        <w:trPr>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sdt>
          <w:sdtPr>
            <w:rPr>
              <w:rFonts w:ascii="Arial" w:hAnsi="Arial"/>
            </w:rPr>
            <w:alias w:val="$Forefoot_Hindfoot_Angle_X_post_MEAN"/>
            <w:tag w:val="$Forefoot_Hindfoot_Angle_X_post_MEAN"/>
            <w:id w:val="280778515"/>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586DFDB2" wp14:editId="0EAA7820">
                      <wp:extent cx="2030400" cy="1396800"/>
                      <wp:effectExtent l="0" t="0" r="0" b="0"/>
                      <wp:docPr id="160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Y_post_MEAN"/>
            <w:tag w:val="$Forefoot_Hindfoot_Angle_Y_post_MEAN"/>
            <w:id w:val="-1148118060"/>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3CCF0AAA" wp14:editId="6DD8E795">
                      <wp:extent cx="2030400" cy="1396800"/>
                      <wp:effectExtent l="0" t="0" r="0" b="0"/>
                      <wp:docPr id="16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orefoot_Hindfoot_Angle_Z_post_MEAN"/>
            <w:tag w:val="$Forefoot_Hindfoot_Angle_Z_post_MEAN"/>
            <w:id w:val="-775940812"/>
            <w:picture/>
          </w:sdtPr>
          <w:sdtEndPr/>
          <w:sdtContent>
            <w:tc>
              <w:tcPr>
                <w:tcW w:w="3338" w:type="dxa"/>
                <w:gridSpan w:val="3"/>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35393870" wp14:editId="6F36FD85">
                      <wp:extent cx="2102400" cy="1396800"/>
                      <wp:effectExtent l="0" t="0" r="0" b="0"/>
                      <wp:docPr id="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F42B88" w:rsidRDefault="00F42B88" w:rsidP="00F42B88">
      <w:pPr>
        <w:rPr>
          <w:b/>
          <w:sz w:val="6"/>
          <w:szCs w:val="20"/>
        </w:rPr>
      </w:pPr>
      <w:r w:rsidRPr="001C684C">
        <w:rPr>
          <w:b/>
          <w:sz w:val="6"/>
          <w:szCs w:val="20"/>
        </w:rPr>
        <w:br w:type="page"/>
      </w:r>
    </w:p>
    <w:p w:rsidR="00034651" w:rsidRDefault="00034651" w:rsidP="00034651">
      <w:pPr>
        <w:jc w:val="center"/>
        <w:rPr>
          <w:b/>
          <w:sz w:val="28"/>
          <w:szCs w:val="28"/>
        </w:rPr>
      </w:pPr>
      <w:r>
        <w:rPr>
          <w:b/>
          <w:sz w:val="28"/>
          <w:szCs w:val="28"/>
        </w:rPr>
        <w:lastRenderedPageBreak/>
        <w:t>Post Session</w:t>
      </w:r>
      <w:r w:rsidRPr="00A875FF">
        <w:rPr>
          <w:b/>
          <w:sz w:val="28"/>
          <w:szCs w:val="28"/>
        </w:rPr>
        <w:t xml:space="preserve"> </w:t>
      </w:r>
      <w:r>
        <w:rPr>
          <w:b/>
          <w:sz w:val="28"/>
          <w:szCs w:val="28"/>
        </w:rPr>
        <w:t>Rizzoli</w:t>
      </w:r>
      <w:r w:rsidRPr="001A73BF">
        <w:rPr>
          <w:b/>
          <w:sz w:val="28"/>
          <w:szCs w:val="28"/>
        </w:rPr>
        <w:t xml:space="preserve"> </w:t>
      </w:r>
      <w:r>
        <w:rPr>
          <w:b/>
          <w:sz w:val="28"/>
          <w:szCs w:val="28"/>
        </w:rPr>
        <w:t>F</w:t>
      </w:r>
      <w:r w:rsidRPr="001A73BF">
        <w:rPr>
          <w:b/>
          <w:sz w:val="28"/>
          <w:szCs w:val="28"/>
        </w:rPr>
        <w:t xml:space="preserve">oot </w:t>
      </w:r>
      <w:r>
        <w:rPr>
          <w:b/>
          <w:sz w:val="28"/>
          <w:szCs w:val="28"/>
        </w:rPr>
        <w:t>Planar Angles Comparison (</w:t>
      </w:r>
      <w:sdt>
        <w:sdtPr>
          <w:rPr>
            <w:b/>
            <w:color w:val="000000"/>
            <w:sz w:val="28"/>
            <w:szCs w:val="28"/>
          </w:rPr>
          <w:alias w:val="test_condition_post"/>
          <w:tag w:val="test_condition_post"/>
          <w:id w:val="45430367"/>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034651" w:rsidRPr="001C684C" w:rsidRDefault="00034651" w:rsidP="00034651">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034651" w:rsidRDefault="00034651" w:rsidP="00F42B88">
      <w:pPr>
        <w:rPr>
          <w:b/>
          <w:sz w:val="6"/>
          <w:szCs w:val="20"/>
        </w:r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sz w:val="18"/>
                <w:szCs w:val="18"/>
              </w:rPr>
              <w:t>F2G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2G_X_post_MEAN"/>
            <w:tag w:val="$F2G_X_post_MEAN"/>
            <w:id w:val="-371080722"/>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5B0D565C" wp14:editId="29B6FE1C">
                      <wp:extent cx="2030400" cy="1396800"/>
                      <wp:effectExtent l="0" t="0" r="0" b="0"/>
                      <wp:docPr id="15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S2F</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S2G_X_post_MEAN"/>
            <w:tag w:val="$S2G_X_post_MEAN"/>
            <w:id w:val="648950838"/>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6C3F4738" wp14:editId="529C2162">
                      <wp:extent cx="2030400" cy="1396800"/>
                      <wp:effectExtent l="0" t="0" r="0" b="0"/>
                      <wp:docPr id="15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2F_X_post_MEAN"/>
            <w:tag w:val="$S2F_X_post_MEAN"/>
            <w:id w:val="1541317452"/>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4AB99820" wp14:editId="4D0DD034">
                      <wp:extent cx="2030400" cy="1396800"/>
                      <wp:effectExtent l="0" t="0" r="0" b="0"/>
                      <wp:docPr id="15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V2G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S2V</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V2G_X_post_MEAN"/>
            <w:tag w:val="$V2G_X_post_MEAN"/>
            <w:id w:val="-93947137"/>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25F926CB" wp14:editId="625213A9">
                      <wp:extent cx="2030400" cy="1396800"/>
                      <wp:effectExtent l="0" t="0" r="0" b="0"/>
                      <wp:docPr id="15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S2V_X_post_MEAN"/>
            <w:tag w:val="$S2V_X_post_MEAN"/>
            <w:id w:val="-759448236"/>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01C9130A" wp14:editId="19EC158A">
                      <wp:extent cx="2030400" cy="1396800"/>
                      <wp:effectExtent l="0" t="0" r="0" b="0"/>
                      <wp:docPr id="15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A875FF" w:rsidRDefault="00034651" w:rsidP="00716229">
            <w:pPr>
              <w:keepNext/>
              <w:jc w:val="center"/>
              <w:rPr>
                <w:rFonts w:ascii="Franklin Gothic Book" w:hAnsi="Franklin Gothic Book"/>
                <w:sz w:val="18"/>
                <w:szCs w:val="18"/>
              </w:rPr>
            </w:pPr>
            <w:r>
              <w:rPr>
                <w:rFonts w:ascii="Franklin Gothic Book" w:hAnsi="Franklin Gothic Book"/>
              </w:rPr>
              <w:t>F2Ps</w:t>
            </w:r>
          </w:p>
        </w:tc>
        <w:tc>
          <w:tcPr>
            <w:tcW w:w="597" w:type="dxa"/>
          </w:tcPr>
          <w:p w:rsidR="00034651" w:rsidRPr="00A875F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F2Pt</w:t>
            </w:r>
          </w:p>
        </w:tc>
        <w:tc>
          <w:tcPr>
            <w:tcW w:w="557" w:type="dxa"/>
          </w:tcPr>
          <w:p w:rsidR="00034651" w:rsidRPr="00A875F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F2Ps_X_post_MEAN"/>
            <w:tag w:val="$F2Ps_X_post_MEAN"/>
            <w:id w:val="-1617669636"/>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11031DBD" wp14:editId="3F989488">
                      <wp:extent cx="2030400" cy="1396800"/>
                      <wp:effectExtent l="0" t="0" r="0" b="0"/>
                      <wp:docPr id="15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F2Pt_X_post_MEAN"/>
            <w:tag w:val="$F2Pt_X_post_MEAN"/>
            <w:id w:val="-1836525132"/>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5B86FA13" wp14:editId="64348E7B">
                      <wp:extent cx="2030400" cy="1396800"/>
                      <wp:effectExtent l="0" t="0" r="0" b="0"/>
                      <wp:docPr id="15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MLA</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rPr>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sdt>
          <w:sdtPr>
            <w:rPr>
              <w:rFonts w:ascii="Arial" w:hAnsi="Arial"/>
            </w:rPr>
            <w:alias w:val="$MLA_X_post_MEAN"/>
            <w:tag w:val="$MLA_X_post_MEAN"/>
            <w:id w:val="632687715"/>
            <w:picture/>
          </w:sdtPr>
          <w:sdtEndPr/>
          <w:sdtContent>
            <w:tc>
              <w:tcPr>
                <w:tcW w:w="3300" w:type="dxa"/>
                <w:gridSpan w:val="2"/>
              </w:tcPr>
              <w:p w:rsidR="00034651" w:rsidRDefault="00034651" w:rsidP="00716229">
                <w:pPr>
                  <w:keepNext/>
                  <w:jc w:val="center"/>
                  <w:rPr>
                    <w:rFonts w:ascii="Franklin Gothic Book" w:hAnsi="Franklin Gothic Book"/>
                  </w:rPr>
                </w:pPr>
                <w:r>
                  <w:rPr>
                    <w:rFonts w:ascii="Arial" w:hAnsi="Arial"/>
                    <w:noProof/>
                    <w:lang w:val="en-US" w:eastAsia="en-US"/>
                  </w:rPr>
                  <w:drawing>
                    <wp:inline distT="0" distB="0" distL="0" distR="0" wp14:anchorId="4F4AEDE2" wp14:editId="0894D1D8">
                      <wp:extent cx="2030400" cy="1396800"/>
                      <wp:effectExtent l="0" t="0" r="0" b="0"/>
                      <wp:docPr id="15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Default="00034651" w:rsidP="00716229">
            <w:pPr>
              <w:keepNext/>
              <w:jc w:val="center"/>
              <w:rPr>
                <w:rFonts w:ascii="Franklin Gothic Book" w:hAnsi="Franklin Gothic Book"/>
              </w:rPr>
            </w:pPr>
          </w:p>
        </w:tc>
        <w:tc>
          <w:tcPr>
            <w:tcW w:w="3338" w:type="dxa"/>
            <w:gridSpan w:val="3"/>
          </w:tcPr>
          <w:p w:rsidR="00034651" w:rsidRDefault="00034651" w:rsidP="00716229">
            <w:pPr>
              <w:keepNext/>
              <w:jc w:val="center"/>
              <w:rPr>
                <w:rFonts w:ascii="Franklin Gothic Book" w:hAnsi="Franklin Gothic Book"/>
              </w:rPr>
            </w:pPr>
          </w:p>
        </w:tc>
      </w:tr>
    </w:tbl>
    <w:p w:rsidR="00034651" w:rsidRPr="001C684C" w:rsidRDefault="00034651" w:rsidP="00034651">
      <w:pPr>
        <w:pStyle w:val="Odstavecseseznamem"/>
        <w:ind w:left="0"/>
        <w:rPr>
          <w:b/>
          <w:sz w:val="6"/>
          <w:szCs w:val="20"/>
        </w:rPr>
      </w:pPr>
    </w:p>
    <w:p w:rsidR="00034651" w:rsidRPr="001C684C" w:rsidRDefault="00034651" w:rsidP="00034651">
      <w:pPr>
        <w:pStyle w:val="Odstavecseseznamem"/>
        <w:ind w:left="0"/>
        <w:rPr>
          <w:b/>
          <w:sz w:val="6"/>
          <w:szCs w:val="20"/>
        </w:rPr>
        <w:sectPr w:rsidR="00034651" w:rsidRPr="001C684C" w:rsidSect="00284446">
          <w:headerReference w:type="default" r:id="rId25"/>
          <w:type w:val="continuous"/>
          <w:pgSz w:w="11906" w:h="16838" w:code="9"/>
          <w:pgMar w:top="1287" w:right="851" w:bottom="992" w:left="851" w:header="227" w:footer="227" w:gutter="0"/>
          <w:cols w:space="720"/>
          <w:docGrid w:linePitch="360"/>
        </w:sectPr>
      </w:pPr>
    </w:p>
    <w:p w:rsidR="00034651" w:rsidRDefault="00034651">
      <w:pPr>
        <w:rPr>
          <w:b/>
          <w:sz w:val="6"/>
          <w:szCs w:val="20"/>
        </w:rPr>
      </w:pPr>
      <w:r>
        <w:rPr>
          <w:b/>
          <w:sz w:val="6"/>
          <w:szCs w:val="20"/>
        </w:rPr>
        <w:br w:type="page"/>
      </w:r>
    </w:p>
    <w:p w:rsidR="00034651" w:rsidRDefault="00034651" w:rsidP="00F42B88">
      <w:pPr>
        <w:rPr>
          <w:b/>
          <w:sz w:val="6"/>
          <w:szCs w:val="20"/>
        </w:rPr>
      </w:pPr>
    </w:p>
    <w:p w:rsidR="00F42B88" w:rsidRDefault="00F42B88" w:rsidP="00F42B88">
      <w:pPr>
        <w:jc w:val="center"/>
        <w:rPr>
          <w:b/>
          <w:sz w:val="28"/>
          <w:szCs w:val="28"/>
        </w:rPr>
      </w:pPr>
      <w:r>
        <w:rPr>
          <w:b/>
          <w:color w:val="000000"/>
          <w:sz w:val="28"/>
          <w:szCs w:val="28"/>
        </w:rPr>
        <w:t xml:space="preserve">Post Session </w:t>
      </w:r>
      <w:sdt>
        <w:sdtPr>
          <w:rPr>
            <w:b/>
            <w:color w:val="000000"/>
            <w:sz w:val="28"/>
            <w:szCs w:val="28"/>
          </w:rPr>
          <w:alias w:val="RFM_page_title"/>
          <w:tag w:val="RFM_page_title"/>
          <w:id w:val="-2073578384"/>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 xml:space="preserve"> (</w:t>
      </w:r>
      <w:sdt>
        <w:sdtPr>
          <w:rPr>
            <w:b/>
            <w:color w:val="000000"/>
            <w:sz w:val="28"/>
            <w:szCs w:val="28"/>
          </w:rPr>
          <w:alias w:val="test_condition_post"/>
          <w:tag w:val="test_condition_post"/>
          <w:id w:val="2124644820"/>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F42B88" w:rsidRPr="001C684C" w:rsidRDefault="00F42B88" w:rsidP="00F42B88">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Shank/Foot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Shank_IORFoot_Angle_X_post"/>
            <w:tag w:val="$Left_Shank_IORFoot_Angle_X_post"/>
            <w:id w:val="-972131515"/>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5A197E03" wp14:editId="1F0428F6">
                      <wp:extent cx="2030400" cy="1396800"/>
                      <wp:effectExtent l="0" t="0" r="0" b="0"/>
                      <wp:docPr id="16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hank_IORFoot_Angle_Y_post"/>
            <w:tag w:val="$Left_Shank_IORFoot_Angle_Y_post"/>
            <w:id w:val="-2095927791"/>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DA4201C" wp14:editId="1C70BB99">
                      <wp:extent cx="2030400" cy="1396800"/>
                      <wp:effectExtent l="0" t="0" r="0" b="0"/>
                      <wp:docPr id="16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hank_IORFoot_Angle_Z_post"/>
            <w:tag w:val="$Left_Shank_IORFoot_Angle_Z_post"/>
            <w:id w:val="424694553"/>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2BD9A5F0" wp14:editId="57BFBB5B">
                      <wp:extent cx="2030400" cy="1396800"/>
                      <wp:effectExtent l="0" t="0" r="0" b="0"/>
                      <wp:docPr id="16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Hindfoot/Tibia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Hindfoot/Tibia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Tibia_Angle_X_post"/>
            <w:tag w:val="$Left_Hindfoot_Tibia_Angle_X_post"/>
            <w:id w:val="1271742877"/>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718383B9" wp14:editId="5D613F19">
                      <wp:extent cx="2030400" cy="1396800"/>
                      <wp:effectExtent l="0" t="0" r="0" b="0"/>
                      <wp:docPr id="16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Y_post"/>
            <w:tag w:val="$Left_Hindfoot_Tibia_Angle_Y_post"/>
            <w:id w:val="-2016139945"/>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6BE9BB0" wp14:editId="0967A793">
                      <wp:extent cx="2030400" cy="1396800"/>
                      <wp:effectExtent l="0" t="0" r="0" b="0"/>
                      <wp:docPr id="16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Tibia_Angle_Z_post"/>
            <w:tag w:val="$Left_Hindfoot_Tibia_Angle_Z_post"/>
            <w:id w:val="-619999445"/>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689476F6" wp14:editId="22A49CED">
                      <wp:extent cx="2030400" cy="1396800"/>
                      <wp:effectExtent l="0" t="0" r="0" b="0"/>
                      <wp:docPr id="16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B05438" w:rsidP="00F40EF6">
            <w:pPr>
              <w:keepNext/>
              <w:jc w:val="center"/>
              <w:rPr>
                <w:rFonts w:ascii="Franklin Gothic Book" w:hAnsi="Franklin Gothic Book"/>
                <w:sz w:val="18"/>
                <w:szCs w:val="18"/>
              </w:rPr>
            </w:pPr>
            <w:r>
              <w:rPr>
                <w:rFonts w:ascii="Franklin Gothic Book" w:hAnsi="Franklin Gothic Book"/>
              </w:rPr>
              <w:t>Hindfoot/Midfoot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Hindfoot_Midfoot_Angle_X_post"/>
            <w:tag w:val="$Left_Hindfoot_Midfoot_Angle_X_post"/>
            <w:id w:val="-1045594474"/>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2024F69C" wp14:editId="45156F3A">
                      <wp:extent cx="2030400" cy="1396800"/>
                      <wp:effectExtent l="0" t="0" r="0" b="0"/>
                      <wp:docPr id="16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Midfoot_Angle_Y_post"/>
            <w:tag w:val="$Left_Hindfoot_Midfoot_Angle_Y_post"/>
            <w:id w:val="-1801835423"/>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6258D285" wp14:editId="049118FA">
                      <wp:extent cx="2030400" cy="1396800"/>
                      <wp:effectExtent l="0" t="0" r="0" b="0"/>
                      <wp:docPr id="16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Hindfoot_Midfoot_Angle_Z_post"/>
            <w:tag w:val="$Left_Hindfoot_Midfoot_Angle_Z_post"/>
            <w:id w:val="-981383004"/>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4D77EE6F" wp14:editId="0D02FA55">
                      <wp:extent cx="2030400" cy="1396800"/>
                      <wp:effectExtent l="0" t="0" r="0" b="0"/>
                      <wp:docPr id="16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A875FF" w:rsidRDefault="00E7408C" w:rsidP="00BB66FB">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F42B88" w:rsidRPr="00A875F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Midfoot/Forefoot </w:t>
            </w:r>
            <w:r w:rsidR="00F40EF6">
              <w:rPr>
                <w:rFonts w:ascii="Franklin Gothic Book" w:hAnsi="Franklin Gothic Book"/>
              </w:rPr>
              <w:t>Eversion</w:t>
            </w:r>
          </w:p>
        </w:tc>
        <w:tc>
          <w:tcPr>
            <w:tcW w:w="557" w:type="dxa"/>
          </w:tcPr>
          <w:p w:rsidR="00F42B88" w:rsidRPr="00A875F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B05438" w:rsidP="004051CD">
            <w:pPr>
              <w:keepNext/>
              <w:jc w:val="center"/>
              <w:rPr>
                <w:rFonts w:ascii="Franklin Gothic Book" w:hAnsi="Franklin Gothic Book"/>
                <w:sz w:val="18"/>
                <w:szCs w:val="18"/>
              </w:rPr>
            </w:pPr>
            <w:r>
              <w:rPr>
                <w:rFonts w:ascii="Franklin Gothic Book" w:hAnsi="Franklin Gothic Book"/>
              </w:rPr>
              <w:t>Midfoot/Forefoot Abduction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orefoot_Midfoot_Angle_X_post"/>
            <w:tag w:val="$Left_Forefoot_Midfoot_Angle_X_post"/>
            <w:id w:val="516506687"/>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464A58D5" wp14:editId="2D3EC7EF">
                      <wp:extent cx="2030400" cy="1396800"/>
                      <wp:effectExtent l="0" t="0" r="0" b="0"/>
                      <wp:docPr id="16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Midfoot_Angle_Y_post"/>
            <w:tag w:val="$Left_Forefoot_Midfoot_Angle_Y_post"/>
            <w:id w:val="-1965801581"/>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C88EC85" wp14:editId="0BE69C36">
                      <wp:extent cx="2030400" cy="1396800"/>
                      <wp:effectExtent l="0" t="0" r="0" b="0"/>
                      <wp:docPr id="16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Midfoot_Angle_Z_post"/>
            <w:tag w:val="$Left_Forefoot_Midfoot_Angle_Z_post"/>
            <w:id w:val="809749931"/>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29037AB1" wp14:editId="05869F30">
                      <wp:extent cx="2030400" cy="1396800"/>
                      <wp:effectExtent l="0" t="0" r="0" b="0"/>
                      <wp:docPr id="16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BB66FB">
            <w:pPr>
              <w:keepNext/>
              <w:jc w:val="center"/>
              <w:rPr>
                <w:rFonts w:ascii="Franklin Gothic Book" w:hAnsi="Franklin Gothic Book"/>
                <w:sz w:val="18"/>
                <w:szCs w:val="18"/>
              </w:rPr>
            </w:pPr>
            <w:r>
              <w:rPr>
                <w:rFonts w:ascii="Franklin Gothic Book" w:hAnsi="Franklin Gothic Book"/>
              </w:rPr>
              <w:t xml:space="preserve">Forefoot/Hindfoot Adduction </w:t>
            </w:r>
          </w:p>
        </w:tc>
      </w:tr>
      <w:tr w:rsidR="00F42B88" w:rsidRPr="00A875FF" w:rsidTr="00BB66FB">
        <w:trPr>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sdt>
          <w:sdtPr>
            <w:rPr>
              <w:rFonts w:ascii="Arial" w:hAnsi="Arial"/>
            </w:rPr>
            <w:alias w:val="$Left_Forefoot_Hindfoot_Angle_X_post"/>
            <w:tag w:val="$Left_Forefoot_Hindfoot_Angle_X_post"/>
            <w:id w:val="-1842459210"/>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1895A179" wp14:editId="3F6058CD">
                      <wp:extent cx="2030400" cy="1396800"/>
                      <wp:effectExtent l="0" t="0" r="0" b="0"/>
                      <wp:docPr id="16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Y_post"/>
            <w:tag w:val="$Left_Forefoot_Hindfoot_Angle_Y_post"/>
            <w:id w:val="-1620523818"/>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6E3B9300" wp14:editId="7E8361BB">
                      <wp:extent cx="2030400" cy="1396800"/>
                      <wp:effectExtent l="0" t="0" r="0" b="0"/>
                      <wp:docPr id="16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orefoot_Hindfoot_Angle_Z_post"/>
            <w:tag w:val="$Left_Forefoot_Hindfoot_Angle_Z_post"/>
            <w:id w:val="-1220440185"/>
            <w:picture/>
          </w:sdtPr>
          <w:sdtEndPr/>
          <w:sdtContent>
            <w:tc>
              <w:tcPr>
                <w:tcW w:w="3338" w:type="dxa"/>
                <w:gridSpan w:val="3"/>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11493128" wp14:editId="3FEF8680">
                      <wp:extent cx="2102400" cy="1396800"/>
                      <wp:effectExtent l="0" t="0" r="0" b="0"/>
                      <wp:docPr id="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F42B88" w:rsidRDefault="00F42B88" w:rsidP="00F42B88">
      <w:pPr>
        <w:rPr>
          <w:b/>
          <w:sz w:val="6"/>
          <w:szCs w:val="20"/>
        </w:rPr>
      </w:pPr>
      <w:r w:rsidRPr="001C684C">
        <w:rPr>
          <w:b/>
          <w:sz w:val="6"/>
          <w:szCs w:val="20"/>
        </w:rPr>
        <w:br w:type="page"/>
      </w:r>
    </w:p>
    <w:p w:rsidR="00034651" w:rsidRDefault="00034651" w:rsidP="00034651">
      <w:pPr>
        <w:jc w:val="center"/>
        <w:rPr>
          <w:b/>
          <w:sz w:val="28"/>
          <w:szCs w:val="28"/>
        </w:rPr>
      </w:pPr>
      <w:r>
        <w:rPr>
          <w:b/>
          <w:color w:val="000000"/>
          <w:sz w:val="28"/>
          <w:szCs w:val="28"/>
        </w:rPr>
        <w:lastRenderedPageBreak/>
        <w:t xml:space="preserve">Post Session </w:t>
      </w:r>
      <w:sdt>
        <w:sdtPr>
          <w:rPr>
            <w:b/>
            <w:color w:val="000000"/>
            <w:sz w:val="28"/>
            <w:szCs w:val="28"/>
          </w:rPr>
          <w:alias w:val="RFM_page_title2"/>
          <w:tag w:val="RFM_page_title2"/>
          <w:id w:val="-1698457505"/>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 xml:space="preserve"> (</w:t>
      </w:r>
      <w:sdt>
        <w:sdtPr>
          <w:rPr>
            <w:b/>
            <w:color w:val="000000"/>
            <w:sz w:val="28"/>
            <w:szCs w:val="28"/>
          </w:rPr>
          <w:alias w:val="test_condition_post"/>
          <w:tag w:val="test_condition_post"/>
          <w:id w:val="-495565433"/>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034651" w:rsidRPr="001C684C" w:rsidRDefault="00034651" w:rsidP="00034651">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F2G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2G_X_post"/>
            <w:tag w:val="$Left_F2G_X_post"/>
            <w:id w:val="757339839"/>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5EBD8F90" wp14:editId="29397396">
                      <wp:extent cx="2030400" cy="1396800"/>
                      <wp:effectExtent l="0" t="0" r="0" b="0"/>
                      <wp:docPr id="15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S2F</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S2G_X_post"/>
            <w:tag w:val="$Left_S2G_X_post"/>
            <w:id w:val="-661158610"/>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1C140707" wp14:editId="475E6099">
                      <wp:extent cx="2030400" cy="1396800"/>
                      <wp:effectExtent l="0" t="0" r="0" b="0"/>
                      <wp:docPr id="15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2F_X_post"/>
            <w:tag w:val="$Left_S2F_X_post"/>
            <w:id w:val="-2076660075"/>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0AACAB3F" wp14:editId="1D324550">
                      <wp:extent cx="2030400" cy="1396800"/>
                      <wp:effectExtent l="0" t="0" r="0" b="0"/>
                      <wp:docPr id="15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V2G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S2V</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V2G_X_post"/>
            <w:tag w:val="$Left_V2G_X_post"/>
            <w:id w:val="-580066306"/>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2C99D519" wp14:editId="2490DB0D">
                      <wp:extent cx="2030400" cy="1396800"/>
                      <wp:effectExtent l="0" t="0" r="0" b="0"/>
                      <wp:docPr id="15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S2V_X_post"/>
            <w:tag w:val="$Left_S2V_X_post"/>
            <w:id w:val="-507292450"/>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643059B0" wp14:editId="2DED9838">
                      <wp:extent cx="2030400" cy="1396800"/>
                      <wp:effectExtent l="0" t="0" r="0" b="0"/>
                      <wp:docPr id="15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A875FF" w:rsidRDefault="00034651" w:rsidP="00716229">
            <w:pPr>
              <w:keepNext/>
              <w:jc w:val="center"/>
              <w:rPr>
                <w:rFonts w:ascii="Franklin Gothic Book" w:hAnsi="Franklin Gothic Book"/>
                <w:sz w:val="18"/>
                <w:szCs w:val="18"/>
              </w:rPr>
            </w:pPr>
            <w:r>
              <w:rPr>
                <w:rFonts w:ascii="Franklin Gothic Book" w:hAnsi="Franklin Gothic Book"/>
              </w:rPr>
              <w:t>F2Ps</w:t>
            </w:r>
          </w:p>
        </w:tc>
        <w:tc>
          <w:tcPr>
            <w:tcW w:w="597" w:type="dxa"/>
          </w:tcPr>
          <w:p w:rsidR="00034651" w:rsidRPr="00A875F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F2Pt</w:t>
            </w:r>
          </w:p>
        </w:tc>
        <w:tc>
          <w:tcPr>
            <w:tcW w:w="557" w:type="dxa"/>
          </w:tcPr>
          <w:p w:rsidR="00034651" w:rsidRPr="00A875F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Left_F2Ps_X_post"/>
            <w:tag w:val="$Left_F2Ps_X_post"/>
            <w:id w:val="454378888"/>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0EF569AC" wp14:editId="77E3B057">
                      <wp:extent cx="2030400" cy="1396800"/>
                      <wp:effectExtent l="0" t="0" r="0" b="0"/>
                      <wp:docPr id="15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Left_F2Pt_X_post"/>
            <w:tag w:val="$Left_F2Pt_X_post"/>
            <w:id w:val="-1225919014"/>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74F0F708" wp14:editId="5B41F0CE">
                      <wp:extent cx="2030400" cy="1396800"/>
                      <wp:effectExtent l="0" t="0" r="0" b="0"/>
                      <wp:docPr id="15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MLA</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rPr>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sdt>
          <w:sdtPr>
            <w:rPr>
              <w:rFonts w:ascii="Arial" w:hAnsi="Arial"/>
            </w:rPr>
            <w:alias w:val="$Left_MLA_X_post"/>
            <w:tag w:val="$Left_MLA_X_post"/>
            <w:id w:val="623279326"/>
            <w:picture/>
          </w:sdtPr>
          <w:sdtEndPr/>
          <w:sdtContent>
            <w:tc>
              <w:tcPr>
                <w:tcW w:w="3300" w:type="dxa"/>
                <w:gridSpan w:val="2"/>
              </w:tcPr>
              <w:p w:rsidR="00034651" w:rsidRDefault="00034651" w:rsidP="00716229">
                <w:pPr>
                  <w:keepNext/>
                  <w:jc w:val="center"/>
                  <w:rPr>
                    <w:rFonts w:ascii="Franklin Gothic Book" w:hAnsi="Franklin Gothic Book"/>
                  </w:rPr>
                </w:pPr>
                <w:r>
                  <w:rPr>
                    <w:rFonts w:ascii="Arial" w:hAnsi="Arial"/>
                    <w:noProof/>
                    <w:lang w:val="en-US" w:eastAsia="en-US"/>
                  </w:rPr>
                  <w:drawing>
                    <wp:inline distT="0" distB="0" distL="0" distR="0" wp14:anchorId="0BBFF544" wp14:editId="5E30F0CB">
                      <wp:extent cx="2030400" cy="1396800"/>
                      <wp:effectExtent l="0" t="0" r="0" b="0"/>
                      <wp:docPr id="158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Default="00034651" w:rsidP="00716229">
            <w:pPr>
              <w:keepNext/>
              <w:jc w:val="center"/>
              <w:rPr>
                <w:rFonts w:ascii="Franklin Gothic Book" w:hAnsi="Franklin Gothic Book"/>
              </w:rPr>
            </w:pPr>
          </w:p>
        </w:tc>
        <w:tc>
          <w:tcPr>
            <w:tcW w:w="3338" w:type="dxa"/>
            <w:gridSpan w:val="3"/>
          </w:tcPr>
          <w:p w:rsidR="00034651" w:rsidRDefault="00034651" w:rsidP="00716229">
            <w:pPr>
              <w:keepNext/>
              <w:jc w:val="center"/>
              <w:rPr>
                <w:rFonts w:ascii="Franklin Gothic Book" w:hAnsi="Franklin Gothic Book"/>
              </w:rPr>
            </w:pPr>
          </w:p>
        </w:tc>
      </w:tr>
    </w:tbl>
    <w:p w:rsidR="00034651" w:rsidRPr="001C684C" w:rsidRDefault="00034651" w:rsidP="00034651">
      <w:pPr>
        <w:pStyle w:val="Odstavecseseznamem"/>
        <w:ind w:left="0"/>
        <w:rPr>
          <w:b/>
          <w:sz w:val="6"/>
          <w:szCs w:val="20"/>
        </w:rPr>
      </w:pPr>
    </w:p>
    <w:p w:rsidR="00034651" w:rsidRPr="001C684C" w:rsidRDefault="00034651" w:rsidP="00034651">
      <w:pPr>
        <w:pStyle w:val="Odstavecseseznamem"/>
        <w:ind w:left="0"/>
        <w:rPr>
          <w:b/>
          <w:sz w:val="6"/>
          <w:szCs w:val="20"/>
        </w:rPr>
        <w:sectPr w:rsidR="00034651" w:rsidRPr="001C684C" w:rsidSect="00284446">
          <w:headerReference w:type="default" r:id="rId26"/>
          <w:type w:val="continuous"/>
          <w:pgSz w:w="11906" w:h="16838" w:code="9"/>
          <w:pgMar w:top="1287" w:right="851" w:bottom="992" w:left="851" w:header="227" w:footer="227" w:gutter="0"/>
          <w:cols w:space="720"/>
          <w:docGrid w:linePitch="360"/>
        </w:sectPr>
      </w:pPr>
    </w:p>
    <w:p w:rsidR="00034651" w:rsidRDefault="00034651">
      <w:pPr>
        <w:rPr>
          <w:b/>
          <w:sz w:val="6"/>
          <w:szCs w:val="20"/>
        </w:rPr>
      </w:pPr>
      <w:r>
        <w:rPr>
          <w:b/>
          <w:sz w:val="6"/>
          <w:szCs w:val="20"/>
        </w:rPr>
        <w:br w:type="page"/>
      </w:r>
    </w:p>
    <w:p w:rsidR="00034651" w:rsidRPr="001C684C" w:rsidRDefault="00034651" w:rsidP="00F42B88">
      <w:pPr>
        <w:rPr>
          <w:b/>
          <w:sz w:val="6"/>
          <w:szCs w:val="20"/>
        </w:rPr>
      </w:pPr>
    </w:p>
    <w:p w:rsidR="00F42B88" w:rsidRDefault="00F42B88" w:rsidP="00F42B88">
      <w:pPr>
        <w:jc w:val="center"/>
        <w:rPr>
          <w:b/>
          <w:sz w:val="28"/>
          <w:szCs w:val="28"/>
        </w:rPr>
      </w:pPr>
      <w:r>
        <w:rPr>
          <w:b/>
          <w:sz w:val="28"/>
          <w:szCs w:val="28"/>
        </w:rPr>
        <w:t>Post Session</w:t>
      </w:r>
      <w:r w:rsidRPr="00A875FF">
        <w:rPr>
          <w:b/>
          <w:sz w:val="28"/>
          <w:szCs w:val="28"/>
        </w:rPr>
        <w:t xml:space="preserve"> </w:t>
      </w:r>
      <w:r>
        <w:rPr>
          <w:b/>
          <w:sz w:val="28"/>
          <w:szCs w:val="28"/>
        </w:rPr>
        <w:t>Right Rizzoli</w:t>
      </w:r>
      <w:r w:rsidRPr="001A73BF">
        <w:rPr>
          <w:b/>
          <w:sz w:val="28"/>
          <w:szCs w:val="28"/>
        </w:rPr>
        <w:t xml:space="preserve"> </w:t>
      </w:r>
      <w:r>
        <w:rPr>
          <w:b/>
          <w:sz w:val="28"/>
          <w:szCs w:val="28"/>
        </w:rPr>
        <w:t>F</w:t>
      </w:r>
      <w:r w:rsidRPr="001A73BF">
        <w:rPr>
          <w:b/>
          <w:sz w:val="28"/>
          <w:szCs w:val="28"/>
        </w:rPr>
        <w:t xml:space="preserve">oot </w:t>
      </w:r>
      <w:r w:rsidR="00034651">
        <w:rPr>
          <w:b/>
          <w:sz w:val="28"/>
          <w:szCs w:val="28"/>
        </w:rPr>
        <w:t xml:space="preserve">Joint </w:t>
      </w:r>
      <w:r>
        <w:rPr>
          <w:b/>
          <w:sz w:val="28"/>
          <w:szCs w:val="28"/>
        </w:rPr>
        <w:t>Angles - All Traces (</w:t>
      </w:r>
      <w:sdt>
        <w:sdtPr>
          <w:rPr>
            <w:b/>
            <w:color w:val="000000"/>
            <w:sz w:val="28"/>
            <w:szCs w:val="28"/>
          </w:rPr>
          <w:alias w:val="test_condition_post"/>
          <w:tag w:val="test_condition_post"/>
          <w:id w:val="-383876059"/>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F42B88" w:rsidRPr="001C684C" w:rsidRDefault="00F42B88" w:rsidP="00F42B88">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Shank/Foot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Shank/Foot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Shank/Foot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Shank_IORFoot_Angle_X_post"/>
            <w:tag w:val="$Right_Shank_IORFoot_Angle_X_post"/>
            <w:id w:val="-1570799031"/>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1093ED2C" wp14:editId="15FE79BE">
                      <wp:extent cx="2030400" cy="1396800"/>
                      <wp:effectExtent l="0" t="0" r="0" b="0"/>
                      <wp:docPr id="16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hank_IORFoot_Angle_Y_post"/>
            <w:tag w:val="$Right_Shank_IORFoot_Angle_Y_post"/>
            <w:id w:val="2124808400"/>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E912FCF" wp14:editId="02E4047A">
                      <wp:extent cx="2030400" cy="1396800"/>
                      <wp:effectExtent l="0" t="0" r="0" b="0"/>
                      <wp:docPr id="16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hank_IORFoot_Angle_Z_post"/>
            <w:tag w:val="$Right_Shank_IORFoot_Angle_Z_post"/>
            <w:id w:val="1871339641"/>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008C5B7F" wp14:editId="239EB9D5">
                      <wp:extent cx="2030400" cy="1396800"/>
                      <wp:effectExtent l="0" t="0" r="0" b="0"/>
                      <wp:docPr id="16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Hindfoot/Tibia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 xml:space="preserve">Hindfoot/Tibia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E7408C" w:rsidP="00F40EF6">
            <w:pPr>
              <w:keepNext/>
              <w:jc w:val="center"/>
              <w:rPr>
                <w:rFonts w:ascii="Franklin Gothic Book" w:hAnsi="Franklin Gothic Book"/>
                <w:sz w:val="18"/>
                <w:szCs w:val="18"/>
              </w:rPr>
            </w:pPr>
            <w:r>
              <w:rPr>
                <w:rFonts w:ascii="Franklin Gothic Book" w:hAnsi="Franklin Gothic Book"/>
              </w:rPr>
              <w:t>Hindfoot/Tibia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Tibia_Angle_X_post"/>
            <w:tag w:val="$Right_Hindfoot_Tibia_Angle_X_post"/>
            <w:id w:val="1349145880"/>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1B4BEEAD" wp14:editId="4B10226D">
                      <wp:extent cx="2030400" cy="1396800"/>
                      <wp:effectExtent l="0" t="0" r="0" b="0"/>
                      <wp:docPr id="164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Y_post"/>
            <w:tag w:val="$Right_Hindfoot_Tibia_Angle_Y_post"/>
            <w:id w:val="-609350457"/>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45057AF0" wp14:editId="7E4A2858">
                      <wp:extent cx="2030400" cy="1396800"/>
                      <wp:effectExtent l="0" t="0" r="0" b="0"/>
                      <wp:docPr id="164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Tibia_Angle_Z_post"/>
            <w:tag w:val="$Right_Hindfoot_Tibia_Angle_Z_post"/>
            <w:id w:val="1935243339"/>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7DFAAC07" wp14:editId="14A696AF">
                      <wp:extent cx="2030400" cy="1396800"/>
                      <wp:effectExtent l="0" t="0" r="0" b="0"/>
                      <wp:docPr id="16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Hindfoot/Midfoot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B05438" w:rsidP="00BB66FB">
            <w:pPr>
              <w:keepNext/>
              <w:jc w:val="center"/>
              <w:rPr>
                <w:rFonts w:ascii="Franklin Gothic Book" w:hAnsi="Franklin Gothic Book"/>
                <w:sz w:val="18"/>
                <w:szCs w:val="18"/>
              </w:rPr>
            </w:pPr>
            <w:r>
              <w:rPr>
                <w:rFonts w:ascii="Franklin Gothic Book" w:hAnsi="Franklin Gothic Book"/>
              </w:rPr>
              <w:t xml:space="preserve">Hindfoot/Midfoot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B05438" w:rsidP="00F40EF6">
            <w:pPr>
              <w:keepNext/>
              <w:jc w:val="center"/>
              <w:rPr>
                <w:rFonts w:ascii="Franklin Gothic Book" w:hAnsi="Franklin Gothic Book"/>
                <w:sz w:val="18"/>
                <w:szCs w:val="18"/>
              </w:rPr>
            </w:pPr>
            <w:r>
              <w:rPr>
                <w:rFonts w:ascii="Franklin Gothic Book" w:hAnsi="Franklin Gothic Book"/>
              </w:rPr>
              <w:t>Hindfoot/Midfoot A</w:t>
            </w:r>
            <w:r w:rsidR="00F40EF6">
              <w:rPr>
                <w:rFonts w:ascii="Franklin Gothic Book" w:hAnsi="Franklin Gothic Book"/>
              </w:rPr>
              <w:t>b</w:t>
            </w:r>
            <w:r>
              <w:rPr>
                <w:rFonts w:ascii="Franklin Gothic Book" w:hAnsi="Franklin Gothic Book"/>
              </w:rPr>
              <w:t>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Hindfoot_Midfoot_Angle_X_post"/>
            <w:tag w:val="$Right_Hindfoot_Midfoot_Angle_X_post"/>
            <w:id w:val="1128206330"/>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55EF8114" wp14:editId="6037BD5F">
                      <wp:extent cx="2030400" cy="1396800"/>
                      <wp:effectExtent l="0" t="0" r="0" b="0"/>
                      <wp:docPr id="16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Midfoot_Angle_Y_post"/>
            <w:tag w:val="$Right_Hindfoot_Midfoot_Angle_Y_post"/>
            <w:id w:val="1129825210"/>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568CEEF" wp14:editId="30D79678">
                      <wp:extent cx="2030400" cy="1396800"/>
                      <wp:effectExtent l="0" t="0" r="0" b="0"/>
                      <wp:docPr id="16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Hindfoot_Midfoot_Angle_Z_post"/>
            <w:tag w:val="$Right_Hindfoot_Midfoot_Angle_Z_post"/>
            <w:id w:val="705839698"/>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59B445CB" wp14:editId="73E67288">
                      <wp:extent cx="2030400" cy="1396800"/>
                      <wp:effectExtent l="0" t="0" r="0" b="0"/>
                      <wp:docPr id="16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A875FF" w:rsidRDefault="00E7408C" w:rsidP="00BB66FB">
            <w:pPr>
              <w:keepNext/>
              <w:jc w:val="center"/>
              <w:rPr>
                <w:rFonts w:ascii="Franklin Gothic Book" w:hAnsi="Franklin Gothic Book"/>
                <w:sz w:val="18"/>
                <w:szCs w:val="18"/>
              </w:rPr>
            </w:pPr>
            <w:r>
              <w:rPr>
                <w:rFonts w:ascii="Franklin Gothic Book" w:hAnsi="Franklin Gothic Book"/>
              </w:rPr>
              <w:t>Midfoot/Forefoot Dorsiflexion</w:t>
            </w:r>
          </w:p>
        </w:tc>
        <w:tc>
          <w:tcPr>
            <w:tcW w:w="597" w:type="dxa"/>
          </w:tcPr>
          <w:p w:rsidR="00F42B88" w:rsidRPr="00A875FF" w:rsidRDefault="00F42B88" w:rsidP="00BB66FB">
            <w:pPr>
              <w:keepNext/>
              <w:jc w:val="center"/>
              <w:rPr>
                <w:rFonts w:ascii="Franklin Gothic Book" w:hAnsi="Franklin Gothic Book"/>
                <w:sz w:val="18"/>
                <w:szCs w:val="18"/>
              </w:rPr>
            </w:pPr>
          </w:p>
        </w:tc>
        <w:tc>
          <w:tcPr>
            <w:tcW w:w="2703" w:type="dxa"/>
          </w:tcPr>
          <w:p w:rsidR="00F42B88" w:rsidRPr="00457D6F" w:rsidRDefault="00B05438" w:rsidP="00BB66FB">
            <w:pPr>
              <w:keepNext/>
              <w:jc w:val="center"/>
              <w:rPr>
                <w:rFonts w:ascii="Franklin Gothic Book" w:hAnsi="Franklin Gothic Book"/>
                <w:sz w:val="18"/>
                <w:szCs w:val="18"/>
              </w:rPr>
            </w:pPr>
            <w:r>
              <w:rPr>
                <w:rFonts w:ascii="Franklin Gothic Book" w:hAnsi="Franklin Gothic Book"/>
              </w:rPr>
              <w:t xml:space="preserve">Midfoot/Forefoot </w:t>
            </w:r>
            <w:r w:rsidR="00F40EF6">
              <w:rPr>
                <w:rFonts w:ascii="Franklin Gothic Book" w:hAnsi="Franklin Gothic Book"/>
              </w:rPr>
              <w:t>Eversion</w:t>
            </w:r>
          </w:p>
        </w:tc>
        <w:tc>
          <w:tcPr>
            <w:tcW w:w="557" w:type="dxa"/>
          </w:tcPr>
          <w:p w:rsidR="00F42B88" w:rsidRPr="00A875F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B05438" w:rsidP="004051CD">
            <w:pPr>
              <w:keepNext/>
              <w:jc w:val="center"/>
              <w:rPr>
                <w:rFonts w:ascii="Franklin Gothic Book" w:hAnsi="Franklin Gothic Book"/>
                <w:sz w:val="18"/>
                <w:szCs w:val="18"/>
              </w:rPr>
            </w:pPr>
            <w:r>
              <w:rPr>
                <w:rFonts w:ascii="Franklin Gothic Book" w:hAnsi="Franklin Gothic Book"/>
              </w:rPr>
              <w:t>Midfoot/Forefoot Abduction</w:t>
            </w:r>
          </w:p>
        </w:tc>
      </w:tr>
      <w:tr w:rsidR="00F42B88" w:rsidRPr="00A875FF" w:rsidTr="00BB66FB">
        <w:tblPrEx>
          <w:tblCellMar>
            <w:left w:w="108" w:type="dxa"/>
            <w:right w:w="108" w:type="dxa"/>
          </w:tblCellMar>
        </w:tblPrEx>
        <w:trPr>
          <w:gridAfter w:val="1"/>
          <w:wAfter w:w="38" w:type="dxa"/>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orefoot_Midfoot_Angle_X_post"/>
            <w:tag w:val="$Right_Forefoot_Midfoot_Angle_X_post"/>
            <w:id w:val="-1950147709"/>
            <w:picture/>
          </w:sdtPr>
          <w:sdtEndPr/>
          <w:sdtContent>
            <w:tc>
              <w:tcPr>
                <w:tcW w:w="3300" w:type="dxa"/>
                <w:gridSpan w:val="2"/>
              </w:tcPr>
              <w:p w:rsidR="00F42B88" w:rsidRPr="00A875FF" w:rsidRDefault="00F42B88" w:rsidP="00BB66FB">
                <w:pPr>
                  <w:keepNext/>
                  <w:spacing w:after="240"/>
                  <w:rPr>
                    <w:rFonts w:ascii="Franklin Gothic Book" w:hAnsi="Franklin Gothic Book"/>
                  </w:rPr>
                </w:pPr>
                <w:r>
                  <w:rPr>
                    <w:rFonts w:ascii="Arial" w:hAnsi="Arial"/>
                    <w:noProof/>
                    <w:lang w:val="en-US" w:eastAsia="en-US"/>
                  </w:rPr>
                  <w:drawing>
                    <wp:inline distT="0" distB="0" distL="0" distR="0" wp14:anchorId="6AC4B9EC" wp14:editId="181D8FF1">
                      <wp:extent cx="2030400" cy="1396800"/>
                      <wp:effectExtent l="0" t="0" r="0" b="0"/>
                      <wp:docPr id="16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Midfoot_Angle_Y_post"/>
            <w:tag w:val="$Right_Forefoot_Midfoot_Angle_Y_post"/>
            <w:id w:val="-1017761144"/>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4127D81C" wp14:editId="309A6F8F">
                      <wp:extent cx="2030400" cy="1396800"/>
                      <wp:effectExtent l="0" t="0" r="0" b="0"/>
                      <wp:docPr id="16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Midfoot_Angle_Z_post"/>
            <w:tag w:val="$Right_Forefoot_Midfoot_Angle_Z_post"/>
            <w:id w:val="-389345781"/>
            <w:picture/>
          </w:sdtPr>
          <w:sdtEndPr/>
          <w:sdtContent>
            <w:tc>
              <w:tcPr>
                <w:tcW w:w="3300" w:type="dxa"/>
                <w:gridSpan w:val="2"/>
              </w:tcPr>
              <w:p w:rsidR="00F42B88" w:rsidRPr="00A875FF" w:rsidRDefault="00F42B88" w:rsidP="00BB66FB">
                <w:pPr>
                  <w:keepNext/>
                  <w:rPr>
                    <w:rFonts w:ascii="Franklin Gothic Book" w:hAnsi="Franklin Gothic Book"/>
                  </w:rPr>
                </w:pPr>
                <w:r>
                  <w:rPr>
                    <w:rFonts w:ascii="Arial" w:hAnsi="Arial"/>
                    <w:noProof/>
                    <w:lang w:val="en-US" w:eastAsia="en-US"/>
                  </w:rPr>
                  <w:drawing>
                    <wp:inline distT="0" distB="0" distL="0" distR="0" wp14:anchorId="2FB67C12" wp14:editId="06C27E15">
                      <wp:extent cx="2030400" cy="1396800"/>
                      <wp:effectExtent l="0" t="0" r="0" b="0"/>
                      <wp:docPr id="16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r>
      <w:tr w:rsidR="00F42B88" w:rsidRPr="00A875FF" w:rsidTr="00BB66FB">
        <w:trPr>
          <w:cantSplit/>
          <w:trHeight w:hRule="exact" w:val="57"/>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00" w:type="dxa"/>
            <w:gridSpan w:val="2"/>
          </w:tcPr>
          <w:p w:rsidR="00F42B88" w:rsidRPr="00A875FF" w:rsidRDefault="00F42B88" w:rsidP="00BB66FB">
            <w:pPr>
              <w:keepNext/>
              <w:jc w:val="center"/>
              <w:rPr>
                <w:rFonts w:ascii="Franklin Gothic Book" w:hAnsi="Franklin Gothic Book"/>
                <w:sz w:val="18"/>
                <w:szCs w:val="18"/>
              </w:rPr>
            </w:pPr>
          </w:p>
        </w:tc>
        <w:tc>
          <w:tcPr>
            <w:tcW w:w="3338" w:type="dxa"/>
            <w:gridSpan w:val="3"/>
          </w:tcPr>
          <w:p w:rsidR="00F42B88" w:rsidRPr="00A875FF" w:rsidRDefault="00F42B88" w:rsidP="00BB66FB">
            <w:pPr>
              <w:keepNext/>
              <w:jc w:val="center"/>
              <w:rPr>
                <w:rFonts w:ascii="Franklin Gothic Book" w:hAnsi="Franklin Gothic Book"/>
                <w:sz w:val="18"/>
                <w:szCs w:val="18"/>
              </w:rPr>
            </w:pPr>
          </w:p>
        </w:tc>
      </w:tr>
      <w:tr w:rsidR="00F42B88" w:rsidRPr="00A875FF" w:rsidTr="00BB66FB">
        <w:trPr>
          <w:cantSplit/>
          <w:trHeight w:hRule="exact" w:val="19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tc>
          <w:tcPr>
            <w:tcW w:w="495" w:type="dxa"/>
          </w:tcPr>
          <w:p w:rsidR="00F42B88" w:rsidRPr="00A875FF" w:rsidRDefault="00F42B88" w:rsidP="00BB66FB">
            <w:pPr>
              <w:keepNext/>
              <w:jc w:val="center"/>
              <w:rPr>
                <w:rFonts w:ascii="Franklin Gothic Book" w:hAnsi="Franklin Gothic Book"/>
                <w:sz w:val="18"/>
                <w:szCs w:val="18"/>
              </w:rPr>
            </w:pPr>
          </w:p>
        </w:tc>
        <w:tc>
          <w:tcPr>
            <w:tcW w:w="2805" w:type="dxa"/>
          </w:tcPr>
          <w:p w:rsidR="00F42B88" w:rsidRPr="00457D6F" w:rsidRDefault="00716229" w:rsidP="00BB66FB">
            <w:pPr>
              <w:keepNext/>
              <w:jc w:val="center"/>
              <w:rPr>
                <w:rFonts w:ascii="Franklin Gothic Book" w:hAnsi="Franklin Gothic Book"/>
                <w:sz w:val="18"/>
                <w:szCs w:val="18"/>
              </w:rPr>
            </w:pPr>
            <w:r>
              <w:rPr>
                <w:rFonts w:ascii="Franklin Gothic Book" w:hAnsi="Franklin Gothic Book"/>
              </w:rPr>
              <w:t>Forefoot/Hindfoot Dorsiflexion</w:t>
            </w:r>
          </w:p>
        </w:tc>
        <w:tc>
          <w:tcPr>
            <w:tcW w:w="597" w:type="dxa"/>
          </w:tcPr>
          <w:p w:rsidR="00F42B88" w:rsidRPr="00457D6F" w:rsidRDefault="00F42B88" w:rsidP="00BB66FB">
            <w:pPr>
              <w:keepNext/>
              <w:jc w:val="center"/>
              <w:rPr>
                <w:rFonts w:ascii="Franklin Gothic Book" w:hAnsi="Franklin Gothic Book"/>
                <w:sz w:val="18"/>
                <w:szCs w:val="18"/>
              </w:rPr>
            </w:pPr>
          </w:p>
        </w:tc>
        <w:tc>
          <w:tcPr>
            <w:tcW w:w="2703" w:type="dxa"/>
          </w:tcPr>
          <w:p w:rsidR="00F42B88" w:rsidRPr="00457D6F" w:rsidRDefault="00716229" w:rsidP="00F40EF6">
            <w:pPr>
              <w:keepNext/>
              <w:jc w:val="center"/>
              <w:rPr>
                <w:rFonts w:ascii="Franklin Gothic Book" w:hAnsi="Franklin Gothic Book"/>
                <w:sz w:val="18"/>
                <w:szCs w:val="18"/>
              </w:rPr>
            </w:pPr>
            <w:r>
              <w:rPr>
                <w:rFonts w:ascii="Franklin Gothic Book" w:hAnsi="Franklin Gothic Book"/>
              </w:rPr>
              <w:t xml:space="preserve">Forefoot/Hindfoot </w:t>
            </w:r>
            <w:r w:rsidR="00F40EF6">
              <w:rPr>
                <w:rFonts w:ascii="Franklin Gothic Book" w:hAnsi="Franklin Gothic Book"/>
              </w:rPr>
              <w:t>Eversion</w:t>
            </w:r>
          </w:p>
        </w:tc>
        <w:tc>
          <w:tcPr>
            <w:tcW w:w="557" w:type="dxa"/>
          </w:tcPr>
          <w:p w:rsidR="00F42B88" w:rsidRPr="00457D6F" w:rsidRDefault="00F42B88" w:rsidP="00BB66FB">
            <w:pPr>
              <w:keepNext/>
              <w:jc w:val="center"/>
              <w:rPr>
                <w:rFonts w:ascii="Franklin Gothic Book" w:hAnsi="Franklin Gothic Book"/>
                <w:sz w:val="18"/>
                <w:szCs w:val="18"/>
              </w:rPr>
            </w:pPr>
          </w:p>
        </w:tc>
        <w:tc>
          <w:tcPr>
            <w:tcW w:w="2781" w:type="dxa"/>
            <w:gridSpan w:val="2"/>
          </w:tcPr>
          <w:p w:rsidR="00F42B88" w:rsidRPr="00457D6F" w:rsidRDefault="00B05438" w:rsidP="004051CD">
            <w:pPr>
              <w:keepNext/>
              <w:jc w:val="center"/>
              <w:rPr>
                <w:rFonts w:ascii="Franklin Gothic Book" w:hAnsi="Franklin Gothic Book"/>
                <w:sz w:val="18"/>
                <w:szCs w:val="18"/>
              </w:rPr>
            </w:pPr>
            <w:r>
              <w:rPr>
                <w:rFonts w:ascii="Franklin Gothic Book" w:hAnsi="Franklin Gothic Book"/>
              </w:rPr>
              <w:t>Forefoot/Hindfoot Abduction</w:t>
            </w:r>
          </w:p>
        </w:tc>
      </w:tr>
      <w:tr w:rsidR="00F42B88" w:rsidRPr="00A875FF" w:rsidTr="00BB66FB">
        <w:trPr>
          <w:cantSplit/>
          <w:trHeight w:hRule="exact" w:val="2268"/>
        </w:trPr>
        <w:tc>
          <w:tcPr>
            <w:tcW w:w="284" w:type="dxa"/>
            <w:textDirection w:val="btLr"/>
            <w:vAlign w:val="center"/>
          </w:tcPr>
          <w:p w:rsidR="00F42B88" w:rsidRPr="00A875FF" w:rsidRDefault="00F42B88" w:rsidP="00BB66FB">
            <w:pPr>
              <w:keepNext/>
              <w:ind w:left="113" w:right="113"/>
              <w:jc w:val="center"/>
              <w:rPr>
                <w:rFonts w:ascii="Franklin Gothic Book" w:hAnsi="Franklin Gothic Book"/>
                <w:lang w:val="en-US"/>
              </w:rPr>
            </w:pPr>
          </w:p>
        </w:tc>
        <w:sdt>
          <w:sdtPr>
            <w:rPr>
              <w:rFonts w:ascii="Arial" w:hAnsi="Arial"/>
            </w:rPr>
            <w:alias w:val="$Right_Forefoot_Hindfoot_Angle_X_post"/>
            <w:tag w:val="$Right_Forefoot_Hindfoot_Angle_X_post"/>
            <w:id w:val="-64484481"/>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6E6BA04D" wp14:editId="31F19E6A">
                      <wp:extent cx="2030400" cy="1396800"/>
                      <wp:effectExtent l="0" t="0" r="0" b="0"/>
                      <wp:docPr id="16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Y_post"/>
            <w:tag w:val="$Right_Forefoot_Hindfoot_Angle_Y_post"/>
            <w:id w:val="1297421403"/>
            <w:picture/>
          </w:sdtPr>
          <w:sdtEndPr/>
          <w:sdtContent>
            <w:tc>
              <w:tcPr>
                <w:tcW w:w="3300" w:type="dxa"/>
                <w:gridSpan w:val="2"/>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1D57067A" wp14:editId="2EA0321D">
                      <wp:extent cx="2030400" cy="1396800"/>
                      <wp:effectExtent l="0" t="0" r="0" b="0"/>
                      <wp:docPr id="16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orefoot_Hindfoot_Angle_Z_post"/>
            <w:tag w:val="$Right_Forefoot_Hindfoot_Angle_Z_post"/>
            <w:id w:val="687797982"/>
            <w:picture/>
          </w:sdtPr>
          <w:sdtEndPr/>
          <w:sdtContent>
            <w:tc>
              <w:tcPr>
                <w:tcW w:w="3338" w:type="dxa"/>
                <w:gridSpan w:val="3"/>
              </w:tcPr>
              <w:p w:rsidR="00F42B88" w:rsidRDefault="00F42B88" w:rsidP="00BB66FB">
                <w:pPr>
                  <w:keepNext/>
                  <w:jc w:val="center"/>
                  <w:rPr>
                    <w:rFonts w:ascii="Franklin Gothic Book" w:hAnsi="Franklin Gothic Book"/>
                  </w:rPr>
                </w:pPr>
                <w:r>
                  <w:rPr>
                    <w:rFonts w:ascii="Arial" w:hAnsi="Arial"/>
                    <w:noProof/>
                    <w:lang w:val="en-US" w:eastAsia="en-US"/>
                  </w:rPr>
                  <w:drawing>
                    <wp:inline distT="0" distB="0" distL="0" distR="0" wp14:anchorId="52AF5A6D" wp14:editId="2C2CE3E9">
                      <wp:extent cx="2102400" cy="1396800"/>
                      <wp:effectExtent l="0" t="0" r="0" b="0"/>
                      <wp:docPr id="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2400" cy="1396800"/>
                              </a:xfrm>
                              <a:prstGeom prst="rect">
                                <a:avLst/>
                              </a:prstGeom>
                              <a:noFill/>
                              <a:ln>
                                <a:noFill/>
                              </a:ln>
                            </pic:spPr>
                          </pic:pic>
                        </a:graphicData>
                      </a:graphic>
                    </wp:inline>
                  </w:drawing>
                </w:r>
              </w:p>
            </w:tc>
          </w:sdtContent>
        </w:sdt>
      </w:tr>
    </w:tbl>
    <w:p w:rsidR="00F42B88" w:rsidRDefault="00F42B88" w:rsidP="00F42B88">
      <w:pPr>
        <w:rPr>
          <w:b/>
          <w:sz w:val="6"/>
          <w:szCs w:val="20"/>
        </w:rPr>
      </w:pPr>
      <w:r w:rsidRPr="00314423">
        <w:rPr>
          <w:b/>
          <w:sz w:val="6"/>
          <w:szCs w:val="20"/>
        </w:rPr>
        <w:br w:type="page"/>
      </w:r>
    </w:p>
    <w:p w:rsidR="00034651" w:rsidRDefault="00034651" w:rsidP="00034651">
      <w:pPr>
        <w:jc w:val="center"/>
        <w:rPr>
          <w:b/>
          <w:sz w:val="28"/>
          <w:szCs w:val="28"/>
        </w:rPr>
      </w:pPr>
      <w:r>
        <w:rPr>
          <w:b/>
          <w:sz w:val="28"/>
          <w:szCs w:val="28"/>
        </w:rPr>
        <w:lastRenderedPageBreak/>
        <w:t>Post Session</w:t>
      </w:r>
      <w:r w:rsidRPr="00A875FF">
        <w:rPr>
          <w:b/>
          <w:sz w:val="28"/>
          <w:szCs w:val="28"/>
        </w:rPr>
        <w:t xml:space="preserve"> </w:t>
      </w:r>
      <w:r>
        <w:rPr>
          <w:b/>
          <w:sz w:val="28"/>
          <w:szCs w:val="28"/>
        </w:rPr>
        <w:t>Right Rizzoli</w:t>
      </w:r>
      <w:r w:rsidRPr="001A73BF">
        <w:rPr>
          <w:b/>
          <w:sz w:val="28"/>
          <w:szCs w:val="28"/>
        </w:rPr>
        <w:t xml:space="preserve"> </w:t>
      </w:r>
      <w:r>
        <w:rPr>
          <w:b/>
          <w:sz w:val="28"/>
          <w:szCs w:val="28"/>
        </w:rPr>
        <w:t>F</w:t>
      </w:r>
      <w:r w:rsidRPr="001A73BF">
        <w:rPr>
          <w:b/>
          <w:sz w:val="28"/>
          <w:szCs w:val="28"/>
        </w:rPr>
        <w:t xml:space="preserve">oot </w:t>
      </w:r>
      <w:r>
        <w:rPr>
          <w:b/>
          <w:sz w:val="28"/>
          <w:szCs w:val="28"/>
        </w:rPr>
        <w:t>Planar Angles - All Traces (</w:t>
      </w:r>
      <w:sdt>
        <w:sdtPr>
          <w:rPr>
            <w:b/>
            <w:color w:val="000000"/>
            <w:sz w:val="28"/>
            <w:szCs w:val="28"/>
          </w:rPr>
          <w:alias w:val="test_condition_post"/>
          <w:tag w:val="test_condition_post"/>
          <w:id w:val="-377010928"/>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034651" w:rsidRPr="001C684C" w:rsidRDefault="00034651" w:rsidP="00034651">
      <w:pPr>
        <w:jc w:val="center"/>
        <w:rPr>
          <w:color w:val="4F81BD" w:themeColor="accent1"/>
          <w:sz w:val="18"/>
          <w:szCs w:val="28"/>
        </w:rPr>
      </w:pPr>
      <w:r w:rsidRPr="001C684C">
        <w:rPr>
          <w:color w:val="FF0000"/>
          <w:sz w:val="18"/>
          <w:szCs w:val="28"/>
        </w:rPr>
        <w:t>Left 1</w:t>
      </w:r>
      <w:r w:rsidRPr="001C684C">
        <w:rPr>
          <w:color w:val="FF0000"/>
          <w:sz w:val="18"/>
          <w:szCs w:val="28"/>
          <w:vertAlign w:val="superscript"/>
        </w:rPr>
        <w:t>st</w:t>
      </w:r>
      <w:r w:rsidRPr="001C684C">
        <w:rPr>
          <w:color w:val="FF0000"/>
          <w:sz w:val="18"/>
          <w:szCs w:val="28"/>
        </w:rPr>
        <w:t xml:space="preserve"> visit … Left 2</w:t>
      </w:r>
      <w:r w:rsidRPr="001C684C">
        <w:rPr>
          <w:color w:val="FF0000"/>
          <w:sz w:val="18"/>
          <w:szCs w:val="28"/>
          <w:vertAlign w:val="superscript"/>
        </w:rPr>
        <w:t>nd</w:t>
      </w:r>
      <w:r w:rsidRPr="001C684C">
        <w:rPr>
          <w:color w:val="FF0000"/>
          <w:sz w:val="18"/>
          <w:szCs w:val="28"/>
        </w:rPr>
        <w:t xml:space="preserve"> visit –</w:t>
      </w:r>
      <w:r w:rsidRPr="001C684C">
        <w:rPr>
          <w:sz w:val="18"/>
          <w:szCs w:val="28"/>
        </w:rPr>
        <w:t xml:space="preserve">  </w:t>
      </w:r>
      <w:r w:rsidRPr="001C684C">
        <w:rPr>
          <w:color w:val="4F81BD" w:themeColor="accent1"/>
          <w:sz w:val="18"/>
          <w:szCs w:val="28"/>
        </w:rPr>
        <w:t>Right 1</w:t>
      </w:r>
      <w:r w:rsidRPr="001C684C">
        <w:rPr>
          <w:color w:val="4F81BD" w:themeColor="accent1"/>
          <w:sz w:val="18"/>
          <w:szCs w:val="28"/>
          <w:vertAlign w:val="superscript"/>
        </w:rPr>
        <w:t>st</w:t>
      </w:r>
      <w:r w:rsidRPr="001C684C">
        <w:rPr>
          <w:color w:val="4F81BD" w:themeColor="accent1"/>
          <w:sz w:val="18"/>
          <w:szCs w:val="28"/>
        </w:rPr>
        <w:t xml:space="preserve"> visit … Right 2</w:t>
      </w:r>
      <w:r w:rsidRPr="001C684C">
        <w:rPr>
          <w:color w:val="4F81BD" w:themeColor="accent1"/>
          <w:sz w:val="18"/>
          <w:szCs w:val="28"/>
          <w:vertAlign w:val="superscript"/>
        </w:rPr>
        <w:t>nd</w:t>
      </w:r>
      <w:r w:rsidRPr="001C684C">
        <w:rPr>
          <w:color w:val="4F81BD" w:themeColor="accent1"/>
          <w:sz w:val="18"/>
          <w:szCs w:val="28"/>
        </w:rPr>
        <w:t xml:space="preserve"> visit – </w:t>
      </w:r>
    </w:p>
    <w:p w:rsidR="00034651" w:rsidRDefault="00034651" w:rsidP="00F42B88">
      <w:pPr>
        <w:rPr>
          <w:b/>
          <w:sz w:val="6"/>
          <w:szCs w:val="20"/>
        </w:rPr>
      </w:pPr>
    </w:p>
    <w:tbl>
      <w:tblPr>
        <w:tblStyle w:val="Mkatabulky"/>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0" w:type="dxa"/>
          <w:right w:w="70" w:type="dxa"/>
        </w:tblCellMar>
        <w:tblLook w:val="04A0" w:firstRow="1" w:lastRow="0" w:firstColumn="1" w:lastColumn="0" w:noHBand="0" w:noVBand="1"/>
      </w:tblPr>
      <w:tblGrid>
        <w:gridCol w:w="284"/>
        <w:gridCol w:w="495"/>
        <w:gridCol w:w="2805"/>
        <w:gridCol w:w="597"/>
        <w:gridCol w:w="2703"/>
        <w:gridCol w:w="557"/>
        <w:gridCol w:w="2743"/>
        <w:gridCol w:w="38"/>
      </w:tblGrid>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F2G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2G_X_post"/>
            <w:tag w:val="$Right_F2G_X_post"/>
            <w:id w:val="956765058"/>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10D851F2" wp14:editId="55CC73E6">
                      <wp:extent cx="2030400" cy="1396800"/>
                      <wp:effectExtent l="0" t="0" r="0" b="0"/>
                      <wp:docPr id="158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S2F</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S2G_X_post"/>
            <w:tag w:val="$Right_S2G_X_post"/>
            <w:id w:val="-1554923824"/>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1F87273B" wp14:editId="1EF8D2C2">
                      <wp:extent cx="2030400" cy="1396800"/>
                      <wp:effectExtent l="0" t="0" r="0" b="0"/>
                      <wp:docPr id="158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2F_X_post"/>
            <w:tag w:val="$Right_S2F_X_post"/>
            <w:id w:val="-1803837918"/>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4ABA2B87" wp14:editId="6324A5B8">
                      <wp:extent cx="2030400" cy="1396800"/>
                      <wp:effectExtent l="0" t="0" r="0" b="0"/>
                      <wp:docPr id="158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V2G</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S2V</w:t>
            </w: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V2G_X_post"/>
            <w:tag w:val="$Right_V2G_X_post"/>
            <w:id w:val="-475075153"/>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0FF66F38" wp14:editId="7C1575FB">
                      <wp:extent cx="2030400" cy="1396800"/>
                      <wp:effectExtent l="0" t="0" r="0" b="0"/>
                      <wp:docPr id="158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S2V_X_post"/>
            <w:tag w:val="$Right_S2V_X_post"/>
            <w:id w:val="-1261212983"/>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5E5C18B1" wp14:editId="0E2C178B">
                      <wp:extent cx="2030400" cy="1396800"/>
                      <wp:effectExtent l="0" t="0" r="0" b="0"/>
                      <wp:docPr id="158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A875FF" w:rsidRDefault="00034651" w:rsidP="00716229">
            <w:pPr>
              <w:keepNext/>
              <w:jc w:val="center"/>
              <w:rPr>
                <w:rFonts w:ascii="Franklin Gothic Book" w:hAnsi="Franklin Gothic Book"/>
                <w:sz w:val="18"/>
                <w:szCs w:val="18"/>
              </w:rPr>
            </w:pPr>
            <w:r>
              <w:rPr>
                <w:rFonts w:ascii="Franklin Gothic Book" w:hAnsi="Franklin Gothic Book"/>
              </w:rPr>
              <w:t>F2Ps</w:t>
            </w:r>
          </w:p>
        </w:tc>
        <w:tc>
          <w:tcPr>
            <w:tcW w:w="597" w:type="dxa"/>
          </w:tcPr>
          <w:p w:rsidR="00034651" w:rsidRPr="00A875F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F2Pt</w:t>
            </w:r>
          </w:p>
        </w:tc>
        <w:tc>
          <w:tcPr>
            <w:tcW w:w="557" w:type="dxa"/>
          </w:tcPr>
          <w:p w:rsidR="00034651" w:rsidRPr="00A875F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blPrEx>
          <w:tblCellMar>
            <w:left w:w="108" w:type="dxa"/>
            <w:right w:w="108" w:type="dxa"/>
          </w:tblCellMar>
        </w:tblPrEx>
        <w:trPr>
          <w:gridAfter w:val="1"/>
          <w:wAfter w:w="38" w:type="dxa"/>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rPr>
            </w:pPr>
            <w:r w:rsidRPr="00A875FF">
              <w:rPr>
                <w:rFonts w:ascii="Franklin Gothic Book" w:hAnsi="Franklin Gothic Book"/>
              </w:rPr>
              <w:t xml:space="preserve">Degrees </w:t>
            </w:r>
          </w:p>
        </w:tc>
        <w:sdt>
          <w:sdtPr>
            <w:rPr>
              <w:rFonts w:ascii="Arial" w:hAnsi="Arial"/>
            </w:rPr>
            <w:alias w:val="$Right_F2Ps_X_post"/>
            <w:tag w:val="$Right_F2Ps_X_post"/>
            <w:id w:val="135470186"/>
            <w:picture/>
          </w:sdtPr>
          <w:sdtEndPr/>
          <w:sdtContent>
            <w:tc>
              <w:tcPr>
                <w:tcW w:w="3300" w:type="dxa"/>
                <w:gridSpan w:val="2"/>
              </w:tcPr>
              <w:p w:rsidR="00034651" w:rsidRPr="00A875FF" w:rsidRDefault="00034651" w:rsidP="00716229">
                <w:pPr>
                  <w:keepNext/>
                  <w:spacing w:after="240"/>
                  <w:rPr>
                    <w:rFonts w:ascii="Franklin Gothic Book" w:hAnsi="Franklin Gothic Book"/>
                  </w:rPr>
                </w:pPr>
                <w:r>
                  <w:rPr>
                    <w:rFonts w:ascii="Arial" w:hAnsi="Arial"/>
                    <w:noProof/>
                    <w:lang w:val="en-US" w:eastAsia="en-US"/>
                  </w:rPr>
                  <w:drawing>
                    <wp:inline distT="0" distB="0" distL="0" distR="0" wp14:anchorId="4C8FEFC9" wp14:editId="48EEC604">
                      <wp:extent cx="2030400" cy="1396800"/>
                      <wp:effectExtent l="0" t="0" r="0" b="0"/>
                      <wp:docPr id="158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sdt>
          <w:sdtPr>
            <w:rPr>
              <w:rFonts w:ascii="Arial" w:hAnsi="Arial"/>
            </w:rPr>
            <w:alias w:val="$Right_F2Pt_X_post"/>
            <w:tag w:val="$Right_F2Pt_X_post"/>
            <w:id w:val="1227879110"/>
            <w:picture/>
          </w:sdtPr>
          <w:sdtEndPr/>
          <w:sdtContent>
            <w:tc>
              <w:tcPr>
                <w:tcW w:w="3300" w:type="dxa"/>
                <w:gridSpan w:val="2"/>
              </w:tcPr>
              <w:p w:rsidR="00034651" w:rsidRPr="00A875FF" w:rsidRDefault="00034651" w:rsidP="00716229">
                <w:pPr>
                  <w:keepNext/>
                  <w:rPr>
                    <w:rFonts w:ascii="Franklin Gothic Book" w:hAnsi="Franklin Gothic Book"/>
                  </w:rPr>
                </w:pPr>
                <w:r>
                  <w:rPr>
                    <w:rFonts w:ascii="Arial" w:hAnsi="Arial"/>
                    <w:noProof/>
                    <w:lang w:val="en-US" w:eastAsia="en-US"/>
                  </w:rPr>
                  <w:drawing>
                    <wp:inline distT="0" distB="0" distL="0" distR="0" wp14:anchorId="0B2F52AF" wp14:editId="3183C523">
                      <wp:extent cx="2030400" cy="1396800"/>
                      <wp:effectExtent l="0" t="0" r="0" b="0"/>
                      <wp:docPr id="158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Pr="00A875FF" w:rsidRDefault="00034651" w:rsidP="00716229">
            <w:pPr>
              <w:keepNext/>
              <w:rPr>
                <w:rFonts w:ascii="Franklin Gothic Book" w:hAnsi="Franklin Gothic Book"/>
              </w:rPr>
            </w:pPr>
          </w:p>
        </w:tc>
      </w:tr>
      <w:tr w:rsidR="00034651" w:rsidRPr="00A875FF" w:rsidTr="00716229">
        <w:trPr>
          <w:cantSplit/>
          <w:trHeight w:hRule="exact" w:val="57"/>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00" w:type="dxa"/>
            <w:gridSpan w:val="2"/>
          </w:tcPr>
          <w:p w:rsidR="00034651" w:rsidRPr="00A875FF" w:rsidRDefault="00034651" w:rsidP="00716229">
            <w:pPr>
              <w:keepNext/>
              <w:jc w:val="center"/>
              <w:rPr>
                <w:rFonts w:ascii="Franklin Gothic Book" w:hAnsi="Franklin Gothic Book"/>
                <w:sz w:val="18"/>
                <w:szCs w:val="18"/>
              </w:rPr>
            </w:pPr>
          </w:p>
        </w:tc>
        <w:tc>
          <w:tcPr>
            <w:tcW w:w="3338" w:type="dxa"/>
            <w:gridSpan w:val="3"/>
          </w:tcPr>
          <w:p w:rsidR="00034651" w:rsidRPr="00A875FF" w:rsidRDefault="00034651" w:rsidP="00716229">
            <w:pPr>
              <w:keepNext/>
              <w:jc w:val="center"/>
              <w:rPr>
                <w:rFonts w:ascii="Franklin Gothic Book" w:hAnsi="Franklin Gothic Book"/>
                <w:sz w:val="18"/>
                <w:szCs w:val="18"/>
              </w:rPr>
            </w:pPr>
          </w:p>
        </w:tc>
      </w:tr>
      <w:tr w:rsidR="00034651" w:rsidRPr="00A875FF" w:rsidTr="00716229">
        <w:trPr>
          <w:cantSplit/>
          <w:trHeight w:hRule="exact" w:val="19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tc>
          <w:tcPr>
            <w:tcW w:w="495" w:type="dxa"/>
          </w:tcPr>
          <w:p w:rsidR="00034651" w:rsidRPr="00A875FF" w:rsidRDefault="00034651" w:rsidP="00716229">
            <w:pPr>
              <w:keepNext/>
              <w:jc w:val="center"/>
              <w:rPr>
                <w:rFonts w:ascii="Franklin Gothic Book" w:hAnsi="Franklin Gothic Book"/>
                <w:sz w:val="18"/>
                <w:szCs w:val="18"/>
              </w:rPr>
            </w:pPr>
          </w:p>
        </w:tc>
        <w:tc>
          <w:tcPr>
            <w:tcW w:w="2805" w:type="dxa"/>
          </w:tcPr>
          <w:p w:rsidR="00034651" w:rsidRPr="00457D6F" w:rsidRDefault="00034651" w:rsidP="00716229">
            <w:pPr>
              <w:keepNext/>
              <w:jc w:val="center"/>
              <w:rPr>
                <w:rFonts w:ascii="Franklin Gothic Book" w:hAnsi="Franklin Gothic Book"/>
                <w:sz w:val="18"/>
                <w:szCs w:val="18"/>
              </w:rPr>
            </w:pPr>
            <w:r>
              <w:rPr>
                <w:rFonts w:ascii="Franklin Gothic Book" w:hAnsi="Franklin Gothic Book"/>
              </w:rPr>
              <w:t>MLA</w:t>
            </w:r>
          </w:p>
        </w:tc>
        <w:tc>
          <w:tcPr>
            <w:tcW w:w="597" w:type="dxa"/>
          </w:tcPr>
          <w:p w:rsidR="00034651" w:rsidRPr="00457D6F" w:rsidRDefault="00034651" w:rsidP="00716229">
            <w:pPr>
              <w:keepNext/>
              <w:jc w:val="center"/>
              <w:rPr>
                <w:rFonts w:ascii="Franklin Gothic Book" w:hAnsi="Franklin Gothic Book"/>
                <w:sz w:val="18"/>
                <w:szCs w:val="18"/>
              </w:rPr>
            </w:pPr>
          </w:p>
        </w:tc>
        <w:tc>
          <w:tcPr>
            <w:tcW w:w="2703" w:type="dxa"/>
          </w:tcPr>
          <w:p w:rsidR="00034651" w:rsidRPr="00457D6F" w:rsidRDefault="00034651" w:rsidP="00716229">
            <w:pPr>
              <w:keepNext/>
              <w:jc w:val="center"/>
              <w:rPr>
                <w:rFonts w:ascii="Franklin Gothic Book" w:hAnsi="Franklin Gothic Book"/>
                <w:sz w:val="18"/>
                <w:szCs w:val="18"/>
              </w:rPr>
            </w:pPr>
          </w:p>
        </w:tc>
        <w:tc>
          <w:tcPr>
            <w:tcW w:w="557" w:type="dxa"/>
          </w:tcPr>
          <w:p w:rsidR="00034651" w:rsidRPr="00457D6F" w:rsidRDefault="00034651" w:rsidP="00716229">
            <w:pPr>
              <w:keepNext/>
              <w:jc w:val="center"/>
              <w:rPr>
                <w:rFonts w:ascii="Franklin Gothic Book" w:hAnsi="Franklin Gothic Book"/>
                <w:sz w:val="18"/>
                <w:szCs w:val="18"/>
              </w:rPr>
            </w:pPr>
          </w:p>
        </w:tc>
        <w:tc>
          <w:tcPr>
            <w:tcW w:w="2781" w:type="dxa"/>
            <w:gridSpan w:val="2"/>
          </w:tcPr>
          <w:p w:rsidR="00034651" w:rsidRPr="00457D6F" w:rsidRDefault="00034651" w:rsidP="00716229">
            <w:pPr>
              <w:keepNext/>
              <w:jc w:val="center"/>
              <w:rPr>
                <w:rFonts w:ascii="Franklin Gothic Book" w:hAnsi="Franklin Gothic Book"/>
                <w:sz w:val="18"/>
                <w:szCs w:val="18"/>
              </w:rPr>
            </w:pPr>
          </w:p>
        </w:tc>
      </w:tr>
      <w:tr w:rsidR="00034651" w:rsidRPr="00A875FF" w:rsidTr="00716229">
        <w:trPr>
          <w:cantSplit/>
          <w:trHeight w:hRule="exact" w:val="2268"/>
        </w:trPr>
        <w:tc>
          <w:tcPr>
            <w:tcW w:w="284" w:type="dxa"/>
            <w:textDirection w:val="btLr"/>
            <w:vAlign w:val="center"/>
          </w:tcPr>
          <w:p w:rsidR="00034651" w:rsidRPr="00A875FF" w:rsidRDefault="00034651" w:rsidP="00716229">
            <w:pPr>
              <w:keepNext/>
              <w:ind w:left="113" w:right="113"/>
              <w:jc w:val="center"/>
              <w:rPr>
                <w:rFonts w:ascii="Franklin Gothic Book" w:hAnsi="Franklin Gothic Book"/>
                <w:lang w:val="en-US"/>
              </w:rPr>
            </w:pPr>
          </w:p>
        </w:tc>
        <w:sdt>
          <w:sdtPr>
            <w:rPr>
              <w:rFonts w:ascii="Arial" w:hAnsi="Arial"/>
            </w:rPr>
            <w:alias w:val="$Right_MLA_X_post"/>
            <w:tag w:val="$Right_MLA_X_post"/>
            <w:id w:val="-16855224"/>
            <w:picture/>
          </w:sdtPr>
          <w:sdtEndPr/>
          <w:sdtContent>
            <w:tc>
              <w:tcPr>
                <w:tcW w:w="3300" w:type="dxa"/>
                <w:gridSpan w:val="2"/>
              </w:tcPr>
              <w:p w:rsidR="00034651" w:rsidRDefault="00034651" w:rsidP="00716229">
                <w:pPr>
                  <w:keepNext/>
                  <w:jc w:val="center"/>
                  <w:rPr>
                    <w:rFonts w:ascii="Franklin Gothic Book" w:hAnsi="Franklin Gothic Book"/>
                  </w:rPr>
                </w:pPr>
                <w:r>
                  <w:rPr>
                    <w:rFonts w:ascii="Arial" w:hAnsi="Arial"/>
                    <w:noProof/>
                    <w:lang w:val="en-US" w:eastAsia="en-US"/>
                  </w:rPr>
                  <w:drawing>
                    <wp:inline distT="0" distB="0" distL="0" distR="0" wp14:anchorId="272EA715" wp14:editId="43CCA287">
                      <wp:extent cx="2030400" cy="1396800"/>
                      <wp:effectExtent l="0" t="0" r="0" b="0"/>
                      <wp:docPr id="158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0400" cy="1396800"/>
                              </a:xfrm>
                              <a:prstGeom prst="rect">
                                <a:avLst/>
                              </a:prstGeom>
                              <a:noFill/>
                              <a:ln>
                                <a:noFill/>
                              </a:ln>
                            </pic:spPr>
                          </pic:pic>
                        </a:graphicData>
                      </a:graphic>
                    </wp:inline>
                  </w:drawing>
                </w:r>
              </w:p>
            </w:tc>
          </w:sdtContent>
        </w:sdt>
        <w:tc>
          <w:tcPr>
            <w:tcW w:w="3300" w:type="dxa"/>
            <w:gridSpan w:val="2"/>
          </w:tcPr>
          <w:p w:rsidR="00034651" w:rsidRDefault="00034651" w:rsidP="00716229">
            <w:pPr>
              <w:keepNext/>
              <w:jc w:val="center"/>
              <w:rPr>
                <w:rFonts w:ascii="Franklin Gothic Book" w:hAnsi="Franklin Gothic Book"/>
              </w:rPr>
            </w:pPr>
          </w:p>
        </w:tc>
        <w:tc>
          <w:tcPr>
            <w:tcW w:w="3338" w:type="dxa"/>
            <w:gridSpan w:val="3"/>
          </w:tcPr>
          <w:p w:rsidR="00034651" w:rsidRDefault="00034651" w:rsidP="00716229">
            <w:pPr>
              <w:keepNext/>
              <w:jc w:val="center"/>
              <w:rPr>
                <w:rFonts w:ascii="Franklin Gothic Book" w:hAnsi="Franklin Gothic Book"/>
              </w:rPr>
            </w:pPr>
          </w:p>
        </w:tc>
      </w:tr>
    </w:tbl>
    <w:p w:rsidR="00034651" w:rsidRPr="001C684C" w:rsidRDefault="00034651" w:rsidP="00034651">
      <w:pPr>
        <w:pStyle w:val="Odstavecseseznamem"/>
        <w:ind w:left="0"/>
        <w:rPr>
          <w:b/>
          <w:sz w:val="6"/>
          <w:szCs w:val="20"/>
        </w:rPr>
      </w:pPr>
    </w:p>
    <w:p w:rsidR="00034651" w:rsidRPr="001C684C" w:rsidRDefault="00034651" w:rsidP="00034651">
      <w:pPr>
        <w:pStyle w:val="Odstavecseseznamem"/>
        <w:ind w:left="0"/>
        <w:rPr>
          <w:b/>
          <w:sz w:val="6"/>
          <w:szCs w:val="20"/>
        </w:rPr>
        <w:sectPr w:rsidR="00034651" w:rsidRPr="001C684C" w:rsidSect="00284446">
          <w:headerReference w:type="default" r:id="rId27"/>
          <w:type w:val="continuous"/>
          <w:pgSz w:w="11906" w:h="16838" w:code="9"/>
          <w:pgMar w:top="1287" w:right="851" w:bottom="992" w:left="851" w:header="227" w:footer="227" w:gutter="0"/>
          <w:cols w:space="720"/>
          <w:docGrid w:linePitch="360"/>
        </w:sectPr>
      </w:pPr>
    </w:p>
    <w:p w:rsidR="00034651" w:rsidRDefault="00034651">
      <w:pPr>
        <w:rPr>
          <w:b/>
          <w:sz w:val="6"/>
          <w:szCs w:val="20"/>
        </w:rPr>
      </w:pPr>
      <w:r>
        <w:rPr>
          <w:b/>
          <w:sz w:val="6"/>
          <w:szCs w:val="20"/>
        </w:rPr>
        <w:br w:type="page"/>
      </w:r>
    </w:p>
    <w:p w:rsidR="00AB6E9B" w:rsidRPr="00A875FF" w:rsidRDefault="00AB6E9B" w:rsidP="00AB6E9B">
      <w:pPr>
        <w:jc w:val="center"/>
        <w:rPr>
          <w:b/>
          <w:sz w:val="28"/>
          <w:szCs w:val="28"/>
        </w:rPr>
      </w:pPr>
      <w:r w:rsidRPr="00A875FF">
        <w:rPr>
          <w:b/>
          <w:sz w:val="28"/>
          <w:szCs w:val="28"/>
        </w:rPr>
        <w:lastRenderedPageBreak/>
        <w:t>Temporal and Spatial Information</w:t>
      </w:r>
    </w:p>
    <w:p w:rsidR="00AB6E9B" w:rsidRPr="00A875FF" w:rsidRDefault="000E2420" w:rsidP="00784E6D">
      <w:pPr>
        <w:keepNext/>
        <w:spacing w:line="120" w:lineRule="exact"/>
        <w:rPr>
          <w:rFonts w:ascii="Franklin Gothic Demi Cond" w:hAnsi="Franklin Gothic Demi Cond"/>
          <w:spacing w:val="20"/>
          <w:kern w:val="24"/>
          <w:sz w:val="50"/>
          <w:szCs w:val="50"/>
          <w:lang w:val="en-US"/>
        </w:rPr>
      </w:pPr>
      <w:r>
        <w:pict>
          <v:line id="Straight Connector 271" o:spid="_x0000_s7952" style="visibility:visible;mso-wrap-style:square;mso-left-percent:-10001;mso-top-percent:-10001;mso-position-horizontal:absolute;mso-position-horizontal-relative:char;mso-position-vertical:absolute;mso-position-vertical-relative:line;mso-left-percent:-10001;mso-top-percent:-10001" from="0,0" to="7in,0" strokecolor="black [3213]" strokeweight=".25pt">
            <w10:wrap type="none"/>
            <w10:anchorlock/>
          </v:line>
        </w:pict>
      </w:r>
    </w:p>
    <w:p w:rsidR="00AB6E9B" w:rsidRPr="00A875FF" w:rsidRDefault="00AB6E9B" w:rsidP="00AB6E9B">
      <w:pPr>
        <w:keepNext/>
        <w:spacing w:before="240"/>
        <w:jc w:val="center"/>
        <w:rPr>
          <w:lang w:val="en-US"/>
        </w:rPr>
      </w:pPr>
      <w:r w:rsidRPr="00A875FF">
        <w:rPr>
          <w:noProof/>
          <w:lang w:val="en-US" w:eastAsia="en-US"/>
        </w:rPr>
        <w:drawing>
          <wp:inline distT="0" distB="0" distL="0" distR="0" wp14:anchorId="2E26DF63" wp14:editId="2454B73A">
            <wp:extent cx="5607249" cy="796102"/>
            <wp:effectExtent l="0" t="0" r="0" b="0"/>
            <wp:docPr id="128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cycle.png"/>
                    <pic:cNvPicPr/>
                  </pic:nvPicPr>
                  <pic:blipFill rotWithShape="1">
                    <a:blip r:embed="rId28" cstate="print">
                      <a:extLst>
                        <a:ext uri="{28A0092B-C50C-407E-A947-70E740481C1C}">
                          <a14:useLocalDpi xmlns:a14="http://schemas.microsoft.com/office/drawing/2010/main" val="0"/>
                        </a:ext>
                      </a:extLst>
                    </a:blip>
                    <a:srcRect t="6723" b="5819"/>
                    <a:stretch/>
                  </pic:blipFill>
                  <pic:spPr bwMode="auto">
                    <a:xfrm>
                      <a:off x="0" y="0"/>
                      <a:ext cx="5664497" cy="80423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Mkatabulky"/>
        <w:tblW w:w="0" w:type="auto"/>
        <w:tblInd w:w="675" w:type="dxa"/>
        <w:tblLayout w:type="fixed"/>
        <w:tblLook w:val="04A0" w:firstRow="1" w:lastRow="0" w:firstColumn="1" w:lastColumn="0" w:noHBand="0" w:noVBand="1"/>
      </w:tblPr>
      <w:tblGrid>
        <w:gridCol w:w="1134"/>
        <w:gridCol w:w="284"/>
        <w:gridCol w:w="850"/>
        <w:gridCol w:w="993"/>
        <w:gridCol w:w="708"/>
        <w:gridCol w:w="567"/>
        <w:gridCol w:w="1134"/>
        <w:gridCol w:w="426"/>
        <w:gridCol w:w="788"/>
        <w:gridCol w:w="771"/>
        <w:gridCol w:w="567"/>
        <w:gridCol w:w="850"/>
      </w:tblGrid>
      <w:tr w:rsidR="00AB6E9B" w:rsidRPr="00314423" w:rsidTr="00AB6E9B">
        <w:trPr>
          <w:trHeight w:val="413"/>
        </w:trPr>
        <w:tc>
          <w:tcPr>
            <w:tcW w:w="1134" w:type="dxa"/>
            <w:tcBorders>
              <w:top w:val="single" w:sz="4" w:space="0" w:color="auto"/>
              <w:left w:val="nil"/>
              <w:bottom w:val="single" w:sz="2" w:space="0" w:color="auto"/>
              <w:right w:val="single" w:sz="4" w:space="0" w:color="auto"/>
            </w:tcBorders>
          </w:tcPr>
          <w:p w:rsidR="00AB6E9B" w:rsidRPr="00314423" w:rsidRDefault="00AB6E9B" w:rsidP="00314423">
            <w:pPr>
              <w:pStyle w:val="Bezmezer"/>
              <w:jc w:val="center"/>
              <w:rPr>
                <w:sz w:val="18"/>
                <w:lang w:val="en-US"/>
              </w:rPr>
            </w:pPr>
            <w:r w:rsidRPr="00314423">
              <w:rPr>
                <w:sz w:val="18"/>
                <w:lang w:val="en-US"/>
              </w:rPr>
              <w:t>Double support</w:t>
            </w:r>
          </w:p>
        </w:tc>
        <w:tc>
          <w:tcPr>
            <w:tcW w:w="284" w:type="dxa"/>
            <w:tcBorders>
              <w:top w:val="single" w:sz="4" w:space="0" w:color="auto"/>
              <w:left w:val="single" w:sz="4" w:space="0" w:color="auto"/>
              <w:bottom w:val="single" w:sz="2" w:space="0" w:color="auto"/>
              <w:right w:val="nil"/>
            </w:tcBorders>
            <w:vAlign w:val="center"/>
          </w:tcPr>
          <w:p w:rsidR="00AB6E9B" w:rsidRPr="00314423" w:rsidRDefault="00AB6E9B" w:rsidP="00314423">
            <w:pPr>
              <w:pStyle w:val="Bezmezer"/>
              <w:jc w:val="center"/>
              <w:rPr>
                <w:sz w:val="18"/>
                <w:lang w:val="en-US"/>
              </w:rPr>
            </w:pPr>
          </w:p>
        </w:tc>
        <w:tc>
          <w:tcPr>
            <w:tcW w:w="2551" w:type="dxa"/>
            <w:gridSpan w:val="3"/>
            <w:tcBorders>
              <w:top w:val="single" w:sz="4" w:space="0" w:color="auto"/>
              <w:left w:val="nil"/>
              <w:bottom w:val="single" w:sz="2" w:space="0" w:color="auto"/>
              <w:right w:val="nil"/>
            </w:tcBorders>
            <w:vAlign w:val="center"/>
          </w:tcPr>
          <w:p w:rsidR="00AB6E9B" w:rsidRPr="00314423" w:rsidRDefault="00AB6E9B" w:rsidP="00314423">
            <w:pPr>
              <w:pStyle w:val="Bezmezer"/>
              <w:jc w:val="center"/>
              <w:rPr>
                <w:sz w:val="18"/>
                <w:lang w:val="en-US"/>
              </w:rPr>
            </w:pPr>
            <w:r w:rsidRPr="00314423">
              <w:rPr>
                <w:sz w:val="18"/>
                <w:lang w:val="en-US"/>
              </w:rPr>
              <w:t>Single support</w:t>
            </w:r>
          </w:p>
        </w:tc>
        <w:tc>
          <w:tcPr>
            <w:tcW w:w="567" w:type="dxa"/>
            <w:tcBorders>
              <w:top w:val="single" w:sz="4" w:space="0" w:color="auto"/>
              <w:left w:val="nil"/>
              <w:bottom w:val="single" w:sz="2" w:space="0" w:color="auto"/>
              <w:right w:val="single" w:sz="4" w:space="0" w:color="auto"/>
            </w:tcBorders>
            <w:vAlign w:val="center"/>
          </w:tcPr>
          <w:p w:rsidR="00AB6E9B" w:rsidRPr="00314423" w:rsidRDefault="00AB6E9B" w:rsidP="00314423">
            <w:pPr>
              <w:pStyle w:val="Bezmezer"/>
              <w:jc w:val="center"/>
              <w:rPr>
                <w:sz w:val="18"/>
                <w:lang w:val="en-US"/>
              </w:rPr>
            </w:pPr>
          </w:p>
        </w:tc>
        <w:tc>
          <w:tcPr>
            <w:tcW w:w="1134" w:type="dxa"/>
            <w:tcBorders>
              <w:top w:val="single" w:sz="4" w:space="0" w:color="auto"/>
              <w:left w:val="single" w:sz="4" w:space="0" w:color="auto"/>
              <w:bottom w:val="single" w:sz="2" w:space="0" w:color="auto"/>
              <w:right w:val="single" w:sz="4" w:space="0" w:color="auto"/>
            </w:tcBorders>
          </w:tcPr>
          <w:p w:rsidR="00AB6E9B" w:rsidRPr="00314423" w:rsidRDefault="00AB6E9B" w:rsidP="00314423">
            <w:pPr>
              <w:pStyle w:val="Bezmezer"/>
              <w:jc w:val="center"/>
              <w:rPr>
                <w:sz w:val="18"/>
                <w:lang w:val="en-US"/>
              </w:rPr>
            </w:pPr>
            <w:r w:rsidRPr="00314423">
              <w:rPr>
                <w:sz w:val="18"/>
                <w:lang w:val="en-US"/>
              </w:rPr>
              <w:t>Double support</w:t>
            </w:r>
          </w:p>
        </w:tc>
        <w:tc>
          <w:tcPr>
            <w:tcW w:w="426" w:type="dxa"/>
            <w:tcBorders>
              <w:top w:val="single" w:sz="4" w:space="0" w:color="auto"/>
              <w:left w:val="single" w:sz="4" w:space="0" w:color="auto"/>
              <w:bottom w:val="single" w:sz="2" w:space="0" w:color="auto"/>
              <w:right w:val="nil"/>
            </w:tcBorders>
            <w:vAlign w:val="center"/>
          </w:tcPr>
          <w:p w:rsidR="00AB6E9B" w:rsidRPr="00314423" w:rsidRDefault="00AB6E9B" w:rsidP="00314423">
            <w:pPr>
              <w:pStyle w:val="Bezmezer"/>
              <w:jc w:val="center"/>
              <w:rPr>
                <w:sz w:val="18"/>
                <w:lang w:val="en-US"/>
              </w:rPr>
            </w:pPr>
          </w:p>
        </w:tc>
        <w:tc>
          <w:tcPr>
            <w:tcW w:w="2126" w:type="dxa"/>
            <w:gridSpan w:val="3"/>
            <w:tcBorders>
              <w:top w:val="single" w:sz="4" w:space="0" w:color="auto"/>
              <w:left w:val="nil"/>
              <w:bottom w:val="single" w:sz="2" w:space="0" w:color="auto"/>
              <w:right w:val="nil"/>
            </w:tcBorders>
            <w:vAlign w:val="center"/>
          </w:tcPr>
          <w:p w:rsidR="00AB6E9B" w:rsidRPr="00314423" w:rsidRDefault="00AB6E9B" w:rsidP="00314423">
            <w:pPr>
              <w:pStyle w:val="Bezmezer"/>
              <w:jc w:val="center"/>
              <w:rPr>
                <w:sz w:val="18"/>
              </w:rPr>
            </w:pPr>
            <w:r w:rsidRPr="00314423">
              <w:rPr>
                <w:sz w:val="18"/>
              </w:rPr>
              <w:t>Swing</w:t>
            </w:r>
          </w:p>
        </w:tc>
        <w:tc>
          <w:tcPr>
            <w:tcW w:w="850" w:type="dxa"/>
            <w:tcBorders>
              <w:top w:val="single" w:sz="4" w:space="0" w:color="auto"/>
              <w:left w:val="nil"/>
              <w:bottom w:val="single" w:sz="2" w:space="0" w:color="auto"/>
              <w:right w:val="nil"/>
            </w:tcBorders>
            <w:vAlign w:val="center"/>
          </w:tcPr>
          <w:p w:rsidR="00AB6E9B" w:rsidRPr="00314423" w:rsidRDefault="00AB6E9B" w:rsidP="00314423">
            <w:pPr>
              <w:pStyle w:val="Bezmezer"/>
              <w:jc w:val="center"/>
              <w:rPr>
                <w:sz w:val="18"/>
                <w:lang w:val="en-US"/>
              </w:rPr>
            </w:pPr>
          </w:p>
        </w:tc>
      </w:tr>
      <w:tr w:rsidR="00AB6E9B" w:rsidRPr="00314423" w:rsidTr="00AB6E9B">
        <w:trPr>
          <w:trHeight w:val="229"/>
        </w:trPr>
        <w:tc>
          <w:tcPr>
            <w:tcW w:w="1134" w:type="dxa"/>
            <w:tcBorders>
              <w:top w:val="single" w:sz="2" w:space="0" w:color="auto"/>
              <w:left w:val="nil"/>
              <w:bottom w:val="single" w:sz="4" w:space="0" w:color="auto"/>
              <w:right w:val="single" w:sz="4" w:space="0" w:color="auto"/>
            </w:tcBorders>
            <w:vAlign w:val="center"/>
          </w:tcPr>
          <w:p w:rsidR="00AB6E9B" w:rsidRPr="00314423" w:rsidRDefault="00AB6E9B" w:rsidP="00314423">
            <w:pPr>
              <w:pStyle w:val="Bezmezer"/>
              <w:rPr>
                <w:sz w:val="16"/>
                <w:lang w:val="en-US"/>
              </w:rPr>
            </w:pPr>
          </w:p>
        </w:tc>
        <w:tc>
          <w:tcPr>
            <w:tcW w:w="1134" w:type="dxa"/>
            <w:gridSpan w:val="2"/>
            <w:tcBorders>
              <w:top w:val="single" w:sz="2" w:space="0" w:color="auto"/>
              <w:left w:val="single" w:sz="4" w:space="0" w:color="auto"/>
              <w:bottom w:val="single" w:sz="4" w:space="0" w:color="auto"/>
              <w:right w:val="nil"/>
            </w:tcBorders>
            <w:vAlign w:val="center"/>
          </w:tcPr>
          <w:p w:rsidR="00AB6E9B" w:rsidRPr="00314423" w:rsidRDefault="00AB6E9B" w:rsidP="00314423">
            <w:pPr>
              <w:pStyle w:val="Bezmezer"/>
              <w:rPr>
                <w:sz w:val="16"/>
                <w:lang w:val="en-US"/>
              </w:rPr>
            </w:pPr>
            <w:r w:rsidRPr="00314423">
              <w:rPr>
                <w:sz w:val="16"/>
                <w:lang w:val="en-US"/>
              </w:rPr>
              <w:t>Early</w:t>
            </w:r>
          </w:p>
        </w:tc>
        <w:tc>
          <w:tcPr>
            <w:tcW w:w="993" w:type="dxa"/>
            <w:tcBorders>
              <w:top w:val="single" w:sz="2" w:space="0" w:color="auto"/>
              <w:left w:val="nil"/>
              <w:bottom w:val="single" w:sz="4" w:space="0" w:color="auto"/>
              <w:right w:val="nil"/>
            </w:tcBorders>
            <w:vAlign w:val="center"/>
          </w:tcPr>
          <w:p w:rsidR="00AB6E9B" w:rsidRPr="00314423" w:rsidRDefault="00AB6E9B" w:rsidP="00314423">
            <w:pPr>
              <w:pStyle w:val="Bezmezer"/>
              <w:rPr>
                <w:sz w:val="16"/>
                <w:lang w:val="en-US"/>
              </w:rPr>
            </w:pPr>
            <w:r w:rsidRPr="00314423">
              <w:rPr>
                <w:sz w:val="16"/>
                <w:lang w:val="en-US"/>
              </w:rPr>
              <w:t>Middle</w:t>
            </w:r>
          </w:p>
        </w:tc>
        <w:tc>
          <w:tcPr>
            <w:tcW w:w="1275" w:type="dxa"/>
            <w:gridSpan w:val="2"/>
            <w:tcBorders>
              <w:top w:val="single" w:sz="2" w:space="0" w:color="auto"/>
              <w:left w:val="nil"/>
              <w:bottom w:val="single" w:sz="4" w:space="0" w:color="auto"/>
              <w:right w:val="single" w:sz="4" w:space="0" w:color="auto"/>
            </w:tcBorders>
            <w:vAlign w:val="center"/>
          </w:tcPr>
          <w:p w:rsidR="00AB6E9B" w:rsidRPr="00314423" w:rsidRDefault="00AB6E9B" w:rsidP="00314423">
            <w:pPr>
              <w:pStyle w:val="Bezmezer"/>
              <w:rPr>
                <w:sz w:val="16"/>
                <w:lang w:val="en-US"/>
              </w:rPr>
            </w:pPr>
            <w:r w:rsidRPr="00314423">
              <w:rPr>
                <w:sz w:val="16"/>
                <w:lang w:val="en-US"/>
              </w:rPr>
              <w:t>Late</w:t>
            </w:r>
          </w:p>
        </w:tc>
        <w:tc>
          <w:tcPr>
            <w:tcW w:w="1134" w:type="dxa"/>
            <w:tcBorders>
              <w:top w:val="single" w:sz="2" w:space="0" w:color="auto"/>
              <w:left w:val="single" w:sz="4" w:space="0" w:color="auto"/>
              <w:bottom w:val="single" w:sz="4" w:space="0" w:color="auto"/>
              <w:right w:val="single" w:sz="4" w:space="0" w:color="auto"/>
            </w:tcBorders>
            <w:vAlign w:val="center"/>
          </w:tcPr>
          <w:p w:rsidR="00AB6E9B" w:rsidRPr="00314423" w:rsidRDefault="00AB6E9B" w:rsidP="00314423">
            <w:pPr>
              <w:pStyle w:val="Bezmezer"/>
              <w:rPr>
                <w:sz w:val="16"/>
                <w:lang w:val="en-US"/>
              </w:rPr>
            </w:pPr>
          </w:p>
        </w:tc>
        <w:tc>
          <w:tcPr>
            <w:tcW w:w="1214" w:type="dxa"/>
            <w:gridSpan w:val="2"/>
            <w:tcBorders>
              <w:top w:val="single" w:sz="2" w:space="0" w:color="auto"/>
              <w:left w:val="single" w:sz="4" w:space="0" w:color="auto"/>
              <w:bottom w:val="single" w:sz="4" w:space="0" w:color="auto"/>
              <w:right w:val="nil"/>
            </w:tcBorders>
            <w:vAlign w:val="center"/>
          </w:tcPr>
          <w:p w:rsidR="00AB6E9B" w:rsidRPr="00314423" w:rsidRDefault="00AB6E9B" w:rsidP="00314423">
            <w:pPr>
              <w:pStyle w:val="Bezmezer"/>
              <w:rPr>
                <w:sz w:val="16"/>
                <w:lang w:val="en-US"/>
              </w:rPr>
            </w:pPr>
            <w:r w:rsidRPr="00314423">
              <w:rPr>
                <w:sz w:val="16"/>
                <w:lang w:val="en-US"/>
              </w:rPr>
              <w:t>Early</w:t>
            </w:r>
          </w:p>
        </w:tc>
        <w:tc>
          <w:tcPr>
            <w:tcW w:w="771" w:type="dxa"/>
            <w:tcBorders>
              <w:top w:val="single" w:sz="2" w:space="0" w:color="auto"/>
              <w:left w:val="nil"/>
              <w:bottom w:val="single" w:sz="4" w:space="0" w:color="auto"/>
              <w:right w:val="nil"/>
            </w:tcBorders>
            <w:vAlign w:val="center"/>
          </w:tcPr>
          <w:p w:rsidR="00AB6E9B" w:rsidRPr="00314423" w:rsidRDefault="00AB6E9B" w:rsidP="00314423">
            <w:pPr>
              <w:pStyle w:val="Bezmezer"/>
              <w:rPr>
                <w:sz w:val="16"/>
                <w:lang w:val="en-US"/>
              </w:rPr>
            </w:pPr>
            <w:r w:rsidRPr="00314423">
              <w:rPr>
                <w:sz w:val="16"/>
                <w:lang w:val="en-US"/>
              </w:rPr>
              <w:t>Middle</w:t>
            </w:r>
          </w:p>
        </w:tc>
        <w:tc>
          <w:tcPr>
            <w:tcW w:w="1417" w:type="dxa"/>
            <w:gridSpan w:val="2"/>
            <w:tcBorders>
              <w:top w:val="single" w:sz="2" w:space="0" w:color="auto"/>
              <w:left w:val="nil"/>
              <w:bottom w:val="single" w:sz="4" w:space="0" w:color="auto"/>
              <w:right w:val="nil"/>
            </w:tcBorders>
            <w:vAlign w:val="center"/>
          </w:tcPr>
          <w:p w:rsidR="00AB6E9B" w:rsidRPr="00314423" w:rsidRDefault="00AB6E9B" w:rsidP="00314423">
            <w:pPr>
              <w:pStyle w:val="Bezmezer"/>
              <w:rPr>
                <w:sz w:val="16"/>
                <w:lang w:val="en-US"/>
              </w:rPr>
            </w:pPr>
            <w:r w:rsidRPr="00314423">
              <w:rPr>
                <w:sz w:val="16"/>
                <w:lang w:val="en-US"/>
              </w:rPr>
              <w:t>Late</w:t>
            </w:r>
          </w:p>
        </w:tc>
      </w:tr>
    </w:tbl>
    <w:p w:rsidR="00AB6E9B" w:rsidRPr="001C684C" w:rsidRDefault="00AB6E9B" w:rsidP="00AB6E9B">
      <w:pPr>
        <w:pStyle w:val="Odstavecseseznamem"/>
        <w:ind w:left="0"/>
        <w:rPr>
          <w:b/>
          <w:sz w:val="6"/>
          <w:szCs w:val="20"/>
        </w:rPr>
      </w:pPr>
    </w:p>
    <w:p w:rsidR="00AB6E9B" w:rsidRPr="001C684C" w:rsidRDefault="00AB6E9B" w:rsidP="00AB6E9B">
      <w:pPr>
        <w:pStyle w:val="Odstavecseseznamem"/>
        <w:ind w:left="0"/>
        <w:rPr>
          <w:b/>
          <w:sz w:val="6"/>
          <w:szCs w:val="20"/>
        </w:rPr>
        <w:sectPr w:rsidR="00AB6E9B" w:rsidRPr="001C684C" w:rsidSect="00284446">
          <w:headerReference w:type="default" r:id="rId29"/>
          <w:type w:val="continuous"/>
          <w:pgSz w:w="11906" w:h="16838" w:code="9"/>
          <w:pgMar w:top="1287" w:right="851" w:bottom="992" w:left="851" w:header="227" w:footer="227" w:gutter="0"/>
          <w:cols w:space="720"/>
          <w:docGrid w:linePitch="360"/>
        </w:sectPr>
      </w:pPr>
    </w:p>
    <w:p w:rsidR="00AB6E9B" w:rsidRPr="001C684C" w:rsidRDefault="000E2420" w:rsidP="004A5A57">
      <w:pPr>
        <w:keepNext/>
        <w:ind w:left="284"/>
        <w:rPr>
          <w:rFonts w:ascii="Franklin Gothic Medium" w:hAnsi="Franklin Gothic Medium"/>
          <w:kern w:val="24"/>
          <w:sz w:val="20"/>
          <w:lang w:val="en-US"/>
        </w:rPr>
      </w:pPr>
      <w:sdt>
        <w:sdtPr>
          <w:rPr>
            <w:b/>
            <w:szCs w:val="28"/>
          </w:rPr>
          <w:alias w:val="test_condition_pre"/>
          <w:tag w:val="test_condition_pre"/>
          <w:id w:val="-1252036009"/>
          <w:dataBinding w:xpath="metrics/GLOBAL/Stride_Length_Mean/TEMPORAL_DISTANCE/X" w:storeItemID="{7E7DE756-8780-40D7-B2E2-A8B1C27C5786}"/>
          <w:text/>
        </w:sdtPr>
        <w:sdtEndPr/>
        <w:sdtContent>
          <w:r w:rsidR="00AB6E9B" w:rsidRPr="001C684C">
            <w:rPr>
              <w:b/>
              <w:szCs w:val="28"/>
            </w:rPr>
            <w:t>...</w:t>
          </w:r>
        </w:sdtContent>
      </w:sdt>
    </w:p>
    <w:tbl>
      <w:tblPr>
        <w:tblStyle w:val="Mkatabulky"/>
        <w:tblW w:w="9606" w:type="dxa"/>
        <w:jc w:val="center"/>
        <w:tblLook w:val="04A0" w:firstRow="1" w:lastRow="0" w:firstColumn="1" w:lastColumn="0" w:noHBand="0" w:noVBand="1"/>
      </w:tblPr>
      <w:tblGrid>
        <w:gridCol w:w="1668"/>
        <w:gridCol w:w="708"/>
        <w:gridCol w:w="709"/>
        <w:gridCol w:w="2126"/>
        <w:gridCol w:w="4395"/>
      </w:tblGrid>
      <w:tr w:rsidR="00AB6E9B" w:rsidTr="004A5A57">
        <w:trPr>
          <w:jc w:val="center"/>
        </w:trPr>
        <w:tc>
          <w:tcPr>
            <w:tcW w:w="1668" w:type="dxa"/>
            <w:vAlign w:val="center"/>
          </w:tcPr>
          <w:p w:rsidR="00AB6E9B" w:rsidRPr="00A875FF" w:rsidRDefault="00AB6E9B" w:rsidP="00AB6E9B">
            <w:pPr>
              <w:keepNext/>
              <w:rPr>
                <w:rFonts w:ascii="Franklin Gothic Demi" w:hAnsi="Franklin Gothic Demi"/>
                <w:kern w:val="24"/>
                <w:sz w:val="16"/>
                <w:szCs w:val="16"/>
                <w:lang w:val="en-US"/>
              </w:rPr>
            </w:pPr>
            <w:r w:rsidRPr="00A875FF">
              <w:rPr>
                <w:rFonts w:ascii="Franklin Gothic Demi" w:hAnsi="Franklin Gothic Demi"/>
                <w:kern w:val="24"/>
                <w:sz w:val="16"/>
                <w:szCs w:val="16"/>
                <w:lang w:val="en-US"/>
              </w:rPr>
              <w:t>Description</w:t>
            </w:r>
          </w:p>
        </w:tc>
        <w:tc>
          <w:tcPr>
            <w:tcW w:w="708" w:type="dxa"/>
            <w:vAlign w:val="center"/>
          </w:tcPr>
          <w:p w:rsidR="00AB6E9B" w:rsidRPr="00A875FF" w:rsidRDefault="00AB6E9B" w:rsidP="00AB6E9B">
            <w:pPr>
              <w:keepNext/>
              <w:rPr>
                <w:rFonts w:ascii="Franklin Gothic Demi" w:hAnsi="Franklin Gothic Demi"/>
                <w:color w:val="000000" w:themeColor="text1"/>
                <w:kern w:val="24"/>
                <w:sz w:val="16"/>
                <w:szCs w:val="16"/>
                <w:lang w:val="en-US"/>
              </w:rPr>
            </w:pPr>
            <w:r w:rsidRPr="00A875FF">
              <w:rPr>
                <w:rFonts w:ascii="Franklin Gothic Demi" w:hAnsi="Franklin Gothic Demi"/>
                <w:color w:val="000000" w:themeColor="text1"/>
                <w:kern w:val="24"/>
                <w:sz w:val="16"/>
                <w:szCs w:val="16"/>
                <w:lang w:val="en-US"/>
              </w:rPr>
              <w:t>Unit</w:t>
            </w:r>
          </w:p>
        </w:tc>
        <w:tc>
          <w:tcPr>
            <w:tcW w:w="709" w:type="dxa"/>
            <w:vAlign w:val="center"/>
          </w:tcPr>
          <w:p w:rsidR="00AB6E9B" w:rsidRPr="00A875FF" w:rsidRDefault="00AB6E9B" w:rsidP="00AB6E9B">
            <w:pPr>
              <w:keepNext/>
              <w:rPr>
                <w:rFonts w:ascii="Franklin Gothic Demi" w:hAnsi="Franklin Gothic Demi"/>
                <w:color w:val="000000" w:themeColor="text1"/>
                <w:kern w:val="24"/>
                <w:sz w:val="16"/>
                <w:szCs w:val="16"/>
                <w:lang w:val="en-US"/>
              </w:rPr>
            </w:pPr>
            <w:r w:rsidRPr="00A875FF">
              <w:rPr>
                <w:rFonts w:ascii="Franklin Gothic Demi" w:hAnsi="Franklin Gothic Demi"/>
                <w:color w:val="000000" w:themeColor="text1"/>
                <w:kern w:val="24"/>
                <w:sz w:val="16"/>
                <w:szCs w:val="16"/>
                <w:lang w:val="en-US"/>
              </w:rPr>
              <w:t>Side</w:t>
            </w:r>
          </w:p>
        </w:tc>
        <w:tc>
          <w:tcPr>
            <w:tcW w:w="2126" w:type="dxa"/>
            <w:vAlign w:val="center"/>
          </w:tcPr>
          <w:p w:rsidR="00AB6E9B" w:rsidRPr="00A875FF" w:rsidRDefault="00AB6E9B" w:rsidP="00AB6E9B">
            <w:pPr>
              <w:keepNext/>
              <w:rPr>
                <w:rFonts w:ascii="Franklin Gothic Demi" w:hAnsi="Franklin Gothic Demi"/>
                <w:color w:val="C00000"/>
                <w:kern w:val="24"/>
                <w:sz w:val="16"/>
                <w:szCs w:val="16"/>
                <w:lang w:val="en-US"/>
              </w:rPr>
            </w:pPr>
            <w:r w:rsidRPr="00A875FF">
              <w:rPr>
                <w:rFonts w:ascii="Franklin Gothic Demi" w:hAnsi="Franklin Gothic Demi"/>
                <w:sz w:val="16"/>
                <w:szCs w:val="16"/>
              </w:rPr>
              <w:t>Av</w:t>
            </w:r>
            <w:r w:rsidRPr="00A875FF">
              <w:rPr>
                <w:rFonts w:ascii="Franklin Gothic Demi" w:hAnsi="Franklin Gothic Demi"/>
                <w:color w:val="000000" w:themeColor="text1"/>
                <w:sz w:val="16"/>
                <w:szCs w:val="16"/>
              </w:rPr>
              <w:t xml:space="preserve">g </w:t>
            </w:r>
            <w:r w:rsidRPr="00A875FF">
              <w:rPr>
                <w:rFonts w:ascii="Franklin Gothic Demi" w:hAnsi="Franklin Gothic Demi"/>
                <w:color w:val="000000" w:themeColor="text1"/>
                <w:kern w:val="24"/>
                <w:sz w:val="16"/>
                <w:szCs w:val="16"/>
                <w:lang w:val="en-US"/>
              </w:rPr>
              <w:t>±</w:t>
            </w:r>
            <w:r w:rsidRPr="00A875FF">
              <w:rPr>
                <w:rFonts w:ascii="Franklin Gothic Demi" w:hAnsi="Franklin Gothic Demi"/>
                <w:color w:val="000000" w:themeColor="text1"/>
                <w:sz w:val="16"/>
                <w:szCs w:val="16"/>
              </w:rPr>
              <w:t xml:space="preserve"> </w:t>
            </w:r>
            <w:r w:rsidRPr="00A875FF">
              <w:rPr>
                <w:rFonts w:ascii="Franklin Gothic Demi" w:hAnsi="Franklin Gothic Demi"/>
                <w:sz w:val="16"/>
                <w:szCs w:val="16"/>
              </w:rPr>
              <w:t>SD (count)</w:t>
            </w:r>
          </w:p>
        </w:tc>
        <w:tc>
          <w:tcPr>
            <w:tcW w:w="4395" w:type="dxa"/>
          </w:tcPr>
          <w:p w:rsidR="00AB6E9B" w:rsidRDefault="00AB6E9B" w:rsidP="00AB6E9B">
            <w:pPr>
              <w:keepNext/>
              <w:spacing w:before="120"/>
              <w:rPr>
                <w:rFonts w:ascii="Franklin Gothic Medium" w:hAnsi="Franklin Gothic Medium"/>
                <w:kern w:val="24"/>
                <w:sz w:val="24"/>
                <w:lang w:val="en-US"/>
              </w:rPr>
            </w:pPr>
          </w:p>
        </w:tc>
      </w:tr>
      <w:tr w:rsidR="00AB6E9B" w:rsidTr="004A5A57">
        <w:trPr>
          <w:trHeight w:val="20"/>
          <w:jc w:val="center"/>
        </w:trPr>
        <w:tc>
          <w:tcPr>
            <w:tcW w:w="166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Stride length</w:t>
            </w:r>
          </w:p>
        </w:tc>
        <w:tc>
          <w:tcPr>
            <w:tcW w:w="70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vAlign w:val="center"/>
          </w:tcPr>
          <w:p w:rsidR="00AB6E9B" w:rsidRDefault="00AB6E9B" w:rsidP="00AB6E9B">
            <w:pPr>
              <w:keepNext/>
              <w:spacing w:line="320" w:lineRule="exact"/>
              <w:rPr>
                <w:rFonts w:ascii="Franklin Gothic Medium" w:hAnsi="Franklin Gothic Medium"/>
                <w:kern w:val="24"/>
                <w:sz w:val="24"/>
                <w:lang w:val="en-US"/>
              </w:rPr>
            </w:pPr>
          </w:p>
        </w:tc>
        <w:tc>
          <w:tcPr>
            <w:tcW w:w="2126" w:type="dxa"/>
            <w:vAlign w:val="center"/>
          </w:tcPr>
          <w:p w:rsidR="00AB6E9B" w:rsidRPr="00891D5A" w:rsidRDefault="000E2420" w:rsidP="00AB6E9B">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trideLenMean_pre"/>
                <w:tag w:val="StrideLenMean_pre"/>
                <w:id w:val="-385338441"/>
                <w:showingPlcHdr/>
                <w:dataBinding w:xpath="metrics/GLOBAL/Stride_Length_Mean/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trideLenSD_pre"/>
                <w:tag w:val="StrideLenSD_pre"/>
                <w:id w:val="1040865636"/>
                <w:showingPlcHdr/>
                <w:dataBinding w:xpath="metrics/GLOBAL/Stride_Length_StdDev/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StrideLenCount_pre"/>
                <w:tag w:val="StrideLenCount_pre"/>
                <w:id w:val="-1794983127"/>
                <w:showingPlcHdr/>
                <w:dataBinding w:xpath="metrics/GLOBAL/Stride_Length_Count/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w:t>
            </w:r>
          </w:p>
        </w:tc>
        <w:tc>
          <w:tcPr>
            <w:tcW w:w="4395" w:type="dxa"/>
            <w:vAlign w:val="center"/>
          </w:tcPr>
          <w:p w:rsidR="00AB6E9B" w:rsidRDefault="000E2420" w:rsidP="00AB6E9B">
            <w:pPr>
              <w:keepNext/>
              <w:rPr>
                <w:rFonts w:ascii="Franklin Gothic Medium" w:hAnsi="Franklin Gothic Medium"/>
                <w:kern w:val="24"/>
                <w:sz w:val="24"/>
                <w:lang w:val="en-US"/>
              </w:rPr>
            </w:pPr>
            <w:sdt>
              <w:sdtPr>
                <w:rPr>
                  <w:rFonts w:ascii="Arial" w:hAnsi="Arial"/>
                  <w:szCs w:val="20"/>
                  <w:lang w:val="en-US"/>
                </w:rPr>
                <w:alias w:val="$StrideLength_pre"/>
                <w:tag w:val="$StrideLength_pre"/>
                <w:id w:val="-1809778121"/>
                <w:picture/>
              </w:sdtPr>
              <w:sdtEndPr/>
              <w:sdtContent>
                <w:r w:rsidR="00AB6E9B">
                  <w:rPr>
                    <w:rFonts w:ascii="Arial" w:hAnsi="Arial"/>
                    <w:noProof/>
                    <w:szCs w:val="20"/>
                    <w:lang w:val="en-US" w:eastAsia="en-US"/>
                  </w:rPr>
                  <w:drawing>
                    <wp:inline distT="0" distB="0" distL="0" distR="0" wp14:anchorId="72A32F70" wp14:editId="795FD478">
                      <wp:extent cx="2491200" cy="216000"/>
                      <wp:effectExtent l="0" t="0" r="0" b="0"/>
                      <wp:docPr id="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AB6E9B" w:rsidTr="004A5A57">
        <w:trPr>
          <w:trHeight w:val="20"/>
          <w:jc w:val="center"/>
        </w:trPr>
        <w:tc>
          <w:tcPr>
            <w:tcW w:w="166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Stride width</w:t>
            </w:r>
          </w:p>
        </w:tc>
        <w:tc>
          <w:tcPr>
            <w:tcW w:w="70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vAlign w:val="center"/>
          </w:tcPr>
          <w:p w:rsidR="00AB6E9B" w:rsidRDefault="00AB6E9B" w:rsidP="00AB6E9B">
            <w:pPr>
              <w:keepNext/>
              <w:spacing w:line="320" w:lineRule="exact"/>
              <w:rPr>
                <w:rFonts w:ascii="Franklin Gothic Medium" w:hAnsi="Franklin Gothic Medium"/>
                <w:kern w:val="24"/>
                <w:sz w:val="24"/>
                <w:lang w:val="en-US"/>
              </w:rPr>
            </w:pPr>
          </w:p>
        </w:tc>
        <w:tc>
          <w:tcPr>
            <w:tcW w:w="2126" w:type="dxa"/>
            <w:vAlign w:val="center"/>
          </w:tcPr>
          <w:p w:rsidR="00AB6E9B" w:rsidRPr="00891D5A" w:rsidRDefault="000E2420" w:rsidP="00AB6E9B">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trideWidMean_pre"/>
                <w:tag w:val="StrideWidMean_pre"/>
                <w:id w:val="-2013438589"/>
                <w:showingPlcHdr/>
                <w:dataBinding w:xpath="metrics/GLOBAL/Stride_Width_Mean/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trideWidSD_pre"/>
                <w:tag w:val="StrideWidSD_pre"/>
                <w:id w:val="-1014753318"/>
                <w:showingPlcHdr/>
                <w:dataBinding w:xpath="metrics/GLOBAL/Stride_Width_StdDev/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StrideWidCount_pre"/>
                <w:tag w:val="StrideWidCount_pre"/>
                <w:id w:val="1637228191"/>
                <w:showingPlcHdr/>
                <w:dataBinding w:xpath="metrics/GLOBAL/Stride_Width_Count/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w:t>
            </w:r>
          </w:p>
        </w:tc>
        <w:tc>
          <w:tcPr>
            <w:tcW w:w="4395" w:type="dxa"/>
            <w:vAlign w:val="center"/>
          </w:tcPr>
          <w:p w:rsidR="00AB6E9B" w:rsidRDefault="000E2420" w:rsidP="00AB6E9B">
            <w:pPr>
              <w:keepNext/>
              <w:rPr>
                <w:rFonts w:ascii="Franklin Gothic Medium" w:hAnsi="Franklin Gothic Medium"/>
                <w:kern w:val="24"/>
                <w:sz w:val="24"/>
                <w:lang w:val="en-US"/>
              </w:rPr>
            </w:pPr>
            <w:sdt>
              <w:sdtPr>
                <w:rPr>
                  <w:rFonts w:ascii="Arial" w:hAnsi="Arial"/>
                  <w:szCs w:val="20"/>
                  <w:lang w:val="en-US"/>
                </w:rPr>
                <w:alias w:val="$StrideWidth_pre"/>
                <w:tag w:val="$StrideWidth_pre"/>
                <w:id w:val="-787738371"/>
                <w:picture/>
              </w:sdtPr>
              <w:sdtEndPr/>
              <w:sdtContent>
                <w:r w:rsidR="00AB6E9B">
                  <w:rPr>
                    <w:rFonts w:ascii="Arial" w:hAnsi="Arial"/>
                    <w:noProof/>
                    <w:szCs w:val="20"/>
                    <w:lang w:val="en-US" w:eastAsia="en-US"/>
                  </w:rPr>
                  <w:drawing>
                    <wp:inline distT="0" distB="0" distL="0" distR="0" wp14:anchorId="6C66F84D" wp14:editId="455093CA">
                      <wp:extent cx="2491200" cy="216000"/>
                      <wp:effectExtent l="0" t="0" r="0" b="0"/>
                      <wp:docPr id="1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AB6E9B" w:rsidTr="004A5A57">
        <w:trPr>
          <w:trHeight w:val="20"/>
          <w:jc w:val="center"/>
        </w:trPr>
        <w:tc>
          <w:tcPr>
            <w:tcW w:w="166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Step length</w:t>
            </w:r>
          </w:p>
        </w:tc>
        <w:tc>
          <w:tcPr>
            <w:tcW w:w="708" w:type="dxa"/>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vAlign w:val="center"/>
          </w:tcPr>
          <w:p w:rsidR="00F720FA" w:rsidRDefault="00AB6E9B" w:rsidP="00F720FA">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AB6E9B" w:rsidRDefault="00F720FA" w:rsidP="00F720FA">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vAlign w:val="center"/>
          </w:tcPr>
          <w:p w:rsidR="00AB6E9B"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epLenMean_pre"/>
                <w:tag w:val="LStepLenMean_pre"/>
                <w:id w:val="1328874851"/>
                <w:showingPlcHdr/>
                <w:dataBinding w:xpath="metrics/GLOBAL/Left_Step_Length_Mean/TEMPORAL_DISTANCE/X" w:storeItemID="{7E7DE756-8780-40D7-B2E2-A8B1C27C5786}"/>
                <w:text/>
              </w:sdtPr>
              <w:sdtEndPr/>
              <w:sdtContent>
                <w:r w:rsidR="00AB6E9B">
                  <w:rPr>
                    <w:rFonts w:ascii="Franklin Gothic Book" w:hAnsi="Franklin Gothic Book"/>
                    <w:color w:val="FF0000"/>
                    <w:kern w:val="24"/>
                    <w:sz w:val="16"/>
                    <w:szCs w:val="16"/>
                    <w:lang w:val="en-US"/>
                  </w:rPr>
                  <w:t xml:space="preserve">     </w:t>
                </w:r>
              </w:sdtContent>
            </w:sdt>
            <w:r w:rsidR="00AB6E9B"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epLenSD_pre"/>
                <w:tag w:val="LStepLenSD_pre"/>
                <w:id w:val="-440375507"/>
                <w:showingPlcHdr/>
                <w:dataBinding w:xpath="metrics/GLOBAL/Left_Step_Length_StdDev/TEMPORAL_DISTANCE/X" w:storeItemID="{7E7DE756-8780-40D7-B2E2-A8B1C27C5786}"/>
                <w:text/>
              </w:sdtPr>
              <w:sdtEndPr/>
              <w:sdtContent>
                <w:r w:rsidR="00AB6E9B">
                  <w:rPr>
                    <w:rFonts w:ascii="Franklin Gothic Book" w:hAnsi="Franklin Gothic Book"/>
                    <w:color w:val="FF0000"/>
                    <w:kern w:val="24"/>
                    <w:sz w:val="16"/>
                    <w:szCs w:val="16"/>
                    <w:lang w:val="en-US"/>
                  </w:rPr>
                  <w:t xml:space="preserve">     </w:t>
                </w:r>
              </w:sdtContent>
            </w:sdt>
            <w:r w:rsidR="00AB6E9B"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epLenCount_pre"/>
                <w:tag w:val="LStepLenCount_pre"/>
                <w:id w:val="-1912302455"/>
                <w:showingPlcHdr/>
                <w:dataBinding w:xpath="metrics/GLOBAL/Left_Step_Length_Count/TEMPORAL_DISTANCE/X" w:storeItemID="{7E7DE756-8780-40D7-B2E2-A8B1C27C5786}"/>
                <w:text/>
              </w:sdtPr>
              <w:sdtEndPr/>
              <w:sdtContent>
                <w:r w:rsidR="00AB6E9B">
                  <w:rPr>
                    <w:rFonts w:ascii="Franklin Gothic Book" w:hAnsi="Franklin Gothic Book"/>
                    <w:color w:val="FF0000"/>
                    <w:kern w:val="24"/>
                    <w:sz w:val="16"/>
                    <w:szCs w:val="16"/>
                    <w:lang w:val="en-US"/>
                  </w:rPr>
                  <w:t xml:space="preserve">     </w:t>
                </w:r>
              </w:sdtContent>
            </w:sdt>
            <w:r w:rsidR="00AB6E9B" w:rsidRPr="00891D5A">
              <w:rPr>
                <w:rFonts w:ascii="Franklin Gothic Book" w:hAnsi="Franklin Gothic Book"/>
                <w:color w:val="FF0000"/>
                <w:kern w:val="24"/>
                <w:sz w:val="16"/>
                <w:szCs w:val="16"/>
                <w:lang w:val="en-US"/>
              </w:rPr>
              <w:t>)</w:t>
            </w:r>
          </w:p>
          <w:p w:rsidR="00F720FA" w:rsidRPr="00891D5A" w:rsidRDefault="000E2420" w:rsidP="00AB6E9B">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epLenMean_pre"/>
                <w:tag w:val="RStepLenMean_pre"/>
                <w:id w:val="-162239360"/>
                <w:showingPlcHdr/>
                <w:dataBinding w:xpath="metrics/GLOBAL/Right_Step_Length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epLenSD_pre"/>
                <w:tag w:val="RStepLenSD_pre"/>
                <w:id w:val="-1124764390"/>
                <w:showingPlcHdr/>
                <w:dataBinding w:xpath="metrics/GLOBAL/Right_Step_Length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epLenCount_pre"/>
                <w:tag w:val="RStepLenCount_pre"/>
                <w:id w:val="-1329750191"/>
                <w:showingPlcHdr/>
                <w:dataBinding w:xpath="metrics/GLOBAL/Right_Step_Length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vAlign w:val="center"/>
          </w:tcPr>
          <w:p w:rsidR="00AB6E9B" w:rsidRDefault="000E2420" w:rsidP="00AB6E9B">
            <w:pPr>
              <w:keepNext/>
              <w:rPr>
                <w:rFonts w:ascii="Franklin Gothic Medium" w:hAnsi="Franklin Gothic Medium"/>
                <w:kern w:val="24"/>
                <w:sz w:val="24"/>
                <w:lang w:val="en-US"/>
              </w:rPr>
            </w:pPr>
            <w:sdt>
              <w:sdtPr>
                <w:rPr>
                  <w:rFonts w:ascii="Arial" w:hAnsi="Arial"/>
                  <w:szCs w:val="20"/>
                  <w:lang w:val="en-US"/>
                </w:rPr>
                <w:alias w:val="$LStepLength_pre"/>
                <w:tag w:val="$LStepLength_pre"/>
                <w:id w:val="968630513"/>
                <w:picture/>
              </w:sdtPr>
              <w:sdtEndPr/>
              <w:sdtContent>
                <w:r w:rsidR="00AB6E9B">
                  <w:rPr>
                    <w:rFonts w:ascii="Arial" w:hAnsi="Arial"/>
                    <w:noProof/>
                    <w:szCs w:val="20"/>
                    <w:lang w:val="en-US" w:eastAsia="en-US"/>
                  </w:rPr>
                  <w:drawing>
                    <wp:inline distT="0" distB="0" distL="0" distR="0" wp14:anchorId="3F4282ED" wp14:editId="75A59011">
                      <wp:extent cx="2491200" cy="216000"/>
                      <wp:effectExtent l="0" t="0" r="0" b="0"/>
                      <wp:docPr id="27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epLength_pre"/>
                <w:tag w:val="$RStepLength_pre"/>
                <w:id w:val="501249450"/>
                <w:picture/>
              </w:sdtPr>
              <w:sdtEndPr/>
              <w:sdtContent>
                <w:r w:rsidR="00F720FA">
                  <w:rPr>
                    <w:rFonts w:ascii="Arial" w:hAnsi="Arial"/>
                    <w:noProof/>
                    <w:szCs w:val="20"/>
                    <w:lang w:val="en-US" w:eastAsia="en-US"/>
                  </w:rPr>
                  <w:drawing>
                    <wp:inline distT="0" distB="0" distL="0" distR="0" wp14:anchorId="6B94D170" wp14:editId="473399DE">
                      <wp:extent cx="2491200" cy="216000"/>
                      <wp:effectExtent l="0" t="0" r="0" b="0"/>
                      <wp:docPr id="30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F720FA" w:rsidTr="004A5A57">
        <w:trPr>
          <w:trHeight w:val="20"/>
          <w:jc w:val="center"/>
        </w:trPr>
        <w:tc>
          <w:tcPr>
            <w:tcW w:w="166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Step time</w:t>
            </w:r>
          </w:p>
        </w:tc>
        <w:tc>
          <w:tcPr>
            <w:tcW w:w="70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sec</w:t>
            </w:r>
          </w:p>
        </w:tc>
        <w:tc>
          <w:tcPr>
            <w:tcW w:w="709" w:type="dxa"/>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vAlign w:val="center"/>
          </w:tcPr>
          <w:p w:rsidR="00F720FA"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epTimeMean_pre"/>
                <w:tag w:val="LStepTimeMean_pre"/>
                <w:id w:val="-1688822246"/>
                <w:showingPlcHdr/>
                <w:dataBinding w:xpath="metrics/GLOBAL/Left_Step_Time_Mean/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epTimeSD_pre"/>
                <w:tag w:val="LStepTimeSD_pre"/>
                <w:id w:val="-1132706745"/>
                <w:showingPlcHdr/>
                <w:dataBinding w:xpath="metrics/GLOBAL/Left_Step_Time_StdDev/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epTimeCount_pre"/>
                <w:tag w:val="LStepTimeCount_pre"/>
                <w:id w:val="-1671162850"/>
                <w:showingPlcHdr/>
                <w:dataBinding w:xpath="metrics/GLOBAL/Left_Step_Time_Count/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F720FA" w:rsidRPr="00891D5A" w:rsidRDefault="000E2420" w:rsidP="00AB6E9B">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epTimeMean_pre"/>
                <w:tag w:val="RStepTimeMean_pre"/>
                <w:id w:val="-1136722270"/>
                <w:showingPlcHdr/>
                <w:dataBinding w:xpath="metrics/GLOBAL/Right_Step_Time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epTimeSD_pre"/>
                <w:tag w:val="RStepTimeSD_pre"/>
                <w:id w:val="216406830"/>
                <w:showingPlcHdr/>
                <w:dataBinding w:xpath="metrics/GLOBAL/Right_Step_Time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epTimeCount_pre"/>
                <w:tag w:val="RStepTimeCount_pre"/>
                <w:id w:val="-149283819"/>
                <w:showingPlcHdr/>
                <w:dataBinding w:xpath="metrics/GLOBAL/Right_Step_Time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vAlign w:val="center"/>
          </w:tcPr>
          <w:p w:rsidR="00F720FA" w:rsidRDefault="000E2420" w:rsidP="00F720FA">
            <w:pPr>
              <w:keepNext/>
              <w:rPr>
                <w:rFonts w:ascii="Franklin Gothic Medium" w:hAnsi="Franklin Gothic Medium"/>
                <w:kern w:val="24"/>
                <w:sz w:val="24"/>
                <w:lang w:val="en-US"/>
              </w:rPr>
            </w:pPr>
            <w:sdt>
              <w:sdtPr>
                <w:rPr>
                  <w:rFonts w:ascii="Arial" w:hAnsi="Arial"/>
                  <w:szCs w:val="20"/>
                  <w:lang w:val="en-US"/>
                </w:rPr>
                <w:alias w:val="$LStepTime_pre"/>
                <w:tag w:val="$LStepTime_pre"/>
                <w:id w:val="1284463800"/>
                <w:picture/>
              </w:sdtPr>
              <w:sdtEndPr/>
              <w:sdtContent>
                <w:r w:rsidR="00F720FA">
                  <w:rPr>
                    <w:rFonts w:ascii="Arial" w:hAnsi="Arial"/>
                    <w:noProof/>
                    <w:szCs w:val="20"/>
                    <w:lang w:val="en-US" w:eastAsia="en-US"/>
                  </w:rPr>
                  <w:drawing>
                    <wp:inline distT="0" distB="0" distL="0" distR="0" wp14:anchorId="21A2ADF2" wp14:editId="78F7DDA6">
                      <wp:extent cx="2491200" cy="216000"/>
                      <wp:effectExtent l="0" t="0" r="0" b="0"/>
                      <wp:docPr id="30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epTime_pre"/>
                <w:tag w:val="$RStepTime_pre"/>
                <w:id w:val="-1291587966"/>
                <w:picture/>
              </w:sdtPr>
              <w:sdtEndPr/>
              <w:sdtContent>
                <w:r w:rsidR="00F720FA">
                  <w:rPr>
                    <w:rFonts w:ascii="Arial" w:hAnsi="Arial"/>
                    <w:noProof/>
                    <w:szCs w:val="20"/>
                    <w:lang w:val="en-US" w:eastAsia="en-US"/>
                  </w:rPr>
                  <w:drawing>
                    <wp:inline distT="0" distB="0" distL="0" distR="0" wp14:anchorId="57FF271C" wp14:editId="728C361C">
                      <wp:extent cx="2491200" cy="216000"/>
                      <wp:effectExtent l="0" t="0" r="0" b="0"/>
                      <wp:docPr id="30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r w:rsidR="00F720FA">
              <w:rPr>
                <w:rFonts w:ascii="Arial" w:hAnsi="Arial"/>
                <w:szCs w:val="20"/>
                <w:lang w:val="en-US"/>
              </w:rPr>
              <w:t xml:space="preserve"> </w:t>
            </w:r>
          </w:p>
        </w:tc>
      </w:tr>
      <w:tr w:rsidR="00F720FA" w:rsidTr="004A5A57">
        <w:trPr>
          <w:trHeight w:val="20"/>
          <w:jc w:val="center"/>
        </w:trPr>
        <w:tc>
          <w:tcPr>
            <w:tcW w:w="166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Stance time</w:t>
            </w:r>
          </w:p>
        </w:tc>
        <w:tc>
          <w:tcPr>
            <w:tcW w:w="70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 gait cycle</w:t>
            </w:r>
          </w:p>
        </w:tc>
        <w:tc>
          <w:tcPr>
            <w:tcW w:w="709" w:type="dxa"/>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vAlign w:val="center"/>
          </w:tcPr>
          <w:p w:rsidR="00F720FA"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anPctMean_pre"/>
                <w:tag w:val="LStanPctMean_pre"/>
                <w:id w:val="-1592077818"/>
                <w:showingPlcHdr/>
                <w:dataBinding w:xpath="metrics/GLOBAL/Left_Stance_Time_Mean/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anPctSD_pre"/>
                <w:tag w:val="LStanPctSD_pre"/>
                <w:id w:val="-1547447652"/>
                <w:showingPlcHdr/>
                <w:dataBinding w:xpath="metrics/GLOBAL/Left_Stance_Time_StdDev/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anPctCount_pre"/>
                <w:tag w:val="LStanPctCount_pre"/>
                <w:id w:val="136301310"/>
                <w:showingPlcHdr/>
                <w:dataBinding w:xpath="metrics/GLOBAL/Left_Stance_Time_Count/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F720FA" w:rsidRPr="00891D5A" w:rsidRDefault="000E2420" w:rsidP="00D44AA5">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anPctMean_pre"/>
                <w:tag w:val="RStanPctMean_pre"/>
                <w:id w:val="2113698942"/>
                <w:showingPlcHdr/>
                <w:dataBinding w:xpath="metrics/GLOBAL/Right_Stance_Time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anPctSD_pre"/>
                <w:tag w:val="RStanPctSD_pre"/>
                <w:id w:val="1056896369"/>
                <w:showingPlcHdr/>
                <w:dataBinding w:xpath="metrics/GLOBAL/Right_Stance_Time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anPctCount_pre"/>
                <w:tag w:val="RStanPctCount_pre"/>
                <w:id w:val="1295636892"/>
                <w:showingPlcHdr/>
                <w:dataBinding w:xpath="metrics/GLOBAL/Right_Stance_Time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vAlign w:val="center"/>
          </w:tcPr>
          <w:p w:rsidR="00F720FA" w:rsidRDefault="000E2420" w:rsidP="00AB6E9B">
            <w:pPr>
              <w:keepNext/>
              <w:rPr>
                <w:rFonts w:ascii="Franklin Gothic Medium" w:hAnsi="Franklin Gothic Medium"/>
                <w:kern w:val="24"/>
                <w:sz w:val="24"/>
                <w:lang w:val="en-US"/>
              </w:rPr>
            </w:pPr>
            <w:sdt>
              <w:sdtPr>
                <w:rPr>
                  <w:rFonts w:ascii="Arial" w:hAnsi="Arial"/>
                  <w:szCs w:val="20"/>
                  <w:lang w:val="en-US"/>
                </w:rPr>
                <w:alias w:val="$LStanceTime_pre"/>
                <w:tag w:val="$LStanceTime_pre"/>
                <w:id w:val="-84618432"/>
                <w:picture/>
              </w:sdtPr>
              <w:sdtEndPr/>
              <w:sdtContent>
                <w:r w:rsidR="00F720FA">
                  <w:rPr>
                    <w:rFonts w:ascii="Arial" w:hAnsi="Arial"/>
                    <w:noProof/>
                    <w:szCs w:val="20"/>
                    <w:lang w:val="en-US" w:eastAsia="en-US"/>
                  </w:rPr>
                  <w:drawing>
                    <wp:inline distT="0" distB="0" distL="0" distR="0" wp14:anchorId="0804C151" wp14:editId="3978FEB1">
                      <wp:extent cx="2491200" cy="216000"/>
                      <wp:effectExtent l="0" t="0" r="0" b="0"/>
                      <wp:docPr id="31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anceTime_pre"/>
                <w:tag w:val="$RStanceTime_pre"/>
                <w:id w:val="-1571264053"/>
                <w:picture/>
              </w:sdtPr>
              <w:sdtEndPr/>
              <w:sdtContent>
                <w:r w:rsidR="00F720FA">
                  <w:rPr>
                    <w:rFonts w:ascii="Arial" w:hAnsi="Arial"/>
                    <w:noProof/>
                    <w:szCs w:val="20"/>
                    <w:lang w:val="en-US" w:eastAsia="en-US"/>
                  </w:rPr>
                  <w:drawing>
                    <wp:inline distT="0" distB="0" distL="0" distR="0" wp14:anchorId="71CFA3F7" wp14:editId="45D22880">
                      <wp:extent cx="2491200" cy="216000"/>
                      <wp:effectExtent l="0" t="0" r="0" b="0"/>
                      <wp:docPr id="30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F720FA" w:rsidTr="004A5A57">
        <w:trPr>
          <w:trHeight w:val="20"/>
          <w:jc w:val="center"/>
        </w:trPr>
        <w:tc>
          <w:tcPr>
            <w:tcW w:w="166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Initial double limb support</w:t>
            </w:r>
          </w:p>
        </w:tc>
        <w:tc>
          <w:tcPr>
            <w:tcW w:w="708" w:type="dxa"/>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sec</w:t>
            </w:r>
          </w:p>
        </w:tc>
        <w:tc>
          <w:tcPr>
            <w:tcW w:w="709" w:type="dxa"/>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vAlign w:val="center"/>
          </w:tcPr>
          <w:p w:rsidR="00D44AA5" w:rsidRDefault="000E2420" w:rsidP="00D44AA5">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DblSuppMean_pre"/>
                <w:tag w:val="LDblSuppMean_pre"/>
                <w:id w:val="-2104796215"/>
                <w:showingPlcHdr/>
                <w:dataBinding w:xpath="metrics/GLOBAL/LDblSuppMean/SHORT/X" w:storeItemID="{7E7DE756-8780-40D7-B2E2-A8B1C27C5786}"/>
                <w:text/>
              </w:sdtPr>
              <w:sdtEndPr/>
              <w:sdtContent>
                <w:r w:rsidR="00D44AA5">
                  <w:rPr>
                    <w:rFonts w:ascii="Franklin Gothic Book" w:hAnsi="Franklin Gothic Book"/>
                    <w:color w:val="FF0000"/>
                    <w:kern w:val="24"/>
                    <w:sz w:val="16"/>
                    <w:szCs w:val="16"/>
                    <w:lang w:val="en-US"/>
                  </w:rPr>
                  <w:t xml:space="preserve">     </w:t>
                </w:r>
              </w:sdtContent>
            </w:sdt>
            <w:r w:rsidR="00D44AA5"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DblSuppSD_pre"/>
                <w:tag w:val="LDblSuppSD_pre"/>
                <w:id w:val="2008556545"/>
                <w:showingPlcHdr/>
                <w:dataBinding w:xpath="metrics/GLOBAL/LDblSuppSD/SHORT/X" w:storeItemID="{7E7DE756-8780-40D7-B2E2-A8B1C27C5786}"/>
                <w:text/>
              </w:sdtPr>
              <w:sdtEndPr/>
              <w:sdtContent>
                <w:r w:rsidR="00D44AA5">
                  <w:rPr>
                    <w:rFonts w:ascii="Franklin Gothic Book" w:hAnsi="Franklin Gothic Book"/>
                    <w:color w:val="FF0000"/>
                    <w:kern w:val="24"/>
                    <w:sz w:val="16"/>
                    <w:szCs w:val="16"/>
                    <w:lang w:val="en-US"/>
                  </w:rPr>
                  <w:t xml:space="preserve">     </w:t>
                </w:r>
              </w:sdtContent>
            </w:sdt>
            <w:r w:rsidR="00D44AA5"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DblSuppCount_pre"/>
                <w:tag w:val="LDblSuppCount_pre"/>
                <w:id w:val="-1948073192"/>
                <w:showingPlcHdr/>
                <w:dataBinding w:xpath="metrics/GLOBAL/LDblSuppCount/SHORT/X" w:storeItemID="{7E7DE756-8780-40D7-B2E2-A8B1C27C5786}"/>
                <w:text/>
              </w:sdtPr>
              <w:sdtEndPr/>
              <w:sdtContent>
                <w:r w:rsidR="00D44AA5">
                  <w:rPr>
                    <w:rFonts w:ascii="Franklin Gothic Book" w:hAnsi="Franklin Gothic Book"/>
                    <w:color w:val="FF0000"/>
                    <w:kern w:val="24"/>
                    <w:sz w:val="16"/>
                    <w:szCs w:val="16"/>
                    <w:lang w:val="en-US"/>
                  </w:rPr>
                  <w:t xml:space="preserve">     </w:t>
                </w:r>
              </w:sdtContent>
            </w:sdt>
            <w:r w:rsidR="00D44AA5" w:rsidRPr="00891D5A">
              <w:rPr>
                <w:rFonts w:ascii="Franklin Gothic Book" w:hAnsi="Franklin Gothic Book"/>
                <w:color w:val="FF0000"/>
                <w:kern w:val="24"/>
                <w:sz w:val="16"/>
                <w:szCs w:val="16"/>
                <w:lang w:val="en-US"/>
              </w:rPr>
              <w:t>)</w:t>
            </w:r>
          </w:p>
          <w:p w:rsidR="00F720FA" w:rsidRPr="00891D5A" w:rsidRDefault="000E2420" w:rsidP="00D44AA5">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DblSuppMean_pre"/>
                <w:tag w:val="RDblSuppMean_pre"/>
                <w:id w:val="-387954871"/>
                <w:showingPlcHdr/>
                <w:dataBinding w:xpath="metrics/GLOBAL/RDblSuppMean/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DblSuppSD_pre"/>
                <w:tag w:val="RDblSuppSD_pre"/>
                <w:id w:val="-28799574"/>
                <w:showingPlcHdr/>
                <w:dataBinding w:xpath="metrics/GLOBAL/RDblSuppSD/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DblSuppCount_pre"/>
                <w:tag w:val="RDblSuppCount_pre"/>
                <w:id w:val="-26414898"/>
                <w:showingPlcHdr/>
                <w:dataBinding w:xpath="metrics/GLOBAL/RDblSuppCount/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vAlign w:val="center"/>
          </w:tcPr>
          <w:p w:rsidR="00F720FA" w:rsidRDefault="000E2420" w:rsidP="00AB6E9B">
            <w:pPr>
              <w:keepNext/>
              <w:rPr>
                <w:rFonts w:ascii="Franklin Gothic Medium" w:hAnsi="Franklin Gothic Medium"/>
                <w:kern w:val="24"/>
                <w:sz w:val="24"/>
                <w:lang w:val="en-US"/>
              </w:rPr>
            </w:pPr>
            <w:sdt>
              <w:sdtPr>
                <w:rPr>
                  <w:rFonts w:ascii="Arial" w:hAnsi="Arial"/>
                  <w:szCs w:val="20"/>
                  <w:lang w:val="en-US"/>
                </w:rPr>
                <w:alias w:val="$LDoubleSupport_pre"/>
                <w:tag w:val="$LDoubleSupport_pre"/>
                <w:id w:val="415373297"/>
                <w:picture/>
              </w:sdtPr>
              <w:sdtEndPr/>
              <w:sdtContent>
                <w:r w:rsidR="00F720FA">
                  <w:rPr>
                    <w:rFonts w:ascii="Arial" w:hAnsi="Arial"/>
                    <w:noProof/>
                    <w:szCs w:val="20"/>
                    <w:lang w:val="en-US" w:eastAsia="en-US"/>
                  </w:rPr>
                  <w:drawing>
                    <wp:inline distT="0" distB="0" distL="0" distR="0" wp14:anchorId="2A689463" wp14:editId="0911644C">
                      <wp:extent cx="2491200" cy="216000"/>
                      <wp:effectExtent l="0" t="0" r="0" b="0"/>
                      <wp:docPr id="31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DoubleSupport_pre"/>
                <w:tag w:val="$RDoubleSupport_pre"/>
                <w:id w:val="-130940322"/>
                <w:picture/>
              </w:sdtPr>
              <w:sdtEndPr/>
              <w:sdtContent>
                <w:r w:rsidR="00F720FA">
                  <w:rPr>
                    <w:rFonts w:ascii="Arial" w:hAnsi="Arial"/>
                    <w:noProof/>
                    <w:szCs w:val="20"/>
                    <w:lang w:val="en-US" w:eastAsia="en-US"/>
                  </w:rPr>
                  <w:drawing>
                    <wp:inline distT="0" distB="0" distL="0" distR="0" wp14:anchorId="7B417246" wp14:editId="18C9F040">
                      <wp:extent cx="2491200" cy="216000"/>
                      <wp:effectExtent l="0" t="0" r="0" b="0"/>
                      <wp:docPr id="31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8E324E" w:rsidTr="007E3F91">
        <w:trPr>
          <w:trHeight w:val="20"/>
          <w:jc w:val="center"/>
        </w:trPr>
        <w:tc>
          <w:tcPr>
            <w:tcW w:w="1668" w:type="dxa"/>
            <w:vAlign w:val="center"/>
          </w:tcPr>
          <w:p w:rsidR="008E324E" w:rsidRPr="00A875FF" w:rsidRDefault="008E324E" w:rsidP="007E3F91">
            <w:pPr>
              <w:keepNext/>
              <w:rPr>
                <w:rFonts w:ascii="Franklin Gothic Book" w:hAnsi="Franklin Gothic Book"/>
                <w:kern w:val="24"/>
                <w:sz w:val="16"/>
                <w:szCs w:val="16"/>
                <w:lang w:val="en-US"/>
              </w:rPr>
            </w:pPr>
            <w:r>
              <w:rPr>
                <w:rFonts w:ascii="Franklin Gothic Book" w:hAnsi="Franklin Gothic Book"/>
                <w:kern w:val="24"/>
                <w:sz w:val="16"/>
                <w:szCs w:val="16"/>
                <w:lang w:val="en-US"/>
              </w:rPr>
              <w:t>Cadence</w:t>
            </w:r>
          </w:p>
        </w:tc>
        <w:tc>
          <w:tcPr>
            <w:tcW w:w="708" w:type="dxa"/>
            <w:vAlign w:val="center"/>
          </w:tcPr>
          <w:p w:rsidR="008E324E" w:rsidRPr="00A875FF" w:rsidRDefault="008E324E" w:rsidP="007E3F91">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min</w:t>
            </w:r>
            <w:r w:rsidRPr="00A875FF">
              <w:rPr>
                <w:rFonts w:ascii="Franklin Gothic Book" w:hAnsi="Franklin Gothic Book"/>
                <w:kern w:val="24"/>
                <w:sz w:val="16"/>
                <w:szCs w:val="16"/>
                <w:vertAlign w:val="superscript"/>
                <w:lang w:val="en-US"/>
              </w:rPr>
              <w:t>-1</w:t>
            </w:r>
          </w:p>
        </w:tc>
        <w:tc>
          <w:tcPr>
            <w:tcW w:w="709" w:type="dxa"/>
            <w:vAlign w:val="center"/>
          </w:tcPr>
          <w:p w:rsidR="008E324E" w:rsidRDefault="008E324E" w:rsidP="007E3F91">
            <w:pPr>
              <w:keepNext/>
              <w:spacing w:line="320" w:lineRule="exact"/>
              <w:rPr>
                <w:rFonts w:ascii="Franklin Gothic Medium" w:hAnsi="Franklin Gothic Medium"/>
                <w:kern w:val="24"/>
                <w:sz w:val="24"/>
                <w:lang w:val="en-US"/>
              </w:rPr>
            </w:pPr>
          </w:p>
        </w:tc>
        <w:tc>
          <w:tcPr>
            <w:tcW w:w="2126" w:type="dxa"/>
            <w:vAlign w:val="center"/>
          </w:tcPr>
          <w:p w:rsidR="008E324E" w:rsidRPr="00891D5A" w:rsidRDefault="000E2420" w:rsidP="007E3F91">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CadenceMean_pre"/>
                <w:tag w:val="CadenceMean_pre"/>
                <w:id w:val="1441718849"/>
                <w:showingPlcHdr/>
                <w:dataBinding w:xpath="metrics/GLOBAL/StrideMinMean/SHORT/X" w:storeItemID="{7E7DE756-8780-40D7-B2E2-A8B1C27C5786}"/>
                <w:text/>
              </w:sdtPr>
              <w:sdtEndPr/>
              <w:sdtContent>
                <w:r w:rsidR="008E324E">
                  <w:rPr>
                    <w:rFonts w:ascii="Franklin Gothic Book" w:hAnsi="Franklin Gothic Book"/>
                    <w:kern w:val="24"/>
                    <w:sz w:val="16"/>
                    <w:szCs w:val="16"/>
                    <w:lang w:val="en-US"/>
                  </w:rPr>
                  <w:t xml:space="preserve">     </w:t>
                </w:r>
              </w:sdtContent>
            </w:sdt>
            <w:r w:rsidR="008E324E"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CadenceSD_pre"/>
                <w:tag w:val="CadenceSD_pre"/>
                <w:id w:val="1107773158"/>
                <w:showingPlcHdr/>
                <w:dataBinding w:xpath="metrics/GLOBAL/StrideMinSD/SHORT/X" w:storeItemID="{7E7DE756-8780-40D7-B2E2-A8B1C27C5786}"/>
                <w:text/>
              </w:sdtPr>
              <w:sdtEndPr/>
              <w:sdtContent>
                <w:r w:rsidR="008E324E">
                  <w:rPr>
                    <w:rFonts w:ascii="Franklin Gothic Book" w:hAnsi="Franklin Gothic Book"/>
                    <w:kern w:val="24"/>
                    <w:sz w:val="16"/>
                    <w:szCs w:val="16"/>
                    <w:lang w:val="en-US"/>
                  </w:rPr>
                  <w:t xml:space="preserve">     </w:t>
                </w:r>
              </w:sdtContent>
            </w:sdt>
            <w:r w:rsidR="008E324E"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CadenceCount_pre"/>
                <w:tag w:val="CadenceCount_pre"/>
                <w:id w:val="937483784"/>
                <w:showingPlcHdr/>
                <w:dataBinding w:xpath="metrics/GLOBAL/StrideMinCount/SHORT/X" w:storeItemID="{7E7DE756-8780-40D7-B2E2-A8B1C27C5786}"/>
                <w:text/>
              </w:sdtPr>
              <w:sdtEndPr/>
              <w:sdtContent>
                <w:r w:rsidR="008E324E">
                  <w:rPr>
                    <w:rFonts w:ascii="Franklin Gothic Book" w:hAnsi="Franklin Gothic Book"/>
                    <w:kern w:val="24"/>
                    <w:sz w:val="16"/>
                    <w:szCs w:val="16"/>
                    <w:lang w:val="en-US"/>
                  </w:rPr>
                  <w:t xml:space="preserve">     </w:t>
                </w:r>
              </w:sdtContent>
            </w:sdt>
            <w:r w:rsidR="008E324E" w:rsidRPr="00891D5A">
              <w:rPr>
                <w:rFonts w:ascii="Franklin Gothic Book" w:hAnsi="Franklin Gothic Book"/>
                <w:kern w:val="24"/>
                <w:sz w:val="16"/>
                <w:szCs w:val="16"/>
                <w:lang w:val="en-US"/>
              </w:rPr>
              <w:t>)</w:t>
            </w:r>
          </w:p>
        </w:tc>
        <w:tc>
          <w:tcPr>
            <w:tcW w:w="4395" w:type="dxa"/>
            <w:vAlign w:val="center"/>
          </w:tcPr>
          <w:p w:rsidR="008E324E" w:rsidRDefault="000E2420" w:rsidP="007E3F91">
            <w:pPr>
              <w:keepNext/>
              <w:rPr>
                <w:rFonts w:ascii="Franklin Gothic Medium" w:hAnsi="Franklin Gothic Medium"/>
                <w:kern w:val="24"/>
                <w:sz w:val="24"/>
                <w:lang w:val="en-US"/>
              </w:rPr>
            </w:pPr>
            <w:sdt>
              <w:sdtPr>
                <w:rPr>
                  <w:rFonts w:ascii="Arial" w:hAnsi="Arial"/>
                  <w:szCs w:val="20"/>
                  <w:lang w:val="en-US"/>
                </w:rPr>
                <w:alias w:val="$Cadence_pre"/>
                <w:tag w:val="$Cadence_pre"/>
                <w:id w:val="989145199"/>
                <w:picture/>
              </w:sdtPr>
              <w:sdtEndPr/>
              <w:sdtContent>
                <w:r w:rsidR="008E324E">
                  <w:rPr>
                    <w:rFonts w:ascii="Arial" w:hAnsi="Arial"/>
                    <w:noProof/>
                    <w:szCs w:val="20"/>
                    <w:lang w:val="en-US" w:eastAsia="en-US"/>
                  </w:rPr>
                  <w:drawing>
                    <wp:inline distT="0" distB="0" distL="0" distR="0" wp14:anchorId="193D7FA4" wp14:editId="67566C73">
                      <wp:extent cx="2484000" cy="216000"/>
                      <wp:effectExtent l="0" t="0" r="0" b="0"/>
                      <wp:docPr id="44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4000" cy="216000"/>
                              </a:xfrm>
                              <a:prstGeom prst="rect">
                                <a:avLst/>
                              </a:prstGeom>
                              <a:noFill/>
                              <a:ln>
                                <a:noFill/>
                              </a:ln>
                            </pic:spPr>
                          </pic:pic>
                        </a:graphicData>
                      </a:graphic>
                    </wp:inline>
                  </w:drawing>
                </w:r>
              </w:sdtContent>
            </w:sdt>
          </w:p>
        </w:tc>
      </w:tr>
      <w:tr w:rsidR="00AB6E9B" w:rsidTr="004A5A57">
        <w:trPr>
          <w:trHeight w:val="20"/>
          <w:jc w:val="center"/>
        </w:trPr>
        <w:tc>
          <w:tcPr>
            <w:tcW w:w="1668" w:type="dxa"/>
            <w:vAlign w:val="center"/>
          </w:tcPr>
          <w:p w:rsidR="00AB6E9B" w:rsidRPr="00A875FF" w:rsidRDefault="008E324E" w:rsidP="008E324E">
            <w:pPr>
              <w:keepNext/>
              <w:rPr>
                <w:rFonts w:ascii="Franklin Gothic Book" w:hAnsi="Franklin Gothic Book"/>
                <w:kern w:val="24"/>
                <w:sz w:val="16"/>
                <w:szCs w:val="16"/>
                <w:lang w:val="en-US"/>
              </w:rPr>
            </w:pPr>
            <w:r>
              <w:rPr>
                <w:rFonts w:ascii="Franklin Gothic Book" w:hAnsi="Franklin Gothic Book"/>
                <w:kern w:val="24"/>
                <w:sz w:val="16"/>
                <w:szCs w:val="16"/>
                <w:lang w:val="en-US"/>
              </w:rPr>
              <w:t>Speed</w:t>
            </w:r>
          </w:p>
        </w:tc>
        <w:tc>
          <w:tcPr>
            <w:tcW w:w="708" w:type="dxa"/>
            <w:vAlign w:val="center"/>
          </w:tcPr>
          <w:p w:rsidR="00AB6E9B" w:rsidRPr="00A875FF" w:rsidRDefault="008E324E" w:rsidP="008E324E">
            <w:pPr>
              <w:keepNext/>
              <w:rPr>
                <w:rFonts w:ascii="Franklin Gothic Book" w:hAnsi="Franklin Gothic Book"/>
                <w:kern w:val="24"/>
                <w:sz w:val="16"/>
                <w:szCs w:val="16"/>
                <w:lang w:val="en-US"/>
              </w:rPr>
            </w:pPr>
            <w:r>
              <w:rPr>
                <w:rFonts w:ascii="Franklin Gothic Book" w:hAnsi="Franklin Gothic Book"/>
                <w:kern w:val="24"/>
                <w:sz w:val="16"/>
                <w:szCs w:val="16"/>
                <w:lang w:val="en-US"/>
              </w:rPr>
              <w:t>ms</w:t>
            </w:r>
            <w:r w:rsidR="00AB6E9B" w:rsidRPr="00A875FF">
              <w:rPr>
                <w:rFonts w:ascii="Franklin Gothic Book" w:hAnsi="Franklin Gothic Book"/>
                <w:kern w:val="24"/>
                <w:sz w:val="16"/>
                <w:szCs w:val="16"/>
                <w:vertAlign w:val="superscript"/>
                <w:lang w:val="en-US"/>
              </w:rPr>
              <w:t>-1</w:t>
            </w:r>
          </w:p>
        </w:tc>
        <w:tc>
          <w:tcPr>
            <w:tcW w:w="709" w:type="dxa"/>
            <w:vAlign w:val="center"/>
          </w:tcPr>
          <w:p w:rsidR="00AB6E9B" w:rsidRDefault="00AB6E9B" w:rsidP="00AB6E9B">
            <w:pPr>
              <w:keepNext/>
              <w:spacing w:line="320" w:lineRule="exact"/>
              <w:rPr>
                <w:rFonts w:ascii="Franklin Gothic Medium" w:hAnsi="Franklin Gothic Medium"/>
                <w:kern w:val="24"/>
                <w:sz w:val="24"/>
                <w:lang w:val="en-US"/>
              </w:rPr>
            </w:pPr>
          </w:p>
        </w:tc>
        <w:tc>
          <w:tcPr>
            <w:tcW w:w="2126" w:type="dxa"/>
            <w:vAlign w:val="center"/>
          </w:tcPr>
          <w:p w:rsidR="00AB6E9B" w:rsidRPr="00891D5A" w:rsidRDefault="000E2420" w:rsidP="00784E6D">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peed_pre"/>
                <w:tag w:val="Speed_pre"/>
                <w:id w:val="-830902518"/>
                <w:showingPlcHdr/>
                <w:dataBinding w:xpath="metrics/GLOBAL/StrideMinMean/SHORT/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peed_STDDEV_pre"/>
                <w:tag w:val="Speed_STDDEV_pre"/>
                <w:id w:val="866641116"/>
                <w:showingPlcHdr/>
                <w:dataBinding w:xpath="metrics/GLOBAL/StrideMinSD/SHORT/X" w:storeItemID="{7E7DE756-8780-40D7-B2E2-A8B1C27C5786}"/>
                <w:text/>
              </w:sdtPr>
              <w:sdtEndPr/>
              <w:sdtContent>
                <w:r w:rsidR="00AB6E9B">
                  <w:rPr>
                    <w:rFonts w:ascii="Franklin Gothic Book" w:hAnsi="Franklin Gothic Book"/>
                    <w:kern w:val="24"/>
                    <w:sz w:val="16"/>
                    <w:szCs w:val="16"/>
                    <w:lang w:val="en-US"/>
                  </w:rPr>
                  <w:t xml:space="preserve">     </w:t>
                </w:r>
              </w:sdtContent>
            </w:sdt>
          </w:p>
        </w:tc>
        <w:tc>
          <w:tcPr>
            <w:tcW w:w="4395" w:type="dxa"/>
            <w:vAlign w:val="center"/>
          </w:tcPr>
          <w:p w:rsidR="00AB6E9B" w:rsidRDefault="000E2420" w:rsidP="00AB6E9B">
            <w:pPr>
              <w:keepNext/>
              <w:rPr>
                <w:rFonts w:ascii="Franklin Gothic Medium" w:hAnsi="Franklin Gothic Medium"/>
                <w:kern w:val="24"/>
                <w:sz w:val="24"/>
                <w:lang w:val="en-US"/>
              </w:rPr>
            </w:pPr>
            <w:sdt>
              <w:sdtPr>
                <w:rPr>
                  <w:rFonts w:ascii="Arial" w:hAnsi="Arial"/>
                  <w:szCs w:val="20"/>
                  <w:lang w:val="en-US"/>
                </w:rPr>
                <w:alias w:val="$Speed_pre"/>
                <w:tag w:val="$Speed_pre"/>
                <w:id w:val="400488096"/>
                <w:picture/>
              </w:sdtPr>
              <w:sdtEndPr/>
              <w:sdtContent>
                <w:r w:rsidR="00AB6E9B">
                  <w:rPr>
                    <w:rFonts w:ascii="Arial" w:hAnsi="Arial"/>
                    <w:noProof/>
                    <w:szCs w:val="20"/>
                    <w:lang w:val="en-US" w:eastAsia="en-US"/>
                  </w:rPr>
                  <w:drawing>
                    <wp:inline distT="0" distB="0" distL="0" distR="0" wp14:anchorId="7BF3BF27" wp14:editId="50F9384C">
                      <wp:extent cx="2484000" cy="216000"/>
                      <wp:effectExtent l="0" t="0" r="0" b="0"/>
                      <wp:docPr id="2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4000" cy="216000"/>
                              </a:xfrm>
                              <a:prstGeom prst="rect">
                                <a:avLst/>
                              </a:prstGeom>
                              <a:noFill/>
                              <a:ln>
                                <a:noFill/>
                              </a:ln>
                            </pic:spPr>
                          </pic:pic>
                        </a:graphicData>
                      </a:graphic>
                    </wp:inline>
                  </w:drawing>
                </w:r>
              </w:sdtContent>
            </w:sdt>
          </w:p>
        </w:tc>
      </w:tr>
    </w:tbl>
    <w:p w:rsidR="00AB6E9B" w:rsidRPr="001C684C" w:rsidRDefault="00AB6E9B">
      <w:pPr>
        <w:rPr>
          <w:b/>
          <w:sz w:val="6"/>
          <w:szCs w:val="20"/>
        </w:rPr>
      </w:pPr>
    </w:p>
    <w:p w:rsidR="00AB6E9B" w:rsidRPr="001C684C" w:rsidRDefault="00AB6E9B">
      <w:pPr>
        <w:rPr>
          <w:b/>
          <w:sz w:val="6"/>
          <w:szCs w:val="20"/>
        </w:rPr>
        <w:sectPr w:rsidR="00AB6E9B" w:rsidRPr="001C684C" w:rsidSect="00284446">
          <w:footerReference w:type="default" r:id="rId30"/>
          <w:type w:val="continuous"/>
          <w:pgSz w:w="11906" w:h="16838" w:code="9"/>
          <w:pgMar w:top="1287" w:right="851" w:bottom="992" w:left="851" w:header="284" w:footer="397" w:gutter="0"/>
          <w:cols w:space="720"/>
          <w:docGrid w:linePitch="360"/>
        </w:sectPr>
      </w:pPr>
    </w:p>
    <w:p w:rsidR="00AB6E9B" w:rsidRPr="001C684C" w:rsidRDefault="000E2420" w:rsidP="004A5A57">
      <w:pPr>
        <w:keepNext/>
        <w:ind w:left="284"/>
        <w:rPr>
          <w:b/>
          <w:szCs w:val="28"/>
        </w:rPr>
      </w:pPr>
      <w:sdt>
        <w:sdtPr>
          <w:rPr>
            <w:b/>
            <w:szCs w:val="28"/>
          </w:rPr>
          <w:alias w:val="test_condition_post"/>
          <w:tag w:val="test_condition_post"/>
          <w:id w:val="1820769507"/>
          <w:dataBinding w:xpath="metrics/GLOBAL/Stride_Length_Mean/TEMPORAL_DISTANCE/X" w:storeItemID="{7E7DE756-8780-40D7-B2E2-A8B1C27C5786}"/>
          <w:text/>
        </w:sdtPr>
        <w:sdtEndPr/>
        <w:sdtContent>
          <w:r w:rsidR="00AB6E9B" w:rsidRPr="001C684C">
            <w:rPr>
              <w:b/>
              <w:szCs w:val="28"/>
            </w:rPr>
            <w:t>...</w:t>
          </w:r>
        </w:sdtContent>
      </w:sdt>
    </w:p>
    <w:tbl>
      <w:tblPr>
        <w:tblStyle w:val="Mkatabulky"/>
        <w:tblW w:w="9638" w:type="dxa"/>
        <w:jc w:val="center"/>
        <w:tblLayout w:type="fixed"/>
        <w:tblCellMar>
          <w:left w:w="57" w:type="dxa"/>
        </w:tblCellMar>
        <w:tblLook w:val="04A0" w:firstRow="1" w:lastRow="0" w:firstColumn="1" w:lastColumn="0" w:noHBand="0" w:noVBand="1"/>
      </w:tblPr>
      <w:tblGrid>
        <w:gridCol w:w="1700"/>
        <w:gridCol w:w="708"/>
        <w:gridCol w:w="709"/>
        <w:gridCol w:w="2126"/>
        <w:gridCol w:w="4395"/>
      </w:tblGrid>
      <w:tr w:rsidR="00AB6E9B" w:rsidRPr="00A875FF" w:rsidTr="00784E6D">
        <w:trPr>
          <w:trHeight w:hRule="exact" w:val="340"/>
          <w:jc w:val="center"/>
        </w:trPr>
        <w:tc>
          <w:tcPr>
            <w:tcW w:w="1700" w:type="dxa"/>
            <w:vAlign w:val="center"/>
          </w:tcPr>
          <w:p w:rsidR="00AB6E9B" w:rsidRPr="00A875FF" w:rsidRDefault="00AB6E9B" w:rsidP="00AB6E9B">
            <w:pPr>
              <w:keepNext/>
              <w:rPr>
                <w:rFonts w:ascii="Franklin Gothic Demi" w:hAnsi="Franklin Gothic Demi"/>
                <w:kern w:val="24"/>
                <w:sz w:val="16"/>
                <w:szCs w:val="16"/>
                <w:lang w:val="en-US"/>
              </w:rPr>
            </w:pPr>
            <w:r w:rsidRPr="00A875FF">
              <w:rPr>
                <w:rFonts w:ascii="Franklin Gothic Demi" w:hAnsi="Franklin Gothic Demi"/>
                <w:kern w:val="24"/>
                <w:sz w:val="16"/>
                <w:szCs w:val="16"/>
                <w:lang w:val="en-US"/>
              </w:rPr>
              <w:t>Description</w:t>
            </w:r>
          </w:p>
        </w:tc>
        <w:tc>
          <w:tcPr>
            <w:tcW w:w="708" w:type="dxa"/>
            <w:vAlign w:val="center"/>
          </w:tcPr>
          <w:p w:rsidR="00AB6E9B" w:rsidRPr="00A875FF" w:rsidRDefault="00AB6E9B" w:rsidP="00AB6E9B">
            <w:pPr>
              <w:keepNext/>
              <w:rPr>
                <w:rFonts w:ascii="Franklin Gothic Demi" w:hAnsi="Franklin Gothic Demi"/>
                <w:color w:val="000000" w:themeColor="text1"/>
                <w:kern w:val="24"/>
                <w:sz w:val="16"/>
                <w:szCs w:val="16"/>
                <w:lang w:val="en-US"/>
              </w:rPr>
            </w:pPr>
            <w:r w:rsidRPr="00A875FF">
              <w:rPr>
                <w:rFonts w:ascii="Franklin Gothic Demi" w:hAnsi="Franklin Gothic Demi"/>
                <w:color w:val="000000" w:themeColor="text1"/>
                <w:kern w:val="24"/>
                <w:sz w:val="16"/>
                <w:szCs w:val="16"/>
                <w:lang w:val="en-US"/>
              </w:rPr>
              <w:t>Unit</w:t>
            </w:r>
          </w:p>
        </w:tc>
        <w:tc>
          <w:tcPr>
            <w:tcW w:w="709" w:type="dxa"/>
            <w:vAlign w:val="center"/>
          </w:tcPr>
          <w:p w:rsidR="00AB6E9B" w:rsidRPr="00A875FF" w:rsidRDefault="00AB6E9B" w:rsidP="00AB6E9B">
            <w:pPr>
              <w:keepNext/>
              <w:rPr>
                <w:rFonts w:ascii="Franklin Gothic Demi" w:hAnsi="Franklin Gothic Demi"/>
                <w:color w:val="000000" w:themeColor="text1"/>
                <w:kern w:val="24"/>
                <w:sz w:val="16"/>
                <w:szCs w:val="16"/>
                <w:lang w:val="en-US"/>
              </w:rPr>
            </w:pPr>
            <w:r w:rsidRPr="00A875FF">
              <w:rPr>
                <w:rFonts w:ascii="Franklin Gothic Demi" w:hAnsi="Franklin Gothic Demi"/>
                <w:color w:val="000000" w:themeColor="text1"/>
                <w:kern w:val="24"/>
                <w:sz w:val="16"/>
                <w:szCs w:val="16"/>
                <w:lang w:val="en-US"/>
              </w:rPr>
              <w:t>Side</w:t>
            </w:r>
          </w:p>
        </w:tc>
        <w:tc>
          <w:tcPr>
            <w:tcW w:w="2126" w:type="dxa"/>
            <w:vAlign w:val="center"/>
          </w:tcPr>
          <w:p w:rsidR="00AB6E9B" w:rsidRPr="00A875FF" w:rsidRDefault="00AB6E9B" w:rsidP="00AB6E9B">
            <w:pPr>
              <w:keepNext/>
              <w:rPr>
                <w:rFonts w:ascii="Franklin Gothic Demi" w:hAnsi="Franklin Gothic Demi"/>
                <w:color w:val="C00000"/>
                <w:kern w:val="24"/>
                <w:sz w:val="16"/>
                <w:szCs w:val="16"/>
                <w:lang w:val="en-US"/>
              </w:rPr>
            </w:pPr>
            <w:r w:rsidRPr="00A875FF">
              <w:rPr>
                <w:rFonts w:ascii="Franklin Gothic Demi" w:hAnsi="Franklin Gothic Demi"/>
                <w:sz w:val="16"/>
                <w:szCs w:val="16"/>
              </w:rPr>
              <w:t>Av</w:t>
            </w:r>
            <w:r w:rsidRPr="00A875FF">
              <w:rPr>
                <w:rFonts w:ascii="Franklin Gothic Demi" w:hAnsi="Franklin Gothic Demi"/>
                <w:color w:val="000000" w:themeColor="text1"/>
                <w:sz w:val="16"/>
                <w:szCs w:val="16"/>
              </w:rPr>
              <w:t xml:space="preserve">g </w:t>
            </w:r>
            <w:r w:rsidRPr="00A875FF">
              <w:rPr>
                <w:rFonts w:ascii="Franklin Gothic Demi" w:hAnsi="Franklin Gothic Demi"/>
                <w:color w:val="000000" w:themeColor="text1"/>
                <w:kern w:val="24"/>
                <w:sz w:val="16"/>
                <w:szCs w:val="16"/>
                <w:lang w:val="en-US"/>
              </w:rPr>
              <w:t>±</w:t>
            </w:r>
            <w:r w:rsidRPr="00A875FF">
              <w:rPr>
                <w:rFonts w:ascii="Franklin Gothic Demi" w:hAnsi="Franklin Gothic Demi"/>
                <w:color w:val="000000" w:themeColor="text1"/>
                <w:sz w:val="16"/>
                <w:szCs w:val="16"/>
              </w:rPr>
              <w:t xml:space="preserve"> </w:t>
            </w:r>
            <w:r w:rsidRPr="00A875FF">
              <w:rPr>
                <w:rFonts w:ascii="Franklin Gothic Demi" w:hAnsi="Franklin Gothic Demi"/>
                <w:sz w:val="16"/>
                <w:szCs w:val="16"/>
              </w:rPr>
              <w:t>SD (count)</w:t>
            </w:r>
          </w:p>
        </w:tc>
        <w:tc>
          <w:tcPr>
            <w:tcW w:w="4395" w:type="dxa"/>
            <w:tcMar>
              <w:left w:w="0" w:type="dxa"/>
              <w:right w:w="0" w:type="dxa"/>
            </w:tcMar>
          </w:tcPr>
          <w:p w:rsidR="00AB6E9B" w:rsidRPr="00A875FF" w:rsidRDefault="00AB6E9B" w:rsidP="00AB6E9B">
            <w:pPr>
              <w:keepNext/>
              <w:rPr>
                <w:noProof/>
                <w:lang w:eastAsia="sv-SE"/>
              </w:rPr>
            </w:pPr>
          </w:p>
        </w:tc>
      </w:tr>
      <w:tr w:rsidR="00AB6E9B" w:rsidRPr="00A875FF" w:rsidTr="00784E6D">
        <w:tblPrEx>
          <w:tblCellMar>
            <w:right w:w="70" w:type="dxa"/>
          </w:tblCellMar>
        </w:tblPrEx>
        <w:trPr>
          <w:trHeight w:hRule="exact" w:val="425"/>
          <w:jc w:val="center"/>
        </w:trPr>
        <w:tc>
          <w:tcPr>
            <w:tcW w:w="1700" w:type="dxa"/>
            <w:shd w:val="clear" w:color="auto" w:fill="auto"/>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Stride length</w:t>
            </w:r>
          </w:p>
        </w:tc>
        <w:tc>
          <w:tcPr>
            <w:tcW w:w="708" w:type="dxa"/>
            <w:shd w:val="clear" w:color="auto" w:fill="auto"/>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shd w:val="clear" w:color="auto" w:fill="auto"/>
            <w:vAlign w:val="center"/>
          </w:tcPr>
          <w:p w:rsidR="00AB6E9B" w:rsidRPr="00891D5A" w:rsidRDefault="00AB6E9B" w:rsidP="00AB6E9B">
            <w:pPr>
              <w:keepNext/>
              <w:rPr>
                <w:rFonts w:ascii="Franklin Gothic Book" w:hAnsi="Franklin Gothic Book"/>
                <w:kern w:val="24"/>
                <w:sz w:val="16"/>
                <w:szCs w:val="16"/>
                <w:lang w:val="en-US"/>
              </w:rPr>
            </w:pPr>
          </w:p>
        </w:tc>
        <w:tc>
          <w:tcPr>
            <w:tcW w:w="2126" w:type="dxa"/>
            <w:shd w:val="clear" w:color="auto" w:fill="auto"/>
            <w:vAlign w:val="center"/>
          </w:tcPr>
          <w:p w:rsidR="00AB6E9B" w:rsidRPr="00891D5A" w:rsidRDefault="000E2420" w:rsidP="00AB6E9B">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trideLenMean_post"/>
                <w:tag w:val="StrideLenMean_post"/>
                <w:id w:val="1835730570"/>
                <w:showingPlcHdr/>
                <w:dataBinding w:xpath="metrics/GLOBAL/Stride_Length_Mean/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trideLenSD_post"/>
                <w:tag w:val="StrideLenSD_post"/>
                <w:id w:val="807897440"/>
                <w:showingPlcHdr/>
                <w:dataBinding w:xpath="metrics/GLOBAL/Stride_Length_StdDev/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StrideLenCount_post"/>
                <w:tag w:val="StrideLenCount_post"/>
                <w:id w:val="1948583986"/>
                <w:showingPlcHdr/>
                <w:dataBinding w:xpath="metrics/GLOBAL/Stride_Length_Count/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w:t>
            </w:r>
          </w:p>
        </w:tc>
        <w:tc>
          <w:tcPr>
            <w:tcW w:w="4395" w:type="dxa"/>
            <w:shd w:val="clear" w:color="auto" w:fill="auto"/>
            <w:vAlign w:val="center"/>
          </w:tcPr>
          <w:p w:rsidR="00AB6E9B" w:rsidRPr="00A875FF" w:rsidRDefault="000E2420" w:rsidP="00AB6E9B">
            <w:pPr>
              <w:keepNext/>
              <w:rPr>
                <w:rFonts w:ascii="Franklin Gothic Book" w:hAnsi="Franklin Gothic Book"/>
                <w:kern w:val="24"/>
                <w:sz w:val="16"/>
                <w:szCs w:val="16"/>
                <w:lang w:val="en-US"/>
              </w:rPr>
            </w:pPr>
            <w:sdt>
              <w:sdtPr>
                <w:rPr>
                  <w:rFonts w:ascii="Arial" w:hAnsi="Arial"/>
                  <w:szCs w:val="20"/>
                  <w:lang w:val="en-US"/>
                </w:rPr>
                <w:alias w:val="$StrideLength_post"/>
                <w:tag w:val="$StrideLength_post"/>
                <w:id w:val="-1627925863"/>
                <w:picture/>
              </w:sdtPr>
              <w:sdtEndPr/>
              <w:sdtContent>
                <w:r w:rsidR="00AB6E9B">
                  <w:rPr>
                    <w:rFonts w:ascii="Arial" w:hAnsi="Arial"/>
                    <w:noProof/>
                    <w:szCs w:val="20"/>
                    <w:lang w:val="en-US" w:eastAsia="en-US"/>
                  </w:rPr>
                  <w:drawing>
                    <wp:inline distT="0" distB="0" distL="0" distR="0" wp14:anchorId="55B33F31" wp14:editId="588C2D84">
                      <wp:extent cx="2490923" cy="252000"/>
                      <wp:effectExtent l="0" t="0" r="0" b="0"/>
                      <wp:docPr id="4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0923" cy="252000"/>
                              </a:xfrm>
                              <a:prstGeom prst="rect">
                                <a:avLst/>
                              </a:prstGeom>
                              <a:noFill/>
                              <a:ln>
                                <a:noFill/>
                              </a:ln>
                            </pic:spPr>
                          </pic:pic>
                        </a:graphicData>
                      </a:graphic>
                    </wp:inline>
                  </w:drawing>
                </w:r>
              </w:sdtContent>
            </w:sdt>
          </w:p>
        </w:tc>
      </w:tr>
      <w:tr w:rsidR="00AB6E9B" w:rsidRPr="00A875FF" w:rsidTr="00784E6D">
        <w:tblPrEx>
          <w:tblCellMar>
            <w:right w:w="70" w:type="dxa"/>
          </w:tblCellMar>
        </w:tblPrEx>
        <w:trPr>
          <w:trHeight w:hRule="exact" w:val="425"/>
          <w:jc w:val="center"/>
        </w:trPr>
        <w:tc>
          <w:tcPr>
            <w:tcW w:w="1700" w:type="dxa"/>
            <w:shd w:val="clear" w:color="auto" w:fill="auto"/>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Stride width</w:t>
            </w:r>
          </w:p>
        </w:tc>
        <w:tc>
          <w:tcPr>
            <w:tcW w:w="708" w:type="dxa"/>
            <w:shd w:val="clear" w:color="auto" w:fill="auto"/>
            <w:vAlign w:val="center"/>
          </w:tcPr>
          <w:p w:rsidR="00AB6E9B" w:rsidRPr="00A875FF" w:rsidRDefault="00AB6E9B"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shd w:val="clear" w:color="auto" w:fill="auto"/>
            <w:vAlign w:val="center"/>
          </w:tcPr>
          <w:p w:rsidR="00AB6E9B" w:rsidRPr="00891D5A" w:rsidRDefault="00AB6E9B" w:rsidP="00AB6E9B">
            <w:pPr>
              <w:keepNext/>
              <w:rPr>
                <w:rFonts w:ascii="Franklin Gothic Book" w:hAnsi="Franklin Gothic Book"/>
                <w:kern w:val="24"/>
                <w:sz w:val="16"/>
                <w:szCs w:val="16"/>
                <w:lang w:val="en-US"/>
              </w:rPr>
            </w:pPr>
          </w:p>
        </w:tc>
        <w:tc>
          <w:tcPr>
            <w:tcW w:w="2126" w:type="dxa"/>
            <w:shd w:val="clear" w:color="auto" w:fill="auto"/>
            <w:vAlign w:val="center"/>
          </w:tcPr>
          <w:p w:rsidR="00AB6E9B" w:rsidRPr="00891D5A" w:rsidRDefault="000E2420" w:rsidP="00AB6E9B">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trideWidMean_post"/>
                <w:tag w:val="StrideWidMean_post"/>
                <w:id w:val="-1259292162"/>
                <w:showingPlcHdr/>
                <w:dataBinding w:xpath="metrics/GLOBAL/Stride_Width_Mean/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trideWidSD_post"/>
                <w:tag w:val="StrideWidSD_post"/>
                <w:id w:val="-1254658380"/>
                <w:showingPlcHdr/>
                <w:dataBinding w:xpath="metrics/GLOBAL/Stride_Width_StdDev/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StrideWidCount_post"/>
                <w:tag w:val="StrideWidCount_post"/>
                <w:id w:val="1157117649"/>
                <w:showingPlcHdr/>
                <w:dataBinding w:xpath="metrics/GLOBAL/Stride_Width_Count/TEMPORAL_DISTANCE/X" w:storeItemID="{7E7DE756-8780-40D7-B2E2-A8B1C27C5786}"/>
                <w:text/>
              </w:sdtPr>
              <w:sdtEndPr/>
              <w:sdtContent>
                <w:r w:rsidR="00AB6E9B">
                  <w:rPr>
                    <w:rFonts w:ascii="Franklin Gothic Book" w:hAnsi="Franklin Gothic Book"/>
                    <w:kern w:val="24"/>
                    <w:sz w:val="16"/>
                    <w:szCs w:val="16"/>
                    <w:lang w:val="en-US"/>
                  </w:rPr>
                  <w:t xml:space="preserve">     </w:t>
                </w:r>
              </w:sdtContent>
            </w:sdt>
            <w:r w:rsidR="00AB6E9B" w:rsidRPr="00891D5A">
              <w:rPr>
                <w:rFonts w:ascii="Franklin Gothic Book" w:hAnsi="Franklin Gothic Book"/>
                <w:kern w:val="24"/>
                <w:sz w:val="16"/>
                <w:szCs w:val="16"/>
                <w:lang w:val="en-US"/>
              </w:rPr>
              <w:t>)</w:t>
            </w:r>
          </w:p>
        </w:tc>
        <w:tc>
          <w:tcPr>
            <w:tcW w:w="4395" w:type="dxa"/>
            <w:shd w:val="clear" w:color="auto" w:fill="auto"/>
            <w:vAlign w:val="center"/>
          </w:tcPr>
          <w:p w:rsidR="00AB6E9B" w:rsidRPr="00A875FF" w:rsidRDefault="000E2420" w:rsidP="00AB6E9B">
            <w:pPr>
              <w:keepNext/>
              <w:rPr>
                <w:rFonts w:ascii="Franklin Gothic Book" w:hAnsi="Franklin Gothic Book"/>
                <w:kern w:val="24"/>
                <w:sz w:val="16"/>
                <w:szCs w:val="16"/>
                <w:lang w:val="en-US"/>
              </w:rPr>
            </w:pPr>
            <w:sdt>
              <w:sdtPr>
                <w:rPr>
                  <w:rFonts w:ascii="Arial" w:hAnsi="Arial"/>
                  <w:szCs w:val="20"/>
                  <w:lang w:val="en-US"/>
                </w:rPr>
                <w:alias w:val="$StrideWidth_post"/>
                <w:tag w:val="$StrideWidth_post"/>
                <w:id w:val="-513767427"/>
                <w:picture/>
              </w:sdtPr>
              <w:sdtEndPr/>
              <w:sdtContent>
                <w:r w:rsidR="00AB6E9B">
                  <w:rPr>
                    <w:rFonts w:ascii="Arial" w:hAnsi="Arial"/>
                    <w:noProof/>
                    <w:szCs w:val="20"/>
                    <w:lang w:val="en-US" w:eastAsia="en-US"/>
                  </w:rPr>
                  <w:drawing>
                    <wp:inline distT="0" distB="0" distL="0" distR="0" wp14:anchorId="6986DA6C" wp14:editId="757661BC">
                      <wp:extent cx="2490923" cy="252000"/>
                      <wp:effectExtent l="0" t="0" r="0" b="0"/>
                      <wp:docPr id="4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0923" cy="252000"/>
                              </a:xfrm>
                              <a:prstGeom prst="rect">
                                <a:avLst/>
                              </a:prstGeom>
                              <a:noFill/>
                              <a:ln>
                                <a:noFill/>
                              </a:ln>
                            </pic:spPr>
                          </pic:pic>
                        </a:graphicData>
                      </a:graphic>
                    </wp:inline>
                  </w:drawing>
                </w:r>
              </w:sdtContent>
            </w:sdt>
          </w:p>
        </w:tc>
      </w:tr>
      <w:tr w:rsidR="00F720FA" w:rsidRPr="00A875FF" w:rsidTr="00784E6D">
        <w:tblPrEx>
          <w:tblCellMar>
            <w:right w:w="70" w:type="dxa"/>
          </w:tblCellMar>
        </w:tblPrEx>
        <w:trPr>
          <w:trHeight w:val="784"/>
          <w:jc w:val="center"/>
        </w:trPr>
        <w:tc>
          <w:tcPr>
            <w:tcW w:w="1700"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Step length</w:t>
            </w:r>
          </w:p>
        </w:tc>
        <w:tc>
          <w:tcPr>
            <w:tcW w:w="708"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p>
        </w:tc>
        <w:tc>
          <w:tcPr>
            <w:tcW w:w="709" w:type="dxa"/>
            <w:shd w:val="clear" w:color="auto" w:fill="auto"/>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shd w:val="clear" w:color="auto" w:fill="auto"/>
            <w:vAlign w:val="center"/>
          </w:tcPr>
          <w:p w:rsidR="00F720FA"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epLenMean_post"/>
                <w:tag w:val="LStepLenMean_post"/>
                <w:id w:val="-968659152"/>
                <w:showingPlcHdr/>
                <w:dataBinding w:xpath="metrics/GLOBAL/Left_Step_Length_Mean/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epLenSD_post"/>
                <w:tag w:val="LStepLenSD_post"/>
                <w:id w:val="-761446029"/>
                <w:showingPlcHdr/>
                <w:dataBinding w:xpath="metrics/GLOBAL/Left_Step_Length_StdDev/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epLenCount_post"/>
                <w:tag w:val="LStepLenCount_post"/>
                <w:id w:val="438262099"/>
                <w:showingPlcHdr/>
                <w:dataBinding w:xpath="metrics/GLOBAL/Left_Step_Length_Count/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F720FA" w:rsidRPr="00891D5A" w:rsidRDefault="000E2420" w:rsidP="00AB6E9B">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epLenMean_post"/>
                <w:tag w:val="RStepLenMean_post"/>
                <w:id w:val="1344510782"/>
                <w:showingPlcHdr/>
                <w:dataBinding w:xpath="metrics/GLOBAL/Right_Step_Length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epLenSD_post"/>
                <w:tag w:val="RStepLenSD_post"/>
                <w:id w:val="-176342829"/>
                <w:showingPlcHdr/>
                <w:dataBinding w:xpath="metrics/GLOBAL/Right_Step_Length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epLenCount_post"/>
                <w:tag w:val="RStepLenCount_post"/>
                <w:id w:val="1065996153"/>
                <w:showingPlcHdr/>
                <w:dataBinding w:xpath="metrics/GLOBAL/Right_Step_Length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shd w:val="clear" w:color="auto" w:fill="auto"/>
            <w:vAlign w:val="center"/>
          </w:tcPr>
          <w:p w:rsidR="00F720FA" w:rsidRPr="00A875FF" w:rsidRDefault="000E2420" w:rsidP="00AB6E9B">
            <w:pPr>
              <w:keepNext/>
              <w:rPr>
                <w:lang w:val="en-US"/>
              </w:rPr>
            </w:pPr>
            <w:sdt>
              <w:sdtPr>
                <w:rPr>
                  <w:rFonts w:ascii="Arial" w:hAnsi="Arial"/>
                  <w:szCs w:val="20"/>
                  <w:lang w:val="en-US"/>
                </w:rPr>
                <w:alias w:val="$LStepLength_post"/>
                <w:tag w:val="$LStepLength_post"/>
                <w:id w:val="-1718659449"/>
                <w:picture/>
              </w:sdtPr>
              <w:sdtEndPr/>
              <w:sdtContent>
                <w:r w:rsidR="00F720FA">
                  <w:rPr>
                    <w:rFonts w:ascii="Arial" w:hAnsi="Arial"/>
                    <w:noProof/>
                    <w:szCs w:val="20"/>
                    <w:lang w:val="en-US" w:eastAsia="en-US"/>
                  </w:rPr>
                  <w:drawing>
                    <wp:inline distT="0" distB="0" distL="0" distR="0" wp14:anchorId="6F4321B3" wp14:editId="7D70CDC1">
                      <wp:extent cx="2491200" cy="216000"/>
                      <wp:effectExtent l="0" t="0" r="0" b="0"/>
                      <wp:docPr id="314"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epLength_post"/>
                <w:tag w:val="$RStepLength_post"/>
                <w:id w:val="-1736769046"/>
                <w:picture/>
              </w:sdtPr>
              <w:sdtEndPr/>
              <w:sdtContent>
                <w:r w:rsidR="00F720FA">
                  <w:rPr>
                    <w:rFonts w:ascii="Arial" w:hAnsi="Arial"/>
                    <w:noProof/>
                    <w:szCs w:val="20"/>
                    <w:lang w:val="en-US" w:eastAsia="en-US"/>
                  </w:rPr>
                  <w:drawing>
                    <wp:inline distT="0" distB="0" distL="0" distR="0" wp14:anchorId="6B925D85" wp14:editId="691AB39F">
                      <wp:extent cx="2491200" cy="216000"/>
                      <wp:effectExtent l="0" t="0" r="0" b="0"/>
                      <wp:docPr id="313"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F720FA" w:rsidRPr="00A875FF" w:rsidTr="00784E6D">
        <w:tblPrEx>
          <w:tblCellMar>
            <w:right w:w="70" w:type="dxa"/>
          </w:tblCellMar>
        </w:tblPrEx>
        <w:trPr>
          <w:trHeight w:val="784"/>
          <w:jc w:val="center"/>
        </w:trPr>
        <w:tc>
          <w:tcPr>
            <w:tcW w:w="1700" w:type="dxa"/>
            <w:shd w:val="clear" w:color="auto" w:fill="auto"/>
            <w:vAlign w:val="center"/>
          </w:tcPr>
          <w:p w:rsidR="00F720FA" w:rsidRPr="00A875FF" w:rsidRDefault="00F720FA" w:rsidP="00F720FA">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Step time</w:t>
            </w:r>
          </w:p>
        </w:tc>
        <w:tc>
          <w:tcPr>
            <w:tcW w:w="708" w:type="dxa"/>
            <w:shd w:val="clear" w:color="auto" w:fill="auto"/>
            <w:vAlign w:val="center"/>
          </w:tcPr>
          <w:p w:rsidR="00F720FA" w:rsidRPr="00A875FF" w:rsidRDefault="00F720FA" w:rsidP="00F720FA">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sec</w:t>
            </w:r>
          </w:p>
        </w:tc>
        <w:tc>
          <w:tcPr>
            <w:tcW w:w="709" w:type="dxa"/>
            <w:shd w:val="clear" w:color="auto" w:fill="auto"/>
            <w:vAlign w:val="center"/>
          </w:tcPr>
          <w:p w:rsidR="00F720FA" w:rsidRDefault="00F720FA" w:rsidP="00F720FA">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F720FA">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shd w:val="clear" w:color="auto" w:fill="auto"/>
            <w:vAlign w:val="center"/>
          </w:tcPr>
          <w:p w:rsidR="00F720FA" w:rsidRDefault="000E2420" w:rsidP="00F720FA">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epTimeMean_post"/>
                <w:tag w:val="LStepTimeMean_post"/>
                <w:id w:val="2033757311"/>
                <w:showingPlcHdr/>
                <w:dataBinding w:xpath="metrics/GLOBAL/Left_Step_Time_Mean/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epTimeSD_post"/>
                <w:tag w:val="LStepTimeSD_post"/>
                <w:id w:val="-276648297"/>
                <w:showingPlcHdr/>
                <w:dataBinding w:xpath="metrics/GLOBAL/Left_Step_Time_StdDev/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epTimeCount_post"/>
                <w:tag w:val="LStepTimeCount_post"/>
                <w:id w:val="1296098474"/>
                <w:showingPlcHdr/>
                <w:dataBinding w:xpath="metrics/GLOBAL/Left_Step_Time_Count/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D44AA5" w:rsidRPr="00891D5A" w:rsidRDefault="000E2420" w:rsidP="00D44AA5">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epTimeMean_post"/>
                <w:tag w:val="RStepTimeMean_post"/>
                <w:id w:val="417909525"/>
                <w:showingPlcHdr/>
                <w:dataBinding w:xpath="metrics/GLOBAL/Right_Step_Time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epTimeSD_post"/>
                <w:tag w:val="RStepTimeSD_post"/>
                <w:id w:val="1146088550"/>
                <w:showingPlcHdr/>
                <w:dataBinding w:xpath="metrics/GLOBAL/Right_Step_Time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epTimeCount_post"/>
                <w:tag w:val="RStepTimeCount_post"/>
                <w:id w:val="1809818768"/>
                <w:showingPlcHdr/>
                <w:dataBinding w:xpath="metrics/GLOBAL/Right_Step_Time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shd w:val="clear" w:color="auto" w:fill="auto"/>
            <w:vAlign w:val="center"/>
          </w:tcPr>
          <w:p w:rsidR="00F720FA" w:rsidRPr="006A15F8" w:rsidRDefault="000E2420" w:rsidP="00F720FA">
            <w:pPr>
              <w:keepNext/>
              <w:rPr>
                <w:rFonts w:ascii="Franklin Gothic Book" w:hAnsi="Franklin Gothic Book"/>
                <w:kern w:val="24"/>
                <w:sz w:val="18"/>
                <w:szCs w:val="56"/>
                <w:lang w:val="en-US"/>
              </w:rPr>
            </w:pPr>
            <w:sdt>
              <w:sdtPr>
                <w:rPr>
                  <w:rFonts w:ascii="Arial" w:hAnsi="Arial"/>
                  <w:szCs w:val="20"/>
                  <w:lang w:val="en-US"/>
                </w:rPr>
                <w:alias w:val="$LStepTime_post"/>
                <w:tag w:val="$LStepTime_post"/>
                <w:id w:val="-1820948699"/>
                <w:picture/>
              </w:sdtPr>
              <w:sdtEndPr/>
              <w:sdtContent>
                <w:r w:rsidR="00F720FA">
                  <w:rPr>
                    <w:rFonts w:ascii="Arial" w:hAnsi="Arial"/>
                    <w:noProof/>
                    <w:szCs w:val="20"/>
                    <w:lang w:val="en-US" w:eastAsia="en-US"/>
                  </w:rPr>
                  <w:drawing>
                    <wp:inline distT="0" distB="0" distL="0" distR="0" wp14:anchorId="744B2C5E" wp14:editId="02F20A30">
                      <wp:extent cx="2491200" cy="216000"/>
                      <wp:effectExtent l="0" t="0" r="0" b="0"/>
                      <wp:docPr id="31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epTime_post"/>
                <w:tag w:val="$RStepTime_post"/>
                <w:id w:val="-1436976939"/>
                <w:picture/>
              </w:sdtPr>
              <w:sdtEndPr/>
              <w:sdtContent>
                <w:r w:rsidR="00F720FA">
                  <w:rPr>
                    <w:rFonts w:ascii="Arial" w:hAnsi="Arial"/>
                    <w:noProof/>
                    <w:szCs w:val="20"/>
                    <w:lang w:val="en-US" w:eastAsia="en-US"/>
                  </w:rPr>
                  <w:drawing>
                    <wp:inline distT="0" distB="0" distL="0" distR="0" wp14:anchorId="1A7D869E" wp14:editId="5CA21133">
                      <wp:extent cx="2491200" cy="216000"/>
                      <wp:effectExtent l="0" t="0" r="0" b="0"/>
                      <wp:docPr id="31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F720FA" w:rsidRPr="00A875FF" w:rsidTr="00784E6D">
        <w:tblPrEx>
          <w:tblCellMar>
            <w:right w:w="70" w:type="dxa"/>
          </w:tblCellMar>
        </w:tblPrEx>
        <w:trPr>
          <w:trHeight w:val="784"/>
          <w:jc w:val="center"/>
        </w:trPr>
        <w:tc>
          <w:tcPr>
            <w:tcW w:w="1700"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Stance time</w:t>
            </w:r>
          </w:p>
        </w:tc>
        <w:tc>
          <w:tcPr>
            <w:tcW w:w="708"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 gait cycle</w:t>
            </w:r>
          </w:p>
        </w:tc>
        <w:tc>
          <w:tcPr>
            <w:tcW w:w="709" w:type="dxa"/>
            <w:shd w:val="clear" w:color="auto" w:fill="auto"/>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shd w:val="clear" w:color="auto" w:fill="auto"/>
            <w:vAlign w:val="center"/>
          </w:tcPr>
          <w:p w:rsidR="00F720FA"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StanPctMean_post"/>
                <w:tag w:val="LStanPctMean_post"/>
                <w:id w:val="959374692"/>
                <w:showingPlcHdr/>
                <w:dataBinding w:xpath="metrics/GLOBAL/Left_Stance_Time_Mean/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StanPctSD_post"/>
                <w:tag w:val="LStanPctSD_post"/>
                <w:id w:val="-1413149334"/>
                <w:showingPlcHdr/>
                <w:dataBinding w:xpath="metrics/GLOBAL/Left_Stance_Time_StdDev/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StanPctCount_post"/>
                <w:tag w:val="LStanPctCount_post"/>
                <w:id w:val="-626472103"/>
                <w:showingPlcHdr/>
                <w:dataBinding w:xpath="metrics/GLOBAL/Left_Stance_Time_Count/TEMPORAL_DISTANCE/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F720FA" w:rsidRPr="00891D5A" w:rsidRDefault="000E2420" w:rsidP="00AB6E9B">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StanPctMean_post"/>
                <w:tag w:val="RStanPctMean_post"/>
                <w:id w:val="-985478622"/>
                <w:showingPlcHdr/>
                <w:dataBinding w:xpath="metrics/GLOBAL/Right_Stance_Time_Mean/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StanPctSD_post"/>
                <w:tag w:val="RStanPctSD_post"/>
                <w:id w:val="-230619135"/>
                <w:showingPlcHdr/>
                <w:dataBinding w:xpath="metrics/GLOBAL/Right_Stance_Time_StdDev/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StanPctCount_post"/>
                <w:tag w:val="RStanPctCount_post"/>
                <w:id w:val="1587570302"/>
                <w:showingPlcHdr/>
                <w:dataBinding w:xpath="metrics/GLOBAL/Right_Stance_Time_Count/TEMPORAL_DISTANCE/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shd w:val="clear" w:color="auto" w:fill="auto"/>
            <w:vAlign w:val="center"/>
          </w:tcPr>
          <w:p w:rsidR="00F720FA" w:rsidRPr="00A875FF" w:rsidRDefault="000E2420" w:rsidP="00AB6E9B">
            <w:pPr>
              <w:keepNext/>
              <w:rPr>
                <w:rFonts w:ascii="Franklin Gothic Book" w:hAnsi="Franklin Gothic Book"/>
                <w:kern w:val="24"/>
                <w:sz w:val="16"/>
                <w:szCs w:val="16"/>
                <w:lang w:val="en-US"/>
              </w:rPr>
            </w:pPr>
            <w:sdt>
              <w:sdtPr>
                <w:rPr>
                  <w:rFonts w:ascii="Arial" w:hAnsi="Arial"/>
                  <w:szCs w:val="20"/>
                  <w:lang w:val="en-US"/>
                </w:rPr>
                <w:alias w:val="$LStanceTime_post"/>
                <w:tag w:val="$LStanceTime_post"/>
                <w:id w:val="380605575"/>
                <w:picture/>
              </w:sdtPr>
              <w:sdtEndPr/>
              <w:sdtContent>
                <w:r w:rsidR="00F720FA">
                  <w:rPr>
                    <w:rFonts w:ascii="Arial" w:hAnsi="Arial"/>
                    <w:noProof/>
                    <w:szCs w:val="20"/>
                    <w:lang w:val="en-US" w:eastAsia="en-US"/>
                  </w:rPr>
                  <w:drawing>
                    <wp:inline distT="0" distB="0" distL="0" distR="0" wp14:anchorId="565A5250" wp14:editId="6214BA3A">
                      <wp:extent cx="2491200" cy="216000"/>
                      <wp:effectExtent l="0" t="0" r="0" b="0"/>
                      <wp:docPr id="31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StanceTime_post"/>
                <w:tag w:val="$RStanceTime_post"/>
                <w:id w:val="-1286809987"/>
                <w:picture/>
              </w:sdtPr>
              <w:sdtEndPr/>
              <w:sdtContent>
                <w:r w:rsidR="00F720FA">
                  <w:rPr>
                    <w:rFonts w:ascii="Arial" w:hAnsi="Arial"/>
                    <w:noProof/>
                    <w:szCs w:val="20"/>
                    <w:lang w:val="en-US" w:eastAsia="en-US"/>
                  </w:rPr>
                  <w:drawing>
                    <wp:inline distT="0" distB="0" distL="0" distR="0" wp14:anchorId="503923E1" wp14:editId="3B223C4A">
                      <wp:extent cx="2491200" cy="216000"/>
                      <wp:effectExtent l="0" t="0" r="0" b="0"/>
                      <wp:docPr id="31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F720FA" w:rsidRPr="00A875FF" w:rsidTr="00784E6D">
        <w:tblPrEx>
          <w:tblCellMar>
            <w:right w:w="70" w:type="dxa"/>
          </w:tblCellMar>
        </w:tblPrEx>
        <w:trPr>
          <w:trHeight w:val="784"/>
          <w:jc w:val="center"/>
        </w:trPr>
        <w:tc>
          <w:tcPr>
            <w:tcW w:w="1700"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Initial double limb support</w:t>
            </w:r>
          </w:p>
        </w:tc>
        <w:tc>
          <w:tcPr>
            <w:tcW w:w="708" w:type="dxa"/>
            <w:shd w:val="clear" w:color="auto" w:fill="auto"/>
            <w:vAlign w:val="center"/>
          </w:tcPr>
          <w:p w:rsidR="00F720FA" w:rsidRPr="00A875FF" w:rsidRDefault="00F720FA" w:rsidP="00AB6E9B">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sec</w:t>
            </w:r>
          </w:p>
        </w:tc>
        <w:tc>
          <w:tcPr>
            <w:tcW w:w="709" w:type="dxa"/>
            <w:shd w:val="clear" w:color="auto" w:fill="auto"/>
            <w:vAlign w:val="center"/>
          </w:tcPr>
          <w:p w:rsidR="00F720FA" w:rsidRDefault="00F720FA" w:rsidP="007E3F91">
            <w:pPr>
              <w:keepNext/>
              <w:spacing w:line="320" w:lineRule="exact"/>
              <w:rPr>
                <w:rFonts w:ascii="Franklin Gothic Book" w:hAnsi="Franklin Gothic Book"/>
                <w:color w:val="FF0000"/>
                <w:kern w:val="24"/>
                <w:sz w:val="16"/>
                <w:szCs w:val="16"/>
                <w:lang w:val="en-US"/>
              </w:rPr>
            </w:pPr>
            <w:r w:rsidRPr="00891D5A">
              <w:rPr>
                <w:rFonts w:ascii="Franklin Gothic Book" w:hAnsi="Franklin Gothic Book"/>
                <w:color w:val="FF0000"/>
                <w:kern w:val="24"/>
                <w:sz w:val="16"/>
                <w:szCs w:val="16"/>
                <w:lang w:val="en-US"/>
              </w:rPr>
              <w:t>Left</w:t>
            </w:r>
          </w:p>
          <w:p w:rsidR="00F720FA" w:rsidRDefault="00F720FA" w:rsidP="007E3F91">
            <w:pPr>
              <w:keepNext/>
              <w:spacing w:line="320" w:lineRule="exact"/>
              <w:rPr>
                <w:rFonts w:ascii="Franklin Gothic Medium" w:hAnsi="Franklin Gothic Medium"/>
                <w:kern w:val="24"/>
                <w:sz w:val="24"/>
                <w:lang w:val="en-US"/>
              </w:rPr>
            </w:pPr>
            <w:r w:rsidRPr="00891D5A">
              <w:rPr>
                <w:rFonts w:ascii="Franklin Gothic Book" w:hAnsi="Franklin Gothic Book"/>
                <w:color w:val="0000FF"/>
                <w:kern w:val="24"/>
                <w:sz w:val="16"/>
                <w:szCs w:val="16"/>
                <w:lang w:val="en-US"/>
              </w:rPr>
              <w:t>Right</w:t>
            </w:r>
          </w:p>
        </w:tc>
        <w:tc>
          <w:tcPr>
            <w:tcW w:w="2126" w:type="dxa"/>
            <w:shd w:val="clear" w:color="auto" w:fill="auto"/>
            <w:vAlign w:val="center"/>
          </w:tcPr>
          <w:p w:rsidR="00F720FA" w:rsidRDefault="000E2420" w:rsidP="00AB6E9B">
            <w:pPr>
              <w:keepNext/>
              <w:spacing w:line="320" w:lineRule="exact"/>
              <w:rPr>
                <w:rFonts w:ascii="Franklin Gothic Book" w:hAnsi="Franklin Gothic Book"/>
                <w:color w:val="FF0000"/>
                <w:kern w:val="24"/>
                <w:sz w:val="16"/>
                <w:szCs w:val="16"/>
                <w:lang w:val="en-US"/>
              </w:rPr>
            </w:pPr>
            <w:sdt>
              <w:sdtPr>
                <w:rPr>
                  <w:rFonts w:ascii="Franklin Gothic Book" w:hAnsi="Franklin Gothic Book"/>
                  <w:color w:val="FF0000"/>
                  <w:kern w:val="24"/>
                  <w:sz w:val="16"/>
                  <w:szCs w:val="16"/>
                  <w:lang w:val="en-US"/>
                </w:rPr>
                <w:alias w:val="LDblSuppMean_post"/>
                <w:tag w:val="LDblSuppMean_post"/>
                <w:id w:val="-380625152"/>
                <w:showingPlcHdr/>
                <w:dataBinding w:xpath="metrics/GLOBAL/LDblSuppMean/SHORT/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 </w:t>
            </w:r>
            <w:sdt>
              <w:sdtPr>
                <w:rPr>
                  <w:rFonts w:ascii="Franklin Gothic Book" w:hAnsi="Franklin Gothic Book"/>
                  <w:color w:val="FF0000"/>
                  <w:kern w:val="24"/>
                  <w:sz w:val="16"/>
                  <w:szCs w:val="16"/>
                  <w:lang w:val="en-US"/>
                </w:rPr>
                <w:alias w:val="LDblSuppSD_post"/>
                <w:tag w:val="LDblSuppSD_post"/>
                <w:id w:val="-1667087614"/>
                <w:showingPlcHdr/>
                <w:dataBinding w:xpath="metrics/GLOBAL/LDblSuppSD/SHORT/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 xml:space="preserve"> (</w:t>
            </w:r>
            <w:sdt>
              <w:sdtPr>
                <w:rPr>
                  <w:rFonts w:ascii="Franklin Gothic Book" w:hAnsi="Franklin Gothic Book"/>
                  <w:color w:val="FF0000"/>
                  <w:kern w:val="24"/>
                  <w:sz w:val="16"/>
                  <w:szCs w:val="16"/>
                  <w:lang w:val="en-US"/>
                </w:rPr>
                <w:alias w:val="LDblSuppCount_post"/>
                <w:tag w:val="LDblSuppCount_post"/>
                <w:id w:val="-382949209"/>
                <w:showingPlcHdr/>
                <w:dataBinding w:xpath="metrics/GLOBAL/LDblSuppCount/SHORT/X" w:storeItemID="{7E7DE756-8780-40D7-B2E2-A8B1C27C5786}"/>
                <w:text/>
              </w:sdtPr>
              <w:sdtEndPr/>
              <w:sdtContent>
                <w:r w:rsidR="00F720FA">
                  <w:rPr>
                    <w:rFonts w:ascii="Franklin Gothic Book" w:hAnsi="Franklin Gothic Book"/>
                    <w:color w:val="FF0000"/>
                    <w:kern w:val="24"/>
                    <w:sz w:val="16"/>
                    <w:szCs w:val="16"/>
                    <w:lang w:val="en-US"/>
                  </w:rPr>
                  <w:t xml:space="preserve">     </w:t>
                </w:r>
              </w:sdtContent>
            </w:sdt>
            <w:r w:rsidR="00F720FA" w:rsidRPr="00891D5A">
              <w:rPr>
                <w:rFonts w:ascii="Franklin Gothic Book" w:hAnsi="Franklin Gothic Book"/>
                <w:color w:val="FF0000"/>
                <w:kern w:val="24"/>
                <w:sz w:val="16"/>
                <w:szCs w:val="16"/>
                <w:lang w:val="en-US"/>
              </w:rPr>
              <w:t>)</w:t>
            </w:r>
          </w:p>
          <w:p w:rsidR="00F720FA" w:rsidRPr="00891D5A" w:rsidRDefault="000E2420" w:rsidP="00AB6E9B">
            <w:pPr>
              <w:keepNext/>
              <w:spacing w:line="320" w:lineRule="exact"/>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DblSuppMean_post"/>
                <w:tag w:val="RDblSuppMean_post"/>
                <w:id w:val="-1979530149"/>
                <w:showingPlcHdr/>
                <w:dataBinding w:xpath="metrics/GLOBAL/RDblSuppMean/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 </w:t>
            </w:r>
            <w:sdt>
              <w:sdtPr>
                <w:rPr>
                  <w:rFonts w:ascii="Franklin Gothic Book" w:hAnsi="Franklin Gothic Book"/>
                  <w:color w:val="0000FF"/>
                  <w:kern w:val="24"/>
                  <w:sz w:val="16"/>
                  <w:szCs w:val="16"/>
                  <w:lang w:val="en-US"/>
                </w:rPr>
                <w:alias w:val="RDblSuppSD_post"/>
                <w:tag w:val="RDblSuppSD_post"/>
                <w:id w:val="1242913177"/>
                <w:showingPlcHdr/>
                <w:dataBinding w:xpath="metrics/GLOBAL/RDblSuppSD/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 xml:space="preserve"> (</w:t>
            </w:r>
            <w:sdt>
              <w:sdtPr>
                <w:rPr>
                  <w:rFonts w:ascii="Franklin Gothic Book" w:hAnsi="Franklin Gothic Book"/>
                  <w:color w:val="0000FF"/>
                  <w:kern w:val="24"/>
                  <w:sz w:val="16"/>
                  <w:szCs w:val="16"/>
                  <w:lang w:val="en-US"/>
                </w:rPr>
                <w:alias w:val="RDblSuppCount_post"/>
                <w:tag w:val="RDblSuppCount_post"/>
                <w:id w:val="-1402131939"/>
                <w:showingPlcHdr/>
                <w:dataBinding w:xpath="metrics/GLOBAL/RDblSuppCount/SHORT/X" w:storeItemID="{7E7DE756-8780-40D7-B2E2-A8B1C27C5786}"/>
                <w:text/>
              </w:sdtPr>
              <w:sdtEndPr/>
              <w:sdtContent>
                <w:r w:rsidR="00F720FA">
                  <w:rPr>
                    <w:rFonts w:ascii="Franklin Gothic Book" w:hAnsi="Franklin Gothic Book"/>
                    <w:color w:val="0000FF"/>
                    <w:kern w:val="24"/>
                    <w:sz w:val="16"/>
                    <w:szCs w:val="16"/>
                    <w:lang w:val="en-US"/>
                  </w:rPr>
                  <w:t xml:space="preserve">     </w:t>
                </w:r>
              </w:sdtContent>
            </w:sdt>
            <w:r w:rsidR="00F720FA" w:rsidRPr="00891D5A">
              <w:rPr>
                <w:rFonts w:ascii="Franklin Gothic Book" w:hAnsi="Franklin Gothic Book"/>
                <w:color w:val="0000FF"/>
                <w:kern w:val="24"/>
                <w:sz w:val="16"/>
                <w:szCs w:val="16"/>
                <w:lang w:val="en-US"/>
              </w:rPr>
              <w:t>)</w:t>
            </w:r>
          </w:p>
        </w:tc>
        <w:tc>
          <w:tcPr>
            <w:tcW w:w="4395" w:type="dxa"/>
            <w:shd w:val="clear" w:color="auto" w:fill="auto"/>
            <w:vAlign w:val="center"/>
          </w:tcPr>
          <w:p w:rsidR="00F720FA" w:rsidRPr="00A875FF" w:rsidRDefault="000E2420" w:rsidP="00AB6E9B">
            <w:pPr>
              <w:keepNext/>
              <w:rPr>
                <w:rFonts w:ascii="Franklin Gothic Book" w:hAnsi="Franklin Gothic Book"/>
                <w:kern w:val="24"/>
                <w:sz w:val="16"/>
                <w:szCs w:val="16"/>
                <w:lang w:val="en-US"/>
              </w:rPr>
            </w:pPr>
            <w:sdt>
              <w:sdtPr>
                <w:rPr>
                  <w:rFonts w:ascii="Arial" w:hAnsi="Arial"/>
                  <w:szCs w:val="20"/>
                  <w:lang w:val="en-US"/>
                </w:rPr>
                <w:alias w:val="$LDoubleSupport_post"/>
                <w:tag w:val="$LDoubleSupport_post"/>
                <w:id w:val="709072942"/>
                <w:picture/>
              </w:sdtPr>
              <w:sdtEndPr/>
              <w:sdtContent>
                <w:r w:rsidR="00F720FA">
                  <w:rPr>
                    <w:rFonts w:ascii="Arial" w:hAnsi="Arial"/>
                    <w:noProof/>
                    <w:szCs w:val="20"/>
                    <w:lang w:val="en-US" w:eastAsia="en-US"/>
                  </w:rPr>
                  <w:drawing>
                    <wp:inline distT="0" distB="0" distL="0" distR="0" wp14:anchorId="28DE82DB" wp14:editId="7B4ECF11">
                      <wp:extent cx="2491200" cy="216000"/>
                      <wp:effectExtent l="0" t="0" r="0" b="0"/>
                      <wp:docPr id="128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sdt>
              <w:sdtPr>
                <w:rPr>
                  <w:rFonts w:ascii="Arial" w:hAnsi="Arial"/>
                  <w:szCs w:val="20"/>
                  <w:lang w:val="en-US"/>
                </w:rPr>
                <w:alias w:val="$RDoubleSupport_post"/>
                <w:tag w:val="$RDoubleSupport_post"/>
                <w:id w:val="1014115374"/>
                <w:picture/>
              </w:sdtPr>
              <w:sdtEndPr/>
              <w:sdtContent>
                <w:r w:rsidR="00F720FA">
                  <w:rPr>
                    <w:rFonts w:ascii="Arial" w:hAnsi="Arial"/>
                    <w:noProof/>
                    <w:szCs w:val="20"/>
                    <w:lang w:val="en-US" w:eastAsia="en-US"/>
                  </w:rPr>
                  <w:drawing>
                    <wp:inline distT="0" distB="0" distL="0" distR="0" wp14:anchorId="196AB245" wp14:editId="2D45B48B">
                      <wp:extent cx="2491200" cy="216000"/>
                      <wp:effectExtent l="0" t="0" r="0" b="0"/>
                      <wp:docPr id="31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1200" cy="216000"/>
                              </a:xfrm>
                              <a:prstGeom prst="rect">
                                <a:avLst/>
                              </a:prstGeom>
                              <a:noFill/>
                              <a:ln>
                                <a:noFill/>
                              </a:ln>
                            </pic:spPr>
                          </pic:pic>
                        </a:graphicData>
                      </a:graphic>
                    </wp:inline>
                  </w:drawing>
                </w:r>
              </w:sdtContent>
            </w:sdt>
          </w:p>
        </w:tc>
      </w:tr>
      <w:tr w:rsidR="00784E6D" w:rsidRPr="00A875FF" w:rsidTr="007E3F91">
        <w:tblPrEx>
          <w:tblCellMar>
            <w:right w:w="70" w:type="dxa"/>
          </w:tblCellMar>
        </w:tblPrEx>
        <w:trPr>
          <w:trHeight w:hRule="exact" w:val="425"/>
          <w:jc w:val="center"/>
        </w:trPr>
        <w:tc>
          <w:tcPr>
            <w:tcW w:w="1700" w:type="dxa"/>
            <w:shd w:val="clear" w:color="auto" w:fill="auto"/>
            <w:vAlign w:val="center"/>
          </w:tcPr>
          <w:p w:rsidR="00784E6D" w:rsidRPr="00A875FF" w:rsidRDefault="00784E6D" w:rsidP="007E3F91">
            <w:pPr>
              <w:keepNext/>
              <w:rPr>
                <w:rFonts w:ascii="Franklin Gothic Book" w:hAnsi="Franklin Gothic Book"/>
                <w:kern w:val="24"/>
                <w:sz w:val="16"/>
                <w:szCs w:val="16"/>
                <w:lang w:val="en-US"/>
              </w:rPr>
            </w:pPr>
            <w:r>
              <w:rPr>
                <w:rFonts w:ascii="Franklin Gothic Book" w:hAnsi="Franklin Gothic Book"/>
                <w:kern w:val="24"/>
                <w:sz w:val="16"/>
                <w:szCs w:val="16"/>
                <w:lang w:val="en-US"/>
              </w:rPr>
              <w:t>Cadence</w:t>
            </w:r>
          </w:p>
        </w:tc>
        <w:tc>
          <w:tcPr>
            <w:tcW w:w="708" w:type="dxa"/>
            <w:shd w:val="clear" w:color="auto" w:fill="auto"/>
            <w:vAlign w:val="center"/>
          </w:tcPr>
          <w:p w:rsidR="00784E6D" w:rsidRPr="00A875FF" w:rsidRDefault="00784E6D" w:rsidP="007E3F91">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min</w:t>
            </w:r>
            <w:r w:rsidRPr="00A875FF">
              <w:rPr>
                <w:rFonts w:ascii="Franklin Gothic Book" w:hAnsi="Franklin Gothic Book"/>
                <w:kern w:val="24"/>
                <w:sz w:val="16"/>
                <w:szCs w:val="16"/>
                <w:vertAlign w:val="superscript"/>
                <w:lang w:val="en-US"/>
              </w:rPr>
              <w:t>-1</w:t>
            </w:r>
          </w:p>
        </w:tc>
        <w:tc>
          <w:tcPr>
            <w:tcW w:w="709" w:type="dxa"/>
            <w:shd w:val="clear" w:color="auto" w:fill="auto"/>
            <w:vAlign w:val="center"/>
          </w:tcPr>
          <w:p w:rsidR="00784E6D" w:rsidRPr="00891D5A" w:rsidRDefault="00784E6D" w:rsidP="007E3F91">
            <w:pPr>
              <w:keepNext/>
              <w:rPr>
                <w:rFonts w:ascii="Franklin Gothic Book" w:hAnsi="Franklin Gothic Book"/>
                <w:kern w:val="24"/>
                <w:sz w:val="16"/>
                <w:szCs w:val="16"/>
                <w:lang w:val="en-US"/>
              </w:rPr>
            </w:pPr>
          </w:p>
        </w:tc>
        <w:tc>
          <w:tcPr>
            <w:tcW w:w="2126" w:type="dxa"/>
            <w:shd w:val="clear" w:color="auto" w:fill="auto"/>
            <w:vAlign w:val="center"/>
          </w:tcPr>
          <w:p w:rsidR="00784E6D" w:rsidRPr="00891D5A" w:rsidRDefault="000E2420" w:rsidP="007E3F91">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CadenceMean_post"/>
                <w:tag w:val="CadenceMean_post"/>
                <w:id w:val="1353996069"/>
                <w:showingPlcHdr/>
                <w:dataBinding w:xpath="metrics/GLOBAL/StrideMinMean/SHORT/X" w:storeItemID="{7E7DE756-8780-40D7-B2E2-A8B1C27C5786}"/>
                <w:text/>
              </w:sdtPr>
              <w:sdtEndPr/>
              <w:sdtContent>
                <w:r w:rsidR="00784E6D">
                  <w:rPr>
                    <w:rFonts w:ascii="Franklin Gothic Book" w:hAnsi="Franklin Gothic Book"/>
                    <w:kern w:val="24"/>
                    <w:sz w:val="16"/>
                    <w:szCs w:val="16"/>
                    <w:lang w:val="en-US"/>
                  </w:rPr>
                  <w:t xml:space="preserve">     </w:t>
                </w:r>
              </w:sdtContent>
            </w:sdt>
            <w:r w:rsidR="00784E6D"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CadenceSD_post"/>
                <w:tag w:val="CadenceSD_post"/>
                <w:id w:val="2138838165"/>
                <w:showingPlcHdr/>
                <w:dataBinding w:xpath="metrics/GLOBAL/StrideMinSD/SHORT/X" w:storeItemID="{7E7DE756-8780-40D7-B2E2-A8B1C27C5786}"/>
                <w:text/>
              </w:sdtPr>
              <w:sdtEndPr/>
              <w:sdtContent>
                <w:r w:rsidR="00784E6D">
                  <w:rPr>
                    <w:rFonts w:ascii="Franklin Gothic Book" w:hAnsi="Franklin Gothic Book"/>
                    <w:kern w:val="24"/>
                    <w:sz w:val="16"/>
                    <w:szCs w:val="16"/>
                    <w:lang w:val="en-US"/>
                  </w:rPr>
                  <w:t xml:space="preserve">     </w:t>
                </w:r>
              </w:sdtContent>
            </w:sdt>
            <w:r w:rsidR="00784E6D" w:rsidRPr="00891D5A">
              <w:rPr>
                <w:rFonts w:ascii="Franklin Gothic Book" w:hAnsi="Franklin Gothic Book"/>
                <w:kern w:val="24"/>
                <w:sz w:val="16"/>
                <w:szCs w:val="16"/>
                <w:lang w:val="en-US"/>
              </w:rPr>
              <w:t xml:space="preserve"> (</w:t>
            </w:r>
            <w:sdt>
              <w:sdtPr>
                <w:rPr>
                  <w:rFonts w:ascii="Franklin Gothic Book" w:hAnsi="Franklin Gothic Book"/>
                  <w:kern w:val="24"/>
                  <w:sz w:val="16"/>
                  <w:szCs w:val="16"/>
                  <w:lang w:val="en-US"/>
                </w:rPr>
                <w:alias w:val="CadenceCount_post"/>
                <w:tag w:val="CadenceCount_post"/>
                <w:id w:val="-211808407"/>
                <w:showingPlcHdr/>
                <w:dataBinding w:xpath="metrics/GLOBAL/StrideMinCount/SHORT/X" w:storeItemID="{7E7DE756-8780-40D7-B2E2-A8B1C27C5786}"/>
                <w:text/>
              </w:sdtPr>
              <w:sdtEndPr/>
              <w:sdtContent>
                <w:r w:rsidR="00784E6D">
                  <w:rPr>
                    <w:rFonts w:ascii="Franklin Gothic Book" w:hAnsi="Franklin Gothic Book"/>
                    <w:kern w:val="24"/>
                    <w:sz w:val="16"/>
                    <w:szCs w:val="16"/>
                    <w:lang w:val="en-US"/>
                  </w:rPr>
                  <w:t xml:space="preserve">     </w:t>
                </w:r>
              </w:sdtContent>
            </w:sdt>
            <w:r w:rsidR="00784E6D" w:rsidRPr="00891D5A">
              <w:rPr>
                <w:rFonts w:ascii="Franklin Gothic Book" w:hAnsi="Franklin Gothic Book"/>
                <w:kern w:val="24"/>
                <w:sz w:val="16"/>
                <w:szCs w:val="16"/>
                <w:lang w:val="en-US"/>
              </w:rPr>
              <w:t>)</w:t>
            </w:r>
          </w:p>
        </w:tc>
        <w:tc>
          <w:tcPr>
            <w:tcW w:w="4395" w:type="dxa"/>
            <w:shd w:val="clear" w:color="auto" w:fill="auto"/>
            <w:vAlign w:val="center"/>
          </w:tcPr>
          <w:p w:rsidR="00784E6D" w:rsidRPr="00A875FF" w:rsidRDefault="000E2420" w:rsidP="007E3F91">
            <w:pPr>
              <w:keepNext/>
              <w:rPr>
                <w:rFonts w:ascii="Franklin Gothic Book" w:hAnsi="Franklin Gothic Book"/>
                <w:kern w:val="24"/>
                <w:sz w:val="16"/>
                <w:szCs w:val="16"/>
                <w:lang w:val="en-US"/>
              </w:rPr>
            </w:pPr>
            <w:sdt>
              <w:sdtPr>
                <w:rPr>
                  <w:rFonts w:ascii="Arial" w:hAnsi="Arial"/>
                  <w:szCs w:val="20"/>
                  <w:lang w:val="en-US"/>
                </w:rPr>
                <w:alias w:val="$Cadence_post"/>
                <w:tag w:val="$Cadence_post"/>
                <w:id w:val="2086177797"/>
                <w:picture/>
              </w:sdtPr>
              <w:sdtEndPr/>
              <w:sdtContent>
                <w:r w:rsidR="00784E6D">
                  <w:rPr>
                    <w:rFonts w:ascii="Arial" w:hAnsi="Arial"/>
                    <w:noProof/>
                    <w:szCs w:val="20"/>
                    <w:lang w:val="en-US" w:eastAsia="en-US"/>
                  </w:rPr>
                  <w:drawing>
                    <wp:inline distT="0" distB="0" distL="0" distR="0" wp14:anchorId="5AB26217" wp14:editId="0869E4C6">
                      <wp:extent cx="2484000" cy="251300"/>
                      <wp:effectExtent l="0" t="0" r="0" b="0"/>
                      <wp:docPr id="50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4000" cy="251300"/>
                              </a:xfrm>
                              <a:prstGeom prst="rect">
                                <a:avLst/>
                              </a:prstGeom>
                              <a:noFill/>
                              <a:ln>
                                <a:noFill/>
                              </a:ln>
                            </pic:spPr>
                          </pic:pic>
                        </a:graphicData>
                      </a:graphic>
                    </wp:inline>
                  </w:drawing>
                </w:r>
              </w:sdtContent>
            </w:sdt>
          </w:p>
        </w:tc>
      </w:tr>
      <w:tr w:rsidR="00AB6E9B" w:rsidRPr="00A875FF" w:rsidTr="00784E6D">
        <w:tblPrEx>
          <w:tblCellMar>
            <w:right w:w="70" w:type="dxa"/>
          </w:tblCellMar>
        </w:tblPrEx>
        <w:trPr>
          <w:trHeight w:hRule="exact" w:val="425"/>
          <w:jc w:val="center"/>
        </w:trPr>
        <w:tc>
          <w:tcPr>
            <w:tcW w:w="1700" w:type="dxa"/>
            <w:shd w:val="clear" w:color="auto" w:fill="auto"/>
            <w:vAlign w:val="center"/>
          </w:tcPr>
          <w:p w:rsidR="00AB6E9B" w:rsidRPr="00A875FF" w:rsidRDefault="00784E6D" w:rsidP="00AB6E9B">
            <w:pPr>
              <w:keepNext/>
              <w:rPr>
                <w:rFonts w:ascii="Franklin Gothic Book" w:hAnsi="Franklin Gothic Book"/>
                <w:kern w:val="24"/>
                <w:sz w:val="16"/>
                <w:szCs w:val="16"/>
                <w:lang w:val="en-US"/>
              </w:rPr>
            </w:pPr>
            <w:r>
              <w:rPr>
                <w:rFonts w:ascii="Franklin Gothic Book" w:hAnsi="Franklin Gothic Book"/>
                <w:kern w:val="24"/>
                <w:sz w:val="16"/>
                <w:szCs w:val="16"/>
                <w:lang w:val="en-US"/>
              </w:rPr>
              <w:t>Speed</w:t>
            </w:r>
          </w:p>
        </w:tc>
        <w:tc>
          <w:tcPr>
            <w:tcW w:w="708" w:type="dxa"/>
            <w:shd w:val="clear" w:color="auto" w:fill="auto"/>
            <w:vAlign w:val="center"/>
          </w:tcPr>
          <w:p w:rsidR="00AB6E9B" w:rsidRPr="00A875FF" w:rsidRDefault="00AB6E9B" w:rsidP="00784E6D">
            <w:pPr>
              <w:keepNext/>
              <w:rPr>
                <w:rFonts w:ascii="Franklin Gothic Book" w:hAnsi="Franklin Gothic Book"/>
                <w:kern w:val="24"/>
                <w:sz w:val="16"/>
                <w:szCs w:val="16"/>
                <w:lang w:val="en-US"/>
              </w:rPr>
            </w:pPr>
            <w:r w:rsidRPr="00A875FF">
              <w:rPr>
                <w:rFonts w:ascii="Franklin Gothic Book" w:hAnsi="Franklin Gothic Book"/>
                <w:kern w:val="24"/>
                <w:sz w:val="16"/>
                <w:szCs w:val="16"/>
                <w:lang w:val="en-US"/>
              </w:rPr>
              <w:t>m</w:t>
            </w:r>
            <w:r w:rsidR="00784E6D">
              <w:rPr>
                <w:rFonts w:ascii="Franklin Gothic Book" w:hAnsi="Franklin Gothic Book"/>
                <w:kern w:val="24"/>
                <w:sz w:val="16"/>
                <w:szCs w:val="16"/>
                <w:lang w:val="en-US"/>
              </w:rPr>
              <w:t>s</w:t>
            </w:r>
            <w:r w:rsidRPr="00A875FF">
              <w:rPr>
                <w:rFonts w:ascii="Franklin Gothic Book" w:hAnsi="Franklin Gothic Book"/>
                <w:kern w:val="24"/>
                <w:sz w:val="16"/>
                <w:szCs w:val="16"/>
                <w:vertAlign w:val="superscript"/>
                <w:lang w:val="en-US"/>
              </w:rPr>
              <w:t>-1</w:t>
            </w:r>
          </w:p>
        </w:tc>
        <w:tc>
          <w:tcPr>
            <w:tcW w:w="709" w:type="dxa"/>
            <w:shd w:val="clear" w:color="auto" w:fill="auto"/>
            <w:vAlign w:val="center"/>
          </w:tcPr>
          <w:p w:rsidR="00AB6E9B" w:rsidRPr="00891D5A" w:rsidRDefault="00AB6E9B" w:rsidP="00AB6E9B">
            <w:pPr>
              <w:keepNext/>
              <w:rPr>
                <w:rFonts w:ascii="Franklin Gothic Book" w:hAnsi="Franklin Gothic Book"/>
                <w:kern w:val="24"/>
                <w:sz w:val="16"/>
                <w:szCs w:val="16"/>
                <w:lang w:val="en-US"/>
              </w:rPr>
            </w:pPr>
          </w:p>
        </w:tc>
        <w:tc>
          <w:tcPr>
            <w:tcW w:w="2126" w:type="dxa"/>
            <w:shd w:val="clear" w:color="auto" w:fill="auto"/>
            <w:vAlign w:val="center"/>
          </w:tcPr>
          <w:p w:rsidR="00AB6E9B" w:rsidRPr="00891D5A" w:rsidRDefault="000E2420" w:rsidP="00784E6D">
            <w:pPr>
              <w:keepNext/>
              <w:rPr>
                <w:rFonts w:ascii="Franklin Gothic Book" w:hAnsi="Franklin Gothic Book"/>
                <w:kern w:val="24"/>
                <w:sz w:val="16"/>
                <w:szCs w:val="16"/>
                <w:lang w:val="en-US"/>
              </w:rPr>
            </w:pPr>
            <w:sdt>
              <w:sdtPr>
                <w:rPr>
                  <w:rFonts w:ascii="Franklin Gothic Book" w:hAnsi="Franklin Gothic Book"/>
                  <w:kern w:val="24"/>
                  <w:sz w:val="16"/>
                  <w:szCs w:val="16"/>
                  <w:lang w:val="en-US"/>
                </w:rPr>
                <w:alias w:val="Speed_post"/>
                <w:tag w:val="Speed_post"/>
                <w:id w:val="-1555390193"/>
                <w:showingPlcHdr/>
                <w:dataBinding w:xpath="metrics/GLOBAL/StrideMinMean/SHORT/X" w:storeItemID="{7E7DE756-8780-40D7-B2E2-A8B1C27C5786}"/>
                <w:text/>
              </w:sdtPr>
              <w:sdtEndPr/>
              <w:sdtContent>
                <w:r w:rsidR="00784E6D">
                  <w:rPr>
                    <w:rFonts w:ascii="Franklin Gothic Book" w:hAnsi="Franklin Gothic Book"/>
                    <w:kern w:val="24"/>
                    <w:sz w:val="16"/>
                    <w:szCs w:val="16"/>
                    <w:lang w:val="en-US"/>
                  </w:rPr>
                  <w:t xml:space="preserve">     </w:t>
                </w:r>
              </w:sdtContent>
            </w:sdt>
            <w:r w:rsidR="00784E6D" w:rsidRPr="00891D5A">
              <w:rPr>
                <w:rFonts w:ascii="Franklin Gothic Book" w:hAnsi="Franklin Gothic Book"/>
                <w:kern w:val="24"/>
                <w:sz w:val="16"/>
                <w:szCs w:val="16"/>
                <w:lang w:val="en-US"/>
              </w:rPr>
              <w:t xml:space="preserve"> ± </w:t>
            </w:r>
            <w:sdt>
              <w:sdtPr>
                <w:rPr>
                  <w:rFonts w:ascii="Franklin Gothic Book" w:hAnsi="Franklin Gothic Book"/>
                  <w:kern w:val="24"/>
                  <w:sz w:val="16"/>
                  <w:szCs w:val="16"/>
                  <w:lang w:val="en-US"/>
                </w:rPr>
                <w:alias w:val="Speed_STDDEV_post"/>
                <w:tag w:val="Speed_STDDEV_post"/>
                <w:id w:val="559681819"/>
                <w:showingPlcHdr/>
                <w:dataBinding w:xpath="metrics/GLOBAL/StrideMinSD/SHORT/X" w:storeItemID="{7E7DE756-8780-40D7-B2E2-A8B1C27C5786}"/>
                <w:text/>
              </w:sdtPr>
              <w:sdtEndPr/>
              <w:sdtContent>
                <w:r w:rsidR="00784E6D">
                  <w:rPr>
                    <w:rFonts w:ascii="Franklin Gothic Book" w:hAnsi="Franklin Gothic Book"/>
                    <w:kern w:val="24"/>
                    <w:sz w:val="16"/>
                    <w:szCs w:val="16"/>
                    <w:lang w:val="en-US"/>
                  </w:rPr>
                  <w:t xml:space="preserve">     </w:t>
                </w:r>
              </w:sdtContent>
            </w:sdt>
          </w:p>
        </w:tc>
        <w:tc>
          <w:tcPr>
            <w:tcW w:w="4395" w:type="dxa"/>
            <w:shd w:val="clear" w:color="auto" w:fill="auto"/>
            <w:vAlign w:val="center"/>
          </w:tcPr>
          <w:p w:rsidR="00AB6E9B" w:rsidRPr="00A875FF" w:rsidRDefault="000E2420" w:rsidP="00AB6E9B">
            <w:pPr>
              <w:keepNext/>
              <w:rPr>
                <w:rFonts w:ascii="Franklin Gothic Book" w:hAnsi="Franklin Gothic Book"/>
                <w:kern w:val="24"/>
                <w:sz w:val="16"/>
                <w:szCs w:val="16"/>
                <w:lang w:val="en-US"/>
              </w:rPr>
            </w:pPr>
            <w:sdt>
              <w:sdtPr>
                <w:rPr>
                  <w:rFonts w:ascii="Arial" w:hAnsi="Arial"/>
                  <w:szCs w:val="20"/>
                  <w:lang w:val="en-US"/>
                </w:rPr>
                <w:alias w:val="$Speed_post"/>
                <w:tag w:val="$Speed_post"/>
                <w:id w:val="-897981117"/>
                <w:picture/>
              </w:sdtPr>
              <w:sdtEndPr/>
              <w:sdtContent>
                <w:r w:rsidR="00AB6E9B">
                  <w:rPr>
                    <w:rFonts w:ascii="Arial" w:hAnsi="Arial"/>
                    <w:noProof/>
                    <w:szCs w:val="20"/>
                    <w:lang w:val="en-US" w:eastAsia="en-US"/>
                  </w:rPr>
                  <w:drawing>
                    <wp:inline distT="0" distB="0" distL="0" distR="0" wp14:anchorId="0F2C37CD" wp14:editId="2E655F3B">
                      <wp:extent cx="2484000" cy="251300"/>
                      <wp:effectExtent l="0" t="0" r="0" b="0"/>
                      <wp:docPr id="4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4000" cy="251300"/>
                              </a:xfrm>
                              <a:prstGeom prst="rect">
                                <a:avLst/>
                              </a:prstGeom>
                              <a:noFill/>
                              <a:ln>
                                <a:noFill/>
                              </a:ln>
                            </pic:spPr>
                          </pic:pic>
                        </a:graphicData>
                      </a:graphic>
                    </wp:inline>
                  </w:drawing>
                </w:r>
              </w:sdtContent>
            </w:sdt>
          </w:p>
        </w:tc>
      </w:tr>
    </w:tbl>
    <w:p w:rsidR="00D965F6" w:rsidRPr="00314423" w:rsidRDefault="00D965F6" w:rsidP="00AB6E9B">
      <w:pPr>
        <w:pStyle w:val="Odstavecseseznamem"/>
        <w:ind w:left="0"/>
        <w:rPr>
          <w:b/>
          <w:sz w:val="8"/>
          <w:szCs w:val="20"/>
        </w:rPr>
      </w:pPr>
    </w:p>
    <w:p w:rsidR="00AB6E9B" w:rsidRPr="00314423" w:rsidRDefault="00AB6E9B" w:rsidP="00AB6E9B">
      <w:pPr>
        <w:pStyle w:val="Odstavecseseznamem"/>
        <w:ind w:left="0"/>
        <w:rPr>
          <w:b/>
          <w:sz w:val="8"/>
          <w:szCs w:val="20"/>
        </w:rPr>
        <w:sectPr w:rsidR="00AB6E9B" w:rsidRPr="00314423" w:rsidSect="00284446">
          <w:headerReference w:type="default" r:id="rId31"/>
          <w:footerReference w:type="default" r:id="rId32"/>
          <w:type w:val="continuous"/>
          <w:pgSz w:w="11906" w:h="16838" w:code="9"/>
          <w:pgMar w:top="1287" w:right="851" w:bottom="992" w:left="851" w:header="227" w:footer="227" w:gutter="0"/>
          <w:cols w:space="720"/>
          <w:docGrid w:linePitch="360"/>
        </w:sectPr>
      </w:pPr>
    </w:p>
    <w:p w:rsidR="006F7ED3" w:rsidRDefault="006F7ED3" w:rsidP="00AB6E9B">
      <w:pPr>
        <w:jc w:val="center"/>
        <w:rPr>
          <w:b/>
          <w:sz w:val="28"/>
          <w:szCs w:val="28"/>
        </w:rPr>
      </w:pPr>
    </w:p>
    <w:p w:rsidR="006F7ED3" w:rsidRDefault="006F7ED3" w:rsidP="00AB6E9B">
      <w:pPr>
        <w:jc w:val="center"/>
        <w:rPr>
          <w:b/>
          <w:sz w:val="28"/>
          <w:szCs w:val="28"/>
        </w:rPr>
      </w:pPr>
    </w:p>
    <w:p w:rsidR="006F7ED3" w:rsidRDefault="006F7ED3" w:rsidP="00AB6E9B">
      <w:pPr>
        <w:jc w:val="center"/>
        <w:rPr>
          <w:b/>
          <w:sz w:val="28"/>
          <w:szCs w:val="28"/>
        </w:rPr>
      </w:pPr>
    </w:p>
    <w:p w:rsidR="00AB6E9B" w:rsidRDefault="00076222" w:rsidP="00AB6E9B">
      <w:pPr>
        <w:jc w:val="center"/>
        <w:rPr>
          <w:b/>
          <w:sz w:val="28"/>
          <w:szCs w:val="28"/>
        </w:rPr>
      </w:pPr>
      <w:bookmarkStart w:id="6" w:name="_GoBack"/>
      <w:bookmarkEnd w:id="6"/>
      <w:r>
        <w:rPr>
          <w:b/>
          <w:sz w:val="28"/>
          <w:szCs w:val="28"/>
        </w:rPr>
        <w:lastRenderedPageBreak/>
        <w:t>Movement</w:t>
      </w:r>
      <w:r w:rsidR="00AB6E9B">
        <w:rPr>
          <w:b/>
          <w:sz w:val="28"/>
          <w:szCs w:val="28"/>
        </w:rPr>
        <w:t xml:space="preserve"> Analysis Profile (MAP)</w:t>
      </w:r>
    </w:p>
    <w:p w:rsidR="00AB6E9B" w:rsidRPr="00314423" w:rsidRDefault="00AB6E9B" w:rsidP="00AB6E9B">
      <w:pPr>
        <w:pStyle w:val="Odstavecseseznamem"/>
        <w:ind w:left="0"/>
        <w:rPr>
          <w:b/>
          <w:sz w:val="8"/>
          <w:szCs w:val="20"/>
        </w:rPr>
      </w:pPr>
    </w:p>
    <w:p w:rsidR="00AB6E9B" w:rsidRPr="00314423" w:rsidRDefault="00AB6E9B" w:rsidP="00AB6E9B">
      <w:pPr>
        <w:pStyle w:val="Odstavecseseznamem"/>
        <w:ind w:left="0"/>
        <w:rPr>
          <w:b/>
          <w:sz w:val="8"/>
          <w:szCs w:val="20"/>
        </w:rPr>
        <w:sectPr w:rsidR="00AB6E9B" w:rsidRPr="00314423" w:rsidSect="00284446">
          <w:headerReference w:type="default" r:id="rId33"/>
          <w:type w:val="continuous"/>
          <w:pgSz w:w="11906" w:h="16838" w:code="9"/>
          <w:pgMar w:top="1287" w:right="851" w:bottom="992" w:left="851" w:header="284" w:footer="397" w:gutter="0"/>
          <w:cols w:space="720"/>
          <w:docGrid w:linePitch="360"/>
        </w:sectPr>
      </w:pPr>
    </w:p>
    <w:p w:rsidR="00AB6E9B" w:rsidRPr="001C684C" w:rsidRDefault="000E2420" w:rsidP="00AB6E9B">
      <w:pPr>
        <w:keepNext/>
        <w:spacing w:before="120"/>
        <w:ind w:left="567"/>
        <w:rPr>
          <w:b/>
          <w:color w:val="000000"/>
          <w:szCs w:val="28"/>
        </w:rPr>
      </w:pPr>
      <w:sdt>
        <w:sdtPr>
          <w:rPr>
            <w:b/>
            <w:color w:val="000000"/>
            <w:szCs w:val="28"/>
          </w:rPr>
          <w:alias w:val="test_condition_pre"/>
          <w:tag w:val="test_condition_pre"/>
          <w:id w:val="435943784"/>
          <w:dataBinding w:xpath="metrics/GLOBAL/Stride_Length_Mean/TEMPORAL_DISTANCE/X" w:storeItemID="{7E7DE756-8780-40D7-B2E2-A8B1C27C5786}"/>
          <w:text/>
        </w:sdtPr>
        <w:sdtEndPr/>
        <w:sdtContent>
          <w:r w:rsidR="00AB6E9B" w:rsidRPr="001C684C">
            <w:rPr>
              <w:b/>
              <w:color w:val="000000"/>
              <w:szCs w:val="28"/>
            </w:rPr>
            <w:t>...</w:t>
          </w:r>
        </w:sdtContent>
      </w:sdt>
    </w:p>
    <w:tbl>
      <w:tblPr>
        <w:tblStyle w:val="Mkatabulky"/>
        <w:tblW w:w="9073" w:type="dxa"/>
        <w:jc w:val="center"/>
        <w:tblLayout w:type="fixed"/>
        <w:tblCellMar>
          <w:left w:w="28" w:type="dxa"/>
          <w:right w:w="28" w:type="dxa"/>
        </w:tblCellMar>
        <w:tblLook w:val="04A0" w:firstRow="1" w:lastRow="0" w:firstColumn="1" w:lastColumn="0" w:noHBand="0" w:noVBand="1"/>
      </w:tblPr>
      <w:tblGrid>
        <w:gridCol w:w="851"/>
        <w:gridCol w:w="425"/>
        <w:gridCol w:w="426"/>
        <w:gridCol w:w="567"/>
        <w:gridCol w:w="567"/>
        <w:gridCol w:w="425"/>
        <w:gridCol w:w="425"/>
        <w:gridCol w:w="426"/>
        <w:gridCol w:w="425"/>
        <w:gridCol w:w="425"/>
        <w:gridCol w:w="425"/>
        <w:gridCol w:w="567"/>
        <w:gridCol w:w="426"/>
        <w:gridCol w:w="425"/>
        <w:gridCol w:w="567"/>
        <w:gridCol w:w="425"/>
        <w:gridCol w:w="425"/>
        <w:gridCol w:w="426"/>
        <w:gridCol w:w="425"/>
      </w:tblGrid>
      <w:tr w:rsidR="00F14F64" w:rsidRPr="00A901DB" w:rsidTr="00F14F64">
        <w:trPr>
          <w:trHeight w:val="1361"/>
          <w:jc w:val="center"/>
        </w:trPr>
        <w:tc>
          <w:tcPr>
            <w:tcW w:w="851" w:type="dxa"/>
          </w:tcPr>
          <w:p w:rsidR="00F14F64" w:rsidRDefault="00F14F64" w:rsidP="00F14F64">
            <w:pPr>
              <w:keepNext/>
              <w:jc w:val="right"/>
              <w:rPr>
                <w:sz w:val="16"/>
                <w:szCs w:val="16"/>
                <w:lang w:val="en-US"/>
              </w:rPr>
            </w:pPr>
            <w:r>
              <w:rPr>
                <w:sz w:val="16"/>
                <w:szCs w:val="16"/>
                <w:lang w:val="en-US"/>
              </w:rPr>
              <w:t>20</w:t>
            </w:r>
          </w:p>
          <w:p w:rsidR="00F14F64" w:rsidRPr="007E0D58" w:rsidRDefault="00F14F64" w:rsidP="00F14F64">
            <w:pPr>
              <w:keepNext/>
              <w:jc w:val="right"/>
              <w:rPr>
                <w:sz w:val="8"/>
                <w:szCs w:val="16"/>
                <w:lang w:val="en-US"/>
              </w:rPr>
            </w:pPr>
          </w:p>
          <w:p w:rsidR="00F14F64" w:rsidRDefault="00F14F64" w:rsidP="00F14F64">
            <w:pPr>
              <w:keepNext/>
              <w:jc w:val="right"/>
              <w:rPr>
                <w:sz w:val="16"/>
                <w:szCs w:val="16"/>
                <w:lang w:val="en-US"/>
              </w:rPr>
            </w:pPr>
            <w:r>
              <w:rPr>
                <w:sz w:val="16"/>
                <w:szCs w:val="16"/>
                <w:lang w:val="en-US"/>
              </w:rPr>
              <w:t>15</w:t>
            </w:r>
          </w:p>
          <w:p w:rsidR="00F14F64" w:rsidRPr="007E0D58" w:rsidRDefault="00F14F64" w:rsidP="00F14F64">
            <w:pPr>
              <w:keepNext/>
              <w:jc w:val="right"/>
              <w:rPr>
                <w:sz w:val="8"/>
                <w:szCs w:val="16"/>
                <w:lang w:val="en-US"/>
              </w:rPr>
            </w:pPr>
          </w:p>
          <w:p w:rsidR="00F14F64" w:rsidRDefault="00F14F64" w:rsidP="00F14F64">
            <w:pPr>
              <w:keepNext/>
              <w:jc w:val="right"/>
              <w:rPr>
                <w:sz w:val="16"/>
                <w:szCs w:val="16"/>
                <w:lang w:val="en-US"/>
              </w:rPr>
            </w:pPr>
            <w:r>
              <w:rPr>
                <w:sz w:val="16"/>
                <w:szCs w:val="16"/>
                <w:lang w:val="en-US"/>
              </w:rPr>
              <w:t>10</w:t>
            </w:r>
          </w:p>
          <w:p w:rsidR="00F14F64" w:rsidRPr="007E0D58" w:rsidRDefault="00F14F64" w:rsidP="00F14F64">
            <w:pPr>
              <w:keepNext/>
              <w:jc w:val="right"/>
              <w:rPr>
                <w:sz w:val="8"/>
                <w:szCs w:val="16"/>
                <w:lang w:val="en-US"/>
              </w:rPr>
            </w:pPr>
          </w:p>
          <w:p w:rsidR="00F14F64" w:rsidRDefault="00F14F64" w:rsidP="00F14F64">
            <w:pPr>
              <w:keepNext/>
              <w:jc w:val="right"/>
              <w:rPr>
                <w:sz w:val="16"/>
                <w:szCs w:val="16"/>
                <w:lang w:val="en-US"/>
              </w:rPr>
            </w:pPr>
            <w:r>
              <w:rPr>
                <w:sz w:val="16"/>
                <w:szCs w:val="16"/>
                <w:lang w:val="en-US"/>
              </w:rPr>
              <w:t>5</w:t>
            </w:r>
          </w:p>
          <w:p w:rsidR="00F14F64" w:rsidRPr="007E0D58" w:rsidRDefault="00F14F64" w:rsidP="00F14F64">
            <w:pPr>
              <w:keepNext/>
              <w:jc w:val="right"/>
              <w:rPr>
                <w:sz w:val="8"/>
                <w:szCs w:val="16"/>
                <w:lang w:val="en-US"/>
              </w:rPr>
            </w:pPr>
          </w:p>
          <w:p w:rsidR="00F14F64" w:rsidRPr="00A901DB" w:rsidRDefault="00F14F64" w:rsidP="00F14F64">
            <w:pPr>
              <w:keepNext/>
              <w:jc w:val="right"/>
              <w:rPr>
                <w:sz w:val="16"/>
                <w:szCs w:val="16"/>
                <w:lang w:val="en-US"/>
              </w:rPr>
            </w:pPr>
            <w:r>
              <w:rPr>
                <w:sz w:val="16"/>
                <w:szCs w:val="16"/>
                <w:lang w:val="en-US"/>
              </w:rPr>
              <w:t>0</w:t>
            </w:r>
          </w:p>
        </w:tc>
        <w:tc>
          <w:tcPr>
            <w:tcW w:w="851" w:type="dxa"/>
            <w:gridSpan w:val="2"/>
          </w:tcPr>
          <w:p w:rsidR="00F14F64" w:rsidRPr="00A901DB" w:rsidRDefault="000E2420" w:rsidP="00F14F64">
            <w:pPr>
              <w:keepNext/>
              <w:rPr>
                <w:sz w:val="16"/>
                <w:szCs w:val="16"/>
                <w:lang w:val="en-US"/>
              </w:rPr>
            </w:pPr>
            <w:sdt>
              <w:sdtPr>
                <w:rPr>
                  <w:sz w:val="16"/>
                  <w:szCs w:val="16"/>
                  <w:lang w:val="en-US"/>
                </w:rPr>
                <w:alias w:val="$GPS_L_pre"/>
                <w:tag w:val="$GPS_L_pre"/>
                <w:id w:val="1044632157"/>
                <w:picture/>
              </w:sdtPr>
              <w:sdtEndPr/>
              <w:sdtContent>
                <w:r w:rsidR="00F14F64" w:rsidRPr="00A901DB">
                  <w:rPr>
                    <w:noProof/>
                    <w:sz w:val="16"/>
                    <w:szCs w:val="16"/>
                    <w:lang w:val="en-US" w:eastAsia="en-US"/>
                  </w:rPr>
                  <w:drawing>
                    <wp:inline distT="0" distB="0" distL="0" distR="0" wp14:anchorId="3CECECFF" wp14:editId="684CD8FD">
                      <wp:extent cx="108000" cy="860400"/>
                      <wp:effectExtent l="0" t="0" r="0" b="0"/>
                      <wp:docPr id="133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PS_L_norm_pre"/>
                <w:tag w:val="$GPS_L_norm_pre"/>
                <w:id w:val="-1778703064"/>
                <w:picture/>
              </w:sdtPr>
              <w:sdtEndPr/>
              <w:sdtContent>
                <w:r w:rsidR="00F14F64" w:rsidRPr="00A901DB">
                  <w:rPr>
                    <w:noProof/>
                    <w:sz w:val="16"/>
                    <w:szCs w:val="16"/>
                    <w:lang w:val="en-US" w:eastAsia="en-US"/>
                  </w:rPr>
                  <w:drawing>
                    <wp:inline distT="0" distB="0" distL="0" distR="0" wp14:anchorId="4D7BB961" wp14:editId="1E839CE0">
                      <wp:extent cx="108000" cy="860400"/>
                      <wp:effectExtent l="0" t="0" r="0" b="0"/>
                      <wp:docPr id="133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PS_R_pre"/>
                <w:tag w:val="$GPS_R_pre"/>
                <w:id w:val="-955798485"/>
                <w:picture/>
              </w:sdtPr>
              <w:sdtEndPr/>
              <w:sdtContent>
                <w:r w:rsidR="00F14F64" w:rsidRPr="00A901DB">
                  <w:rPr>
                    <w:noProof/>
                    <w:sz w:val="16"/>
                    <w:szCs w:val="16"/>
                    <w:lang w:val="en-US" w:eastAsia="en-US"/>
                  </w:rPr>
                  <w:drawing>
                    <wp:inline distT="0" distB="0" distL="0" distR="0" wp14:anchorId="3A2600A9" wp14:editId="5EF43194">
                      <wp:extent cx="108000" cy="860400"/>
                      <wp:effectExtent l="0" t="0" r="0" b="0"/>
                      <wp:docPr id="133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PS_R_norm_pre"/>
                <w:tag w:val="$GPS_R_norm_pre"/>
                <w:id w:val="1608696083"/>
                <w:picture/>
              </w:sdtPr>
              <w:sdtEndPr/>
              <w:sdtContent>
                <w:r w:rsidR="00F14F64" w:rsidRPr="00A901DB">
                  <w:rPr>
                    <w:noProof/>
                    <w:sz w:val="16"/>
                    <w:szCs w:val="16"/>
                    <w:lang w:val="en-US" w:eastAsia="en-US"/>
                  </w:rPr>
                  <w:drawing>
                    <wp:inline distT="0" distB="0" distL="0" distR="0" wp14:anchorId="591EE0F7" wp14:editId="10A95AA5">
                      <wp:extent cx="108000" cy="860400"/>
                      <wp:effectExtent l="0" t="0" r="0" b="0"/>
                      <wp:docPr id="133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vAlign w:val="center"/>
          </w:tcPr>
          <w:p w:rsidR="00F14F64" w:rsidRPr="00A901DB" w:rsidRDefault="000E2420" w:rsidP="00F14F64">
            <w:pPr>
              <w:keepNext/>
              <w:rPr>
                <w:sz w:val="16"/>
                <w:szCs w:val="16"/>
                <w:lang w:val="en-US"/>
              </w:rPr>
            </w:pPr>
            <w:sdt>
              <w:sdtPr>
                <w:rPr>
                  <w:sz w:val="16"/>
                  <w:szCs w:val="16"/>
                  <w:lang w:val="en-US"/>
                </w:rPr>
                <w:alias w:val="$Overall_GPS_pre"/>
                <w:tag w:val="$Overall_GPS_pre"/>
                <w:id w:val="1406330932"/>
                <w:picture/>
              </w:sdtPr>
              <w:sdtEndPr/>
              <w:sdtContent>
                <w:r w:rsidR="00F14F64" w:rsidRPr="00A901DB">
                  <w:rPr>
                    <w:noProof/>
                    <w:sz w:val="16"/>
                    <w:szCs w:val="16"/>
                    <w:lang w:val="en-US" w:eastAsia="en-US"/>
                  </w:rPr>
                  <w:drawing>
                    <wp:inline distT="0" distB="0" distL="0" distR="0" wp14:anchorId="4C072988" wp14:editId="49D12C15">
                      <wp:extent cx="147600" cy="860400"/>
                      <wp:effectExtent l="0" t="0" r="0" b="0"/>
                      <wp:docPr id="133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Overall_GPS_norm_pre"/>
                <w:tag w:val="$Overall_GPS_norm_pre"/>
                <w:id w:val="-2067026314"/>
                <w:picture/>
              </w:sdtPr>
              <w:sdtEndPr/>
              <w:sdtContent>
                <w:r w:rsidR="00F14F64" w:rsidRPr="00A901DB">
                  <w:rPr>
                    <w:noProof/>
                    <w:sz w:val="16"/>
                    <w:szCs w:val="16"/>
                    <w:lang w:val="en-US" w:eastAsia="en-US"/>
                  </w:rPr>
                  <w:drawing>
                    <wp:inline distT="0" distB="0" distL="0" distR="0" wp14:anchorId="78950E1F" wp14:editId="094BBC11">
                      <wp:extent cx="147600" cy="860400"/>
                      <wp:effectExtent l="0" t="0" r="0" b="0"/>
                      <wp:docPr id="133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p>
        </w:tc>
        <w:tc>
          <w:tcPr>
            <w:tcW w:w="567" w:type="dxa"/>
          </w:tcPr>
          <w:p w:rsidR="00F14F64" w:rsidRPr="00A901DB" w:rsidRDefault="000E2420" w:rsidP="00F14F64">
            <w:pPr>
              <w:keepNext/>
              <w:jc w:val="center"/>
              <w:rPr>
                <w:sz w:val="16"/>
                <w:szCs w:val="16"/>
                <w:lang w:val="en-US"/>
              </w:rPr>
            </w:pPr>
            <w:sdt>
              <w:sdtPr>
                <w:rPr>
                  <w:sz w:val="16"/>
                  <w:szCs w:val="16"/>
                  <w:lang w:val="en-US"/>
                </w:rPr>
                <w:alias w:val="$GVS_Pelvis_X_pre"/>
                <w:tag w:val="$GVS_Pelvis_X_pre"/>
                <w:id w:val="1485976544"/>
                <w:picture/>
              </w:sdtPr>
              <w:sdtEndPr/>
              <w:sdtContent>
                <w:r w:rsidR="00F14F64" w:rsidRPr="00A901DB">
                  <w:rPr>
                    <w:noProof/>
                    <w:sz w:val="16"/>
                    <w:szCs w:val="16"/>
                    <w:lang w:val="en-US" w:eastAsia="en-US"/>
                  </w:rPr>
                  <w:drawing>
                    <wp:inline distT="0" distB="0" distL="0" distR="0" wp14:anchorId="397A94F1" wp14:editId="2EB0C74E">
                      <wp:extent cx="147600" cy="860400"/>
                      <wp:effectExtent l="0" t="0" r="0" b="0"/>
                      <wp:docPr id="133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Pelvis_X_norm_pre"/>
                <w:tag w:val="$GVS_Pelvis_X_norm_pre"/>
                <w:id w:val="1880898768"/>
                <w:picture/>
              </w:sdtPr>
              <w:sdtEndPr/>
              <w:sdtContent>
                <w:r w:rsidR="00F14F64" w:rsidRPr="00A901DB">
                  <w:rPr>
                    <w:noProof/>
                    <w:sz w:val="16"/>
                    <w:szCs w:val="16"/>
                    <w:lang w:val="en-US" w:eastAsia="en-US"/>
                  </w:rPr>
                  <w:drawing>
                    <wp:inline distT="0" distB="0" distL="0" distR="0" wp14:anchorId="4EDAC870" wp14:editId="3A484701">
                      <wp:extent cx="147600" cy="860400"/>
                      <wp:effectExtent l="0" t="0" r="0" b="0"/>
                      <wp:docPr id="133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p>
        </w:tc>
        <w:tc>
          <w:tcPr>
            <w:tcW w:w="850" w:type="dxa"/>
            <w:gridSpan w:val="2"/>
          </w:tcPr>
          <w:p w:rsidR="00F14F64" w:rsidRPr="00A901DB" w:rsidRDefault="000E2420" w:rsidP="00F14F64">
            <w:pPr>
              <w:keepNext/>
              <w:jc w:val="center"/>
              <w:rPr>
                <w:sz w:val="16"/>
                <w:szCs w:val="16"/>
                <w:lang w:val="en-US"/>
              </w:rPr>
            </w:pPr>
            <w:sdt>
              <w:sdtPr>
                <w:rPr>
                  <w:sz w:val="16"/>
                  <w:szCs w:val="16"/>
                  <w:lang w:val="en-US"/>
                </w:rPr>
                <w:alias w:val="$GVS_LHip_X_pre"/>
                <w:tag w:val="$GVS_LHip_X_pre"/>
                <w:id w:val="1095743601"/>
                <w:picture/>
              </w:sdtPr>
              <w:sdtEndPr/>
              <w:sdtContent>
                <w:r w:rsidR="00F14F64" w:rsidRPr="00A901DB">
                  <w:rPr>
                    <w:noProof/>
                    <w:sz w:val="16"/>
                    <w:szCs w:val="16"/>
                    <w:lang w:val="en-US" w:eastAsia="en-US"/>
                  </w:rPr>
                  <w:drawing>
                    <wp:inline distT="0" distB="0" distL="0" distR="0" wp14:anchorId="01D8D4CC" wp14:editId="76684B01">
                      <wp:extent cx="108000" cy="860400"/>
                      <wp:effectExtent l="0" t="0" r="0" b="0"/>
                      <wp:docPr id="134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Hip_X_norm_pre"/>
                <w:tag w:val="$GVS_LHip_X_norm_pre"/>
                <w:id w:val="458457654"/>
                <w:picture/>
              </w:sdtPr>
              <w:sdtEndPr/>
              <w:sdtContent>
                <w:r w:rsidR="00F14F64" w:rsidRPr="00A901DB">
                  <w:rPr>
                    <w:noProof/>
                    <w:sz w:val="16"/>
                    <w:szCs w:val="16"/>
                    <w:lang w:val="en-US" w:eastAsia="en-US"/>
                  </w:rPr>
                  <w:drawing>
                    <wp:inline distT="0" distB="0" distL="0" distR="0" wp14:anchorId="1A126EB6" wp14:editId="502E0492">
                      <wp:extent cx="108000" cy="860400"/>
                      <wp:effectExtent l="0" t="0" r="0" b="0"/>
                      <wp:docPr id="134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X_pre"/>
                <w:tag w:val="$GVS_RHip_X_pre"/>
                <w:id w:val="-1499961713"/>
                <w:picture/>
              </w:sdtPr>
              <w:sdtEndPr/>
              <w:sdtContent>
                <w:r w:rsidR="00F14F64" w:rsidRPr="00A901DB">
                  <w:rPr>
                    <w:noProof/>
                    <w:sz w:val="16"/>
                    <w:szCs w:val="16"/>
                    <w:lang w:val="en-US" w:eastAsia="en-US"/>
                  </w:rPr>
                  <w:drawing>
                    <wp:inline distT="0" distB="0" distL="0" distR="0" wp14:anchorId="107247AF" wp14:editId="0B34B49B">
                      <wp:extent cx="108000" cy="860400"/>
                      <wp:effectExtent l="0" t="0" r="0" b="0"/>
                      <wp:docPr id="134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X_norm_pre"/>
                <w:tag w:val="$GVS_RHip_X_norm_pre"/>
                <w:id w:val="-675034687"/>
                <w:picture/>
              </w:sdtPr>
              <w:sdtEndPr/>
              <w:sdtContent>
                <w:r w:rsidR="00F14F64" w:rsidRPr="00A901DB">
                  <w:rPr>
                    <w:noProof/>
                    <w:sz w:val="16"/>
                    <w:szCs w:val="16"/>
                    <w:lang w:val="en-US" w:eastAsia="en-US"/>
                  </w:rPr>
                  <w:drawing>
                    <wp:inline distT="0" distB="0" distL="0" distR="0" wp14:anchorId="00016259" wp14:editId="5026A11C">
                      <wp:extent cx="108000" cy="860400"/>
                      <wp:effectExtent l="0" t="0" r="0" b="0"/>
                      <wp:docPr id="134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1" w:type="dxa"/>
            <w:gridSpan w:val="2"/>
          </w:tcPr>
          <w:p w:rsidR="00F14F64" w:rsidRPr="00A901DB" w:rsidRDefault="000E2420" w:rsidP="00F14F64">
            <w:pPr>
              <w:keepNext/>
              <w:jc w:val="center"/>
              <w:rPr>
                <w:sz w:val="16"/>
                <w:szCs w:val="16"/>
                <w:lang w:val="en-US"/>
              </w:rPr>
            </w:pPr>
            <w:sdt>
              <w:sdtPr>
                <w:rPr>
                  <w:sz w:val="16"/>
                  <w:szCs w:val="16"/>
                  <w:lang w:val="en-US"/>
                </w:rPr>
                <w:alias w:val="$GVS_LKnee_X_pre"/>
                <w:tag w:val="$GVS_LKnee_X_pre"/>
                <w:id w:val="1524058178"/>
                <w:picture/>
              </w:sdtPr>
              <w:sdtEndPr/>
              <w:sdtContent>
                <w:r w:rsidR="00F14F64" w:rsidRPr="00A901DB">
                  <w:rPr>
                    <w:noProof/>
                    <w:sz w:val="16"/>
                    <w:szCs w:val="16"/>
                    <w:lang w:val="en-US" w:eastAsia="en-US"/>
                  </w:rPr>
                  <w:drawing>
                    <wp:inline distT="0" distB="0" distL="0" distR="0" wp14:anchorId="74FF9286" wp14:editId="0BA52734">
                      <wp:extent cx="108000" cy="860400"/>
                      <wp:effectExtent l="0" t="0" r="0" b="0"/>
                      <wp:docPr id="134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Knee_X_norm_pre"/>
                <w:tag w:val="$GVS_LKnee_X_norm_pre"/>
                <w:id w:val="1539620549"/>
                <w:picture/>
              </w:sdtPr>
              <w:sdtEndPr/>
              <w:sdtContent>
                <w:r w:rsidR="00F14F64" w:rsidRPr="00A901DB">
                  <w:rPr>
                    <w:noProof/>
                    <w:sz w:val="16"/>
                    <w:szCs w:val="16"/>
                    <w:lang w:val="en-US" w:eastAsia="en-US"/>
                  </w:rPr>
                  <w:drawing>
                    <wp:inline distT="0" distB="0" distL="0" distR="0" wp14:anchorId="59DDA791" wp14:editId="27724FED">
                      <wp:extent cx="108000" cy="860400"/>
                      <wp:effectExtent l="0" t="0" r="0" b="0"/>
                      <wp:docPr id="134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Knee_X_pre"/>
                <w:tag w:val="$GVS_RKnee_X_pre"/>
                <w:id w:val="-151441483"/>
                <w:picture/>
              </w:sdtPr>
              <w:sdtEndPr/>
              <w:sdtContent>
                <w:r w:rsidR="00F14F64" w:rsidRPr="00A901DB">
                  <w:rPr>
                    <w:noProof/>
                    <w:sz w:val="16"/>
                    <w:szCs w:val="16"/>
                    <w:lang w:val="en-US" w:eastAsia="en-US"/>
                  </w:rPr>
                  <w:drawing>
                    <wp:inline distT="0" distB="0" distL="0" distR="0" wp14:anchorId="6771004D" wp14:editId="75257591">
                      <wp:extent cx="108000" cy="860400"/>
                      <wp:effectExtent l="0" t="0" r="0" b="0"/>
                      <wp:docPr id="134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Knee_X_norm_pre"/>
                <w:tag w:val="$GVS_RKnee_X_norm_pre"/>
                <w:id w:val="-1948460235"/>
                <w:picture/>
              </w:sdtPr>
              <w:sdtEndPr/>
              <w:sdtContent>
                <w:r w:rsidR="00F14F64" w:rsidRPr="00A901DB">
                  <w:rPr>
                    <w:noProof/>
                    <w:sz w:val="16"/>
                    <w:szCs w:val="16"/>
                    <w:lang w:val="en-US" w:eastAsia="en-US"/>
                  </w:rPr>
                  <w:drawing>
                    <wp:inline distT="0" distB="0" distL="0" distR="0" wp14:anchorId="391C3596" wp14:editId="0A40835A">
                      <wp:extent cx="108000" cy="860400"/>
                      <wp:effectExtent l="0" t="0" r="0" b="0"/>
                      <wp:docPr id="134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0" w:type="dxa"/>
            <w:gridSpan w:val="2"/>
          </w:tcPr>
          <w:p w:rsidR="00F14F64" w:rsidRPr="00A901DB" w:rsidRDefault="000E2420" w:rsidP="00F14F64">
            <w:pPr>
              <w:keepNext/>
              <w:jc w:val="center"/>
              <w:rPr>
                <w:sz w:val="16"/>
                <w:szCs w:val="16"/>
                <w:lang w:val="en-US"/>
              </w:rPr>
            </w:pPr>
            <w:sdt>
              <w:sdtPr>
                <w:rPr>
                  <w:sz w:val="16"/>
                  <w:szCs w:val="16"/>
                  <w:lang w:val="en-US"/>
                </w:rPr>
                <w:alias w:val="$GVS_LAnkle_X_pre"/>
                <w:tag w:val="$GVS_LAnkle_X_pre"/>
                <w:id w:val="-267782521"/>
                <w:picture/>
              </w:sdtPr>
              <w:sdtEndPr/>
              <w:sdtContent>
                <w:r w:rsidR="00F14F64" w:rsidRPr="00A901DB">
                  <w:rPr>
                    <w:noProof/>
                    <w:sz w:val="16"/>
                    <w:szCs w:val="16"/>
                    <w:lang w:val="en-US" w:eastAsia="en-US"/>
                  </w:rPr>
                  <w:drawing>
                    <wp:inline distT="0" distB="0" distL="0" distR="0" wp14:anchorId="67FBCE96" wp14:editId="423147DA">
                      <wp:extent cx="108000" cy="860400"/>
                      <wp:effectExtent l="0" t="0" r="0" b="0"/>
                      <wp:docPr id="134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Ankle_X_norm_pre"/>
                <w:tag w:val="$GVS_LAnkle_X_norm_pre"/>
                <w:id w:val="-48771321"/>
                <w:picture/>
              </w:sdtPr>
              <w:sdtEndPr/>
              <w:sdtContent>
                <w:r w:rsidR="00F14F64" w:rsidRPr="00A901DB">
                  <w:rPr>
                    <w:noProof/>
                    <w:sz w:val="16"/>
                    <w:szCs w:val="16"/>
                    <w:lang w:val="en-US" w:eastAsia="en-US"/>
                  </w:rPr>
                  <w:drawing>
                    <wp:inline distT="0" distB="0" distL="0" distR="0" wp14:anchorId="779E5D98" wp14:editId="11798389">
                      <wp:extent cx="108000" cy="860400"/>
                      <wp:effectExtent l="0" t="0" r="0" b="0"/>
                      <wp:docPr id="134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Ankle_X_pre"/>
                <w:tag w:val="$GVS_RAnkle_X_pre"/>
                <w:id w:val="-1163383290"/>
                <w:picture/>
              </w:sdtPr>
              <w:sdtEndPr/>
              <w:sdtContent>
                <w:r w:rsidR="00F14F64" w:rsidRPr="00A901DB">
                  <w:rPr>
                    <w:noProof/>
                    <w:sz w:val="16"/>
                    <w:szCs w:val="16"/>
                    <w:lang w:val="en-US" w:eastAsia="en-US"/>
                  </w:rPr>
                  <w:drawing>
                    <wp:inline distT="0" distB="0" distL="0" distR="0" wp14:anchorId="7DB7E739" wp14:editId="132E685A">
                      <wp:extent cx="108000" cy="860400"/>
                      <wp:effectExtent l="0" t="0" r="0" b="0"/>
                      <wp:docPr id="135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Ankle_X_norm_pre"/>
                <w:tag w:val="$GVS_RAnkle_X_norm_pre"/>
                <w:id w:val="-119141292"/>
                <w:picture/>
              </w:sdtPr>
              <w:sdtEndPr/>
              <w:sdtContent>
                <w:r w:rsidR="00F14F64" w:rsidRPr="00A901DB">
                  <w:rPr>
                    <w:noProof/>
                    <w:sz w:val="16"/>
                    <w:szCs w:val="16"/>
                    <w:lang w:val="en-US" w:eastAsia="en-US"/>
                  </w:rPr>
                  <w:drawing>
                    <wp:inline distT="0" distB="0" distL="0" distR="0" wp14:anchorId="24D6B062" wp14:editId="5B396B47">
                      <wp:extent cx="108000" cy="860400"/>
                      <wp:effectExtent l="0" t="0" r="0" b="0"/>
                      <wp:docPr id="135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tcPr>
          <w:p w:rsidR="00F14F64" w:rsidRPr="00A901DB" w:rsidRDefault="000E2420" w:rsidP="00F14F64">
            <w:pPr>
              <w:keepNext/>
              <w:jc w:val="center"/>
              <w:rPr>
                <w:sz w:val="16"/>
                <w:szCs w:val="16"/>
                <w:lang w:val="en-US"/>
              </w:rPr>
            </w:pPr>
            <w:sdt>
              <w:sdtPr>
                <w:rPr>
                  <w:sz w:val="16"/>
                  <w:szCs w:val="16"/>
                  <w:lang w:val="en-US"/>
                </w:rPr>
                <w:alias w:val="$GVS_Pelvis_Y_pre"/>
                <w:tag w:val="$GVS_Pelvis_Y_pre"/>
                <w:id w:val="1232650721"/>
                <w:picture/>
              </w:sdtPr>
              <w:sdtEndPr/>
              <w:sdtContent>
                <w:r w:rsidR="00F14F64" w:rsidRPr="00A901DB">
                  <w:rPr>
                    <w:noProof/>
                    <w:sz w:val="16"/>
                    <w:szCs w:val="16"/>
                    <w:lang w:val="en-US" w:eastAsia="en-US"/>
                  </w:rPr>
                  <w:drawing>
                    <wp:inline distT="0" distB="0" distL="0" distR="0" wp14:anchorId="4AF02643" wp14:editId="79F8AC7B">
                      <wp:extent cx="144000" cy="860400"/>
                      <wp:effectExtent l="0" t="0" r="0" b="0"/>
                      <wp:docPr id="135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Pelvis_Y_norm_pre"/>
                <w:tag w:val="$GVS_Pelvis_Y_norm_pre"/>
                <w:id w:val="891005738"/>
                <w:picture/>
              </w:sdtPr>
              <w:sdtEndPr/>
              <w:sdtContent>
                <w:r w:rsidR="00F14F64" w:rsidRPr="00A901DB">
                  <w:rPr>
                    <w:noProof/>
                    <w:sz w:val="16"/>
                    <w:szCs w:val="16"/>
                    <w:lang w:val="en-US" w:eastAsia="en-US"/>
                  </w:rPr>
                  <w:drawing>
                    <wp:inline distT="0" distB="0" distL="0" distR="0" wp14:anchorId="4F0EF973" wp14:editId="0C8496D5">
                      <wp:extent cx="144000" cy="860400"/>
                      <wp:effectExtent l="0" t="0" r="0" b="0"/>
                      <wp:docPr id="135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p>
        </w:tc>
        <w:tc>
          <w:tcPr>
            <w:tcW w:w="851" w:type="dxa"/>
            <w:gridSpan w:val="2"/>
          </w:tcPr>
          <w:p w:rsidR="00F14F64" w:rsidRPr="00A901DB" w:rsidRDefault="000E2420" w:rsidP="00F14F64">
            <w:pPr>
              <w:keepNext/>
              <w:jc w:val="center"/>
              <w:rPr>
                <w:sz w:val="16"/>
                <w:szCs w:val="16"/>
                <w:lang w:val="en-US"/>
              </w:rPr>
            </w:pPr>
            <w:sdt>
              <w:sdtPr>
                <w:rPr>
                  <w:sz w:val="16"/>
                  <w:szCs w:val="16"/>
                  <w:lang w:val="en-US"/>
                </w:rPr>
                <w:alias w:val="$GVS_LHip_Y_pre"/>
                <w:tag w:val="$GVS_LHip_Y_pre"/>
                <w:id w:val="-545828444"/>
                <w:picture/>
              </w:sdtPr>
              <w:sdtEndPr/>
              <w:sdtContent>
                <w:r w:rsidR="00F14F64" w:rsidRPr="00A901DB">
                  <w:rPr>
                    <w:noProof/>
                    <w:sz w:val="16"/>
                    <w:szCs w:val="16"/>
                    <w:lang w:val="en-US" w:eastAsia="en-US"/>
                  </w:rPr>
                  <w:drawing>
                    <wp:inline distT="0" distB="0" distL="0" distR="0" wp14:anchorId="3CF3751B" wp14:editId="62E071BC">
                      <wp:extent cx="108000" cy="860400"/>
                      <wp:effectExtent l="0" t="0" r="0" b="0"/>
                      <wp:docPr id="135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Hip_Y_norm_pre"/>
                <w:tag w:val="$GVS_LHip_Y_norm_pre"/>
                <w:id w:val="1395621378"/>
                <w:picture/>
              </w:sdtPr>
              <w:sdtEndPr/>
              <w:sdtContent>
                <w:r w:rsidR="00F14F64" w:rsidRPr="00A901DB">
                  <w:rPr>
                    <w:noProof/>
                    <w:sz w:val="16"/>
                    <w:szCs w:val="16"/>
                    <w:lang w:val="en-US" w:eastAsia="en-US"/>
                  </w:rPr>
                  <w:drawing>
                    <wp:inline distT="0" distB="0" distL="0" distR="0" wp14:anchorId="385CEB07" wp14:editId="5FB14ADA">
                      <wp:extent cx="108000" cy="860400"/>
                      <wp:effectExtent l="0" t="0" r="0" b="0"/>
                      <wp:docPr id="135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Y_pre"/>
                <w:tag w:val="$GVS_RHip_Y_pre"/>
                <w:id w:val="1643775728"/>
                <w:picture/>
              </w:sdtPr>
              <w:sdtEndPr/>
              <w:sdtContent>
                <w:r w:rsidR="00F14F64" w:rsidRPr="00A901DB">
                  <w:rPr>
                    <w:noProof/>
                    <w:sz w:val="16"/>
                    <w:szCs w:val="16"/>
                    <w:lang w:val="en-US" w:eastAsia="en-US"/>
                  </w:rPr>
                  <w:drawing>
                    <wp:inline distT="0" distB="0" distL="0" distR="0" wp14:anchorId="786F92D6" wp14:editId="6B610550">
                      <wp:extent cx="108000" cy="860400"/>
                      <wp:effectExtent l="0" t="0" r="0" b="0"/>
                      <wp:docPr id="135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Y_norm_pre"/>
                <w:tag w:val="$GVS_RHip_Y_norm_pre"/>
                <w:id w:val="1829236281"/>
                <w:picture/>
              </w:sdtPr>
              <w:sdtEndPr/>
              <w:sdtContent>
                <w:r w:rsidR="00F14F64" w:rsidRPr="00A901DB">
                  <w:rPr>
                    <w:noProof/>
                    <w:sz w:val="16"/>
                    <w:szCs w:val="16"/>
                    <w:lang w:val="en-US" w:eastAsia="en-US"/>
                  </w:rPr>
                  <w:drawing>
                    <wp:inline distT="0" distB="0" distL="0" distR="0" wp14:anchorId="53351CD9" wp14:editId="37A083DA">
                      <wp:extent cx="108000" cy="860400"/>
                      <wp:effectExtent l="0" t="0" r="0" b="0"/>
                      <wp:docPr id="135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tcPr>
          <w:p w:rsidR="00F14F64" w:rsidRPr="00A901DB" w:rsidRDefault="000E2420" w:rsidP="00F14F64">
            <w:pPr>
              <w:keepNext/>
              <w:jc w:val="center"/>
              <w:rPr>
                <w:sz w:val="16"/>
                <w:szCs w:val="16"/>
                <w:lang w:val="en-US"/>
              </w:rPr>
            </w:pPr>
            <w:sdt>
              <w:sdtPr>
                <w:rPr>
                  <w:sz w:val="16"/>
                  <w:szCs w:val="16"/>
                  <w:lang w:val="en-US"/>
                </w:rPr>
                <w:alias w:val="$GVS_Pelvis_Z_pre"/>
                <w:tag w:val="$GVS_Pelvis_Z_pre"/>
                <w:id w:val="1978253451"/>
                <w:picture/>
              </w:sdtPr>
              <w:sdtEndPr/>
              <w:sdtContent>
                <w:r w:rsidR="00F14F64" w:rsidRPr="00A901DB">
                  <w:rPr>
                    <w:noProof/>
                    <w:sz w:val="16"/>
                    <w:szCs w:val="16"/>
                    <w:lang w:val="en-US" w:eastAsia="en-US"/>
                  </w:rPr>
                  <w:drawing>
                    <wp:inline distT="0" distB="0" distL="0" distR="0" wp14:anchorId="288EC5DF" wp14:editId="0849CE83">
                      <wp:extent cx="144000" cy="860400"/>
                      <wp:effectExtent l="0" t="0" r="0" b="0"/>
                      <wp:docPr id="135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Pelvis_Z_norm_pre"/>
                <w:tag w:val="$GVS_Pelvis_Z_norm_pre"/>
                <w:id w:val="141703945"/>
                <w:picture/>
              </w:sdtPr>
              <w:sdtEndPr/>
              <w:sdtContent>
                <w:r w:rsidR="00F14F64" w:rsidRPr="00A901DB">
                  <w:rPr>
                    <w:noProof/>
                    <w:sz w:val="16"/>
                    <w:szCs w:val="16"/>
                    <w:lang w:val="en-US" w:eastAsia="en-US"/>
                  </w:rPr>
                  <w:drawing>
                    <wp:inline distT="0" distB="0" distL="0" distR="0" wp14:anchorId="7360DDC0" wp14:editId="662804FC">
                      <wp:extent cx="144000" cy="860400"/>
                      <wp:effectExtent l="0" t="0" r="0" b="0"/>
                      <wp:docPr id="135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p>
        </w:tc>
        <w:tc>
          <w:tcPr>
            <w:tcW w:w="850" w:type="dxa"/>
            <w:gridSpan w:val="2"/>
          </w:tcPr>
          <w:p w:rsidR="00F14F64" w:rsidRPr="00A901DB" w:rsidRDefault="000E2420" w:rsidP="00F14F64">
            <w:pPr>
              <w:keepNext/>
              <w:jc w:val="center"/>
              <w:rPr>
                <w:sz w:val="16"/>
                <w:szCs w:val="16"/>
                <w:lang w:val="en-US"/>
              </w:rPr>
            </w:pPr>
            <w:sdt>
              <w:sdtPr>
                <w:rPr>
                  <w:sz w:val="16"/>
                  <w:szCs w:val="16"/>
                  <w:lang w:val="en-US"/>
                </w:rPr>
                <w:alias w:val="$GVS_LHip_Z_pre"/>
                <w:tag w:val="$GVS_LHip_Z_pre"/>
                <w:id w:val="586349536"/>
                <w:picture/>
              </w:sdtPr>
              <w:sdtEndPr/>
              <w:sdtContent>
                <w:r w:rsidR="00F14F64" w:rsidRPr="00A901DB">
                  <w:rPr>
                    <w:noProof/>
                    <w:sz w:val="16"/>
                    <w:szCs w:val="16"/>
                    <w:lang w:val="en-US" w:eastAsia="en-US"/>
                  </w:rPr>
                  <w:drawing>
                    <wp:inline distT="0" distB="0" distL="0" distR="0" wp14:anchorId="3FCF2ABC" wp14:editId="09A74F2F">
                      <wp:extent cx="108000" cy="860400"/>
                      <wp:effectExtent l="0" t="0" r="0" b="0"/>
                      <wp:docPr id="136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Hip_Z_norm_pre"/>
                <w:tag w:val="$GVS_LHip_Z_norm_pre"/>
                <w:id w:val="604928749"/>
                <w:picture/>
              </w:sdtPr>
              <w:sdtEndPr/>
              <w:sdtContent>
                <w:r w:rsidR="00F14F64" w:rsidRPr="00A901DB">
                  <w:rPr>
                    <w:noProof/>
                    <w:sz w:val="16"/>
                    <w:szCs w:val="16"/>
                    <w:lang w:val="en-US" w:eastAsia="en-US"/>
                  </w:rPr>
                  <w:drawing>
                    <wp:inline distT="0" distB="0" distL="0" distR="0" wp14:anchorId="6965E913" wp14:editId="05AB6F6C">
                      <wp:extent cx="108000" cy="860400"/>
                      <wp:effectExtent l="0" t="0" r="0" b="0"/>
                      <wp:docPr id="136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Z_pre"/>
                <w:tag w:val="$GVS_RHip_Z_pre"/>
                <w:id w:val="844595740"/>
                <w:picture/>
              </w:sdtPr>
              <w:sdtEndPr/>
              <w:sdtContent>
                <w:r w:rsidR="00F14F64" w:rsidRPr="00A901DB">
                  <w:rPr>
                    <w:noProof/>
                    <w:sz w:val="16"/>
                    <w:szCs w:val="16"/>
                    <w:lang w:val="en-US" w:eastAsia="en-US"/>
                  </w:rPr>
                  <w:drawing>
                    <wp:inline distT="0" distB="0" distL="0" distR="0" wp14:anchorId="14D06C82" wp14:editId="1ADF6263">
                      <wp:extent cx="108000" cy="860400"/>
                      <wp:effectExtent l="0" t="0" r="0" b="0"/>
                      <wp:docPr id="136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Hip_Z_norm_pre"/>
                <w:tag w:val="$GVS_RHip_Z_norm_pre"/>
                <w:id w:val="-1083680274"/>
                <w:picture/>
              </w:sdtPr>
              <w:sdtEndPr/>
              <w:sdtContent>
                <w:r w:rsidR="00F14F64" w:rsidRPr="00A901DB">
                  <w:rPr>
                    <w:noProof/>
                    <w:sz w:val="16"/>
                    <w:szCs w:val="16"/>
                    <w:lang w:val="en-US" w:eastAsia="en-US"/>
                  </w:rPr>
                  <w:drawing>
                    <wp:inline distT="0" distB="0" distL="0" distR="0" wp14:anchorId="30CA4E57" wp14:editId="5C2C2A9B">
                      <wp:extent cx="108000" cy="860400"/>
                      <wp:effectExtent l="0" t="0" r="0" b="0"/>
                      <wp:docPr id="136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1" w:type="dxa"/>
            <w:gridSpan w:val="2"/>
          </w:tcPr>
          <w:p w:rsidR="00F14F64" w:rsidRPr="00A901DB" w:rsidRDefault="000E2420" w:rsidP="00F14F64">
            <w:pPr>
              <w:keepNext/>
              <w:jc w:val="center"/>
              <w:rPr>
                <w:sz w:val="16"/>
                <w:szCs w:val="16"/>
                <w:lang w:val="en-US"/>
              </w:rPr>
            </w:pPr>
            <w:sdt>
              <w:sdtPr>
                <w:rPr>
                  <w:sz w:val="16"/>
                  <w:szCs w:val="16"/>
                  <w:lang w:val="en-US"/>
                </w:rPr>
                <w:alias w:val="$GVS_LFoot_Prog_Z_pre"/>
                <w:tag w:val="$GVS_LFoot_Prog_Z_pre"/>
                <w:id w:val="1262873116"/>
                <w:picture/>
              </w:sdtPr>
              <w:sdtEndPr/>
              <w:sdtContent>
                <w:r w:rsidR="00F14F64" w:rsidRPr="00A901DB">
                  <w:rPr>
                    <w:noProof/>
                    <w:sz w:val="16"/>
                    <w:szCs w:val="16"/>
                    <w:lang w:val="en-US" w:eastAsia="en-US"/>
                  </w:rPr>
                  <w:drawing>
                    <wp:inline distT="0" distB="0" distL="0" distR="0" wp14:anchorId="268EEB08" wp14:editId="53DB62AE">
                      <wp:extent cx="108000" cy="860400"/>
                      <wp:effectExtent l="0" t="0" r="0" b="0"/>
                      <wp:docPr id="136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LFoot_Prog_Z_norm_pre"/>
                <w:tag w:val="$GVS_LFoot_Prog_Z_norm_pre"/>
                <w:id w:val="-1371226162"/>
                <w:picture/>
              </w:sdtPr>
              <w:sdtEndPr/>
              <w:sdtContent>
                <w:r w:rsidR="00F14F64" w:rsidRPr="00A901DB">
                  <w:rPr>
                    <w:noProof/>
                    <w:sz w:val="16"/>
                    <w:szCs w:val="16"/>
                    <w:lang w:val="en-US" w:eastAsia="en-US"/>
                  </w:rPr>
                  <w:drawing>
                    <wp:inline distT="0" distB="0" distL="0" distR="0" wp14:anchorId="2AE11C12" wp14:editId="18FEA5CC">
                      <wp:extent cx="108000" cy="860400"/>
                      <wp:effectExtent l="0" t="0" r="0" b="0"/>
                      <wp:docPr id="136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Foot_Prog_Z_pre"/>
                <w:tag w:val="$GVS_RFoot_Prog_Z_pre"/>
                <w:id w:val="-1171709966"/>
                <w:picture/>
              </w:sdtPr>
              <w:sdtEndPr/>
              <w:sdtContent>
                <w:r w:rsidR="00F14F64" w:rsidRPr="00A901DB">
                  <w:rPr>
                    <w:noProof/>
                    <w:sz w:val="16"/>
                    <w:szCs w:val="16"/>
                    <w:lang w:val="en-US" w:eastAsia="en-US"/>
                  </w:rPr>
                  <w:drawing>
                    <wp:inline distT="0" distB="0" distL="0" distR="0" wp14:anchorId="251B5927" wp14:editId="2537EB49">
                      <wp:extent cx="108000" cy="860400"/>
                      <wp:effectExtent l="0" t="0" r="0" b="0"/>
                      <wp:docPr id="136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14F64">
              <w:rPr>
                <w:sz w:val="16"/>
                <w:szCs w:val="16"/>
                <w:lang w:val="en-US"/>
              </w:rPr>
              <w:t xml:space="preserve"> </w:t>
            </w:r>
            <w:sdt>
              <w:sdtPr>
                <w:rPr>
                  <w:sz w:val="16"/>
                  <w:szCs w:val="16"/>
                  <w:lang w:val="en-US"/>
                </w:rPr>
                <w:alias w:val="$GVS_RFoot_Prog_Z_norm_pre"/>
                <w:tag w:val="$GVS_RFoot_Prog_Z_norm_pre"/>
                <w:id w:val="-876090857"/>
                <w:picture/>
              </w:sdtPr>
              <w:sdtEndPr/>
              <w:sdtContent>
                <w:r w:rsidR="00F14F64" w:rsidRPr="00A901DB">
                  <w:rPr>
                    <w:noProof/>
                    <w:sz w:val="16"/>
                    <w:szCs w:val="16"/>
                    <w:lang w:val="en-US" w:eastAsia="en-US"/>
                  </w:rPr>
                  <w:drawing>
                    <wp:inline distT="0" distB="0" distL="0" distR="0" wp14:anchorId="4EB77BE6" wp14:editId="701903B0">
                      <wp:extent cx="108000" cy="860400"/>
                      <wp:effectExtent l="0" t="0" r="0" b="0"/>
                      <wp:docPr id="136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r>
      <w:tr w:rsidR="00AB6E9B" w:rsidRPr="00A901DB" w:rsidTr="00AB6E9B">
        <w:trPr>
          <w:trHeight w:val="326"/>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Median</w:t>
            </w:r>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_GPS_MEDIAN_pre"/>
                <w:tag w:val="Left_GPS_MEDIAN_pre"/>
                <w:id w:val="1778051099"/>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_GPS_MEDIAN_pre"/>
                <w:tag w:val="Right_GPS_MEDIAN_pre"/>
                <w:id w:val="-1321957198"/>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Overall_GPS_MEDIAN_pre"/>
                <w:tag w:val="Overall_GPS_MEDIAN_pre"/>
                <w:id w:val="1929315113"/>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X_gvs_MEDIAN_pre"/>
                <w:tag w:val="Left Pelvic Angles_X_gvs_MEDIAN_pre"/>
                <w:id w:val="-2091923611"/>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X_gvs_MEDIAN_pre"/>
                <w:tag w:val="Left Hip Angles_X_gvs_MEDIAN_pre"/>
                <w:id w:val="-412397450"/>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X_gvs_MEDIAN_pre"/>
                <w:tag w:val="Right Hip Angles_X_gvs_MEDIAN_pre"/>
                <w:id w:val="499160214"/>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Knee Angles_X_gvs_MEDIAN_pre"/>
                <w:tag w:val="Left Knee Angles_X_gvs_MEDIAN_pre"/>
                <w:id w:val="-1613812433"/>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Knee Angles_X_gvs_MEDIAN_pre"/>
                <w:tag w:val="Right Knee Angles_X_gvs_MEDIAN_pre"/>
                <w:id w:val="-1109666293"/>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Ankle Angles_X_gvs_MEDIAN_pre"/>
                <w:tag w:val="Left Ankle Angles_X_gvs_MEDIAN_pre"/>
                <w:id w:val="-871380667"/>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Ankle Angles_X_gvs_MEDIAN_pre"/>
                <w:tag w:val="Right Ankle Angles_X_gvs_MEDIAN_pre"/>
                <w:id w:val="-723369106"/>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Y_gvs_MEDIAN_pre"/>
                <w:tag w:val="Left Pelvic Angles_Y_gvs_MEDIAN_pre"/>
                <w:id w:val="639157581"/>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Y_gvs_MEDIAN_pre"/>
                <w:tag w:val="Left Hip Angles_Y_gvs_MEDIAN_pre"/>
                <w:id w:val="2040552289"/>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Y_gvs_MEDIAN_pre"/>
                <w:tag w:val="Right Hip Angles_Y_gvs_MEDIAN_pre"/>
                <w:id w:val="-201250547"/>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Z_gvs_MEDIAN_pre"/>
                <w:tag w:val="Left Pelvic Angles_Z_gvs_MEDIAN_pre"/>
                <w:id w:val="619957039"/>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Z_gvs_MEDIAN_pre"/>
                <w:tag w:val="Left Hip Angles_Z_gvs_MEDIAN_pre"/>
                <w:id w:val="522597224"/>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Z_gvs_MEDIAN_pre"/>
                <w:tag w:val="Right Hip Angles_Z_gvs_MEDIAN_pre"/>
                <w:id w:val="1664972447"/>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Foot Progression_Z_gvs_MEDIAN_pre"/>
                <w:tag w:val="Left Foot Progression_Z_gvs_MEDIAN_pre"/>
                <w:id w:val="433321368"/>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Foot Progression_Z_gvs_MEDIAN_pre"/>
                <w:tag w:val="Right Foot Progression_Z_gvs_MEDIAN_pre"/>
                <w:id w:val="-24095164"/>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r>
      <w:tr w:rsidR="00AB6E9B" w:rsidRPr="00A901DB" w:rsidTr="00AB6E9B">
        <w:trPr>
          <w:trHeight w:val="170"/>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IQ</w:t>
            </w:r>
            <w:r>
              <w:rPr>
                <w:rFonts w:ascii="Franklin Gothic Book" w:hAnsi="Franklin Gothic Book"/>
                <w:b/>
                <w:kern w:val="24"/>
                <w:sz w:val="16"/>
                <w:szCs w:val="16"/>
                <w:lang w:val="en-US"/>
              </w:rPr>
              <w:t>R</w:t>
            </w:r>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_GPS_IQR_pre"/>
                <w:tag w:val="Left_GPS_IQR_pre"/>
                <w:id w:val="-1224902777"/>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_GPS_IQR_pre"/>
                <w:tag w:val="Right_GPS_IQR_pre"/>
                <w:id w:val="-679746298"/>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Overall_GPS_IQR_pre"/>
                <w:tag w:val="Overall_GPS_IQR_pre"/>
                <w:id w:val="-1802532643"/>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X_IQR_pre"/>
                <w:tag w:val="Left Pelvic Angles_X_IQR_pre"/>
                <w:id w:val="-160396068"/>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X_IQR_pre"/>
                <w:tag w:val="Left Hip Angles_X_IQR_pre"/>
                <w:id w:val="1002620556"/>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X_IQR_pre"/>
                <w:tag w:val="Right Hip Angles_X_IQR_pre"/>
                <w:id w:val="1600455823"/>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Knee Angles_X_IQR_pre"/>
                <w:tag w:val="Left Knee Angles_X_IQR_pre"/>
                <w:id w:val="467174129"/>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Knee Angles_X_IQR_pre"/>
                <w:tag w:val="Right Knee Angles_X_IQR_pre"/>
                <w:id w:val="-1034962597"/>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Ankle Angles_X_IQR_pre"/>
                <w:tag w:val="Left Ankle Angles_X_IQR_pre"/>
                <w:id w:val="742373306"/>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Ankle Angles_X_IQR_pre"/>
                <w:tag w:val="Right Ankle Angles_X_IQR_pre"/>
                <w:id w:val="-949625963"/>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Y_IQR_pre"/>
                <w:tag w:val="Left Pelvic Angles_Y_IQR_pre"/>
                <w:id w:val="1386908708"/>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Y_IQR_pre"/>
                <w:tag w:val="Left Hip Angles_Y_IQR_pre"/>
                <w:id w:val="-1752267955"/>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Y_IQR_pre"/>
                <w:tag w:val="Right Hip Angles_Y_IQR_pre"/>
                <w:id w:val="-1862813357"/>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Z_IQR_pre"/>
                <w:tag w:val="Left Pelvic Angles_Z_IQR_pre"/>
                <w:id w:val="405729992"/>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Z_IQR_pre"/>
                <w:tag w:val="Left Hip Angles_Z_IQR_pre"/>
                <w:id w:val="1501932029"/>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Z_IQR_pre"/>
                <w:tag w:val="Right Hip Angles_Z_IQR_pre"/>
                <w:id w:val="-1089068551"/>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Foot Progression_Z_IQR_pre"/>
                <w:tag w:val="Left Foot Progression_Z_IQR_pre"/>
                <w:id w:val="-1853326205"/>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Foot Progression_Z_IQR_pre"/>
                <w:tag w:val="Right Foot Progression_Z_IQR_pre"/>
                <w:id w:val="-107659683"/>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r>
      <w:tr w:rsidR="00AB6E9B" w:rsidRPr="00A901DB" w:rsidTr="00AB6E9B">
        <w:trPr>
          <w:trHeight w:val="170"/>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Side</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6" w:type="dxa"/>
            <w:vAlign w:val="center"/>
          </w:tcPr>
          <w:p w:rsidR="00AB6E9B" w:rsidRPr="008A5607" w:rsidRDefault="00AB6E9B" w:rsidP="00AB6E9B">
            <w:pPr>
              <w:keepNext/>
              <w:jc w:val="center"/>
              <w:rPr>
                <w:color w:val="FF5757"/>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color w:val="00B050"/>
                <w:sz w:val="16"/>
                <w:szCs w:val="16"/>
                <w:lang w:val="en-US"/>
              </w:rPr>
            </w:pPr>
            <w:r w:rsidRPr="001D44DF">
              <w:rPr>
                <w:rFonts w:ascii="Franklin Gothic Book" w:hAnsi="Franklin Gothic Book"/>
                <w:color w:val="00B050"/>
                <w:kern w:val="24"/>
                <w:sz w:val="16"/>
                <w:szCs w:val="16"/>
                <w:lang w:val="en-US"/>
              </w:rPr>
              <w:t>Overall</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r>
      <w:tr w:rsidR="00AB6E9B" w:rsidRPr="00A901DB" w:rsidTr="008C2DB9">
        <w:trPr>
          <w:cantSplit/>
          <w:trHeight w:val="1361"/>
          <w:jc w:val="center"/>
        </w:trPr>
        <w:tc>
          <w:tcPr>
            <w:tcW w:w="851" w:type="dxa"/>
            <w:textDirection w:val="btLr"/>
            <w:vAlign w:val="center"/>
          </w:tcPr>
          <w:p w:rsidR="00AB6E9B" w:rsidRPr="009C5F80" w:rsidRDefault="00AB6E9B" w:rsidP="00AB6E9B">
            <w:pPr>
              <w:keepNext/>
              <w:ind w:left="113" w:right="113"/>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Description</w:t>
            </w:r>
          </w:p>
        </w:tc>
        <w:tc>
          <w:tcPr>
            <w:tcW w:w="1418" w:type="dxa"/>
            <w:gridSpan w:val="3"/>
            <w:textDirection w:val="btLr"/>
            <w:vAlign w:val="center"/>
          </w:tcPr>
          <w:p w:rsidR="00AB6E9B" w:rsidRPr="00A901DB" w:rsidRDefault="00AB6E9B" w:rsidP="00AB6E9B">
            <w:pPr>
              <w:keepNext/>
              <w:ind w:left="113" w:right="113"/>
              <w:rPr>
                <w:sz w:val="16"/>
                <w:szCs w:val="16"/>
                <w:lang w:val="en-US"/>
              </w:rPr>
            </w:pPr>
            <w:r w:rsidRPr="00A901DB">
              <w:rPr>
                <w:rFonts w:ascii="Franklin Gothic Book" w:hAnsi="Franklin Gothic Book"/>
                <w:kern w:val="24"/>
                <w:sz w:val="16"/>
                <w:szCs w:val="16"/>
                <w:lang w:val="en-US"/>
              </w:rPr>
              <w:t>Gait Profile Score (GPS)</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Pelvis Ant/Pst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Flx/Ext</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Knee Flx/Ext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Ankle Dor/Pla</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Pelvis Up/Dn</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Add/Abd</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Pelvic Int/Ext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Int/Ext</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Foot int/Ext</w:t>
            </w:r>
          </w:p>
        </w:tc>
      </w:tr>
    </w:tbl>
    <w:p w:rsidR="00AB6E9B" w:rsidRPr="001C684C" w:rsidRDefault="00AB6E9B">
      <w:pPr>
        <w:rPr>
          <w:b/>
          <w:sz w:val="6"/>
          <w:szCs w:val="28"/>
        </w:rPr>
      </w:pPr>
    </w:p>
    <w:p w:rsidR="00AB6E9B" w:rsidRPr="001C684C" w:rsidRDefault="00AB6E9B">
      <w:pPr>
        <w:rPr>
          <w:b/>
          <w:sz w:val="6"/>
          <w:szCs w:val="28"/>
        </w:rPr>
        <w:sectPr w:rsidR="00AB6E9B" w:rsidRPr="001C684C" w:rsidSect="00284446">
          <w:type w:val="continuous"/>
          <w:pgSz w:w="11906" w:h="16838" w:code="9"/>
          <w:pgMar w:top="1287" w:right="851" w:bottom="992" w:left="851" w:header="284" w:footer="397" w:gutter="0"/>
          <w:cols w:space="720"/>
          <w:docGrid w:linePitch="360"/>
        </w:sectPr>
      </w:pPr>
    </w:p>
    <w:p w:rsidR="00AB6E9B" w:rsidRPr="001C684C" w:rsidRDefault="000E2420" w:rsidP="00AB6E9B">
      <w:pPr>
        <w:keepNext/>
        <w:spacing w:before="120"/>
        <w:ind w:left="567"/>
        <w:rPr>
          <w:b/>
          <w:color w:val="000000"/>
          <w:szCs w:val="28"/>
        </w:rPr>
      </w:pPr>
      <w:sdt>
        <w:sdtPr>
          <w:rPr>
            <w:b/>
            <w:color w:val="000000"/>
            <w:szCs w:val="28"/>
          </w:rPr>
          <w:alias w:val="test_condition_post"/>
          <w:tag w:val="test_condition_post"/>
          <w:id w:val="-810859795"/>
          <w:dataBinding w:xpath="metrics/GLOBAL/Stride_Length_Mean/TEMPORAL_DISTANCE/X" w:storeItemID="{7E7DE756-8780-40D7-B2E2-A8B1C27C5786}"/>
          <w:text/>
        </w:sdtPr>
        <w:sdtEndPr/>
        <w:sdtContent>
          <w:r w:rsidR="00AB6E9B" w:rsidRPr="001C684C">
            <w:rPr>
              <w:b/>
              <w:color w:val="000000"/>
              <w:szCs w:val="28"/>
            </w:rPr>
            <w:t>...</w:t>
          </w:r>
        </w:sdtContent>
      </w:sdt>
    </w:p>
    <w:tbl>
      <w:tblPr>
        <w:tblStyle w:val="Mkatabulky"/>
        <w:tblW w:w="9073" w:type="dxa"/>
        <w:jc w:val="center"/>
        <w:tblLayout w:type="fixed"/>
        <w:tblCellMar>
          <w:left w:w="28" w:type="dxa"/>
          <w:right w:w="28" w:type="dxa"/>
        </w:tblCellMar>
        <w:tblLook w:val="04A0" w:firstRow="1" w:lastRow="0" w:firstColumn="1" w:lastColumn="0" w:noHBand="0" w:noVBand="1"/>
      </w:tblPr>
      <w:tblGrid>
        <w:gridCol w:w="851"/>
        <w:gridCol w:w="425"/>
        <w:gridCol w:w="426"/>
        <w:gridCol w:w="567"/>
        <w:gridCol w:w="567"/>
        <w:gridCol w:w="425"/>
        <w:gridCol w:w="425"/>
        <w:gridCol w:w="426"/>
        <w:gridCol w:w="425"/>
        <w:gridCol w:w="425"/>
        <w:gridCol w:w="425"/>
        <w:gridCol w:w="567"/>
        <w:gridCol w:w="426"/>
        <w:gridCol w:w="425"/>
        <w:gridCol w:w="567"/>
        <w:gridCol w:w="425"/>
        <w:gridCol w:w="425"/>
        <w:gridCol w:w="426"/>
        <w:gridCol w:w="425"/>
      </w:tblGrid>
      <w:tr w:rsidR="00AB6E9B" w:rsidRPr="00A901DB" w:rsidTr="00AB6E9B">
        <w:trPr>
          <w:trHeight w:val="1361"/>
          <w:jc w:val="center"/>
        </w:trPr>
        <w:tc>
          <w:tcPr>
            <w:tcW w:w="851" w:type="dxa"/>
          </w:tcPr>
          <w:p w:rsidR="00AB6E9B" w:rsidRDefault="00AB6E9B" w:rsidP="00AB6E9B">
            <w:pPr>
              <w:keepNext/>
              <w:jc w:val="right"/>
              <w:rPr>
                <w:sz w:val="16"/>
                <w:szCs w:val="16"/>
                <w:lang w:val="en-US"/>
              </w:rPr>
            </w:pPr>
            <w:r>
              <w:rPr>
                <w:sz w:val="16"/>
                <w:szCs w:val="16"/>
                <w:lang w:val="en-US"/>
              </w:rPr>
              <w:t>20</w:t>
            </w:r>
          </w:p>
          <w:p w:rsidR="00AB6E9B" w:rsidRPr="007E0D58" w:rsidRDefault="00AB6E9B" w:rsidP="00AB6E9B">
            <w:pPr>
              <w:keepNext/>
              <w:jc w:val="right"/>
              <w:rPr>
                <w:sz w:val="8"/>
                <w:szCs w:val="16"/>
                <w:lang w:val="en-US"/>
              </w:rPr>
            </w:pPr>
          </w:p>
          <w:p w:rsidR="00AB6E9B" w:rsidRDefault="00AB6E9B" w:rsidP="00AB6E9B">
            <w:pPr>
              <w:keepNext/>
              <w:jc w:val="right"/>
              <w:rPr>
                <w:sz w:val="16"/>
                <w:szCs w:val="16"/>
                <w:lang w:val="en-US"/>
              </w:rPr>
            </w:pPr>
            <w:r>
              <w:rPr>
                <w:sz w:val="16"/>
                <w:szCs w:val="16"/>
                <w:lang w:val="en-US"/>
              </w:rPr>
              <w:t>15</w:t>
            </w:r>
          </w:p>
          <w:p w:rsidR="00AB6E9B" w:rsidRPr="007E0D58" w:rsidRDefault="00AB6E9B" w:rsidP="00AB6E9B">
            <w:pPr>
              <w:keepNext/>
              <w:jc w:val="right"/>
              <w:rPr>
                <w:sz w:val="8"/>
                <w:szCs w:val="16"/>
                <w:lang w:val="en-US"/>
              </w:rPr>
            </w:pPr>
          </w:p>
          <w:p w:rsidR="00AB6E9B" w:rsidRDefault="00AB6E9B" w:rsidP="00AB6E9B">
            <w:pPr>
              <w:keepNext/>
              <w:jc w:val="right"/>
              <w:rPr>
                <w:sz w:val="16"/>
                <w:szCs w:val="16"/>
                <w:lang w:val="en-US"/>
              </w:rPr>
            </w:pPr>
            <w:r>
              <w:rPr>
                <w:sz w:val="16"/>
                <w:szCs w:val="16"/>
                <w:lang w:val="en-US"/>
              </w:rPr>
              <w:t>10</w:t>
            </w:r>
          </w:p>
          <w:p w:rsidR="00AB6E9B" w:rsidRPr="007E0D58" w:rsidRDefault="00AB6E9B" w:rsidP="00AB6E9B">
            <w:pPr>
              <w:keepNext/>
              <w:jc w:val="right"/>
              <w:rPr>
                <w:sz w:val="8"/>
                <w:szCs w:val="16"/>
                <w:lang w:val="en-US"/>
              </w:rPr>
            </w:pPr>
          </w:p>
          <w:p w:rsidR="00AB6E9B" w:rsidRDefault="00AB6E9B" w:rsidP="00AB6E9B">
            <w:pPr>
              <w:keepNext/>
              <w:jc w:val="right"/>
              <w:rPr>
                <w:sz w:val="16"/>
                <w:szCs w:val="16"/>
                <w:lang w:val="en-US"/>
              </w:rPr>
            </w:pPr>
            <w:r>
              <w:rPr>
                <w:sz w:val="16"/>
                <w:szCs w:val="16"/>
                <w:lang w:val="en-US"/>
              </w:rPr>
              <w:t>5</w:t>
            </w:r>
          </w:p>
          <w:p w:rsidR="00AB6E9B" w:rsidRPr="007E0D58" w:rsidRDefault="00AB6E9B" w:rsidP="00AB6E9B">
            <w:pPr>
              <w:keepNext/>
              <w:jc w:val="right"/>
              <w:rPr>
                <w:sz w:val="8"/>
                <w:szCs w:val="16"/>
                <w:lang w:val="en-US"/>
              </w:rPr>
            </w:pPr>
          </w:p>
          <w:p w:rsidR="00AB6E9B" w:rsidRPr="00A901DB" w:rsidRDefault="00AB6E9B" w:rsidP="00AB6E9B">
            <w:pPr>
              <w:keepNext/>
              <w:jc w:val="right"/>
              <w:rPr>
                <w:sz w:val="16"/>
                <w:szCs w:val="16"/>
                <w:lang w:val="en-US"/>
              </w:rPr>
            </w:pPr>
            <w:r>
              <w:rPr>
                <w:sz w:val="16"/>
                <w:szCs w:val="16"/>
                <w:lang w:val="en-US"/>
              </w:rPr>
              <w:t>0</w:t>
            </w:r>
          </w:p>
        </w:tc>
        <w:tc>
          <w:tcPr>
            <w:tcW w:w="851" w:type="dxa"/>
            <w:gridSpan w:val="2"/>
          </w:tcPr>
          <w:p w:rsidR="00AB6E9B" w:rsidRPr="00A901DB" w:rsidRDefault="000E2420" w:rsidP="004B686E">
            <w:pPr>
              <w:keepNext/>
              <w:rPr>
                <w:sz w:val="16"/>
                <w:szCs w:val="16"/>
                <w:lang w:val="en-US"/>
              </w:rPr>
            </w:pPr>
            <w:sdt>
              <w:sdtPr>
                <w:rPr>
                  <w:sz w:val="16"/>
                  <w:szCs w:val="16"/>
                  <w:lang w:val="en-US"/>
                </w:rPr>
                <w:alias w:val="$GPS_L_post"/>
                <w:tag w:val="$GPS_L_post"/>
                <w:id w:val="-1783179146"/>
                <w:picture/>
              </w:sdtPr>
              <w:sdtEndPr/>
              <w:sdtContent>
                <w:r w:rsidR="004B686E" w:rsidRPr="00A901DB">
                  <w:rPr>
                    <w:noProof/>
                    <w:sz w:val="16"/>
                    <w:szCs w:val="16"/>
                    <w:lang w:val="en-US" w:eastAsia="en-US"/>
                  </w:rPr>
                  <w:drawing>
                    <wp:inline distT="0" distB="0" distL="0" distR="0" wp14:anchorId="6A83C42F" wp14:editId="5C0A2221">
                      <wp:extent cx="108000" cy="860400"/>
                      <wp:effectExtent l="0" t="0" r="0" b="0"/>
                      <wp:docPr id="129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4B686E">
              <w:rPr>
                <w:sz w:val="16"/>
                <w:szCs w:val="16"/>
                <w:lang w:val="en-US"/>
              </w:rPr>
              <w:t xml:space="preserve"> </w:t>
            </w:r>
            <w:sdt>
              <w:sdtPr>
                <w:rPr>
                  <w:sz w:val="16"/>
                  <w:szCs w:val="16"/>
                  <w:lang w:val="en-US"/>
                </w:rPr>
                <w:alias w:val="$GPS_L_norm_post"/>
                <w:tag w:val="$GPS_L_norm_post"/>
                <w:id w:val="205536861"/>
                <w:picture/>
              </w:sdtPr>
              <w:sdtEndPr/>
              <w:sdtContent>
                <w:r w:rsidR="004B686E" w:rsidRPr="00A901DB">
                  <w:rPr>
                    <w:noProof/>
                    <w:sz w:val="16"/>
                    <w:szCs w:val="16"/>
                    <w:lang w:val="en-US" w:eastAsia="en-US"/>
                  </w:rPr>
                  <w:drawing>
                    <wp:inline distT="0" distB="0" distL="0" distR="0" wp14:anchorId="03FC8426" wp14:editId="096648BA">
                      <wp:extent cx="108000" cy="860400"/>
                      <wp:effectExtent l="0" t="0" r="0" b="0"/>
                      <wp:docPr id="28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PS_R_post"/>
                <w:tag w:val="$GPS_R_post"/>
                <w:id w:val="-1819640300"/>
                <w:picture/>
              </w:sdtPr>
              <w:sdtEndPr/>
              <w:sdtContent>
                <w:r w:rsidR="00AB6E9B" w:rsidRPr="00A901DB">
                  <w:rPr>
                    <w:noProof/>
                    <w:sz w:val="16"/>
                    <w:szCs w:val="16"/>
                    <w:lang w:val="en-US" w:eastAsia="en-US"/>
                  </w:rPr>
                  <w:drawing>
                    <wp:inline distT="0" distB="0" distL="0" distR="0" wp14:anchorId="07001862" wp14:editId="29B4165C">
                      <wp:extent cx="108000" cy="860400"/>
                      <wp:effectExtent l="0" t="0" r="0" b="0"/>
                      <wp:docPr id="129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4B686E">
              <w:rPr>
                <w:sz w:val="16"/>
                <w:szCs w:val="16"/>
                <w:lang w:val="en-US"/>
              </w:rPr>
              <w:t xml:space="preserve"> </w:t>
            </w:r>
            <w:sdt>
              <w:sdtPr>
                <w:rPr>
                  <w:sz w:val="16"/>
                  <w:szCs w:val="16"/>
                  <w:lang w:val="en-US"/>
                </w:rPr>
                <w:alias w:val="$GPS_R_norm_post"/>
                <w:tag w:val="$GPS_R_norm_post"/>
                <w:id w:val="309921327"/>
                <w:picture/>
              </w:sdtPr>
              <w:sdtEndPr/>
              <w:sdtContent>
                <w:r w:rsidR="004B686E" w:rsidRPr="00A901DB">
                  <w:rPr>
                    <w:noProof/>
                    <w:sz w:val="16"/>
                    <w:szCs w:val="16"/>
                    <w:lang w:val="en-US" w:eastAsia="en-US"/>
                  </w:rPr>
                  <w:drawing>
                    <wp:inline distT="0" distB="0" distL="0" distR="0" wp14:anchorId="1E51B794" wp14:editId="3FFC665B">
                      <wp:extent cx="108000" cy="860400"/>
                      <wp:effectExtent l="0" t="0" r="0" b="0"/>
                      <wp:docPr id="28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vAlign w:val="center"/>
          </w:tcPr>
          <w:p w:rsidR="00AB6E9B" w:rsidRPr="00A901DB" w:rsidRDefault="000E2420" w:rsidP="00272B81">
            <w:pPr>
              <w:keepNext/>
              <w:rPr>
                <w:sz w:val="16"/>
                <w:szCs w:val="16"/>
                <w:lang w:val="en-US"/>
              </w:rPr>
            </w:pPr>
            <w:sdt>
              <w:sdtPr>
                <w:rPr>
                  <w:sz w:val="16"/>
                  <w:szCs w:val="16"/>
                  <w:lang w:val="en-US"/>
                </w:rPr>
                <w:alias w:val="$Overall_GPS_post"/>
                <w:tag w:val="$Overall_GPS_post"/>
                <w:id w:val="588205694"/>
                <w:picture/>
              </w:sdtPr>
              <w:sdtEndPr/>
              <w:sdtContent>
                <w:r w:rsidR="00AB6E9B" w:rsidRPr="00A901DB">
                  <w:rPr>
                    <w:noProof/>
                    <w:sz w:val="16"/>
                    <w:szCs w:val="16"/>
                    <w:lang w:val="en-US" w:eastAsia="en-US"/>
                  </w:rPr>
                  <w:drawing>
                    <wp:inline distT="0" distB="0" distL="0" distR="0" wp14:anchorId="0769ED12" wp14:editId="05B887A3">
                      <wp:extent cx="147600" cy="860400"/>
                      <wp:effectExtent l="0" t="0" r="0" b="0"/>
                      <wp:docPr id="129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r w:rsidR="002851C5">
              <w:rPr>
                <w:sz w:val="16"/>
                <w:szCs w:val="16"/>
                <w:lang w:val="en-US"/>
              </w:rPr>
              <w:t xml:space="preserve"> </w:t>
            </w:r>
            <w:sdt>
              <w:sdtPr>
                <w:rPr>
                  <w:sz w:val="16"/>
                  <w:szCs w:val="16"/>
                  <w:lang w:val="en-US"/>
                </w:rPr>
                <w:alias w:val="$Overall_GPS_norm_post"/>
                <w:tag w:val="$Overall_GPS_norm_post"/>
                <w:id w:val="42261943"/>
                <w:picture/>
              </w:sdtPr>
              <w:sdtEndPr/>
              <w:sdtContent>
                <w:r w:rsidR="002851C5" w:rsidRPr="00A901DB">
                  <w:rPr>
                    <w:noProof/>
                    <w:sz w:val="16"/>
                    <w:szCs w:val="16"/>
                    <w:lang w:val="en-US" w:eastAsia="en-US"/>
                  </w:rPr>
                  <w:drawing>
                    <wp:inline distT="0" distB="0" distL="0" distR="0" wp14:anchorId="4EC0512E" wp14:editId="42F73225">
                      <wp:extent cx="147600" cy="860400"/>
                      <wp:effectExtent l="0" t="0" r="0" b="0"/>
                      <wp:docPr id="1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p>
        </w:tc>
        <w:tc>
          <w:tcPr>
            <w:tcW w:w="567" w:type="dxa"/>
          </w:tcPr>
          <w:p w:rsidR="00AB6E9B" w:rsidRPr="00A901DB" w:rsidRDefault="000E2420" w:rsidP="00AB6E9B">
            <w:pPr>
              <w:keepNext/>
              <w:jc w:val="center"/>
              <w:rPr>
                <w:sz w:val="16"/>
                <w:szCs w:val="16"/>
                <w:lang w:val="en-US"/>
              </w:rPr>
            </w:pPr>
            <w:sdt>
              <w:sdtPr>
                <w:rPr>
                  <w:sz w:val="16"/>
                  <w:szCs w:val="16"/>
                  <w:lang w:val="en-US"/>
                </w:rPr>
                <w:alias w:val="$GVS_Pelvis_X_post"/>
                <w:tag w:val="$GVS_Pelvis_X_post"/>
                <w:id w:val="-1737083551"/>
                <w:picture/>
              </w:sdtPr>
              <w:sdtEndPr/>
              <w:sdtContent>
                <w:r w:rsidR="00AB6E9B" w:rsidRPr="00A901DB">
                  <w:rPr>
                    <w:noProof/>
                    <w:sz w:val="16"/>
                    <w:szCs w:val="16"/>
                    <w:lang w:val="en-US" w:eastAsia="en-US"/>
                  </w:rPr>
                  <w:drawing>
                    <wp:inline distT="0" distB="0" distL="0" distR="0" wp14:anchorId="46B8DCDD" wp14:editId="3CFDF343">
                      <wp:extent cx="147600" cy="860400"/>
                      <wp:effectExtent l="0" t="0" r="0" b="0"/>
                      <wp:docPr id="130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Pelvis_X_norm_post"/>
                <w:tag w:val="$GVS_Pelvis_X_norm_post"/>
                <w:id w:val="-800909933"/>
                <w:picture/>
              </w:sdtPr>
              <w:sdtEndPr/>
              <w:sdtContent>
                <w:r w:rsidR="00FA2BDC" w:rsidRPr="00A901DB">
                  <w:rPr>
                    <w:noProof/>
                    <w:sz w:val="16"/>
                    <w:szCs w:val="16"/>
                    <w:lang w:val="en-US" w:eastAsia="en-US"/>
                  </w:rPr>
                  <w:drawing>
                    <wp:inline distT="0" distB="0" distL="0" distR="0" wp14:anchorId="1785903E" wp14:editId="79FB4B4C">
                      <wp:extent cx="147600" cy="860400"/>
                      <wp:effectExtent l="0" t="0" r="0" b="0"/>
                      <wp:docPr id="28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600" cy="860400"/>
                              </a:xfrm>
                              <a:prstGeom prst="rect">
                                <a:avLst/>
                              </a:prstGeom>
                              <a:noFill/>
                              <a:ln>
                                <a:noFill/>
                              </a:ln>
                            </pic:spPr>
                          </pic:pic>
                        </a:graphicData>
                      </a:graphic>
                    </wp:inline>
                  </w:drawing>
                </w:r>
              </w:sdtContent>
            </w:sdt>
          </w:p>
        </w:tc>
        <w:tc>
          <w:tcPr>
            <w:tcW w:w="850" w:type="dxa"/>
            <w:gridSpan w:val="2"/>
          </w:tcPr>
          <w:p w:rsidR="00AB6E9B" w:rsidRPr="00A901DB" w:rsidRDefault="000E2420" w:rsidP="00AB6E9B">
            <w:pPr>
              <w:keepNext/>
              <w:jc w:val="center"/>
              <w:rPr>
                <w:sz w:val="16"/>
                <w:szCs w:val="16"/>
                <w:lang w:val="en-US"/>
              </w:rPr>
            </w:pPr>
            <w:sdt>
              <w:sdtPr>
                <w:rPr>
                  <w:sz w:val="16"/>
                  <w:szCs w:val="16"/>
                  <w:lang w:val="en-US"/>
                </w:rPr>
                <w:alias w:val="$GVS_LHip_X_post"/>
                <w:tag w:val="$GVS_LHip_X_post"/>
                <w:id w:val="698513883"/>
                <w:picture/>
              </w:sdtPr>
              <w:sdtEndPr/>
              <w:sdtContent>
                <w:r w:rsidR="00AB6E9B" w:rsidRPr="00A901DB">
                  <w:rPr>
                    <w:noProof/>
                    <w:sz w:val="16"/>
                    <w:szCs w:val="16"/>
                    <w:lang w:val="en-US" w:eastAsia="en-US"/>
                  </w:rPr>
                  <w:drawing>
                    <wp:inline distT="0" distB="0" distL="0" distR="0" wp14:anchorId="43F61EA9" wp14:editId="54031016">
                      <wp:extent cx="108000" cy="860400"/>
                      <wp:effectExtent l="0" t="0" r="0" b="0"/>
                      <wp:docPr id="130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Hip_X_norm_post"/>
                <w:tag w:val="$GVS_LHip_X_norm_post"/>
                <w:id w:val="156051308"/>
                <w:picture/>
              </w:sdtPr>
              <w:sdtEndPr/>
              <w:sdtContent>
                <w:r w:rsidR="00FA2BDC" w:rsidRPr="00A901DB">
                  <w:rPr>
                    <w:noProof/>
                    <w:sz w:val="16"/>
                    <w:szCs w:val="16"/>
                    <w:lang w:val="en-US" w:eastAsia="en-US"/>
                  </w:rPr>
                  <w:drawing>
                    <wp:inline distT="0" distB="0" distL="0" distR="0" wp14:anchorId="54D3E6F5" wp14:editId="60503A0A">
                      <wp:extent cx="108000" cy="860400"/>
                      <wp:effectExtent l="0" t="0" r="0" b="0"/>
                      <wp:docPr id="28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Hip_X_post"/>
                <w:tag w:val="$GVS_RHip_X_post"/>
                <w:id w:val="525610580"/>
                <w:picture/>
              </w:sdtPr>
              <w:sdtEndPr/>
              <w:sdtContent>
                <w:r w:rsidR="00AB6E9B" w:rsidRPr="00A901DB">
                  <w:rPr>
                    <w:noProof/>
                    <w:sz w:val="16"/>
                    <w:szCs w:val="16"/>
                    <w:lang w:val="en-US" w:eastAsia="en-US"/>
                  </w:rPr>
                  <w:drawing>
                    <wp:inline distT="0" distB="0" distL="0" distR="0" wp14:anchorId="148CFBE7" wp14:editId="7FA89392">
                      <wp:extent cx="108000" cy="860400"/>
                      <wp:effectExtent l="0" t="0" r="0" b="0"/>
                      <wp:docPr id="130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Hip_X_norm_post"/>
                <w:tag w:val="$GVS_RHip_X_norm_post"/>
                <w:id w:val="-137342406"/>
                <w:picture/>
              </w:sdtPr>
              <w:sdtEndPr/>
              <w:sdtContent>
                <w:r w:rsidR="00FA2BDC" w:rsidRPr="00A901DB">
                  <w:rPr>
                    <w:noProof/>
                    <w:sz w:val="16"/>
                    <w:szCs w:val="16"/>
                    <w:lang w:val="en-US" w:eastAsia="en-US"/>
                  </w:rPr>
                  <w:drawing>
                    <wp:inline distT="0" distB="0" distL="0" distR="0" wp14:anchorId="348262C8" wp14:editId="09144F6E">
                      <wp:extent cx="108000" cy="860400"/>
                      <wp:effectExtent l="0" t="0" r="0" b="0"/>
                      <wp:docPr id="28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1" w:type="dxa"/>
            <w:gridSpan w:val="2"/>
          </w:tcPr>
          <w:p w:rsidR="00AB6E9B" w:rsidRPr="00A901DB" w:rsidRDefault="000E2420" w:rsidP="00AB6E9B">
            <w:pPr>
              <w:keepNext/>
              <w:jc w:val="center"/>
              <w:rPr>
                <w:sz w:val="16"/>
                <w:szCs w:val="16"/>
                <w:lang w:val="en-US"/>
              </w:rPr>
            </w:pPr>
            <w:sdt>
              <w:sdtPr>
                <w:rPr>
                  <w:sz w:val="16"/>
                  <w:szCs w:val="16"/>
                  <w:lang w:val="en-US"/>
                </w:rPr>
                <w:alias w:val="$GVS_LKnee_X_post"/>
                <w:tag w:val="$GVS_LKnee_X_post"/>
                <w:id w:val="-1855416577"/>
                <w:picture/>
              </w:sdtPr>
              <w:sdtEndPr/>
              <w:sdtContent>
                <w:r w:rsidR="00AB6E9B" w:rsidRPr="00A901DB">
                  <w:rPr>
                    <w:noProof/>
                    <w:sz w:val="16"/>
                    <w:szCs w:val="16"/>
                    <w:lang w:val="en-US" w:eastAsia="en-US"/>
                  </w:rPr>
                  <w:drawing>
                    <wp:inline distT="0" distB="0" distL="0" distR="0" wp14:anchorId="01325343" wp14:editId="02B0D157">
                      <wp:extent cx="108000" cy="860400"/>
                      <wp:effectExtent l="0" t="0" r="0" b="0"/>
                      <wp:docPr id="130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Knee_X_norm_post"/>
                <w:tag w:val="$GVS_LKnee_X_norm_post"/>
                <w:id w:val="-790428458"/>
                <w:picture/>
              </w:sdtPr>
              <w:sdtEndPr/>
              <w:sdtContent>
                <w:r w:rsidR="00FA2BDC" w:rsidRPr="00A901DB">
                  <w:rPr>
                    <w:noProof/>
                    <w:sz w:val="16"/>
                    <w:szCs w:val="16"/>
                    <w:lang w:val="en-US" w:eastAsia="en-US"/>
                  </w:rPr>
                  <w:drawing>
                    <wp:inline distT="0" distB="0" distL="0" distR="0" wp14:anchorId="57B93E29" wp14:editId="789281BC">
                      <wp:extent cx="108000" cy="860400"/>
                      <wp:effectExtent l="0" t="0" r="0" b="0"/>
                      <wp:docPr id="29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Knee_X_post"/>
                <w:tag w:val="$GVS_RKnee_X_post"/>
                <w:id w:val="610319782"/>
                <w:picture/>
              </w:sdtPr>
              <w:sdtEndPr/>
              <w:sdtContent>
                <w:r w:rsidR="00AB6E9B" w:rsidRPr="00A901DB">
                  <w:rPr>
                    <w:noProof/>
                    <w:sz w:val="16"/>
                    <w:szCs w:val="16"/>
                    <w:lang w:val="en-US" w:eastAsia="en-US"/>
                  </w:rPr>
                  <w:drawing>
                    <wp:inline distT="0" distB="0" distL="0" distR="0" wp14:anchorId="545B9939" wp14:editId="591201E6">
                      <wp:extent cx="108000" cy="860400"/>
                      <wp:effectExtent l="0" t="0" r="0" b="0"/>
                      <wp:docPr id="130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Knee_X_norm_post"/>
                <w:tag w:val="$GVS_RKnee_X_norm_post"/>
                <w:id w:val="-421255123"/>
                <w:picture/>
              </w:sdtPr>
              <w:sdtEndPr/>
              <w:sdtContent>
                <w:r w:rsidR="00FA2BDC" w:rsidRPr="00A901DB">
                  <w:rPr>
                    <w:noProof/>
                    <w:sz w:val="16"/>
                    <w:szCs w:val="16"/>
                    <w:lang w:val="en-US" w:eastAsia="en-US"/>
                  </w:rPr>
                  <w:drawing>
                    <wp:inline distT="0" distB="0" distL="0" distR="0" wp14:anchorId="26210502" wp14:editId="5BC9EAE7">
                      <wp:extent cx="108000" cy="860400"/>
                      <wp:effectExtent l="0" t="0" r="0" b="0"/>
                      <wp:docPr id="30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0" w:type="dxa"/>
            <w:gridSpan w:val="2"/>
          </w:tcPr>
          <w:p w:rsidR="00AB6E9B" w:rsidRPr="00A901DB" w:rsidRDefault="000E2420" w:rsidP="00AB6E9B">
            <w:pPr>
              <w:keepNext/>
              <w:jc w:val="center"/>
              <w:rPr>
                <w:sz w:val="16"/>
                <w:szCs w:val="16"/>
                <w:lang w:val="en-US"/>
              </w:rPr>
            </w:pPr>
            <w:sdt>
              <w:sdtPr>
                <w:rPr>
                  <w:sz w:val="16"/>
                  <w:szCs w:val="16"/>
                  <w:lang w:val="en-US"/>
                </w:rPr>
                <w:alias w:val="$GVS_LAnkle_X_post"/>
                <w:tag w:val="$GVS_LAnkle_X_post"/>
                <w:id w:val="-334220969"/>
                <w:picture/>
              </w:sdtPr>
              <w:sdtEndPr/>
              <w:sdtContent>
                <w:r w:rsidR="00AB6E9B" w:rsidRPr="00A901DB">
                  <w:rPr>
                    <w:noProof/>
                    <w:sz w:val="16"/>
                    <w:szCs w:val="16"/>
                    <w:lang w:val="en-US" w:eastAsia="en-US"/>
                  </w:rPr>
                  <w:drawing>
                    <wp:inline distT="0" distB="0" distL="0" distR="0" wp14:anchorId="22DFAC26" wp14:editId="79DBEE3D">
                      <wp:extent cx="108000" cy="860400"/>
                      <wp:effectExtent l="0" t="0" r="0" b="0"/>
                      <wp:docPr id="130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Ankle_X_norm_post"/>
                <w:tag w:val="$GVS_LAnkle_X_norm_post"/>
                <w:id w:val="1603617111"/>
                <w:picture/>
              </w:sdtPr>
              <w:sdtEndPr/>
              <w:sdtContent>
                <w:r w:rsidR="00FA2BDC" w:rsidRPr="00A901DB">
                  <w:rPr>
                    <w:noProof/>
                    <w:sz w:val="16"/>
                    <w:szCs w:val="16"/>
                    <w:lang w:val="en-US" w:eastAsia="en-US"/>
                  </w:rPr>
                  <w:drawing>
                    <wp:inline distT="0" distB="0" distL="0" distR="0" wp14:anchorId="40E11333" wp14:editId="15AA672B">
                      <wp:extent cx="108000" cy="860400"/>
                      <wp:effectExtent l="0" t="0" r="0" b="0"/>
                      <wp:docPr id="30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Ankle_X_post"/>
                <w:tag w:val="$GVS_RAnkle_X_post"/>
                <w:id w:val="930784911"/>
                <w:picture/>
              </w:sdtPr>
              <w:sdtEndPr/>
              <w:sdtContent>
                <w:r w:rsidR="00AB6E9B" w:rsidRPr="00A901DB">
                  <w:rPr>
                    <w:noProof/>
                    <w:sz w:val="16"/>
                    <w:szCs w:val="16"/>
                    <w:lang w:val="en-US" w:eastAsia="en-US"/>
                  </w:rPr>
                  <w:drawing>
                    <wp:inline distT="0" distB="0" distL="0" distR="0" wp14:anchorId="054FA275" wp14:editId="5B182590">
                      <wp:extent cx="108000" cy="860400"/>
                      <wp:effectExtent l="0" t="0" r="0" b="0"/>
                      <wp:docPr id="130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Ankle_X_norm_post"/>
                <w:tag w:val="$GVS_RAnkle_X_norm_post"/>
                <w:id w:val="256256631"/>
                <w:picture/>
              </w:sdtPr>
              <w:sdtEndPr/>
              <w:sdtContent>
                <w:r w:rsidR="00FA2BDC" w:rsidRPr="00A901DB">
                  <w:rPr>
                    <w:noProof/>
                    <w:sz w:val="16"/>
                    <w:szCs w:val="16"/>
                    <w:lang w:val="en-US" w:eastAsia="en-US"/>
                  </w:rPr>
                  <w:drawing>
                    <wp:inline distT="0" distB="0" distL="0" distR="0" wp14:anchorId="7330770D" wp14:editId="25542B4E">
                      <wp:extent cx="108000" cy="860400"/>
                      <wp:effectExtent l="0" t="0" r="0" b="0"/>
                      <wp:docPr id="132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tcPr>
          <w:p w:rsidR="00AB6E9B" w:rsidRPr="00A901DB" w:rsidRDefault="000E2420" w:rsidP="00AB6E9B">
            <w:pPr>
              <w:keepNext/>
              <w:jc w:val="center"/>
              <w:rPr>
                <w:sz w:val="16"/>
                <w:szCs w:val="16"/>
                <w:lang w:val="en-US"/>
              </w:rPr>
            </w:pPr>
            <w:sdt>
              <w:sdtPr>
                <w:rPr>
                  <w:sz w:val="16"/>
                  <w:szCs w:val="16"/>
                  <w:lang w:val="en-US"/>
                </w:rPr>
                <w:alias w:val="$GVS_Pelvis_Y_post"/>
                <w:tag w:val="$GVS_Pelvis_Y_post"/>
                <w:id w:val="262966531"/>
                <w:picture/>
              </w:sdtPr>
              <w:sdtEndPr/>
              <w:sdtContent>
                <w:r w:rsidR="00AB6E9B" w:rsidRPr="00A901DB">
                  <w:rPr>
                    <w:noProof/>
                    <w:sz w:val="16"/>
                    <w:szCs w:val="16"/>
                    <w:lang w:val="en-US" w:eastAsia="en-US"/>
                  </w:rPr>
                  <w:drawing>
                    <wp:inline distT="0" distB="0" distL="0" distR="0" wp14:anchorId="1728654A" wp14:editId="03C29776">
                      <wp:extent cx="144000" cy="860400"/>
                      <wp:effectExtent l="0" t="0" r="0" b="0"/>
                      <wp:docPr id="130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Pelvis_Y_norm_post"/>
                <w:tag w:val="$GVS_Pelvis_Y_norm_post"/>
                <w:id w:val="59912501"/>
                <w:picture/>
              </w:sdtPr>
              <w:sdtEndPr/>
              <w:sdtContent>
                <w:r w:rsidR="00FA2BDC" w:rsidRPr="00A901DB">
                  <w:rPr>
                    <w:noProof/>
                    <w:sz w:val="16"/>
                    <w:szCs w:val="16"/>
                    <w:lang w:val="en-US" w:eastAsia="en-US"/>
                  </w:rPr>
                  <w:drawing>
                    <wp:inline distT="0" distB="0" distL="0" distR="0" wp14:anchorId="1C071AC9" wp14:editId="579B5222">
                      <wp:extent cx="144000" cy="860400"/>
                      <wp:effectExtent l="0" t="0" r="0" b="0"/>
                      <wp:docPr id="132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p>
        </w:tc>
        <w:tc>
          <w:tcPr>
            <w:tcW w:w="851" w:type="dxa"/>
            <w:gridSpan w:val="2"/>
          </w:tcPr>
          <w:p w:rsidR="00AB6E9B" w:rsidRPr="00A901DB" w:rsidRDefault="000E2420" w:rsidP="00AB6E9B">
            <w:pPr>
              <w:keepNext/>
              <w:jc w:val="center"/>
              <w:rPr>
                <w:sz w:val="16"/>
                <w:szCs w:val="16"/>
                <w:lang w:val="en-US"/>
              </w:rPr>
            </w:pPr>
            <w:sdt>
              <w:sdtPr>
                <w:rPr>
                  <w:sz w:val="16"/>
                  <w:szCs w:val="16"/>
                  <w:lang w:val="en-US"/>
                </w:rPr>
                <w:alias w:val="$GVS_LHip_Y_post"/>
                <w:tag w:val="$GVS_LHip_Y_post"/>
                <w:id w:val="-62953485"/>
                <w:picture/>
              </w:sdtPr>
              <w:sdtEndPr/>
              <w:sdtContent>
                <w:r w:rsidR="00AB6E9B" w:rsidRPr="00A901DB">
                  <w:rPr>
                    <w:noProof/>
                    <w:sz w:val="16"/>
                    <w:szCs w:val="16"/>
                    <w:lang w:val="en-US" w:eastAsia="en-US"/>
                  </w:rPr>
                  <w:drawing>
                    <wp:inline distT="0" distB="0" distL="0" distR="0" wp14:anchorId="7EB3EBAD" wp14:editId="57653A5E">
                      <wp:extent cx="108000" cy="860400"/>
                      <wp:effectExtent l="0" t="0" r="0" b="0"/>
                      <wp:docPr id="130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Hip_Y_norm_post"/>
                <w:tag w:val="$GVS_LHip_Y_norm_post"/>
                <w:id w:val="-626622342"/>
                <w:picture/>
              </w:sdtPr>
              <w:sdtEndPr/>
              <w:sdtContent>
                <w:r w:rsidR="00FA2BDC" w:rsidRPr="00A901DB">
                  <w:rPr>
                    <w:noProof/>
                    <w:sz w:val="16"/>
                    <w:szCs w:val="16"/>
                    <w:lang w:val="en-US" w:eastAsia="en-US"/>
                  </w:rPr>
                  <w:drawing>
                    <wp:inline distT="0" distB="0" distL="0" distR="0" wp14:anchorId="3C1F5FB1" wp14:editId="1AA6CF10">
                      <wp:extent cx="108000" cy="860400"/>
                      <wp:effectExtent l="0" t="0" r="0" b="0"/>
                      <wp:docPr id="132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Hip_Y_post"/>
                <w:tag w:val="$GVS_RHip_Y_post"/>
                <w:id w:val="805040434"/>
                <w:picture/>
              </w:sdtPr>
              <w:sdtEndPr/>
              <w:sdtContent>
                <w:r w:rsidR="00AB6E9B" w:rsidRPr="00A901DB">
                  <w:rPr>
                    <w:noProof/>
                    <w:sz w:val="16"/>
                    <w:szCs w:val="16"/>
                    <w:lang w:val="en-US" w:eastAsia="en-US"/>
                  </w:rPr>
                  <w:drawing>
                    <wp:inline distT="0" distB="0" distL="0" distR="0" wp14:anchorId="617CFEFD" wp14:editId="134F1DC2">
                      <wp:extent cx="108000" cy="860400"/>
                      <wp:effectExtent l="0" t="0" r="0" b="0"/>
                      <wp:docPr id="130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Hip_Y_norm_post"/>
                <w:tag w:val="$GVS_RHip_Y_norm_post"/>
                <w:id w:val="-1860117309"/>
                <w:picture/>
              </w:sdtPr>
              <w:sdtEndPr/>
              <w:sdtContent>
                <w:r w:rsidR="00FA2BDC" w:rsidRPr="00A901DB">
                  <w:rPr>
                    <w:noProof/>
                    <w:sz w:val="16"/>
                    <w:szCs w:val="16"/>
                    <w:lang w:val="en-US" w:eastAsia="en-US"/>
                  </w:rPr>
                  <w:drawing>
                    <wp:inline distT="0" distB="0" distL="0" distR="0" wp14:anchorId="32B39D71" wp14:editId="2FABD4F7">
                      <wp:extent cx="108000" cy="860400"/>
                      <wp:effectExtent l="0" t="0" r="0" b="0"/>
                      <wp:docPr id="1325"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567" w:type="dxa"/>
          </w:tcPr>
          <w:p w:rsidR="00AB6E9B" w:rsidRPr="00A901DB" w:rsidRDefault="000E2420" w:rsidP="00AB6E9B">
            <w:pPr>
              <w:keepNext/>
              <w:jc w:val="center"/>
              <w:rPr>
                <w:sz w:val="16"/>
                <w:szCs w:val="16"/>
                <w:lang w:val="en-US"/>
              </w:rPr>
            </w:pPr>
            <w:sdt>
              <w:sdtPr>
                <w:rPr>
                  <w:sz w:val="16"/>
                  <w:szCs w:val="16"/>
                  <w:lang w:val="en-US"/>
                </w:rPr>
                <w:alias w:val="$GVS_Pelvis_Z_post"/>
                <w:tag w:val="$GVS_Pelvis_Z_post"/>
                <w:id w:val="1840657100"/>
                <w:picture/>
              </w:sdtPr>
              <w:sdtEndPr/>
              <w:sdtContent>
                <w:r w:rsidR="00AB6E9B" w:rsidRPr="00A901DB">
                  <w:rPr>
                    <w:noProof/>
                    <w:sz w:val="16"/>
                    <w:szCs w:val="16"/>
                    <w:lang w:val="en-US" w:eastAsia="en-US"/>
                  </w:rPr>
                  <w:drawing>
                    <wp:inline distT="0" distB="0" distL="0" distR="0" wp14:anchorId="4D3027FD" wp14:editId="4B7AEE4D">
                      <wp:extent cx="144000" cy="860400"/>
                      <wp:effectExtent l="0" t="0" r="0" b="0"/>
                      <wp:docPr id="131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Pelvis_Z_norm_post"/>
                <w:tag w:val="$GVS_Pelvis_Z_norm_post"/>
                <w:id w:val="1434629724"/>
                <w:picture/>
              </w:sdtPr>
              <w:sdtEndPr/>
              <w:sdtContent>
                <w:r w:rsidR="00FA2BDC" w:rsidRPr="00A901DB">
                  <w:rPr>
                    <w:noProof/>
                    <w:sz w:val="16"/>
                    <w:szCs w:val="16"/>
                    <w:lang w:val="en-US" w:eastAsia="en-US"/>
                  </w:rPr>
                  <w:drawing>
                    <wp:inline distT="0" distB="0" distL="0" distR="0" wp14:anchorId="5414A268" wp14:editId="36A74D84">
                      <wp:extent cx="144000" cy="860400"/>
                      <wp:effectExtent l="0" t="0" r="0" b="0"/>
                      <wp:docPr id="1326"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4000" cy="860400"/>
                              </a:xfrm>
                              <a:prstGeom prst="rect">
                                <a:avLst/>
                              </a:prstGeom>
                              <a:noFill/>
                              <a:ln>
                                <a:noFill/>
                              </a:ln>
                            </pic:spPr>
                          </pic:pic>
                        </a:graphicData>
                      </a:graphic>
                    </wp:inline>
                  </w:drawing>
                </w:r>
              </w:sdtContent>
            </w:sdt>
          </w:p>
        </w:tc>
        <w:tc>
          <w:tcPr>
            <w:tcW w:w="850" w:type="dxa"/>
            <w:gridSpan w:val="2"/>
          </w:tcPr>
          <w:p w:rsidR="00AB6E9B" w:rsidRPr="00A901DB" w:rsidRDefault="000E2420" w:rsidP="00AB6E9B">
            <w:pPr>
              <w:keepNext/>
              <w:jc w:val="center"/>
              <w:rPr>
                <w:sz w:val="16"/>
                <w:szCs w:val="16"/>
                <w:lang w:val="en-US"/>
              </w:rPr>
            </w:pPr>
            <w:sdt>
              <w:sdtPr>
                <w:rPr>
                  <w:sz w:val="16"/>
                  <w:szCs w:val="16"/>
                  <w:lang w:val="en-US"/>
                </w:rPr>
                <w:alias w:val="$GVS_LHip_Z_post"/>
                <w:tag w:val="$GVS_LHip_Z_post"/>
                <w:id w:val="425622823"/>
                <w:picture/>
              </w:sdtPr>
              <w:sdtEndPr/>
              <w:sdtContent>
                <w:r w:rsidR="00AB6E9B" w:rsidRPr="00A901DB">
                  <w:rPr>
                    <w:noProof/>
                    <w:sz w:val="16"/>
                    <w:szCs w:val="16"/>
                    <w:lang w:val="en-US" w:eastAsia="en-US"/>
                  </w:rPr>
                  <w:drawing>
                    <wp:inline distT="0" distB="0" distL="0" distR="0" wp14:anchorId="702E127C" wp14:editId="328823F9">
                      <wp:extent cx="108000" cy="860400"/>
                      <wp:effectExtent l="0" t="0" r="0" b="0"/>
                      <wp:docPr id="1311"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Hip_Z_norm_post"/>
                <w:tag w:val="$GVS_LHip_Z_norm_post"/>
                <w:id w:val="-1288427481"/>
                <w:picture/>
              </w:sdtPr>
              <w:sdtEndPr/>
              <w:sdtContent>
                <w:r w:rsidR="00FA2BDC" w:rsidRPr="00A901DB">
                  <w:rPr>
                    <w:noProof/>
                    <w:sz w:val="16"/>
                    <w:szCs w:val="16"/>
                    <w:lang w:val="en-US" w:eastAsia="en-US"/>
                  </w:rPr>
                  <w:drawing>
                    <wp:inline distT="0" distB="0" distL="0" distR="0" wp14:anchorId="2F764008" wp14:editId="66832E3F">
                      <wp:extent cx="108000" cy="860400"/>
                      <wp:effectExtent l="0" t="0" r="0" b="0"/>
                      <wp:docPr id="1327"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Hip_Z_post"/>
                <w:tag w:val="$GVS_RHip_Z_post"/>
                <w:id w:val="-1429500179"/>
                <w:picture/>
              </w:sdtPr>
              <w:sdtEndPr/>
              <w:sdtContent>
                <w:r w:rsidR="00AB6E9B" w:rsidRPr="00A901DB">
                  <w:rPr>
                    <w:noProof/>
                    <w:sz w:val="16"/>
                    <w:szCs w:val="16"/>
                    <w:lang w:val="en-US" w:eastAsia="en-US"/>
                  </w:rPr>
                  <w:drawing>
                    <wp:inline distT="0" distB="0" distL="0" distR="0" wp14:anchorId="2BD8C3ED" wp14:editId="35E124FA">
                      <wp:extent cx="108000" cy="860400"/>
                      <wp:effectExtent l="0" t="0" r="0" b="0"/>
                      <wp:docPr id="1312"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Hip_Z_norm_post"/>
                <w:tag w:val="$GVS_RHip_Z_norm_post"/>
                <w:id w:val="1521741576"/>
                <w:picture/>
              </w:sdtPr>
              <w:sdtEndPr/>
              <w:sdtContent>
                <w:r w:rsidR="00FA2BDC" w:rsidRPr="00A901DB">
                  <w:rPr>
                    <w:noProof/>
                    <w:sz w:val="16"/>
                    <w:szCs w:val="16"/>
                    <w:lang w:val="en-US" w:eastAsia="en-US"/>
                  </w:rPr>
                  <w:drawing>
                    <wp:inline distT="0" distB="0" distL="0" distR="0" wp14:anchorId="6E237856" wp14:editId="61CC70CE">
                      <wp:extent cx="108000" cy="860400"/>
                      <wp:effectExtent l="0" t="0" r="0" b="0"/>
                      <wp:docPr id="1328"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c>
          <w:tcPr>
            <w:tcW w:w="851" w:type="dxa"/>
            <w:gridSpan w:val="2"/>
          </w:tcPr>
          <w:p w:rsidR="00AB6E9B" w:rsidRPr="00A901DB" w:rsidRDefault="000E2420" w:rsidP="00AB6E9B">
            <w:pPr>
              <w:keepNext/>
              <w:jc w:val="center"/>
              <w:rPr>
                <w:sz w:val="16"/>
                <w:szCs w:val="16"/>
                <w:lang w:val="en-US"/>
              </w:rPr>
            </w:pPr>
            <w:sdt>
              <w:sdtPr>
                <w:rPr>
                  <w:sz w:val="16"/>
                  <w:szCs w:val="16"/>
                  <w:lang w:val="en-US"/>
                </w:rPr>
                <w:alias w:val="$GVS_LFoot_Prog_Z_post"/>
                <w:tag w:val="$GVS_LFoot_Prog_Z_post"/>
                <w:id w:val="1769818322"/>
                <w:picture/>
              </w:sdtPr>
              <w:sdtEndPr/>
              <w:sdtContent>
                <w:r w:rsidR="00AB6E9B" w:rsidRPr="00A901DB">
                  <w:rPr>
                    <w:noProof/>
                    <w:sz w:val="16"/>
                    <w:szCs w:val="16"/>
                    <w:lang w:val="en-US" w:eastAsia="en-US"/>
                  </w:rPr>
                  <w:drawing>
                    <wp:inline distT="0" distB="0" distL="0" distR="0" wp14:anchorId="19546869" wp14:editId="56363299">
                      <wp:extent cx="108000" cy="860400"/>
                      <wp:effectExtent l="0" t="0" r="0" b="0"/>
                      <wp:docPr id="1313"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LFoot_Prog_Z_norm_post"/>
                <w:tag w:val="$GVS_LFoot_Prog_Z_norm_post"/>
                <w:id w:val="561904516"/>
                <w:picture/>
              </w:sdtPr>
              <w:sdtEndPr/>
              <w:sdtContent>
                <w:r w:rsidR="00FA2BDC" w:rsidRPr="00A901DB">
                  <w:rPr>
                    <w:noProof/>
                    <w:sz w:val="16"/>
                    <w:szCs w:val="16"/>
                    <w:lang w:val="en-US" w:eastAsia="en-US"/>
                  </w:rPr>
                  <w:drawing>
                    <wp:inline distT="0" distB="0" distL="0" distR="0" wp14:anchorId="3F86C6C7" wp14:editId="3084A1ED">
                      <wp:extent cx="108000" cy="860400"/>
                      <wp:effectExtent l="0" t="0" r="0" b="0"/>
                      <wp:docPr id="1329"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AB6E9B">
              <w:rPr>
                <w:sz w:val="16"/>
                <w:szCs w:val="16"/>
                <w:lang w:val="en-US"/>
              </w:rPr>
              <w:t xml:space="preserve"> </w:t>
            </w:r>
            <w:sdt>
              <w:sdtPr>
                <w:rPr>
                  <w:sz w:val="16"/>
                  <w:szCs w:val="16"/>
                  <w:lang w:val="en-US"/>
                </w:rPr>
                <w:alias w:val="$GVS_RFoot_Prog_Z_post"/>
                <w:tag w:val="$GVS_RFoot_Prog_Z_post"/>
                <w:id w:val="-300002347"/>
                <w:picture/>
              </w:sdtPr>
              <w:sdtEndPr/>
              <w:sdtContent>
                <w:r w:rsidR="00AB6E9B" w:rsidRPr="00A901DB">
                  <w:rPr>
                    <w:noProof/>
                    <w:sz w:val="16"/>
                    <w:szCs w:val="16"/>
                    <w:lang w:val="en-US" w:eastAsia="en-US"/>
                  </w:rPr>
                  <w:drawing>
                    <wp:inline distT="0" distB="0" distL="0" distR="0" wp14:anchorId="78400918" wp14:editId="4BA9E50A">
                      <wp:extent cx="108000" cy="860400"/>
                      <wp:effectExtent l="0" t="0" r="0" b="0"/>
                      <wp:docPr id="1314"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r w:rsidR="00FA2BDC">
              <w:rPr>
                <w:sz w:val="16"/>
                <w:szCs w:val="16"/>
                <w:lang w:val="en-US"/>
              </w:rPr>
              <w:t xml:space="preserve"> </w:t>
            </w:r>
            <w:sdt>
              <w:sdtPr>
                <w:rPr>
                  <w:sz w:val="16"/>
                  <w:szCs w:val="16"/>
                  <w:lang w:val="en-US"/>
                </w:rPr>
                <w:alias w:val="$GVS_RFoot_Prog_Z_norm_post"/>
                <w:tag w:val="$GVS_RFoot_Prog_Z_norm_post"/>
                <w:id w:val="-2077429633"/>
                <w:picture/>
              </w:sdtPr>
              <w:sdtEndPr/>
              <w:sdtContent>
                <w:r w:rsidR="00FA2BDC" w:rsidRPr="00A901DB">
                  <w:rPr>
                    <w:noProof/>
                    <w:sz w:val="16"/>
                    <w:szCs w:val="16"/>
                    <w:lang w:val="en-US" w:eastAsia="en-US"/>
                  </w:rPr>
                  <w:drawing>
                    <wp:inline distT="0" distB="0" distL="0" distR="0" wp14:anchorId="49B5B033" wp14:editId="5A35636D">
                      <wp:extent cx="108000" cy="860400"/>
                      <wp:effectExtent l="0" t="0" r="0" b="0"/>
                      <wp:docPr id="1330" name="obráze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000" cy="860400"/>
                              </a:xfrm>
                              <a:prstGeom prst="rect">
                                <a:avLst/>
                              </a:prstGeom>
                              <a:noFill/>
                              <a:ln>
                                <a:noFill/>
                              </a:ln>
                            </pic:spPr>
                          </pic:pic>
                        </a:graphicData>
                      </a:graphic>
                    </wp:inline>
                  </w:drawing>
                </w:r>
              </w:sdtContent>
            </w:sdt>
          </w:p>
        </w:tc>
      </w:tr>
      <w:tr w:rsidR="00AB6E9B" w:rsidRPr="00A901DB" w:rsidTr="00AB6E9B">
        <w:trPr>
          <w:trHeight w:val="326"/>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Median</w:t>
            </w:r>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_GPS_MEDIAN_post"/>
                <w:tag w:val="Left_GPS_MEDIAN_post"/>
                <w:id w:val="623964544"/>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_GPS_MEDIAN_post"/>
                <w:tag w:val="Right_GPS_MEDIAN_post"/>
                <w:id w:val="695209502"/>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Overall_GPS_MEDIAN_post"/>
                <w:tag w:val="Overall_GPS_MEDIAN_post"/>
                <w:id w:val="-442387608"/>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X_gvs_MEDIAN_post"/>
                <w:tag w:val="Left Pelvic Angles_X_gvs_MEDIAN_post"/>
                <w:id w:val="140324288"/>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X_gvs_MEDIAN_post"/>
                <w:tag w:val="Left Hip Angles_X_gvs_MEDIAN_post"/>
                <w:id w:val="1867792349"/>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X_gvs_MEDIAN_post"/>
                <w:tag w:val="Right Hip Angles_X_gvs_MEDIAN_post"/>
                <w:id w:val="1559052512"/>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Knee Angles_X_gvs_MEDIAN_post"/>
                <w:tag w:val="Left Knee Angles_X_gvs_MEDIAN_post"/>
                <w:id w:val="582728092"/>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Knee Angles_X_gvs_MEDIAN_post"/>
                <w:tag w:val="Right Knee Angles_X_gvs_MEDIAN_post"/>
                <w:id w:val="-3676979"/>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Ankle Angles_X_gvs_MEDIAN_post"/>
                <w:tag w:val="Left Ankle Angles_X_gvs_MEDIAN_post"/>
                <w:id w:val="-408078503"/>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Ankle Angles_X_gvs_MEDIAN_post"/>
                <w:tag w:val="Right Ankle Angles_X_gvs_MEDIAN_post"/>
                <w:id w:val="-1469197635"/>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Y_gvs_MEDIAN_post"/>
                <w:tag w:val="Left Pelvic Angles_Y_gvs_MEDIAN_post"/>
                <w:id w:val="292022124"/>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Y_gvs_MEDIAN_post"/>
                <w:tag w:val="Left Hip Angles_Y_gvs_MEDIAN_post"/>
                <w:id w:val="-1837451671"/>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Y_gvs_MEDIAN_post"/>
                <w:tag w:val="Right Hip Angles_Y_gvs_MEDIAN_post"/>
                <w:id w:val="1305192162"/>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Z_gvs_MEDIAN_post"/>
                <w:tag w:val="Left Pelvic Angles_Z_gvs_MEDIAN_post"/>
                <w:id w:val="-1905988425"/>
                <w:dataBinding w:xpath="metrics/GLOBAL/StrideMinMean/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Z_gvs_MEDIAN_post"/>
                <w:tag w:val="Left Hip Angles_Z_gvs_MEDIAN_post"/>
                <w:id w:val="-1495638664"/>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Z_gvs_MEDIAN_post"/>
                <w:tag w:val="Right Hip Angles_Z_gvs_MEDIAN_post"/>
                <w:id w:val="400259983"/>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Foot Progression_Z_gvs_MEDIAN_post"/>
                <w:tag w:val="Left Foot Progression_Z_gvs_MEDIAN_post"/>
                <w:id w:val="1908494291"/>
                <w:dataBinding w:xpath="metrics/GLOBAL/StrideMinMean/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Foot Progression_Z_gvs_MEDIAN_post"/>
                <w:tag w:val="Right Foot Progression_Z_gvs_MEDIAN_post"/>
                <w:id w:val="-1254582345"/>
                <w:dataBinding w:xpath="metrics/GLOBAL/StrideMinMean/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r>
      <w:tr w:rsidR="00AB6E9B" w:rsidRPr="00A901DB" w:rsidTr="00AB6E9B">
        <w:trPr>
          <w:trHeight w:val="170"/>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IQ</w:t>
            </w:r>
            <w:r>
              <w:rPr>
                <w:rFonts w:ascii="Franklin Gothic Book" w:hAnsi="Franklin Gothic Book"/>
                <w:b/>
                <w:kern w:val="24"/>
                <w:sz w:val="16"/>
                <w:szCs w:val="16"/>
                <w:lang w:val="en-US"/>
              </w:rPr>
              <w:t>R</w:t>
            </w:r>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_GPS_IQR_post"/>
                <w:tag w:val="Left_GPS_IQR_post"/>
                <w:id w:val="-1605878199"/>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_GPS_IQR_post"/>
                <w:tag w:val="Right_GPS_IQR_post"/>
                <w:id w:val="-1007364773"/>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Overall_GPS_IQR_post"/>
                <w:tag w:val="Overall_GPS_IQR_post"/>
                <w:id w:val="2007709226"/>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X_IQR_post"/>
                <w:tag w:val="Left Pelvic Angles_X_IQR_post"/>
                <w:id w:val="1035466400"/>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X_IQR_post"/>
                <w:tag w:val="Left Hip Angles_X_IQR_post"/>
                <w:id w:val="-731461324"/>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X_IQR_post"/>
                <w:tag w:val="Right Hip Angles_X_IQR_post"/>
                <w:id w:val="772604007"/>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Knee Angles_X_IQR_post"/>
                <w:tag w:val="Left Knee Angles_X_IQR_post"/>
                <w:id w:val="-949775776"/>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Knee Angles_X_IQR_post"/>
                <w:tag w:val="Right Knee Angles_X_IQR_post"/>
                <w:id w:val="-963499629"/>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Ankle Angles_X_IQR_post"/>
                <w:tag w:val="Left Ankle Angles_X_IQR_post"/>
                <w:id w:val="943957847"/>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Ankle Angles_X_IQR_post"/>
                <w:tag w:val="Right Ankle Angles_X_IQR_post"/>
                <w:id w:val="615488875"/>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Y_IQR_post"/>
                <w:tag w:val="Left Pelvic Angles_Y_IQR_post"/>
                <w:id w:val="1912262176"/>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Y_IQR_post"/>
                <w:tag w:val="Left Hip Angles_Y_IQR_post"/>
                <w:id w:val="250475137"/>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Y_IQR_post"/>
                <w:tag w:val="Right Hip Angles_Y_IQR_post"/>
                <w:id w:val="-1114749905"/>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567" w:type="dxa"/>
            <w:vAlign w:val="center"/>
          </w:tcPr>
          <w:p w:rsidR="00AB6E9B" w:rsidRPr="001D44DF" w:rsidRDefault="000E2420" w:rsidP="00AB6E9B">
            <w:pPr>
              <w:keepNext/>
              <w:jc w:val="center"/>
              <w:rPr>
                <w:rFonts w:ascii="Franklin Gothic Book" w:hAnsi="Franklin Gothic Book"/>
                <w:color w:val="00B050"/>
                <w:kern w:val="24"/>
                <w:sz w:val="16"/>
                <w:szCs w:val="16"/>
                <w:lang w:val="en-US"/>
              </w:rPr>
            </w:pPr>
            <w:sdt>
              <w:sdtPr>
                <w:rPr>
                  <w:rFonts w:ascii="Franklin Gothic Book" w:hAnsi="Franklin Gothic Book"/>
                  <w:color w:val="00B050"/>
                  <w:kern w:val="24"/>
                  <w:sz w:val="16"/>
                  <w:szCs w:val="16"/>
                  <w:lang w:val="en-US"/>
                </w:rPr>
                <w:alias w:val="Left Pelvic Angles_Z_IQR_post"/>
                <w:tag w:val="Left Pelvic Angles_Z_IQR_post"/>
                <w:id w:val="125894490"/>
                <w:dataBinding w:xpath="metrics/GLOBAL/StrideMinSD/SHORT/X" w:storeItemID="{7E7DE756-8780-40D7-B2E2-A8B1C27C5786}"/>
                <w:text/>
              </w:sdtPr>
              <w:sdtEndPr/>
              <w:sdtContent>
                <w:r w:rsidR="00AB6E9B" w:rsidRPr="001D44DF">
                  <w:rPr>
                    <w:rFonts w:ascii="Franklin Gothic Book" w:hAnsi="Franklin Gothic Book"/>
                    <w:color w:val="00B050"/>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Hip Angles_Z_IQR_post"/>
                <w:tag w:val="Left Hip Angles_Z_IQR_post"/>
                <w:id w:val="-2132779645"/>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Hip Angles_Z_IQR_post"/>
                <w:tag w:val="Right Hip Angles_Z_IQR_post"/>
                <w:id w:val="-1143422102"/>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c>
          <w:tcPr>
            <w:tcW w:w="426" w:type="dxa"/>
            <w:vAlign w:val="center"/>
          </w:tcPr>
          <w:p w:rsidR="00AB6E9B" w:rsidRPr="00392B9D" w:rsidRDefault="000E2420" w:rsidP="00AB6E9B">
            <w:pPr>
              <w:keepNext/>
              <w:jc w:val="center"/>
              <w:rPr>
                <w:rFonts w:ascii="Franklin Gothic Book" w:hAnsi="Franklin Gothic Book"/>
                <w:color w:val="FF5757"/>
                <w:kern w:val="24"/>
                <w:sz w:val="16"/>
                <w:szCs w:val="16"/>
                <w:lang w:val="en-US"/>
              </w:rPr>
            </w:pPr>
            <w:sdt>
              <w:sdtPr>
                <w:rPr>
                  <w:rFonts w:ascii="Franklin Gothic Book" w:hAnsi="Franklin Gothic Book"/>
                  <w:color w:val="FF5757"/>
                  <w:kern w:val="24"/>
                  <w:sz w:val="16"/>
                  <w:szCs w:val="16"/>
                  <w:lang w:val="en-US"/>
                </w:rPr>
                <w:alias w:val="Left Foot Progression_Z_IQR_post"/>
                <w:tag w:val="Left Foot Progression_Z_IQR_post"/>
                <w:id w:val="503634630"/>
                <w:dataBinding w:xpath="metrics/GLOBAL/StrideMinSD/SHORT/X" w:storeItemID="{7E7DE756-8780-40D7-B2E2-A8B1C27C5786}"/>
                <w:text/>
              </w:sdtPr>
              <w:sdtEndPr/>
              <w:sdtContent>
                <w:r w:rsidR="00AB6E9B" w:rsidRPr="00392B9D">
                  <w:rPr>
                    <w:rFonts w:ascii="Franklin Gothic Book" w:hAnsi="Franklin Gothic Book"/>
                    <w:color w:val="FF5757"/>
                    <w:kern w:val="24"/>
                    <w:sz w:val="16"/>
                    <w:szCs w:val="16"/>
                    <w:lang w:val="en-US"/>
                  </w:rPr>
                  <w:t>…</w:t>
                </w:r>
              </w:sdtContent>
            </w:sdt>
          </w:p>
        </w:tc>
        <w:tc>
          <w:tcPr>
            <w:tcW w:w="425" w:type="dxa"/>
            <w:vAlign w:val="center"/>
          </w:tcPr>
          <w:p w:rsidR="00AB6E9B" w:rsidRPr="00392B9D" w:rsidRDefault="000E2420" w:rsidP="00AB6E9B">
            <w:pPr>
              <w:keepNext/>
              <w:jc w:val="center"/>
              <w:rPr>
                <w:rFonts w:ascii="Franklin Gothic Book" w:hAnsi="Franklin Gothic Book"/>
                <w:color w:val="0000FF"/>
                <w:kern w:val="24"/>
                <w:sz w:val="16"/>
                <w:szCs w:val="16"/>
                <w:lang w:val="en-US"/>
              </w:rPr>
            </w:pPr>
            <w:sdt>
              <w:sdtPr>
                <w:rPr>
                  <w:rFonts w:ascii="Franklin Gothic Book" w:hAnsi="Franklin Gothic Book"/>
                  <w:color w:val="0000FF"/>
                  <w:kern w:val="24"/>
                  <w:sz w:val="16"/>
                  <w:szCs w:val="16"/>
                  <w:lang w:val="en-US"/>
                </w:rPr>
                <w:alias w:val="Right Foot Progression_Z_IQR_post"/>
                <w:tag w:val="Right Foot Progression_Z_IQR_post"/>
                <w:id w:val="1286534249"/>
                <w:dataBinding w:xpath="metrics/GLOBAL/StrideMinSD/SHORT/X" w:storeItemID="{7E7DE756-8780-40D7-B2E2-A8B1C27C5786}"/>
                <w:text/>
              </w:sdtPr>
              <w:sdtEndPr/>
              <w:sdtContent>
                <w:r w:rsidR="00AB6E9B" w:rsidRPr="00392B9D">
                  <w:rPr>
                    <w:rFonts w:ascii="Franklin Gothic Book" w:hAnsi="Franklin Gothic Book"/>
                    <w:color w:val="0000FF"/>
                    <w:kern w:val="24"/>
                    <w:sz w:val="16"/>
                    <w:szCs w:val="16"/>
                    <w:lang w:val="en-US"/>
                  </w:rPr>
                  <w:t>…</w:t>
                </w:r>
              </w:sdtContent>
            </w:sdt>
          </w:p>
        </w:tc>
      </w:tr>
      <w:tr w:rsidR="00AB6E9B" w:rsidRPr="00A901DB" w:rsidTr="00AB6E9B">
        <w:trPr>
          <w:trHeight w:val="170"/>
          <w:jc w:val="center"/>
        </w:trPr>
        <w:tc>
          <w:tcPr>
            <w:tcW w:w="851" w:type="dxa"/>
            <w:vAlign w:val="center"/>
          </w:tcPr>
          <w:p w:rsidR="00AB6E9B" w:rsidRPr="009C5F80" w:rsidRDefault="00AB6E9B" w:rsidP="00AB6E9B">
            <w:pPr>
              <w:keepNext/>
              <w:jc w:val="center"/>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Side</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6"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567" w:type="dxa"/>
            <w:vAlign w:val="center"/>
          </w:tcPr>
          <w:p w:rsidR="00AB6E9B" w:rsidRPr="001D44DF" w:rsidRDefault="00AB6E9B" w:rsidP="00AB6E9B">
            <w:pPr>
              <w:keepNext/>
              <w:jc w:val="center"/>
              <w:rPr>
                <w:rFonts w:ascii="Franklin Gothic Book" w:hAnsi="Franklin Gothic Book"/>
                <w:color w:val="00B050"/>
                <w:kern w:val="24"/>
                <w:sz w:val="16"/>
                <w:szCs w:val="16"/>
                <w:lang w:val="en-US"/>
              </w:rPr>
            </w:pPr>
            <w:r w:rsidRPr="001D44DF">
              <w:rPr>
                <w:rFonts w:ascii="Franklin Gothic Book" w:hAnsi="Franklin Gothic Book"/>
                <w:color w:val="00B050"/>
                <w:kern w:val="24"/>
                <w:sz w:val="16"/>
                <w:szCs w:val="16"/>
                <w:lang w:val="en-US"/>
              </w:rPr>
              <w:t>Overall</w:t>
            </w:r>
          </w:p>
        </w:tc>
        <w:tc>
          <w:tcPr>
            <w:tcW w:w="425"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c>
          <w:tcPr>
            <w:tcW w:w="426" w:type="dxa"/>
            <w:vAlign w:val="center"/>
          </w:tcPr>
          <w:p w:rsidR="00AB6E9B" w:rsidRPr="00392B9D" w:rsidRDefault="00AB6E9B" w:rsidP="00AB6E9B">
            <w:pPr>
              <w:keepNext/>
              <w:jc w:val="center"/>
              <w:rPr>
                <w:rFonts w:ascii="Franklin Gothic Book" w:hAnsi="Franklin Gothic Book"/>
                <w:color w:val="FF5757"/>
                <w:kern w:val="24"/>
                <w:sz w:val="16"/>
                <w:szCs w:val="16"/>
                <w:lang w:val="en-US"/>
              </w:rPr>
            </w:pPr>
            <w:r w:rsidRPr="00392B9D">
              <w:rPr>
                <w:rFonts w:ascii="Franklin Gothic Book" w:hAnsi="Franklin Gothic Book"/>
                <w:color w:val="FF5757"/>
                <w:kern w:val="24"/>
                <w:sz w:val="16"/>
                <w:szCs w:val="16"/>
                <w:lang w:val="en-US"/>
              </w:rPr>
              <w:t>Left</w:t>
            </w:r>
          </w:p>
        </w:tc>
        <w:tc>
          <w:tcPr>
            <w:tcW w:w="425" w:type="dxa"/>
            <w:vAlign w:val="center"/>
          </w:tcPr>
          <w:p w:rsidR="00AB6E9B" w:rsidRPr="00392B9D" w:rsidRDefault="00AB6E9B" w:rsidP="00AB6E9B">
            <w:pPr>
              <w:keepNext/>
              <w:jc w:val="center"/>
              <w:rPr>
                <w:rFonts w:ascii="Franklin Gothic Book" w:hAnsi="Franklin Gothic Book"/>
                <w:color w:val="0000FF"/>
                <w:kern w:val="24"/>
                <w:sz w:val="16"/>
                <w:szCs w:val="16"/>
                <w:lang w:val="en-US"/>
              </w:rPr>
            </w:pPr>
            <w:r w:rsidRPr="00392B9D">
              <w:rPr>
                <w:rFonts w:ascii="Franklin Gothic Book" w:hAnsi="Franklin Gothic Book"/>
                <w:color w:val="0000FF"/>
                <w:kern w:val="24"/>
                <w:sz w:val="16"/>
                <w:szCs w:val="16"/>
                <w:lang w:val="en-US"/>
              </w:rPr>
              <w:t>Right</w:t>
            </w:r>
          </w:p>
        </w:tc>
      </w:tr>
      <w:tr w:rsidR="00AB6E9B" w:rsidRPr="00A901DB" w:rsidTr="008C2DB9">
        <w:trPr>
          <w:cantSplit/>
          <w:trHeight w:val="1361"/>
          <w:jc w:val="center"/>
        </w:trPr>
        <w:tc>
          <w:tcPr>
            <w:tcW w:w="851" w:type="dxa"/>
            <w:textDirection w:val="btLr"/>
            <w:vAlign w:val="center"/>
          </w:tcPr>
          <w:p w:rsidR="00AB6E9B" w:rsidRPr="009C5F80" w:rsidRDefault="00AB6E9B" w:rsidP="00AB6E9B">
            <w:pPr>
              <w:keepNext/>
              <w:ind w:left="113" w:right="113"/>
              <w:rPr>
                <w:rFonts w:ascii="Franklin Gothic Book" w:hAnsi="Franklin Gothic Book"/>
                <w:b/>
                <w:kern w:val="24"/>
                <w:sz w:val="16"/>
                <w:szCs w:val="16"/>
                <w:lang w:val="en-US"/>
              </w:rPr>
            </w:pPr>
            <w:r w:rsidRPr="009C5F80">
              <w:rPr>
                <w:rFonts w:ascii="Franklin Gothic Book" w:hAnsi="Franklin Gothic Book"/>
                <w:b/>
                <w:kern w:val="24"/>
                <w:sz w:val="16"/>
                <w:szCs w:val="16"/>
                <w:lang w:val="en-US"/>
              </w:rPr>
              <w:t>Description</w:t>
            </w:r>
          </w:p>
        </w:tc>
        <w:tc>
          <w:tcPr>
            <w:tcW w:w="1418" w:type="dxa"/>
            <w:gridSpan w:val="3"/>
            <w:textDirection w:val="btLr"/>
            <w:vAlign w:val="center"/>
          </w:tcPr>
          <w:p w:rsidR="00AB6E9B" w:rsidRPr="00A901DB" w:rsidRDefault="00AB6E9B" w:rsidP="00AB6E9B">
            <w:pPr>
              <w:keepNext/>
              <w:ind w:left="113" w:right="113"/>
              <w:rPr>
                <w:sz w:val="16"/>
                <w:szCs w:val="16"/>
                <w:lang w:val="en-US"/>
              </w:rPr>
            </w:pPr>
            <w:r w:rsidRPr="00A901DB">
              <w:rPr>
                <w:rFonts w:ascii="Franklin Gothic Book" w:hAnsi="Franklin Gothic Book"/>
                <w:kern w:val="24"/>
                <w:sz w:val="16"/>
                <w:szCs w:val="16"/>
                <w:lang w:val="en-US"/>
              </w:rPr>
              <w:t>Gait Profile Score (GPS)</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Pelvis Ant/Pst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Flx/Ext</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Knee Flx/Ext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Ankle Dor/Pla</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Pelvis Up/Dn</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Add/Abd</w:t>
            </w:r>
          </w:p>
        </w:tc>
        <w:tc>
          <w:tcPr>
            <w:tcW w:w="567" w:type="dxa"/>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Pelvic Int/Ext</w:t>
            </w:r>
          </w:p>
        </w:tc>
        <w:tc>
          <w:tcPr>
            <w:tcW w:w="850"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Hip Int/Ext</w:t>
            </w:r>
          </w:p>
        </w:tc>
        <w:tc>
          <w:tcPr>
            <w:tcW w:w="851" w:type="dxa"/>
            <w:gridSpan w:val="2"/>
            <w:textDirection w:val="btLr"/>
            <w:vAlign w:val="center"/>
          </w:tcPr>
          <w:p w:rsidR="00AB6E9B" w:rsidRPr="00A901DB" w:rsidRDefault="00AB6E9B" w:rsidP="00AB6E9B">
            <w:pPr>
              <w:keepNext/>
              <w:ind w:left="113" w:right="113"/>
              <w:rPr>
                <w:rFonts w:ascii="Franklin Gothic Book" w:hAnsi="Franklin Gothic Book"/>
                <w:kern w:val="24"/>
                <w:sz w:val="16"/>
                <w:szCs w:val="16"/>
                <w:lang w:val="en-US"/>
              </w:rPr>
            </w:pPr>
            <w:r w:rsidRPr="00A901DB">
              <w:rPr>
                <w:rFonts w:ascii="Franklin Gothic Book" w:hAnsi="Franklin Gothic Book"/>
                <w:kern w:val="24"/>
                <w:sz w:val="16"/>
                <w:szCs w:val="16"/>
                <w:lang w:val="en-US"/>
              </w:rPr>
              <w:t>Foot int/Ext</w:t>
            </w:r>
          </w:p>
        </w:tc>
      </w:tr>
    </w:tbl>
    <w:p w:rsidR="00AB6E9B" w:rsidRPr="001C684C" w:rsidRDefault="00AB6E9B">
      <w:pPr>
        <w:rPr>
          <w:b/>
          <w:sz w:val="6"/>
          <w:szCs w:val="28"/>
        </w:rPr>
      </w:pPr>
    </w:p>
    <w:p w:rsidR="00AB6E9B" w:rsidRPr="001C684C" w:rsidRDefault="00AB6E9B">
      <w:pPr>
        <w:rPr>
          <w:b/>
          <w:sz w:val="6"/>
          <w:szCs w:val="28"/>
        </w:rPr>
        <w:sectPr w:rsidR="00AB6E9B" w:rsidRPr="001C684C" w:rsidSect="00284446">
          <w:type w:val="continuous"/>
          <w:pgSz w:w="11906" w:h="16838" w:code="9"/>
          <w:pgMar w:top="1287" w:right="851" w:bottom="992" w:left="851" w:header="227" w:footer="227" w:gutter="0"/>
          <w:cols w:space="720"/>
          <w:docGrid w:linePitch="360"/>
        </w:sectPr>
      </w:pPr>
    </w:p>
    <w:p w:rsidR="00C912F7" w:rsidRPr="00314423" w:rsidRDefault="00AB6E9B" w:rsidP="00D965F6">
      <w:pPr>
        <w:keepNext/>
        <w:jc w:val="center"/>
        <w:rPr>
          <w:b/>
          <w:sz w:val="6"/>
          <w:szCs w:val="28"/>
        </w:rPr>
      </w:pPr>
      <w:r w:rsidRPr="00314423">
        <w:rPr>
          <w:b/>
          <w:sz w:val="6"/>
          <w:szCs w:val="28"/>
        </w:rPr>
        <w:br w:type="page"/>
      </w:r>
    </w:p>
    <w:p w:rsidR="00F20819" w:rsidRDefault="00F20819" w:rsidP="00F20819">
      <w:pPr>
        <w:jc w:val="center"/>
        <w:rPr>
          <w:b/>
          <w:sz w:val="28"/>
          <w:szCs w:val="28"/>
        </w:rPr>
      </w:pPr>
      <w:r w:rsidRPr="0099063C">
        <w:rPr>
          <w:b/>
          <w:sz w:val="28"/>
          <w:szCs w:val="28"/>
        </w:rPr>
        <w:lastRenderedPageBreak/>
        <w:t xml:space="preserve">EMG </w:t>
      </w:r>
      <w:r>
        <w:rPr>
          <w:b/>
          <w:sz w:val="28"/>
          <w:szCs w:val="28"/>
        </w:rPr>
        <w:t>Analysis – Processed Data  (</w:t>
      </w:r>
      <w:sdt>
        <w:sdtPr>
          <w:rPr>
            <w:b/>
            <w:color w:val="000000"/>
            <w:sz w:val="28"/>
            <w:szCs w:val="28"/>
          </w:rPr>
          <w:alias w:val="test_condition_pre"/>
          <w:tag w:val="test_condition_pre"/>
          <w:id w:val="1987356909"/>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tbl>
      <w:tblPr>
        <w:tblStyle w:val="Mkatabulky"/>
        <w:tblW w:w="92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tblGrid>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
                <w:tag w:val="$L_EMG_1"/>
                <w:id w:val="-1193452937"/>
                <w:picture/>
              </w:sdtPr>
              <w:sdtEndPr/>
              <w:sdtContent>
                <w:r w:rsidR="00C912F7">
                  <w:rPr>
                    <w:rFonts w:ascii="Franklin Gothic Book" w:hAnsi="Franklin Gothic Book"/>
                    <w:noProof/>
                    <w:lang w:val="en-US" w:eastAsia="en-US"/>
                  </w:rPr>
                  <w:drawing>
                    <wp:inline distT="0" distB="0" distL="0" distR="0" wp14:anchorId="5E0C1738" wp14:editId="10E3AA7F">
                      <wp:extent cx="2700000" cy="972000"/>
                      <wp:effectExtent l="0" t="0" r="0" b="0"/>
                      <wp:docPr id="26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
                <w:tag w:val="$R_EMG_1"/>
                <w:id w:val="-103968531"/>
                <w:picture/>
              </w:sdtPr>
              <w:sdtEndPr/>
              <w:sdtContent>
                <w:r w:rsidR="00C912F7">
                  <w:rPr>
                    <w:rFonts w:ascii="Franklin Gothic Book" w:hAnsi="Franklin Gothic Book"/>
                    <w:noProof/>
                    <w:lang w:val="en-US" w:eastAsia="en-US"/>
                  </w:rPr>
                  <w:drawing>
                    <wp:inline distT="0" distB="0" distL="0" distR="0" wp14:anchorId="091073E0" wp14:editId="573A1285">
                      <wp:extent cx="2700000" cy="972000"/>
                      <wp:effectExtent l="0" t="0" r="0" b="0"/>
                      <wp:docPr id="50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2"/>
                <w:tag w:val="$L_EMG_2"/>
                <w:id w:val="505030768"/>
                <w:picture/>
              </w:sdtPr>
              <w:sdtEndPr/>
              <w:sdtContent>
                <w:r w:rsidR="00C912F7">
                  <w:rPr>
                    <w:rFonts w:ascii="Franklin Gothic Book" w:hAnsi="Franklin Gothic Book"/>
                    <w:noProof/>
                    <w:lang w:val="en-US" w:eastAsia="en-US"/>
                  </w:rPr>
                  <w:drawing>
                    <wp:inline distT="0" distB="0" distL="0" distR="0" wp14:anchorId="40A20C88" wp14:editId="23C7A46F">
                      <wp:extent cx="2700000" cy="972000"/>
                      <wp:effectExtent l="0" t="0" r="0" b="0"/>
                      <wp:docPr id="50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2"/>
                <w:tag w:val="$R_EMG_2"/>
                <w:id w:val="-1651900873"/>
                <w:picture/>
              </w:sdtPr>
              <w:sdtEndPr/>
              <w:sdtContent>
                <w:r w:rsidR="00C912F7">
                  <w:rPr>
                    <w:rFonts w:ascii="Franklin Gothic Book" w:hAnsi="Franklin Gothic Book"/>
                    <w:noProof/>
                    <w:lang w:val="en-US" w:eastAsia="en-US"/>
                  </w:rPr>
                  <w:drawing>
                    <wp:inline distT="0" distB="0" distL="0" distR="0" wp14:anchorId="3CFC06CC" wp14:editId="2B9D9D19">
                      <wp:extent cx="2700000" cy="972000"/>
                      <wp:effectExtent l="0" t="0" r="0" b="0"/>
                      <wp:docPr id="50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3"/>
                <w:tag w:val="$L_EMG_3"/>
                <w:id w:val="-37208270"/>
                <w:picture/>
              </w:sdtPr>
              <w:sdtEndPr/>
              <w:sdtContent>
                <w:r w:rsidR="00C912F7">
                  <w:rPr>
                    <w:rFonts w:ascii="Franklin Gothic Book" w:hAnsi="Franklin Gothic Book"/>
                    <w:noProof/>
                    <w:lang w:val="en-US" w:eastAsia="en-US"/>
                  </w:rPr>
                  <w:drawing>
                    <wp:inline distT="0" distB="0" distL="0" distR="0" wp14:anchorId="47C651C2" wp14:editId="1E3B544C">
                      <wp:extent cx="2700000" cy="972000"/>
                      <wp:effectExtent l="0" t="0" r="0" b="0"/>
                      <wp:docPr id="50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3"/>
                <w:tag w:val="$R_EMG_3"/>
                <w:id w:val="-967501572"/>
                <w:picture/>
              </w:sdtPr>
              <w:sdtEndPr/>
              <w:sdtContent>
                <w:r w:rsidR="00C912F7">
                  <w:rPr>
                    <w:rFonts w:ascii="Franklin Gothic Book" w:hAnsi="Franklin Gothic Book"/>
                    <w:noProof/>
                    <w:lang w:val="en-US" w:eastAsia="en-US"/>
                  </w:rPr>
                  <w:drawing>
                    <wp:inline distT="0" distB="0" distL="0" distR="0" wp14:anchorId="651DB2C3" wp14:editId="3F5FC3CC">
                      <wp:extent cx="2700000" cy="972000"/>
                      <wp:effectExtent l="0" t="0" r="0" b="0"/>
                      <wp:docPr id="50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4"/>
                <w:tag w:val="$L_EMG_4"/>
                <w:id w:val="-1193223386"/>
                <w:picture/>
              </w:sdtPr>
              <w:sdtEndPr/>
              <w:sdtContent>
                <w:r w:rsidR="00C912F7">
                  <w:rPr>
                    <w:rFonts w:ascii="Franklin Gothic Book" w:hAnsi="Franklin Gothic Book"/>
                    <w:noProof/>
                    <w:lang w:val="en-US" w:eastAsia="en-US"/>
                  </w:rPr>
                  <w:drawing>
                    <wp:inline distT="0" distB="0" distL="0" distR="0" wp14:anchorId="456A84A6" wp14:editId="226FB24E">
                      <wp:extent cx="2700000" cy="972000"/>
                      <wp:effectExtent l="0" t="0" r="0" b="0"/>
                      <wp:docPr id="51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4"/>
                <w:tag w:val="$R_EMG_4"/>
                <w:id w:val="-1688901227"/>
                <w:picture/>
              </w:sdtPr>
              <w:sdtEndPr/>
              <w:sdtContent>
                <w:r w:rsidR="00C912F7">
                  <w:rPr>
                    <w:rFonts w:ascii="Franklin Gothic Book" w:hAnsi="Franklin Gothic Book"/>
                    <w:noProof/>
                    <w:lang w:val="en-US" w:eastAsia="en-US"/>
                  </w:rPr>
                  <w:drawing>
                    <wp:inline distT="0" distB="0" distL="0" distR="0" wp14:anchorId="32181BF9" wp14:editId="61F5FDCA">
                      <wp:extent cx="2700000" cy="972000"/>
                      <wp:effectExtent l="0" t="0" r="0" b="0"/>
                      <wp:docPr id="51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5"/>
                <w:tag w:val="$L_EMG_5"/>
                <w:id w:val="-1565556803"/>
                <w:picture/>
              </w:sdtPr>
              <w:sdtEndPr/>
              <w:sdtContent>
                <w:r w:rsidR="00C912F7">
                  <w:rPr>
                    <w:rFonts w:ascii="Franklin Gothic Book" w:hAnsi="Franklin Gothic Book"/>
                    <w:noProof/>
                    <w:lang w:val="en-US" w:eastAsia="en-US"/>
                  </w:rPr>
                  <w:drawing>
                    <wp:inline distT="0" distB="0" distL="0" distR="0" wp14:anchorId="29468918" wp14:editId="12061B50">
                      <wp:extent cx="2700000" cy="972000"/>
                      <wp:effectExtent l="0" t="0" r="0" b="0"/>
                      <wp:docPr id="25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5"/>
                <w:tag w:val="$R_EMG_5"/>
                <w:id w:val="-967510950"/>
                <w:picture/>
              </w:sdtPr>
              <w:sdtEndPr/>
              <w:sdtContent>
                <w:r w:rsidR="00C912F7">
                  <w:rPr>
                    <w:rFonts w:ascii="Franklin Gothic Book" w:hAnsi="Franklin Gothic Book"/>
                    <w:noProof/>
                    <w:lang w:val="en-US" w:eastAsia="en-US"/>
                  </w:rPr>
                  <w:drawing>
                    <wp:inline distT="0" distB="0" distL="0" distR="0" wp14:anchorId="0F528B61" wp14:editId="6CB9CE5E">
                      <wp:extent cx="2700000" cy="972000"/>
                      <wp:effectExtent l="0" t="0" r="0" b="0"/>
                      <wp:docPr id="25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6"/>
                <w:tag w:val="$L_EMG_6"/>
                <w:id w:val="-1787191985"/>
                <w:picture/>
              </w:sdtPr>
              <w:sdtEndPr/>
              <w:sdtContent>
                <w:r w:rsidR="00C912F7">
                  <w:rPr>
                    <w:rFonts w:ascii="Franklin Gothic Book" w:hAnsi="Franklin Gothic Book"/>
                    <w:noProof/>
                    <w:lang w:val="en-US" w:eastAsia="en-US"/>
                  </w:rPr>
                  <w:drawing>
                    <wp:inline distT="0" distB="0" distL="0" distR="0" wp14:anchorId="1E4B7E55" wp14:editId="513A3455">
                      <wp:extent cx="2700000" cy="972000"/>
                      <wp:effectExtent l="0" t="0" r="0" b="0"/>
                      <wp:docPr id="25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6"/>
                <w:tag w:val="$R_EMG_6"/>
                <w:id w:val="1009709281"/>
                <w:picture/>
              </w:sdtPr>
              <w:sdtEndPr/>
              <w:sdtContent>
                <w:r w:rsidR="00C912F7">
                  <w:rPr>
                    <w:rFonts w:ascii="Franklin Gothic Book" w:hAnsi="Franklin Gothic Book"/>
                    <w:noProof/>
                    <w:lang w:val="en-US" w:eastAsia="en-US"/>
                  </w:rPr>
                  <w:drawing>
                    <wp:inline distT="0" distB="0" distL="0" distR="0" wp14:anchorId="40F67639" wp14:editId="4A223E46">
                      <wp:extent cx="2700000" cy="972000"/>
                      <wp:effectExtent l="0" t="0" r="0" b="0"/>
                      <wp:docPr id="25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7"/>
                <w:tag w:val="$L_EMG_7"/>
                <w:id w:val="1220635886"/>
                <w:picture/>
              </w:sdtPr>
              <w:sdtEndPr/>
              <w:sdtContent>
                <w:r w:rsidR="00C912F7">
                  <w:rPr>
                    <w:rFonts w:ascii="Franklin Gothic Book" w:hAnsi="Franklin Gothic Book"/>
                    <w:noProof/>
                    <w:lang w:val="en-US" w:eastAsia="en-US"/>
                  </w:rPr>
                  <w:drawing>
                    <wp:inline distT="0" distB="0" distL="0" distR="0" wp14:anchorId="1FB99412" wp14:editId="2D724BE2">
                      <wp:extent cx="2700000" cy="972000"/>
                      <wp:effectExtent l="0" t="0" r="0" b="0"/>
                      <wp:docPr id="26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7"/>
                <w:tag w:val="$R_EMG_7"/>
                <w:id w:val="884218855"/>
                <w:picture/>
              </w:sdtPr>
              <w:sdtEndPr/>
              <w:sdtContent>
                <w:r w:rsidR="00C912F7">
                  <w:rPr>
                    <w:rFonts w:ascii="Franklin Gothic Book" w:hAnsi="Franklin Gothic Book"/>
                    <w:noProof/>
                    <w:lang w:val="en-US" w:eastAsia="en-US"/>
                  </w:rPr>
                  <w:drawing>
                    <wp:inline distT="0" distB="0" distL="0" distR="0" wp14:anchorId="14D5F2AC" wp14:editId="6ECB7497">
                      <wp:extent cx="2700000" cy="972000"/>
                      <wp:effectExtent l="0" t="0" r="0" b="0"/>
                      <wp:docPr id="26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8"/>
                <w:tag w:val="$L_EMG_8"/>
                <w:id w:val="-1272710435"/>
                <w:picture/>
              </w:sdtPr>
              <w:sdtEndPr/>
              <w:sdtContent>
                <w:r w:rsidR="00C912F7">
                  <w:rPr>
                    <w:rFonts w:ascii="Franklin Gothic Book" w:hAnsi="Franklin Gothic Book"/>
                    <w:noProof/>
                    <w:lang w:val="en-US" w:eastAsia="en-US"/>
                  </w:rPr>
                  <w:drawing>
                    <wp:inline distT="0" distB="0" distL="0" distR="0" wp14:anchorId="70A607DC" wp14:editId="2C88750A">
                      <wp:extent cx="2700000" cy="972000"/>
                      <wp:effectExtent l="0" t="0" r="0" b="0"/>
                      <wp:docPr id="264"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8"/>
                <w:tag w:val="$R_EMG_8"/>
                <w:id w:val="1372804298"/>
                <w:picture/>
              </w:sdtPr>
              <w:sdtEndPr/>
              <w:sdtContent>
                <w:r w:rsidR="00C912F7">
                  <w:rPr>
                    <w:rFonts w:ascii="Franklin Gothic Book" w:hAnsi="Franklin Gothic Book"/>
                    <w:noProof/>
                    <w:lang w:val="en-US" w:eastAsia="en-US"/>
                  </w:rPr>
                  <w:drawing>
                    <wp:inline distT="0" distB="0" distL="0" distR="0" wp14:anchorId="09FECCB0" wp14:editId="0EFF3D6E">
                      <wp:extent cx="2700000" cy="972000"/>
                      <wp:effectExtent l="0" t="0" r="0" b="0"/>
                      <wp:docPr id="26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bl>
    <w:p w:rsidR="00C912F7" w:rsidRPr="00314423" w:rsidRDefault="00C912F7">
      <w:pPr>
        <w:rPr>
          <w:b/>
          <w:sz w:val="6"/>
          <w:szCs w:val="28"/>
        </w:rPr>
      </w:pPr>
    </w:p>
    <w:p w:rsidR="00C912F7" w:rsidRPr="00314423" w:rsidRDefault="00C912F7">
      <w:pPr>
        <w:rPr>
          <w:b/>
          <w:sz w:val="2"/>
          <w:szCs w:val="28"/>
        </w:rPr>
        <w:sectPr w:rsidR="00C912F7" w:rsidRPr="00314423" w:rsidSect="00284446">
          <w:headerReference w:type="default" r:id="rId36"/>
          <w:type w:val="continuous"/>
          <w:pgSz w:w="11906" w:h="16838" w:code="9"/>
          <w:pgMar w:top="1287" w:right="851" w:bottom="992" w:left="851" w:header="227" w:footer="227" w:gutter="0"/>
          <w:cols w:space="720"/>
          <w:docGrid w:linePitch="360"/>
        </w:sectPr>
      </w:pPr>
    </w:p>
    <w:p w:rsidR="00C912F7" w:rsidRPr="001C684C" w:rsidRDefault="00C912F7">
      <w:pPr>
        <w:rPr>
          <w:b/>
          <w:sz w:val="6"/>
          <w:szCs w:val="28"/>
        </w:rPr>
      </w:pPr>
      <w:r w:rsidRPr="001C684C">
        <w:rPr>
          <w:b/>
          <w:sz w:val="6"/>
          <w:szCs w:val="28"/>
        </w:rPr>
        <w:br w:type="page"/>
      </w:r>
    </w:p>
    <w:p w:rsidR="00F20819" w:rsidRDefault="00F20819" w:rsidP="00F20819">
      <w:pPr>
        <w:jc w:val="center"/>
        <w:rPr>
          <w:b/>
          <w:sz w:val="28"/>
          <w:szCs w:val="28"/>
        </w:rPr>
      </w:pPr>
      <w:r w:rsidRPr="0099063C">
        <w:rPr>
          <w:b/>
          <w:sz w:val="28"/>
          <w:szCs w:val="28"/>
        </w:rPr>
        <w:lastRenderedPageBreak/>
        <w:t xml:space="preserve">EMG </w:t>
      </w:r>
      <w:r>
        <w:rPr>
          <w:b/>
          <w:sz w:val="28"/>
          <w:szCs w:val="28"/>
        </w:rPr>
        <w:t>Analysis – Raw Data  (</w:t>
      </w:r>
      <w:sdt>
        <w:sdtPr>
          <w:rPr>
            <w:b/>
            <w:color w:val="000000"/>
            <w:sz w:val="28"/>
            <w:szCs w:val="28"/>
          </w:rPr>
          <w:alias w:val="test_condition_pre"/>
          <w:tag w:val="test_condition_pre"/>
          <w:id w:val="-35190436"/>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p w:rsidR="00C912F7" w:rsidRDefault="00C912F7" w:rsidP="00C912F7">
      <w:pPr>
        <w:keepNext/>
        <w:spacing w:line="120" w:lineRule="exact"/>
        <w:rPr>
          <w:rFonts w:ascii="Franklin Gothic Demi Cond" w:hAnsi="Franklin Gothic Demi Cond"/>
          <w:spacing w:val="20"/>
          <w:kern w:val="24"/>
          <w:sz w:val="50"/>
          <w:szCs w:val="50"/>
          <w:lang w:val="en-US"/>
        </w:rPr>
      </w:pPr>
    </w:p>
    <w:tbl>
      <w:tblPr>
        <w:tblStyle w:val="Mkatabulky"/>
        <w:tblW w:w="92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tblGrid>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9"/>
                <w:tag w:val="$L_EMG_9"/>
                <w:id w:val="1641622034"/>
                <w:picture/>
              </w:sdtPr>
              <w:sdtEndPr/>
              <w:sdtContent>
                <w:r w:rsidR="00C912F7">
                  <w:rPr>
                    <w:rFonts w:ascii="Franklin Gothic Book" w:hAnsi="Franklin Gothic Book"/>
                    <w:noProof/>
                    <w:lang w:val="en-US" w:eastAsia="en-US"/>
                  </w:rPr>
                  <w:drawing>
                    <wp:inline distT="0" distB="0" distL="0" distR="0" wp14:anchorId="477877C5" wp14:editId="73978E57">
                      <wp:extent cx="2700000" cy="972000"/>
                      <wp:effectExtent l="0" t="0" r="0" b="0"/>
                      <wp:docPr id="273"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9"/>
                <w:tag w:val="$R_EMG_9"/>
                <w:id w:val="941801990"/>
                <w:picture/>
              </w:sdtPr>
              <w:sdtEndPr/>
              <w:sdtContent>
                <w:r w:rsidR="00C912F7">
                  <w:rPr>
                    <w:rFonts w:ascii="Franklin Gothic Book" w:hAnsi="Franklin Gothic Book"/>
                    <w:noProof/>
                    <w:lang w:val="en-US" w:eastAsia="en-US"/>
                  </w:rPr>
                  <w:drawing>
                    <wp:inline distT="0" distB="0" distL="0" distR="0" wp14:anchorId="183C8E47" wp14:editId="662AF835">
                      <wp:extent cx="2700000" cy="972000"/>
                      <wp:effectExtent l="0" t="0" r="0" b="0"/>
                      <wp:docPr id="27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0"/>
                <w:tag w:val="$L_EMG_10"/>
                <w:id w:val="-1196147877"/>
                <w:picture/>
              </w:sdtPr>
              <w:sdtEndPr/>
              <w:sdtContent>
                <w:r w:rsidR="00C912F7">
                  <w:rPr>
                    <w:rFonts w:ascii="Franklin Gothic Book" w:hAnsi="Franklin Gothic Book"/>
                    <w:noProof/>
                    <w:lang w:val="en-US" w:eastAsia="en-US"/>
                  </w:rPr>
                  <w:drawing>
                    <wp:inline distT="0" distB="0" distL="0" distR="0" wp14:anchorId="1980EEDC" wp14:editId="02582D17">
                      <wp:extent cx="2700000" cy="972000"/>
                      <wp:effectExtent l="0" t="0" r="0" b="0"/>
                      <wp:docPr id="28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0"/>
                <w:tag w:val="$R_EMG_10"/>
                <w:id w:val="1481967142"/>
                <w:picture/>
              </w:sdtPr>
              <w:sdtEndPr/>
              <w:sdtContent>
                <w:r w:rsidR="00C912F7">
                  <w:rPr>
                    <w:rFonts w:ascii="Franklin Gothic Book" w:hAnsi="Franklin Gothic Book"/>
                    <w:noProof/>
                    <w:lang w:val="en-US" w:eastAsia="en-US"/>
                  </w:rPr>
                  <w:drawing>
                    <wp:inline distT="0" distB="0" distL="0" distR="0" wp14:anchorId="0BC6838E" wp14:editId="59B19AE8">
                      <wp:extent cx="2700000" cy="972000"/>
                      <wp:effectExtent l="0" t="0" r="0" b="0"/>
                      <wp:docPr id="28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1"/>
                <w:tag w:val="$L_EMG_11"/>
                <w:id w:val="935640218"/>
                <w:picture/>
              </w:sdtPr>
              <w:sdtEndPr/>
              <w:sdtContent>
                <w:r w:rsidR="00C912F7">
                  <w:rPr>
                    <w:rFonts w:ascii="Franklin Gothic Book" w:hAnsi="Franklin Gothic Book"/>
                    <w:noProof/>
                    <w:lang w:val="en-US" w:eastAsia="en-US"/>
                  </w:rPr>
                  <w:drawing>
                    <wp:inline distT="0" distB="0" distL="0" distR="0" wp14:anchorId="0D908939" wp14:editId="7CECF6D1">
                      <wp:extent cx="2700000" cy="972000"/>
                      <wp:effectExtent l="0" t="0" r="0" b="0"/>
                      <wp:docPr id="28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1"/>
                <w:tag w:val="$R_EMG_11"/>
                <w:id w:val="-937593697"/>
                <w:picture/>
              </w:sdtPr>
              <w:sdtEndPr/>
              <w:sdtContent>
                <w:r w:rsidR="00C912F7">
                  <w:rPr>
                    <w:rFonts w:ascii="Franklin Gothic Book" w:hAnsi="Franklin Gothic Book"/>
                    <w:noProof/>
                    <w:lang w:val="en-US" w:eastAsia="en-US"/>
                  </w:rPr>
                  <w:drawing>
                    <wp:inline distT="0" distB="0" distL="0" distR="0" wp14:anchorId="29C5A916" wp14:editId="1EF47FE5">
                      <wp:extent cx="2700000" cy="972000"/>
                      <wp:effectExtent l="0" t="0" r="0" b="0"/>
                      <wp:docPr id="283"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2"/>
                <w:tag w:val="$L_EMG_12"/>
                <w:id w:val="1480576507"/>
                <w:picture/>
              </w:sdtPr>
              <w:sdtEndPr/>
              <w:sdtContent>
                <w:r w:rsidR="00C912F7">
                  <w:rPr>
                    <w:rFonts w:ascii="Franklin Gothic Book" w:hAnsi="Franklin Gothic Book"/>
                    <w:noProof/>
                    <w:lang w:val="en-US" w:eastAsia="en-US"/>
                  </w:rPr>
                  <w:drawing>
                    <wp:inline distT="0" distB="0" distL="0" distR="0" wp14:anchorId="24DB31EF" wp14:editId="08176B14">
                      <wp:extent cx="2700000" cy="972000"/>
                      <wp:effectExtent l="0" t="0" r="0" b="0"/>
                      <wp:docPr id="294"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2"/>
                <w:tag w:val="$R_EMG_12"/>
                <w:id w:val="2124409893"/>
                <w:picture/>
              </w:sdtPr>
              <w:sdtEndPr/>
              <w:sdtContent>
                <w:r w:rsidR="00C912F7">
                  <w:rPr>
                    <w:rFonts w:ascii="Franklin Gothic Book" w:hAnsi="Franklin Gothic Book"/>
                    <w:noProof/>
                    <w:lang w:val="en-US" w:eastAsia="en-US"/>
                  </w:rPr>
                  <w:drawing>
                    <wp:inline distT="0" distB="0" distL="0" distR="0" wp14:anchorId="05739C29" wp14:editId="3F3A85B8">
                      <wp:extent cx="2700000" cy="972000"/>
                      <wp:effectExtent l="0" t="0" r="0" b="0"/>
                      <wp:docPr id="29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3"/>
                <w:tag w:val="$L_EMG_13"/>
                <w:id w:val="-1205632543"/>
                <w:picture/>
              </w:sdtPr>
              <w:sdtEndPr/>
              <w:sdtContent>
                <w:r w:rsidR="00C912F7">
                  <w:rPr>
                    <w:rFonts w:ascii="Franklin Gothic Book" w:hAnsi="Franklin Gothic Book"/>
                    <w:noProof/>
                    <w:lang w:val="en-US" w:eastAsia="en-US"/>
                  </w:rPr>
                  <w:drawing>
                    <wp:inline distT="0" distB="0" distL="0" distR="0" wp14:anchorId="4328BFDB" wp14:editId="0D551080">
                      <wp:extent cx="2700000" cy="972000"/>
                      <wp:effectExtent l="0" t="0" r="0" b="0"/>
                      <wp:docPr id="29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3"/>
                <w:tag w:val="$R_EMG_13"/>
                <w:id w:val="-145517755"/>
                <w:picture/>
              </w:sdtPr>
              <w:sdtEndPr/>
              <w:sdtContent>
                <w:r w:rsidR="00C912F7">
                  <w:rPr>
                    <w:rFonts w:ascii="Franklin Gothic Book" w:hAnsi="Franklin Gothic Book"/>
                    <w:noProof/>
                    <w:lang w:val="en-US" w:eastAsia="en-US"/>
                  </w:rPr>
                  <w:drawing>
                    <wp:inline distT="0" distB="0" distL="0" distR="0" wp14:anchorId="1366AD1C" wp14:editId="650BBDE5">
                      <wp:extent cx="2700000" cy="972000"/>
                      <wp:effectExtent l="0" t="0" r="0" b="0"/>
                      <wp:docPr id="29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4"/>
                <w:tag w:val="$L_EMG_14"/>
                <w:id w:val="181781985"/>
                <w:picture/>
              </w:sdtPr>
              <w:sdtEndPr/>
              <w:sdtContent>
                <w:r w:rsidR="00C912F7">
                  <w:rPr>
                    <w:rFonts w:ascii="Franklin Gothic Book" w:hAnsi="Franklin Gothic Book"/>
                    <w:noProof/>
                    <w:lang w:val="en-US" w:eastAsia="en-US"/>
                  </w:rPr>
                  <w:drawing>
                    <wp:inline distT="0" distB="0" distL="0" distR="0" wp14:anchorId="0E80F946" wp14:editId="04E7A84F">
                      <wp:extent cx="2700000" cy="972000"/>
                      <wp:effectExtent l="0" t="0" r="0" b="0"/>
                      <wp:docPr id="29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4"/>
                <w:tag w:val="$R_EMG_14"/>
                <w:id w:val="-1270542268"/>
                <w:picture/>
              </w:sdtPr>
              <w:sdtEndPr/>
              <w:sdtContent>
                <w:r w:rsidR="00C912F7">
                  <w:rPr>
                    <w:rFonts w:ascii="Franklin Gothic Book" w:hAnsi="Franklin Gothic Book"/>
                    <w:noProof/>
                    <w:lang w:val="en-US" w:eastAsia="en-US"/>
                  </w:rPr>
                  <w:drawing>
                    <wp:inline distT="0" distB="0" distL="0" distR="0" wp14:anchorId="463082D1" wp14:editId="4E175488">
                      <wp:extent cx="2700000" cy="972000"/>
                      <wp:effectExtent l="0" t="0" r="0" b="0"/>
                      <wp:docPr id="29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5"/>
                <w:tag w:val="$L_EMG_15"/>
                <w:id w:val="1345972997"/>
                <w:picture/>
              </w:sdtPr>
              <w:sdtEndPr/>
              <w:sdtContent>
                <w:r w:rsidR="00C912F7">
                  <w:rPr>
                    <w:rFonts w:ascii="Franklin Gothic Book" w:hAnsi="Franklin Gothic Book"/>
                    <w:noProof/>
                    <w:lang w:val="en-US" w:eastAsia="en-US"/>
                  </w:rPr>
                  <w:drawing>
                    <wp:inline distT="0" distB="0" distL="0" distR="0" wp14:anchorId="7012BF9E" wp14:editId="1A4E04EA">
                      <wp:extent cx="2700000" cy="972000"/>
                      <wp:effectExtent l="0" t="0" r="0" b="0"/>
                      <wp:docPr id="30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5"/>
                <w:tag w:val="$R_EMG_15"/>
                <w:id w:val="-1908222674"/>
                <w:picture/>
              </w:sdtPr>
              <w:sdtEndPr/>
              <w:sdtContent>
                <w:r w:rsidR="00C912F7">
                  <w:rPr>
                    <w:rFonts w:ascii="Franklin Gothic Book" w:hAnsi="Franklin Gothic Book"/>
                    <w:noProof/>
                    <w:lang w:val="en-US" w:eastAsia="en-US"/>
                  </w:rPr>
                  <w:drawing>
                    <wp:inline distT="0" distB="0" distL="0" distR="0" wp14:anchorId="3E1F49DE" wp14:editId="5161A0B7">
                      <wp:extent cx="2700000" cy="972000"/>
                      <wp:effectExtent l="0" t="0" r="0" b="0"/>
                      <wp:docPr id="30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C912F7" w:rsidTr="00F14F64">
        <w:trPr>
          <w:trHeight w:val="1587"/>
          <w:jc w:val="center"/>
        </w:trPr>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L_EMG_16"/>
                <w:tag w:val="$L_EMG_16"/>
                <w:id w:val="-1141883802"/>
                <w:picture/>
              </w:sdtPr>
              <w:sdtEndPr/>
              <w:sdtContent>
                <w:r w:rsidR="00C912F7">
                  <w:rPr>
                    <w:rFonts w:ascii="Franklin Gothic Book" w:hAnsi="Franklin Gothic Book"/>
                    <w:noProof/>
                    <w:lang w:val="en-US" w:eastAsia="en-US"/>
                  </w:rPr>
                  <w:drawing>
                    <wp:inline distT="0" distB="0" distL="0" distR="0" wp14:anchorId="295F68DE" wp14:editId="4C46E510">
                      <wp:extent cx="2700000" cy="972000"/>
                      <wp:effectExtent l="0" t="0" r="0" b="0"/>
                      <wp:docPr id="30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C912F7" w:rsidRDefault="000E2420" w:rsidP="00F14F64">
            <w:pPr>
              <w:keepNext/>
              <w:rPr>
                <w:rFonts w:ascii="Franklin Gothic Book" w:hAnsi="Franklin Gothic Book"/>
              </w:rPr>
            </w:pPr>
            <w:sdt>
              <w:sdtPr>
                <w:rPr>
                  <w:rFonts w:ascii="Franklin Gothic Book" w:hAnsi="Franklin Gothic Book"/>
                </w:rPr>
                <w:alias w:val="$R_EMG_16"/>
                <w:tag w:val="$R_EMG_16"/>
                <w:id w:val="1963615033"/>
                <w:picture/>
              </w:sdtPr>
              <w:sdtEndPr/>
              <w:sdtContent>
                <w:r w:rsidR="00C912F7">
                  <w:rPr>
                    <w:rFonts w:ascii="Franklin Gothic Book" w:hAnsi="Franklin Gothic Book"/>
                    <w:noProof/>
                    <w:lang w:val="en-US" w:eastAsia="en-US"/>
                  </w:rPr>
                  <w:drawing>
                    <wp:inline distT="0" distB="0" distL="0" distR="0" wp14:anchorId="56CE7D8A" wp14:editId="4AB2F218">
                      <wp:extent cx="2700000" cy="972000"/>
                      <wp:effectExtent l="0" t="0" r="0" b="0"/>
                      <wp:docPr id="303"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bl>
    <w:p w:rsidR="00C912F7" w:rsidRPr="001C684C" w:rsidRDefault="00C912F7">
      <w:pPr>
        <w:rPr>
          <w:b/>
          <w:sz w:val="6"/>
          <w:szCs w:val="28"/>
        </w:rPr>
      </w:pPr>
    </w:p>
    <w:p w:rsidR="00C912F7" w:rsidRPr="001C684C" w:rsidRDefault="00C912F7">
      <w:pPr>
        <w:rPr>
          <w:b/>
          <w:sz w:val="2"/>
          <w:szCs w:val="28"/>
        </w:rPr>
        <w:sectPr w:rsidR="00C912F7" w:rsidRPr="001C684C" w:rsidSect="00284446">
          <w:type w:val="continuous"/>
          <w:pgSz w:w="11906" w:h="16838" w:code="9"/>
          <w:pgMar w:top="1287" w:right="851" w:bottom="992" w:left="851" w:header="227" w:footer="227" w:gutter="0"/>
          <w:cols w:space="720"/>
          <w:docGrid w:linePitch="360"/>
        </w:sectPr>
      </w:pPr>
    </w:p>
    <w:p w:rsidR="00C912F7" w:rsidRPr="001C684C" w:rsidRDefault="00C912F7">
      <w:pPr>
        <w:rPr>
          <w:b/>
          <w:sz w:val="6"/>
          <w:szCs w:val="28"/>
        </w:rPr>
      </w:pPr>
      <w:r w:rsidRPr="001C684C">
        <w:rPr>
          <w:b/>
          <w:sz w:val="6"/>
          <w:szCs w:val="28"/>
        </w:rPr>
        <w:br w:type="page"/>
      </w:r>
    </w:p>
    <w:p w:rsidR="00F20819" w:rsidRDefault="00F20819" w:rsidP="00F20819">
      <w:pPr>
        <w:jc w:val="center"/>
        <w:rPr>
          <w:b/>
          <w:sz w:val="28"/>
          <w:szCs w:val="28"/>
        </w:rPr>
      </w:pPr>
      <w:r w:rsidRPr="0099063C">
        <w:rPr>
          <w:b/>
          <w:sz w:val="28"/>
          <w:szCs w:val="28"/>
        </w:rPr>
        <w:lastRenderedPageBreak/>
        <w:t xml:space="preserve">EMG </w:t>
      </w:r>
      <w:r>
        <w:rPr>
          <w:b/>
          <w:sz w:val="28"/>
          <w:szCs w:val="28"/>
        </w:rPr>
        <w:t>Analysis – Processed Data  (</w:t>
      </w:r>
      <w:sdt>
        <w:sdtPr>
          <w:rPr>
            <w:b/>
            <w:color w:val="000000"/>
            <w:sz w:val="28"/>
            <w:szCs w:val="28"/>
          </w:rPr>
          <w:alias w:val="test_condition_post"/>
          <w:tag w:val="test_condition_post"/>
          <w:id w:val="-1703162166"/>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tbl>
      <w:tblPr>
        <w:tblStyle w:val="Mkatabulky"/>
        <w:tblW w:w="92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tblGrid>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_post"/>
                <w:tag w:val="$L_EMG_1_post"/>
                <w:id w:val="-1256278647"/>
                <w:picture/>
              </w:sdtPr>
              <w:sdtEndPr/>
              <w:sdtContent>
                <w:r w:rsidR="00F20819">
                  <w:rPr>
                    <w:rFonts w:ascii="Franklin Gothic Book" w:hAnsi="Franklin Gothic Book"/>
                    <w:noProof/>
                    <w:lang w:val="en-US" w:eastAsia="en-US"/>
                  </w:rPr>
                  <w:drawing>
                    <wp:inline distT="0" distB="0" distL="0" distR="0" wp14:anchorId="389AF950" wp14:editId="2C5B454F">
                      <wp:extent cx="2700000" cy="972000"/>
                      <wp:effectExtent l="0" t="0" r="0" b="0"/>
                      <wp:docPr id="1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_post"/>
                <w:tag w:val="$R_EMG_1_post"/>
                <w:id w:val="-1599706162"/>
                <w:picture/>
              </w:sdtPr>
              <w:sdtEndPr/>
              <w:sdtContent>
                <w:r w:rsidR="00F20819">
                  <w:rPr>
                    <w:rFonts w:ascii="Franklin Gothic Book" w:hAnsi="Franklin Gothic Book"/>
                    <w:noProof/>
                    <w:lang w:val="en-US" w:eastAsia="en-US"/>
                  </w:rPr>
                  <w:drawing>
                    <wp:inline distT="0" distB="0" distL="0" distR="0" wp14:anchorId="447EB9F8" wp14:editId="4CB149DE">
                      <wp:extent cx="2700000" cy="972000"/>
                      <wp:effectExtent l="0" t="0" r="0" b="0"/>
                      <wp:docPr id="1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2_post"/>
                <w:tag w:val="$L_EMG_2_post"/>
                <w:id w:val="693275141"/>
                <w:picture/>
              </w:sdtPr>
              <w:sdtEndPr/>
              <w:sdtContent>
                <w:r w:rsidR="00F20819">
                  <w:rPr>
                    <w:rFonts w:ascii="Franklin Gothic Book" w:hAnsi="Franklin Gothic Book"/>
                    <w:noProof/>
                    <w:lang w:val="en-US" w:eastAsia="en-US"/>
                  </w:rPr>
                  <w:drawing>
                    <wp:inline distT="0" distB="0" distL="0" distR="0" wp14:anchorId="6FA3190A" wp14:editId="5F048CD1">
                      <wp:extent cx="2700000" cy="972000"/>
                      <wp:effectExtent l="0" t="0" r="0" b="0"/>
                      <wp:docPr id="1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2_post"/>
                <w:tag w:val="$R_EMG_2_post"/>
                <w:id w:val="950367446"/>
                <w:picture/>
              </w:sdtPr>
              <w:sdtEndPr/>
              <w:sdtContent>
                <w:r w:rsidR="00F20819">
                  <w:rPr>
                    <w:rFonts w:ascii="Franklin Gothic Book" w:hAnsi="Franklin Gothic Book"/>
                    <w:noProof/>
                    <w:lang w:val="en-US" w:eastAsia="en-US"/>
                  </w:rPr>
                  <w:drawing>
                    <wp:inline distT="0" distB="0" distL="0" distR="0" wp14:anchorId="4C9B1540" wp14:editId="748B2498">
                      <wp:extent cx="2700000" cy="972000"/>
                      <wp:effectExtent l="0" t="0" r="0" b="0"/>
                      <wp:docPr id="46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3_post"/>
                <w:tag w:val="$L_EMG_3_post"/>
                <w:id w:val="-1795979663"/>
                <w:picture/>
              </w:sdtPr>
              <w:sdtEndPr/>
              <w:sdtContent>
                <w:r w:rsidR="00F20819">
                  <w:rPr>
                    <w:rFonts w:ascii="Franklin Gothic Book" w:hAnsi="Franklin Gothic Book"/>
                    <w:noProof/>
                    <w:lang w:val="en-US" w:eastAsia="en-US"/>
                  </w:rPr>
                  <w:drawing>
                    <wp:inline distT="0" distB="0" distL="0" distR="0" wp14:anchorId="23C65550" wp14:editId="0AC39FA1">
                      <wp:extent cx="2700000" cy="972000"/>
                      <wp:effectExtent l="0" t="0" r="0" b="0"/>
                      <wp:docPr id="46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3_post"/>
                <w:tag w:val="$R_EMG_3_post"/>
                <w:id w:val="-241112495"/>
                <w:picture/>
              </w:sdtPr>
              <w:sdtEndPr/>
              <w:sdtContent>
                <w:r w:rsidR="00F20819">
                  <w:rPr>
                    <w:rFonts w:ascii="Franklin Gothic Book" w:hAnsi="Franklin Gothic Book"/>
                    <w:noProof/>
                    <w:lang w:val="en-US" w:eastAsia="en-US"/>
                  </w:rPr>
                  <w:drawing>
                    <wp:inline distT="0" distB="0" distL="0" distR="0" wp14:anchorId="0DCF947F" wp14:editId="6F8077AB">
                      <wp:extent cx="2700000" cy="972000"/>
                      <wp:effectExtent l="0" t="0" r="0" b="0"/>
                      <wp:docPr id="46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4_post"/>
                <w:tag w:val="$L_EMG_4_post"/>
                <w:id w:val="-2143109895"/>
                <w:picture/>
              </w:sdtPr>
              <w:sdtEndPr/>
              <w:sdtContent>
                <w:r w:rsidR="00F20819">
                  <w:rPr>
                    <w:rFonts w:ascii="Franklin Gothic Book" w:hAnsi="Franklin Gothic Book"/>
                    <w:noProof/>
                    <w:lang w:val="en-US" w:eastAsia="en-US"/>
                  </w:rPr>
                  <w:drawing>
                    <wp:inline distT="0" distB="0" distL="0" distR="0" wp14:anchorId="43A55798" wp14:editId="391E31F1">
                      <wp:extent cx="2700000" cy="972000"/>
                      <wp:effectExtent l="0" t="0" r="0" b="0"/>
                      <wp:docPr id="46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4_post"/>
                <w:tag w:val="$R_EMG_4_post"/>
                <w:id w:val="281699039"/>
                <w:picture/>
              </w:sdtPr>
              <w:sdtEndPr/>
              <w:sdtContent>
                <w:r w:rsidR="00F20819">
                  <w:rPr>
                    <w:rFonts w:ascii="Franklin Gothic Book" w:hAnsi="Franklin Gothic Book"/>
                    <w:noProof/>
                    <w:lang w:val="en-US" w:eastAsia="en-US"/>
                  </w:rPr>
                  <w:drawing>
                    <wp:inline distT="0" distB="0" distL="0" distR="0" wp14:anchorId="566ECE94" wp14:editId="73F7F069">
                      <wp:extent cx="2700000" cy="972000"/>
                      <wp:effectExtent l="0" t="0" r="0" b="0"/>
                      <wp:docPr id="46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5_post"/>
                <w:tag w:val="$L_EMG_5_post"/>
                <w:id w:val="1694575724"/>
                <w:picture/>
              </w:sdtPr>
              <w:sdtEndPr/>
              <w:sdtContent>
                <w:r w:rsidR="00F20819">
                  <w:rPr>
                    <w:rFonts w:ascii="Franklin Gothic Book" w:hAnsi="Franklin Gothic Book"/>
                    <w:noProof/>
                    <w:lang w:val="en-US" w:eastAsia="en-US"/>
                  </w:rPr>
                  <w:drawing>
                    <wp:inline distT="0" distB="0" distL="0" distR="0" wp14:anchorId="0A81CE19" wp14:editId="30CC5A04">
                      <wp:extent cx="2700000" cy="972000"/>
                      <wp:effectExtent l="0" t="0" r="0" b="0"/>
                      <wp:docPr id="47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5_post"/>
                <w:tag w:val="$R_EMG_5_post"/>
                <w:id w:val="1960684432"/>
                <w:picture/>
              </w:sdtPr>
              <w:sdtEndPr/>
              <w:sdtContent>
                <w:r w:rsidR="00F20819">
                  <w:rPr>
                    <w:rFonts w:ascii="Franklin Gothic Book" w:hAnsi="Franklin Gothic Book"/>
                    <w:noProof/>
                    <w:lang w:val="en-US" w:eastAsia="en-US"/>
                  </w:rPr>
                  <w:drawing>
                    <wp:inline distT="0" distB="0" distL="0" distR="0" wp14:anchorId="2AA6297D" wp14:editId="439278AD">
                      <wp:extent cx="2700000" cy="972000"/>
                      <wp:effectExtent l="0" t="0" r="0" b="0"/>
                      <wp:docPr id="47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6_post"/>
                <w:tag w:val="$L_EMG_6_post"/>
                <w:id w:val="536629262"/>
                <w:picture/>
              </w:sdtPr>
              <w:sdtEndPr/>
              <w:sdtContent>
                <w:r w:rsidR="00F20819">
                  <w:rPr>
                    <w:rFonts w:ascii="Franklin Gothic Book" w:hAnsi="Franklin Gothic Book"/>
                    <w:noProof/>
                    <w:lang w:val="en-US" w:eastAsia="en-US"/>
                  </w:rPr>
                  <w:drawing>
                    <wp:inline distT="0" distB="0" distL="0" distR="0" wp14:anchorId="4B91A44A" wp14:editId="2D5882DA">
                      <wp:extent cx="2700000" cy="972000"/>
                      <wp:effectExtent l="0" t="0" r="0" b="0"/>
                      <wp:docPr id="47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6_post"/>
                <w:tag w:val="$R_EMG_6_post"/>
                <w:id w:val="1885294833"/>
                <w:picture/>
              </w:sdtPr>
              <w:sdtEndPr/>
              <w:sdtContent>
                <w:r w:rsidR="00F20819">
                  <w:rPr>
                    <w:rFonts w:ascii="Franklin Gothic Book" w:hAnsi="Franklin Gothic Book"/>
                    <w:noProof/>
                    <w:lang w:val="en-US" w:eastAsia="en-US"/>
                  </w:rPr>
                  <w:drawing>
                    <wp:inline distT="0" distB="0" distL="0" distR="0" wp14:anchorId="37A0A21D" wp14:editId="2877FFDD">
                      <wp:extent cx="2700000" cy="972000"/>
                      <wp:effectExtent l="0" t="0" r="0" b="0"/>
                      <wp:docPr id="47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7_post"/>
                <w:tag w:val="$L_EMG_7_post"/>
                <w:id w:val="-1826358805"/>
                <w:picture/>
              </w:sdtPr>
              <w:sdtEndPr/>
              <w:sdtContent>
                <w:r w:rsidR="00F20819">
                  <w:rPr>
                    <w:rFonts w:ascii="Franklin Gothic Book" w:hAnsi="Franklin Gothic Book"/>
                    <w:noProof/>
                    <w:lang w:val="en-US" w:eastAsia="en-US"/>
                  </w:rPr>
                  <w:drawing>
                    <wp:inline distT="0" distB="0" distL="0" distR="0" wp14:anchorId="6138105A" wp14:editId="3ED832BF">
                      <wp:extent cx="2700000" cy="972000"/>
                      <wp:effectExtent l="0" t="0" r="0" b="0"/>
                      <wp:docPr id="47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7_post"/>
                <w:tag w:val="$R_EMG_7_post"/>
                <w:id w:val="741688687"/>
                <w:picture/>
              </w:sdtPr>
              <w:sdtEndPr/>
              <w:sdtContent>
                <w:r w:rsidR="00F20819">
                  <w:rPr>
                    <w:rFonts w:ascii="Franklin Gothic Book" w:hAnsi="Franklin Gothic Book"/>
                    <w:noProof/>
                    <w:lang w:val="en-US" w:eastAsia="en-US"/>
                  </w:rPr>
                  <w:drawing>
                    <wp:inline distT="0" distB="0" distL="0" distR="0" wp14:anchorId="071FB25D" wp14:editId="660A5F9E">
                      <wp:extent cx="2700000" cy="972000"/>
                      <wp:effectExtent l="0" t="0" r="0" b="0"/>
                      <wp:docPr id="48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8_post"/>
                <w:tag w:val="$L_EMG_8_post"/>
                <w:id w:val="-21635971"/>
                <w:picture/>
              </w:sdtPr>
              <w:sdtEndPr/>
              <w:sdtContent>
                <w:r w:rsidR="00F20819">
                  <w:rPr>
                    <w:rFonts w:ascii="Franklin Gothic Book" w:hAnsi="Franklin Gothic Book"/>
                    <w:noProof/>
                    <w:lang w:val="en-US" w:eastAsia="en-US"/>
                  </w:rPr>
                  <w:drawing>
                    <wp:inline distT="0" distB="0" distL="0" distR="0" wp14:anchorId="042F39EC" wp14:editId="22CDD712">
                      <wp:extent cx="2700000" cy="972000"/>
                      <wp:effectExtent l="0" t="0" r="0" b="0"/>
                      <wp:docPr id="48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8_post"/>
                <w:tag w:val="$R_EMG_8_post"/>
                <w:id w:val="287237452"/>
                <w:picture/>
              </w:sdtPr>
              <w:sdtEndPr/>
              <w:sdtContent>
                <w:r w:rsidR="00F20819">
                  <w:rPr>
                    <w:rFonts w:ascii="Franklin Gothic Book" w:hAnsi="Franklin Gothic Book"/>
                    <w:noProof/>
                    <w:lang w:val="en-US" w:eastAsia="en-US"/>
                  </w:rPr>
                  <w:drawing>
                    <wp:inline distT="0" distB="0" distL="0" distR="0" wp14:anchorId="4DC09A31" wp14:editId="70E81CAB">
                      <wp:extent cx="2700000" cy="972000"/>
                      <wp:effectExtent l="0" t="0" r="0" b="0"/>
                      <wp:docPr id="26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bl>
    <w:p w:rsidR="00F20819" w:rsidRPr="001C684C" w:rsidRDefault="00F20819">
      <w:pPr>
        <w:rPr>
          <w:b/>
          <w:sz w:val="6"/>
          <w:szCs w:val="28"/>
        </w:rPr>
      </w:pPr>
    </w:p>
    <w:p w:rsidR="00F20819" w:rsidRPr="001C684C" w:rsidRDefault="00F20819">
      <w:pPr>
        <w:rPr>
          <w:b/>
          <w:sz w:val="6"/>
          <w:szCs w:val="28"/>
        </w:rPr>
        <w:sectPr w:rsidR="00F20819" w:rsidRPr="001C684C" w:rsidSect="00284446">
          <w:type w:val="continuous"/>
          <w:pgSz w:w="11906" w:h="16838" w:code="9"/>
          <w:pgMar w:top="1287" w:right="851" w:bottom="992" w:left="851" w:header="227" w:footer="227" w:gutter="0"/>
          <w:cols w:space="720"/>
          <w:docGrid w:linePitch="360"/>
        </w:sectPr>
      </w:pPr>
    </w:p>
    <w:p w:rsidR="00F20819" w:rsidRPr="001C684C" w:rsidRDefault="00F20819">
      <w:pPr>
        <w:rPr>
          <w:b/>
          <w:sz w:val="6"/>
          <w:szCs w:val="28"/>
        </w:rPr>
      </w:pPr>
      <w:r w:rsidRPr="001C684C">
        <w:rPr>
          <w:b/>
          <w:sz w:val="6"/>
          <w:szCs w:val="28"/>
        </w:rPr>
        <w:br w:type="page"/>
      </w:r>
    </w:p>
    <w:p w:rsidR="00F20819" w:rsidRDefault="00F20819" w:rsidP="00F20819">
      <w:pPr>
        <w:jc w:val="center"/>
        <w:rPr>
          <w:b/>
          <w:sz w:val="28"/>
          <w:szCs w:val="28"/>
        </w:rPr>
      </w:pPr>
      <w:r w:rsidRPr="0099063C">
        <w:rPr>
          <w:b/>
          <w:sz w:val="28"/>
          <w:szCs w:val="28"/>
        </w:rPr>
        <w:lastRenderedPageBreak/>
        <w:t xml:space="preserve">EMG </w:t>
      </w:r>
      <w:r>
        <w:rPr>
          <w:b/>
          <w:sz w:val="28"/>
          <w:szCs w:val="28"/>
        </w:rPr>
        <w:t>Analysis – Raw Data  (</w:t>
      </w:r>
      <w:sdt>
        <w:sdtPr>
          <w:rPr>
            <w:b/>
            <w:color w:val="000000"/>
            <w:sz w:val="28"/>
            <w:szCs w:val="28"/>
          </w:rPr>
          <w:alias w:val="test_condition_post"/>
          <w:tag w:val="test_condition_post"/>
          <w:id w:val="-1615361942"/>
          <w:dataBinding w:xpath="metrics/GLOBAL/Stride_Length_Mean/TEMPORAL_DISTANCE/X" w:storeItemID="{7E7DE756-8780-40D7-B2E2-A8B1C27C5786}"/>
          <w:text/>
        </w:sdtPr>
        <w:sdtEndPr/>
        <w:sdtContent>
          <w:r w:rsidRPr="00356C9A">
            <w:rPr>
              <w:b/>
              <w:color w:val="000000"/>
              <w:sz w:val="28"/>
              <w:szCs w:val="28"/>
            </w:rPr>
            <w:t>...</w:t>
          </w:r>
        </w:sdtContent>
      </w:sdt>
      <w:r>
        <w:rPr>
          <w:b/>
          <w:sz w:val="28"/>
          <w:szCs w:val="28"/>
        </w:rPr>
        <w:t>)</w:t>
      </w:r>
    </w:p>
    <w:tbl>
      <w:tblPr>
        <w:tblStyle w:val="Mkatabulky"/>
        <w:tblW w:w="92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9"/>
        <w:gridCol w:w="4649"/>
      </w:tblGrid>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9_post"/>
                <w:tag w:val="$L_EMG_9_post"/>
                <w:id w:val="-823204691"/>
                <w:picture/>
              </w:sdtPr>
              <w:sdtEndPr/>
              <w:sdtContent>
                <w:r w:rsidR="00F20819">
                  <w:rPr>
                    <w:rFonts w:ascii="Franklin Gothic Book" w:hAnsi="Franklin Gothic Book"/>
                    <w:noProof/>
                    <w:lang w:val="en-US" w:eastAsia="en-US"/>
                  </w:rPr>
                  <w:drawing>
                    <wp:inline distT="0" distB="0" distL="0" distR="0" wp14:anchorId="423AF68A" wp14:editId="6B10E7C5">
                      <wp:extent cx="2700000" cy="972000"/>
                      <wp:effectExtent l="0" t="0" r="0" b="0"/>
                      <wp:docPr id="263"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9_post"/>
                <w:tag w:val="$R_EMG_9_post"/>
                <w:id w:val="711382457"/>
                <w:picture/>
              </w:sdtPr>
              <w:sdtEndPr/>
              <w:sdtContent>
                <w:r w:rsidR="00F20819">
                  <w:rPr>
                    <w:rFonts w:ascii="Franklin Gothic Book" w:hAnsi="Franklin Gothic Book"/>
                    <w:noProof/>
                    <w:lang w:val="en-US" w:eastAsia="en-US"/>
                  </w:rPr>
                  <w:drawing>
                    <wp:inline distT="0" distB="0" distL="0" distR="0" wp14:anchorId="02985007" wp14:editId="2842DFE8">
                      <wp:extent cx="2700000" cy="972000"/>
                      <wp:effectExtent l="0" t="0" r="0" b="0"/>
                      <wp:docPr id="26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0_post"/>
                <w:tag w:val="$L_EMG_10_post"/>
                <w:id w:val="-2003416180"/>
                <w:picture/>
              </w:sdtPr>
              <w:sdtEndPr/>
              <w:sdtContent>
                <w:r w:rsidR="00F20819">
                  <w:rPr>
                    <w:rFonts w:ascii="Franklin Gothic Book" w:hAnsi="Franklin Gothic Book"/>
                    <w:noProof/>
                    <w:lang w:val="en-US" w:eastAsia="en-US"/>
                  </w:rPr>
                  <w:drawing>
                    <wp:inline distT="0" distB="0" distL="0" distR="0" wp14:anchorId="53218C20" wp14:editId="4909934C">
                      <wp:extent cx="2700000" cy="972000"/>
                      <wp:effectExtent l="0" t="0" r="0" b="0"/>
                      <wp:docPr id="27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0_post"/>
                <w:tag w:val="$R_EMG_10_post"/>
                <w:id w:val="-1921091642"/>
                <w:picture/>
              </w:sdtPr>
              <w:sdtEndPr/>
              <w:sdtContent>
                <w:r w:rsidR="00F20819">
                  <w:rPr>
                    <w:rFonts w:ascii="Franklin Gothic Book" w:hAnsi="Franklin Gothic Book"/>
                    <w:noProof/>
                    <w:lang w:val="en-US" w:eastAsia="en-US"/>
                  </w:rPr>
                  <w:drawing>
                    <wp:inline distT="0" distB="0" distL="0" distR="0" wp14:anchorId="0F64A520" wp14:editId="231F804A">
                      <wp:extent cx="2700000" cy="972000"/>
                      <wp:effectExtent l="0" t="0" r="0" b="0"/>
                      <wp:docPr id="271"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1_post"/>
                <w:tag w:val="$L_EMG_11_post"/>
                <w:id w:val="1259954661"/>
                <w:picture/>
              </w:sdtPr>
              <w:sdtEndPr/>
              <w:sdtContent>
                <w:r w:rsidR="00F20819">
                  <w:rPr>
                    <w:rFonts w:ascii="Franklin Gothic Book" w:hAnsi="Franklin Gothic Book"/>
                    <w:noProof/>
                    <w:lang w:val="en-US" w:eastAsia="en-US"/>
                  </w:rPr>
                  <w:drawing>
                    <wp:inline distT="0" distB="0" distL="0" distR="0" wp14:anchorId="3C1E6963" wp14:editId="75BDBF4C">
                      <wp:extent cx="2700000" cy="972000"/>
                      <wp:effectExtent l="0" t="0" r="0" b="0"/>
                      <wp:docPr id="27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1_post"/>
                <w:tag w:val="$R_EMG_11_post"/>
                <w:id w:val="-193232690"/>
                <w:picture/>
              </w:sdtPr>
              <w:sdtEndPr/>
              <w:sdtContent>
                <w:r w:rsidR="00F20819">
                  <w:rPr>
                    <w:rFonts w:ascii="Franklin Gothic Book" w:hAnsi="Franklin Gothic Book"/>
                    <w:noProof/>
                    <w:lang w:val="en-US" w:eastAsia="en-US"/>
                  </w:rPr>
                  <w:drawing>
                    <wp:inline distT="0" distB="0" distL="0" distR="0" wp14:anchorId="0B60B9A1" wp14:editId="18BE0213">
                      <wp:extent cx="2700000" cy="972000"/>
                      <wp:effectExtent l="0" t="0" r="0" b="0"/>
                      <wp:docPr id="274"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2_post"/>
                <w:tag w:val="$L_EMG_12_post"/>
                <w:id w:val="-1103099941"/>
                <w:picture/>
              </w:sdtPr>
              <w:sdtEndPr/>
              <w:sdtContent>
                <w:r w:rsidR="00F20819">
                  <w:rPr>
                    <w:rFonts w:ascii="Franklin Gothic Book" w:hAnsi="Franklin Gothic Book"/>
                    <w:noProof/>
                    <w:lang w:val="en-US" w:eastAsia="en-US"/>
                  </w:rPr>
                  <w:drawing>
                    <wp:inline distT="0" distB="0" distL="0" distR="0" wp14:anchorId="1A9B3A5E" wp14:editId="501AE18B">
                      <wp:extent cx="2700000" cy="972000"/>
                      <wp:effectExtent l="0" t="0" r="0" b="0"/>
                      <wp:docPr id="27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2_post"/>
                <w:tag w:val="$R_EMG_12_post"/>
                <w:id w:val="-1681882370"/>
                <w:picture/>
              </w:sdtPr>
              <w:sdtEndPr/>
              <w:sdtContent>
                <w:r w:rsidR="00F20819">
                  <w:rPr>
                    <w:rFonts w:ascii="Franklin Gothic Book" w:hAnsi="Franklin Gothic Book"/>
                    <w:noProof/>
                    <w:lang w:val="en-US" w:eastAsia="en-US"/>
                  </w:rPr>
                  <w:drawing>
                    <wp:inline distT="0" distB="0" distL="0" distR="0" wp14:anchorId="324B7095" wp14:editId="132ACADD">
                      <wp:extent cx="2700000" cy="972000"/>
                      <wp:effectExtent l="0" t="0" r="0" b="0"/>
                      <wp:docPr id="27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3_post"/>
                <w:tag w:val="$L_EMG_13_post"/>
                <w:id w:val="-1298983421"/>
                <w:picture/>
              </w:sdtPr>
              <w:sdtEndPr/>
              <w:sdtContent>
                <w:r w:rsidR="00F20819">
                  <w:rPr>
                    <w:rFonts w:ascii="Franklin Gothic Book" w:hAnsi="Franklin Gothic Book"/>
                    <w:noProof/>
                    <w:lang w:val="en-US" w:eastAsia="en-US"/>
                  </w:rPr>
                  <w:drawing>
                    <wp:inline distT="0" distB="0" distL="0" distR="0" wp14:anchorId="2D5DDD2B" wp14:editId="04FA7898">
                      <wp:extent cx="2700000" cy="972000"/>
                      <wp:effectExtent l="0" t="0" r="0" b="0"/>
                      <wp:docPr id="27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3_post"/>
                <w:tag w:val="$R_EMG_13_post"/>
                <w:id w:val="-931737295"/>
                <w:picture/>
              </w:sdtPr>
              <w:sdtEndPr/>
              <w:sdtContent>
                <w:r w:rsidR="00F20819">
                  <w:rPr>
                    <w:rFonts w:ascii="Franklin Gothic Book" w:hAnsi="Franklin Gothic Book"/>
                    <w:noProof/>
                    <w:lang w:val="en-US" w:eastAsia="en-US"/>
                  </w:rPr>
                  <w:drawing>
                    <wp:inline distT="0" distB="0" distL="0" distR="0" wp14:anchorId="17F1030A" wp14:editId="140E435E">
                      <wp:extent cx="2700000" cy="972000"/>
                      <wp:effectExtent l="0" t="0" r="0" b="0"/>
                      <wp:docPr id="128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4_post"/>
                <w:tag w:val="$L_EMG_14_post"/>
                <w:id w:val="-1683343322"/>
                <w:picture/>
              </w:sdtPr>
              <w:sdtEndPr/>
              <w:sdtContent>
                <w:r w:rsidR="00F20819">
                  <w:rPr>
                    <w:rFonts w:ascii="Franklin Gothic Book" w:hAnsi="Franklin Gothic Book"/>
                    <w:noProof/>
                    <w:lang w:val="en-US" w:eastAsia="en-US"/>
                  </w:rPr>
                  <w:drawing>
                    <wp:inline distT="0" distB="0" distL="0" distR="0" wp14:anchorId="238A3C41" wp14:editId="093651A0">
                      <wp:extent cx="2700000" cy="972000"/>
                      <wp:effectExtent l="0" t="0" r="0" b="0"/>
                      <wp:docPr id="1315"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4_post"/>
                <w:tag w:val="$R_EMG_14_post"/>
                <w:id w:val="1217319267"/>
                <w:picture/>
              </w:sdtPr>
              <w:sdtEndPr/>
              <w:sdtContent>
                <w:r w:rsidR="00F20819">
                  <w:rPr>
                    <w:rFonts w:ascii="Franklin Gothic Book" w:hAnsi="Franklin Gothic Book"/>
                    <w:noProof/>
                    <w:lang w:val="en-US" w:eastAsia="en-US"/>
                  </w:rPr>
                  <w:drawing>
                    <wp:inline distT="0" distB="0" distL="0" distR="0" wp14:anchorId="03E62099" wp14:editId="2E7D4D46">
                      <wp:extent cx="2700000" cy="972000"/>
                      <wp:effectExtent l="0" t="0" r="0" b="0"/>
                      <wp:docPr id="1316"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5_post"/>
                <w:tag w:val="$L_EMG_15_post"/>
                <w:id w:val="466781480"/>
                <w:picture/>
              </w:sdtPr>
              <w:sdtEndPr/>
              <w:sdtContent>
                <w:r w:rsidR="00F20819">
                  <w:rPr>
                    <w:rFonts w:ascii="Franklin Gothic Book" w:hAnsi="Franklin Gothic Book"/>
                    <w:noProof/>
                    <w:lang w:val="en-US" w:eastAsia="en-US"/>
                  </w:rPr>
                  <w:drawing>
                    <wp:inline distT="0" distB="0" distL="0" distR="0" wp14:anchorId="4C12A7E7" wp14:editId="02C0327F">
                      <wp:extent cx="2700000" cy="972000"/>
                      <wp:effectExtent l="0" t="0" r="0" b="0"/>
                      <wp:docPr id="1317"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5_post"/>
                <w:tag w:val="$R_EMG_15_post"/>
                <w:id w:val="-1283338084"/>
                <w:picture/>
              </w:sdtPr>
              <w:sdtEndPr/>
              <w:sdtContent>
                <w:r w:rsidR="00F20819">
                  <w:rPr>
                    <w:rFonts w:ascii="Franklin Gothic Book" w:hAnsi="Franklin Gothic Book"/>
                    <w:noProof/>
                    <w:lang w:val="en-US" w:eastAsia="en-US"/>
                  </w:rPr>
                  <w:drawing>
                    <wp:inline distT="0" distB="0" distL="0" distR="0" wp14:anchorId="225DE2FE" wp14:editId="06D9EE3D">
                      <wp:extent cx="2700000" cy="972000"/>
                      <wp:effectExtent l="0" t="0" r="0" b="0"/>
                      <wp:docPr id="1318"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r w:rsidR="00F20819" w:rsidTr="00F14F64">
        <w:trPr>
          <w:trHeight w:val="1587"/>
          <w:jc w:val="center"/>
        </w:trPr>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L_EMG_16_post"/>
                <w:tag w:val="$L_EMG_16_post"/>
                <w:id w:val="1322545953"/>
                <w:picture/>
              </w:sdtPr>
              <w:sdtEndPr/>
              <w:sdtContent>
                <w:r w:rsidR="00F20819">
                  <w:rPr>
                    <w:rFonts w:ascii="Franklin Gothic Book" w:hAnsi="Franklin Gothic Book"/>
                    <w:noProof/>
                    <w:lang w:val="en-US" w:eastAsia="en-US"/>
                  </w:rPr>
                  <w:drawing>
                    <wp:inline distT="0" distB="0" distL="0" distR="0" wp14:anchorId="5B8B1517" wp14:editId="01B4E7F4">
                      <wp:extent cx="2700000" cy="972000"/>
                      <wp:effectExtent l="0" t="0" r="0" b="0"/>
                      <wp:docPr id="1319"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c>
          <w:tcPr>
            <w:tcW w:w="4649" w:type="dxa"/>
          </w:tcPr>
          <w:p w:rsidR="00F20819" w:rsidRDefault="000E2420" w:rsidP="00F14F64">
            <w:pPr>
              <w:keepNext/>
              <w:rPr>
                <w:rFonts w:ascii="Franklin Gothic Book" w:hAnsi="Franklin Gothic Book"/>
              </w:rPr>
            </w:pPr>
            <w:sdt>
              <w:sdtPr>
                <w:rPr>
                  <w:rFonts w:ascii="Franklin Gothic Book" w:hAnsi="Franklin Gothic Book"/>
                </w:rPr>
                <w:alias w:val="$R_EMG_16_post"/>
                <w:tag w:val="$R_EMG_16_post"/>
                <w:id w:val="256635213"/>
                <w:picture/>
              </w:sdtPr>
              <w:sdtEndPr/>
              <w:sdtContent>
                <w:r w:rsidR="00F20819">
                  <w:rPr>
                    <w:rFonts w:ascii="Franklin Gothic Book" w:hAnsi="Franklin Gothic Book"/>
                    <w:noProof/>
                    <w:lang w:val="en-US" w:eastAsia="en-US"/>
                  </w:rPr>
                  <w:drawing>
                    <wp:inline distT="0" distB="0" distL="0" distR="0" wp14:anchorId="143331E4" wp14:editId="0B0DBECB">
                      <wp:extent cx="2700000" cy="972000"/>
                      <wp:effectExtent l="0" t="0" r="0" b="0"/>
                      <wp:docPr id="1320"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700000" cy="972000"/>
                              </a:xfrm>
                              <a:prstGeom prst="rect">
                                <a:avLst/>
                              </a:prstGeom>
                              <a:noFill/>
                              <a:ln>
                                <a:noFill/>
                              </a:ln>
                            </pic:spPr>
                          </pic:pic>
                        </a:graphicData>
                      </a:graphic>
                    </wp:inline>
                  </w:drawing>
                </w:r>
              </w:sdtContent>
            </w:sdt>
          </w:p>
        </w:tc>
      </w:tr>
    </w:tbl>
    <w:p w:rsidR="00F20819" w:rsidRPr="00314423" w:rsidRDefault="00F20819">
      <w:pPr>
        <w:rPr>
          <w:b/>
          <w:sz w:val="6"/>
          <w:szCs w:val="28"/>
        </w:rPr>
      </w:pPr>
    </w:p>
    <w:p w:rsidR="00F20819" w:rsidRPr="00314423" w:rsidRDefault="00F20819">
      <w:pPr>
        <w:rPr>
          <w:b/>
          <w:sz w:val="2"/>
          <w:szCs w:val="28"/>
        </w:rPr>
        <w:sectPr w:rsidR="00F20819" w:rsidRPr="00314423" w:rsidSect="00284446">
          <w:type w:val="continuous"/>
          <w:pgSz w:w="11906" w:h="16838" w:code="9"/>
          <w:pgMar w:top="1287" w:right="851" w:bottom="992" w:left="851" w:header="227" w:footer="227" w:gutter="0"/>
          <w:cols w:space="720"/>
          <w:docGrid w:linePitch="360"/>
        </w:sectPr>
      </w:pPr>
    </w:p>
    <w:p w:rsidR="00F20819" w:rsidRPr="00A50229" w:rsidRDefault="00F20819">
      <w:pPr>
        <w:rPr>
          <w:b/>
          <w:sz w:val="6"/>
          <w:szCs w:val="28"/>
        </w:rPr>
      </w:pPr>
      <w:r w:rsidRPr="00A50229">
        <w:rPr>
          <w:b/>
          <w:sz w:val="6"/>
          <w:szCs w:val="28"/>
        </w:rPr>
        <w:br w:type="page"/>
      </w:r>
    </w:p>
    <w:p w:rsidR="00F20819" w:rsidRDefault="00F20819" w:rsidP="00F20819">
      <w:pPr>
        <w:jc w:val="center"/>
        <w:rPr>
          <w:b/>
          <w:sz w:val="28"/>
          <w:szCs w:val="28"/>
        </w:rPr>
      </w:pPr>
    </w:p>
    <w:p w:rsidR="00F20819" w:rsidRPr="00A875FF" w:rsidRDefault="00F20819" w:rsidP="00F20819">
      <w:pPr>
        <w:jc w:val="center"/>
        <w:rPr>
          <w:b/>
          <w:sz w:val="28"/>
          <w:szCs w:val="28"/>
        </w:rPr>
      </w:pPr>
      <w:r w:rsidRPr="00A875FF">
        <w:rPr>
          <w:b/>
          <w:sz w:val="28"/>
          <w:szCs w:val="28"/>
        </w:rPr>
        <w:t>Phys</w:t>
      </w:r>
      <w:r>
        <w:rPr>
          <w:b/>
          <w:sz w:val="28"/>
          <w:szCs w:val="28"/>
        </w:rPr>
        <w:t>ical Exam which is pasted from E</w:t>
      </w:r>
      <w:r w:rsidRPr="00A875FF">
        <w:rPr>
          <w:b/>
          <w:sz w:val="28"/>
          <w:szCs w:val="28"/>
        </w:rPr>
        <w:t>xcel.</w:t>
      </w:r>
    </w:p>
    <w:p w:rsidR="00F20819" w:rsidRPr="008E5319" w:rsidRDefault="00F20819" w:rsidP="00F20819">
      <w:pPr>
        <w:rPr>
          <w:sz w:val="24"/>
        </w:rPr>
      </w:pPr>
    </w:p>
    <w:p w:rsidR="00F20819" w:rsidRPr="008E5319" w:rsidRDefault="00F20819" w:rsidP="00F20819">
      <w:pPr>
        <w:rPr>
          <w:sz w:val="24"/>
        </w:rPr>
      </w:pPr>
    </w:p>
    <w:p w:rsidR="00F20819" w:rsidRPr="008E5319" w:rsidRDefault="00F20819" w:rsidP="00F20819">
      <w:pPr>
        <w:rPr>
          <w:sz w:val="24"/>
        </w:rPr>
      </w:pPr>
    </w:p>
    <w:p w:rsidR="00F20819" w:rsidRPr="008E5319" w:rsidRDefault="00F20819" w:rsidP="00F20819">
      <w:pPr>
        <w:rPr>
          <w:sz w:val="24"/>
        </w:rPr>
      </w:pPr>
    </w:p>
    <w:p w:rsidR="00F20819" w:rsidRPr="008E5319" w:rsidRDefault="00F20819" w:rsidP="00F20819">
      <w:pPr>
        <w:rPr>
          <w:sz w:val="24"/>
        </w:rPr>
      </w:pPr>
    </w:p>
    <w:p w:rsidR="00F20819" w:rsidRPr="008E5319" w:rsidRDefault="00F20819" w:rsidP="00F20819">
      <w:pPr>
        <w:rPr>
          <w:sz w:val="24"/>
        </w:rPr>
      </w:pPr>
      <w:r w:rsidRPr="008E5319">
        <w:rPr>
          <w:sz w:val="24"/>
        </w:rPr>
        <w:br w:type="page"/>
      </w: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ayout w:type="fixed"/>
        <w:tblLook w:val="04A0" w:firstRow="1" w:lastRow="0" w:firstColumn="1" w:lastColumn="0" w:noHBand="0" w:noVBand="1"/>
      </w:tblPr>
      <w:tblGrid>
        <w:gridCol w:w="10349"/>
      </w:tblGrid>
      <w:tr w:rsidR="00F20819" w:rsidRPr="00A875FF" w:rsidTr="00F14F64">
        <w:trPr>
          <w:trHeight w:hRule="exact" w:val="454"/>
          <w:jc w:val="center"/>
        </w:trPr>
        <w:tc>
          <w:tcPr>
            <w:tcW w:w="10349" w:type="dxa"/>
          </w:tcPr>
          <w:p w:rsidR="00F20819" w:rsidRPr="00A875FF" w:rsidRDefault="00F20819" w:rsidP="00F14F64">
            <w:pPr>
              <w:rPr>
                <w:b/>
                <w:sz w:val="28"/>
                <w:szCs w:val="28"/>
              </w:rPr>
            </w:pPr>
            <w:r w:rsidRPr="00A875FF">
              <w:rPr>
                <w:b/>
                <w:color w:val="A6A6A6" w:themeColor="background1" w:themeShade="A6"/>
                <w:sz w:val="28"/>
                <w:szCs w:val="28"/>
              </w:rPr>
              <w:lastRenderedPageBreak/>
              <w:t>Symbols for mark-up of graphs:</w:t>
            </w:r>
          </w:p>
        </w:tc>
      </w:tr>
      <w:tr w:rsidR="00F20819" w:rsidRPr="005953C3" w:rsidTr="00F14F64">
        <w:trPr>
          <w:trHeight w:hRule="exact" w:val="4085"/>
          <w:jc w:val="center"/>
        </w:trPr>
        <w:tc>
          <w:tcPr>
            <w:tcW w:w="10349" w:type="dxa"/>
            <w:shd w:val="clear" w:color="auto" w:fill="auto"/>
          </w:tcPr>
          <w:p w:rsidR="00F20819" w:rsidRPr="00A875FF" w:rsidRDefault="000E2420" w:rsidP="00F14F64">
            <w:pPr>
              <w:tabs>
                <w:tab w:val="left" w:pos="1100"/>
                <w:tab w:val="left" w:pos="3119"/>
                <w:tab w:val="left" w:pos="3686"/>
              </w:tabs>
              <w:ind w:left="142"/>
            </w:pPr>
            <w:r>
              <w:rPr>
                <w:noProof/>
              </w:rPr>
              <w:pict>
                <v:shape id="_x0000_s7923" type="#_x0000_t32" style="position:absolute;left:0;text-align:left;margin-left:11.7pt;margin-top:12.45pt;width:.05pt;height:14.75pt;flip:y;z-index:253294080;mso-position-horizontal-relative:text;mso-position-vertical-relative:text" o:connectortype="straight" strokecolor="green" strokeweight="2.25pt">
                  <v:stroke endarrow="block"/>
                </v:shape>
              </w:pict>
            </w:r>
            <w:r>
              <w:rPr>
                <w:noProof/>
              </w:rPr>
              <w:pict>
                <v:shape id="_x0000_s7924" type="#_x0000_t32" style="position:absolute;left:0;text-align:left;margin-left:176.7pt;margin-top:12.45pt;width:.05pt;height:14.75pt;flip:y;z-index:253295104;mso-position-horizontal-relative:text;mso-position-vertical-relative:text" o:connectortype="straight" strokecolor="green" strokeweight="2.25pt">
                  <v:stroke startarrow="block"/>
                </v:shape>
              </w:pict>
            </w:r>
          </w:p>
          <w:p w:rsidR="00F20819" w:rsidRPr="00A875FF" w:rsidRDefault="00F20819" w:rsidP="00F14F64">
            <w:pPr>
              <w:tabs>
                <w:tab w:val="left" w:pos="660"/>
                <w:tab w:val="left" w:pos="3853"/>
                <w:tab w:val="left" w:pos="6823"/>
              </w:tabs>
              <w:spacing w:after="120"/>
              <w:ind w:left="142"/>
              <w:rPr>
                <w:color w:val="A6A6A6" w:themeColor="background1" w:themeShade="A6"/>
              </w:rPr>
            </w:pPr>
            <w:r w:rsidRPr="00A875FF">
              <w:tab/>
            </w:r>
            <w:r w:rsidRPr="00A875FF">
              <w:rPr>
                <w:color w:val="A6A6A6" w:themeColor="background1" w:themeShade="A6"/>
              </w:rPr>
              <w:t xml:space="preserve">increased (throughout cycle) </w:t>
            </w:r>
            <w:r w:rsidRPr="00A875FF">
              <w:rPr>
                <w:color w:val="A6A6A6" w:themeColor="background1" w:themeShade="A6"/>
              </w:rPr>
              <w:tab/>
              <w:t xml:space="preserve">decreased (throughout cycle) </w:t>
            </w:r>
            <w:r w:rsidRPr="00A875FF">
              <w:rPr>
                <w:color w:val="A6A6A6" w:themeColor="background1" w:themeShade="A6"/>
              </w:rPr>
              <w:tab/>
            </w:r>
            <w:r w:rsidRPr="00A875FF">
              <w:rPr>
                <w:i/>
                <w:color w:val="A6A6A6" w:themeColor="background1" w:themeShade="A6"/>
              </w:rPr>
              <w:t>arrow ending on trace</w:t>
            </w:r>
          </w:p>
          <w:p w:rsidR="00F20819" w:rsidRPr="00A875FF" w:rsidRDefault="000E2420" w:rsidP="00F14F64">
            <w:pPr>
              <w:tabs>
                <w:tab w:val="left" w:pos="660"/>
                <w:tab w:val="left" w:pos="3853"/>
                <w:tab w:val="left" w:pos="6823"/>
              </w:tabs>
              <w:spacing w:after="120"/>
              <w:ind w:left="142"/>
              <w:rPr>
                <w:i/>
                <w:color w:val="A6A6A6" w:themeColor="background1" w:themeShade="A6"/>
              </w:rPr>
            </w:pPr>
            <w:r>
              <w:rPr>
                <w:noProof/>
                <w:color w:val="A6A6A6" w:themeColor="background1" w:themeShade="A6"/>
              </w:rPr>
              <w:pict>
                <v:group id="_x0000_s7925" style="position:absolute;left:0;text-align:left;margin-left:6.2pt;margin-top:.15pt;width:14.75pt;height:14.75pt;z-index:253296128" coordorigin="11144,1403" coordsize="225,225">
                  <o:lock v:ext="edit" aspectratio="t"/>
                  <v:oval id="_x0000_s7926" style="position:absolute;left:11144;top:1403;width:225;height:225" strokecolor="green" strokeweight="1.5pt">
                    <o:lock v:ext="edit" aspectratio="t"/>
                  </v:oval>
                  <v:shape id="_x0000_s7927" type="#_x0000_t32" style="position:absolute;left:11180;top:1519;width:147;height:2;flip:y" o:connectortype="straight" strokecolor="green" strokeweight="1.5pt">
                    <o:lock v:ext="edit" aspectratio="t"/>
                  </v:shape>
                  <v:shape id="_x0000_s7928" type="#_x0000_t32" style="position:absolute;left:11254;top:1435;width:1;height:159;flip:x" o:connectortype="straight" strokecolor="green" strokeweight="1.5pt">
                    <o:lock v:ext="edit" aspectratio="t"/>
                  </v:shape>
                </v:group>
              </w:pict>
            </w:r>
            <w:r>
              <w:rPr>
                <w:noProof/>
                <w:color w:val="A6A6A6" w:themeColor="background1" w:themeShade="A6"/>
              </w:rPr>
              <w:pict>
                <v:group id="_x0000_s7929" style="position:absolute;left:0;text-align:left;margin-left:170.65pt;margin-top:.65pt;width:14.75pt;height:14.75pt;z-index:253297152" coordorigin="11137,1778" coordsize="225,225">
                  <o:lock v:ext="edit" aspectratio="t"/>
                  <v:oval id="_x0000_s7930" style="position:absolute;left:11137;top:1778;width:225;height:225" strokecolor="green" strokeweight="1.5pt">
                    <o:lock v:ext="edit" aspectratio="t"/>
                  </v:oval>
                  <v:shape id="_x0000_s7931" type="#_x0000_t32" style="position:absolute;left:11182;top:1888;width:135;height:2;flip:y" o:connectortype="straight" strokecolor="green" strokeweight="1.5pt">
                    <o:lock v:ext="edit" aspectratio="t"/>
                  </v:shape>
                </v:group>
              </w:pict>
            </w:r>
            <w:r w:rsidR="00F20819" w:rsidRPr="00A875FF">
              <w:rPr>
                <w:color w:val="A6A6A6" w:themeColor="background1" w:themeShade="A6"/>
              </w:rPr>
              <w:tab/>
              <w:t>too much (part of cycle)</w:t>
            </w:r>
            <w:r w:rsidR="00F20819" w:rsidRPr="00A875FF">
              <w:rPr>
                <w:color w:val="A6A6A6" w:themeColor="background1" w:themeShade="A6"/>
              </w:rPr>
              <w:tab/>
              <w:t>not enough (part of cycle)</w:t>
            </w:r>
            <w:r w:rsidR="00F20819" w:rsidRPr="00A875FF">
              <w:rPr>
                <w:color w:val="A6A6A6" w:themeColor="background1" w:themeShade="A6"/>
              </w:rPr>
              <w:tab/>
            </w:r>
            <w:r w:rsidR="00F20819" w:rsidRPr="00A875FF">
              <w:rPr>
                <w:i/>
                <w:color w:val="A6A6A6" w:themeColor="background1" w:themeShade="A6"/>
              </w:rPr>
              <w:t>on trace (or just above or below)</w:t>
            </w:r>
          </w:p>
          <w:p w:rsidR="00F20819" w:rsidRPr="00A875FF" w:rsidRDefault="000E2420" w:rsidP="00F14F64">
            <w:pPr>
              <w:tabs>
                <w:tab w:val="left" w:pos="660"/>
                <w:tab w:val="left" w:pos="3853"/>
                <w:tab w:val="left" w:pos="6823"/>
              </w:tabs>
              <w:spacing w:after="120"/>
              <w:ind w:left="142"/>
              <w:rPr>
                <w:i/>
                <w:color w:val="A6A6A6" w:themeColor="background1" w:themeShade="A6"/>
              </w:rPr>
            </w:pPr>
            <w:r>
              <w:rPr>
                <w:noProof/>
                <w:color w:val="A6A6A6" w:themeColor="background1" w:themeShade="A6"/>
              </w:rPr>
              <w:pict>
                <v:shape id="_x0000_s7932" type="#_x0000_t32" style="position:absolute;left:0;text-align:left;margin-left:5.65pt;margin-top:8.5pt;width:14.75pt;height:.05pt;flip:x;z-index:253298176" o:connectortype="straight" strokecolor="green" strokeweight="2.25pt">
                  <v:stroke endarrow="block"/>
                </v:shape>
              </w:pict>
            </w:r>
            <w:r>
              <w:rPr>
                <w:noProof/>
                <w:color w:val="A6A6A6" w:themeColor="background1" w:themeShade="A6"/>
              </w:rPr>
              <w:pict>
                <v:shape id="_x0000_s7933" type="#_x0000_t32" style="position:absolute;left:0;text-align:left;margin-left:178.9pt;margin-top:-2.7pt;width:.05pt;height:16.5pt;rotation:-90;flip:y;z-index:253299200" o:connectortype="straight" strokecolor="green" strokeweight="2.25pt">
                  <v:stroke endarrow="block"/>
                </v:shape>
              </w:pict>
            </w:r>
            <w:r w:rsidR="00F20819" w:rsidRPr="00A875FF">
              <w:rPr>
                <w:color w:val="A6A6A6" w:themeColor="background1" w:themeShade="A6"/>
              </w:rPr>
              <w:tab/>
              <w:t>too early</w:t>
            </w:r>
            <w:r w:rsidR="00F20819" w:rsidRPr="00A875FF">
              <w:rPr>
                <w:color w:val="A6A6A6" w:themeColor="background1" w:themeShade="A6"/>
              </w:rPr>
              <w:tab/>
              <w:t>too late</w:t>
            </w:r>
            <w:r w:rsidR="00F20819" w:rsidRPr="00A875FF">
              <w:rPr>
                <w:color w:val="A6A6A6" w:themeColor="background1" w:themeShade="A6"/>
              </w:rPr>
              <w:tab/>
            </w:r>
            <w:r w:rsidR="00F20819" w:rsidRPr="00A875FF">
              <w:rPr>
                <w:i/>
                <w:color w:val="A6A6A6" w:themeColor="background1" w:themeShade="A6"/>
              </w:rPr>
              <w:t>arrow ending on feature</w:t>
            </w:r>
          </w:p>
          <w:p w:rsidR="00F20819" w:rsidRPr="00A875FF" w:rsidRDefault="000E2420" w:rsidP="00F14F64">
            <w:pPr>
              <w:tabs>
                <w:tab w:val="left" w:pos="660"/>
                <w:tab w:val="left" w:pos="3853"/>
                <w:tab w:val="left" w:pos="6823"/>
              </w:tabs>
              <w:spacing w:after="120"/>
              <w:ind w:left="142"/>
              <w:rPr>
                <w:i/>
                <w:color w:val="A6A6A6" w:themeColor="background1" w:themeShade="A6"/>
              </w:rPr>
            </w:pPr>
            <w:r>
              <w:rPr>
                <w:noProof/>
                <w:lang w:val="en-GB" w:eastAsia="en-GB"/>
              </w:rPr>
              <w:pict>
                <v:group id="_x0000_s7947" style="position:absolute;left:0;text-align:left;margin-left:171.1pt;margin-top:16.4pt;width:14.3pt;height:22.6pt;z-index:253306368" coordorigin="1860,11974" coordsize="286,452">
                  <v:shape id="_x0000_s7948" type="#_x0000_t32" style="position:absolute;left:1860;top:12140;width:286;height:0" o:connectortype="straight" strokecolor="green" strokeweight="1.5pt"/>
                  <v:shape id="_x0000_s7949" type="#_x0000_t32" style="position:absolute;left:1860;top:12260;width:286;height:0" o:connectortype="straight" strokecolor="green" strokeweight="1.5pt"/>
                  <v:shape id="_x0000_s7950" type="#_x0000_t32" style="position:absolute;left:2003;top:11974;width:0;height:166" o:connectortype="straight" strokecolor="green" strokeweight="1.5pt">
                    <v:stroke endarrow="block"/>
                  </v:shape>
                  <v:shape id="_x0000_s7951" type="#_x0000_t32" style="position:absolute;left:2003;top:12260;width:0;height:166;flip:y" o:connectortype="straight" strokecolor="green" strokeweight="1.5pt">
                    <v:stroke endarrow="block"/>
                  </v:shape>
                </v:group>
              </w:pict>
            </w:r>
            <w:r>
              <w:rPr>
                <w:noProof/>
                <w:lang w:val="en-GB" w:eastAsia="en-GB"/>
              </w:rPr>
              <w:pict>
                <v:group id="_x0000_s7943" style="position:absolute;left:0;text-align:left;margin-left:6.2pt;margin-top:18.35pt;width:14.85pt;height:14.7pt;z-index:253305344" coordorigin="2230,12069" coordsize="297,294">
                  <v:shape id="_x0000_s7944" type="#_x0000_t32" style="position:absolute;left:2370;top:12074;width:1;height:289;flip:y" o:connectortype="straight" strokecolor="green" strokeweight="1.5pt">
                    <v:stroke startarrow="block" endarrow="block"/>
                  </v:shape>
                  <v:shape id="_x0000_s7945" type="#_x0000_t32" style="position:absolute;left:2230;top:12069;width:286;height:0" o:connectortype="straight" strokecolor="green" strokeweight="1.5pt"/>
                  <v:shape id="_x0000_s7946" type="#_x0000_t32" style="position:absolute;left:2241;top:12363;width:286;height:0" o:connectortype="straight" strokecolor="green" strokeweight="1.5pt"/>
                </v:group>
              </w:pict>
            </w:r>
            <w:r>
              <w:rPr>
                <w:noProof/>
                <w:color w:val="A6A6A6" w:themeColor="background1" w:themeShade="A6"/>
              </w:rPr>
              <w:pict>
                <v:shape id="_x0000_s7934" type="#_x0000_t32" style="position:absolute;left:0;text-align:left;margin-left:.7pt;margin-top:7.15pt;width:24.95pt;height:.05pt;flip:x;z-index:253300224" o:connectortype="straight" strokecolor="green" strokeweight="2.25pt">
                  <v:stroke startarrow="block" endarrow="block"/>
                </v:shape>
              </w:pict>
            </w:r>
            <w:r>
              <w:rPr>
                <w:noProof/>
                <w:color w:val="A6A6A6" w:themeColor="background1" w:themeShade="A6"/>
              </w:rPr>
              <w:pict>
                <v:group id="_x0000_s7935" style="position:absolute;left:0;text-align:left;margin-left:165.15pt;margin-top:7.15pt;width:24.95pt;height:.15pt;z-index:253301248" coordorigin="4261,12003" coordsize="444,3">
                  <v:shape id="_x0000_s7936" type="#_x0000_t32" style="position:absolute;left:4261;top:12005;width:171;height:1" o:connectortype="straight" strokecolor="green" strokeweight="2.25pt">
                    <v:stroke endarrow="block"/>
                  </v:shape>
                  <v:shape id="_x0000_s7937" type="#_x0000_t32" style="position:absolute;left:4540;top:12003;width:165;height:1;flip:x" o:connectortype="straight" strokecolor="green" strokeweight="2.25pt">
                    <v:stroke endarrow="block"/>
                  </v:shape>
                </v:group>
              </w:pict>
            </w:r>
            <w:r w:rsidR="00F20819" w:rsidRPr="00A875FF">
              <w:rPr>
                <w:i/>
                <w:color w:val="A6A6A6" w:themeColor="background1" w:themeShade="A6"/>
              </w:rPr>
              <w:tab/>
            </w:r>
            <w:r w:rsidR="00F20819" w:rsidRPr="00A875FF">
              <w:rPr>
                <w:color w:val="A6A6A6" w:themeColor="background1" w:themeShade="A6"/>
              </w:rPr>
              <w:t>too long</w:t>
            </w:r>
            <w:r w:rsidR="00F20819" w:rsidRPr="00A875FF">
              <w:rPr>
                <w:color w:val="A6A6A6" w:themeColor="background1" w:themeShade="A6"/>
              </w:rPr>
              <w:tab/>
              <w:t>too short</w:t>
            </w:r>
            <w:r w:rsidR="00F20819" w:rsidRPr="00A875FF">
              <w:rPr>
                <w:color w:val="A6A6A6" w:themeColor="background1" w:themeShade="A6"/>
              </w:rPr>
              <w:tab/>
            </w:r>
            <w:r w:rsidR="00F20819" w:rsidRPr="00A875FF">
              <w:rPr>
                <w:i/>
                <w:color w:val="A6A6A6" w:themeColor="background1" w:themeShade="A6"/>
              </w:rPr>
              <w:t>arrows spanning feature</w:t>
            </w:r>
          </w:p>
          <w:p w:rsidR="00F20819" w:rsidRPr="00A875FF" w:rsidRDefault="00F20819" w:rsidP="00F14F64">
            <w:pPr>
              <w:tabs>
                <w:tab w:val="left" w:pos="660"/>
                <w:tab w:val="left" w:pos="3853"/>
                <w:tab w:val="left" w:pos="6823"/>
              </w:tabs>
              <w:spacing w:after="120"/>
              <w:ind w:left="142"/>
              <w:rPr>
                <w:color w:val="A6A6A6" w:themeColor="background1" w:themeShade="A6"/>
              </w:rPr>
            </w:pPr>
            <w:r w:rsidRPr="00A875FF">
              <w:rPr>
                <w:color w:val="A6A6A6" w:themeColor="background1" w:themeShade="A6"/>
              </w:rPr>
              <w:tab/>
              <w:t>increased range</w:t>
            </w:r>
            <w:r w:rsidRPr="00A875FF">
              <w:rPr>
                <w:color w:val="A6A6A6" w:themeColor="background1" w:themeShade="A6"/>
              </w:rPr>
              <w:tab/>
              <w:t>reduced range</w:t>
            </w:r>
            <w:r w:rsidRPr="00A875FF">
              <w:rPr>
                <w:color w:val="A6A6A6" w:themeColor="background1" w:themeShade="A6"/>
              </w:rPr>
              <w:tab/>
            </w:r>
            <w:r w:rsidRPr="00A875FF">
              <w:rPr>
                <w:i/>
                <w:color w:val="A6A6A6" w:themeColor="background1" w:themeShade="A6"/>
              </w:rPr>
              <w:t>adjust height and width to fit</w:t>
            </w:r>
          </w:p>
          <w:p w:rsidR="00F20819" w:rsidRPr="00A875FF" w:rsidRDefault="000E2420" w:rsidP="00F14F64">
            <w:pPr>
              <w:tabs>
                <w:tab w:val="left" w:pos="660"/>
                <w:tab w:val="left" w:pos="3853"/>
                <w:tab w:val="left" w:pos="6823"/>
              </w:tabs>
              <w:spacing w:after="120"/>
              <w:ind w:left="142"/>
              <w:rPr>
                <w:i/>
                <w:color w:val="A6A6A6" w:themeColor="background1" w:themeShade="A6"/>
              </w:rPr>
            </w:pPr>
            <w:r>
              <w:rPr>
                <w:noProof/>
                <w:color w:val="A6A6A6" w:themeColor="background1" w:themeShade="A6"/>
              </w:rPr>
              <w:pict>
                <v:group id="_x0000_s7938" style="position:absolute;left:0;text-align:left;margin-left:44.2pt;margin-top:.1pt;width:60.35pt;height:14.85pt;z-index:253302272" coordorigin="898,12390" coordsize="1207,297">
                  <v:shape id="_x0000_s7939" type="#_x0000_t5" style="position:absolute;left:898;top:12402;width:285;height:285" adj="19933" strokecolor="green" strokeweight="1.5pt"/>
                  <v:shape id="_x0000_s7940" type="#_x0000_t5" style="position:absolute;left:1820;top:12390;width:285;height:285;rotation:-180" adj="19933" strokecolor="green" strokeweight="1.5pt"/>
                </v:group>
              </w:pict>
            </w:r>
            <w:r w:rsidR="00F20819" w:rsidRPr="00A875FF">
              <w:rPr>
                <w:color w:val="A6A6A6" w:themeColor="background1" w:themeShade="A6"/>
              </w:rPr>
              <w:tab/>
              <w:t xml:space="preserve">               or</w:t>
            </w:r>
            <w:r w:rsidR="00F20819" w:rsidRPr="00A875FF">
              <w:rPr>
                <w:color w:val="A6A6A6" w:themeColor="background1" w:themeShade="A6"/>
              </w:rPr>
              <w:tab/>
              <w:t xml:space="preserve">abnormal slope </w:t>
            </w:r>
            <w:r w:rsidR="00F20819" w:rsidRPr="00A875FF">
              <w:rPr>
                <w:color w:val="A6A6A6" w:themeColor="background1" w:themeShade="A6"/>
              </w:rPr>
              <w:tab/>
            </w:r>
            <w:r w:rsidR="00F20819" w:rsidRPr="00A875FF">
              <w:rPr>
                <w:i/>
                <w:color w:val="A6A6A6" w:themeColor="background1" w:themeShade="A6"/>
              </w:rPr>
              <w:t>sloping slide along over trace</w:t>
            </w:r>
          </w:p>
          <w:p w:rsidR="00F20819" w:rsidRPr="00A875FF" w:rsidRDefault="000E2420" w:rsidP="00F14F64">
            <w:pPr>
              <w:tabs>
                <w:tab w:val="left" w:pos="660"/>
                <w:tab w:val="left" w:pos="3853"/>
                <w:tab w:val="left" w:pos="6823"/>
              </w:tabs>
              <w:spacing w:after="120"/>
              <w:ind w:left="142"/>
              <w:rPr>
                <w:color w:val="A6A6A6" w:themeColor="background1" w:themeShade="A6"/>
              </w:rPr>
            </w:pPr>
            <w:r>
              <w:rPr>
                <w:noProof/>
                <w:color w:val="A6A6A6" w:themeColor="background1" w:themeShade="A6"/>
              </w:rPr>
              <w:pict>
                <v:shape id="_x0000_s7941" style="position:absolute;left:0;text-align:left;margin-left:58.45pt;margin-top:4.35pt;width:15.85pt;height:14.75pt;z-index:253303296" coordsize="8792,8172" path="m230,4705v-230,77,-5,-67,90,30c415,4832,630,5055,800,5290v170,235,313,408,540,855c1567,6592,1840,7778,2165,7975v325,197,673,-98,1125,-645c3742,6783,4277,5508,4880,4690,5483,3872,6288,3097,6905,2425,7522,1753,8378,1032,8585,655,8792,278,8547,,8150,160,7753,320,6892,985,6200,1615,5508,2245,4563,3288,3995,3940,3427,4592,3055,5318,2795,5530v-260,212,-165,-90,-360,-315c2240,4990,1992,4265,1625,4180,1258,4095,521,4596,230,4705xe" fillcolor="green" strokecolor="green">
                  <v:path arrowok="t"/>
                  <o:lock v:ext="edit" aspectratio="t"/>
                </v:shape>
              </w:pict>
            </w:r>
            <w:r w:rsidR="00F20819" w:rsidRPr="00A875FF">
              <w:rPr>
                <w:i/>
                <w:color w:val="A6A6A6" w:themeColor="background1" w:themeShade="A6"/>
              </w:rPr>
              <w:tab/>
            </w:r>
            <w:r w:rsidR="00F20819" w:rsidRPr="00A875FF">
              <w:rPr>
                <w:i/>
                <w:color w:val="A6A6A6" w:themeColor="background1" w:themeShade="A6"/>
              </w:rPr>
              <w:tab/>
            </w:r>
            <w:r w:rsidR="00F20819" w:rsidRPr="00A875FF">
              <w:rPr>
                <w:color w:val="A6A6A6" w:themeColor="background1" w:themeShade="A6"/>
              </w:rPr>
              <w:t>within normal limits</w:t>
            </w:r>
            <w:r w:rsidR="00F20819" w:rsidRPr="00A875FF">
              <w:rPr>
                <w:color w:val="A6A6A6" w:themeColor="background1" w:themeShade="A6"/>
              </w:rPr>
              <w:tab/>
            </w:r>
            <w:r w:rsidR="00F20819" w:rsidRPr="00A875FF">
              <w:rPr>
                <w:i/>
                <w:color w:val="A6A6A6" w:themeColor="background1" w:themeShade="A6"/>
              </w:rPr>
              <w:t>on trace (or just above or below)</w:t>
            </w:r>
          </w:p>
          <w:p w:rsidR="00F20819" w:rsidRPr="00AC157D" w:rsidRDefault="000E2420" w:rsidP="00F14F64">
            <w:pPr>
              <w:tabs>
                <w:tab w:val="left" w:pos="660"/>
                <w:tab w:val="left" w:pos="3853"/>
                <w:tab w:val="left" w:pos="6823"/>
              </w:tabs>
              <w:spacing w:after="120"/>
              <w:ind w:left="142"/>
              <w:rPr>
                <w:b/>
                <w:color w:val="A6A6A6" w:themeColor="background1" w:themeShade="A6"/>
                <w:sz w:val="24"/>
              </w:rPr>
            </w:pPr>
            <w:r>
              <w:rPr>
                <w:noProof/>
                <w:color w:val="A6A6A6" w:themeColor="background1" w:themeShade="A6"/>
              </w:rPr>
              <w:pict>
                <v:oval id="_x0000_s7942" style="position:absolute;left:0;text-align:left;margin-left:74.3pt;margin-top:-.3pt;width:38.75pt;height:14.75pt;z-index:253304320" strokecolor="green" strokeweight="1.5pt"/>
              </w:pict>
            </w:r>
            <w:r w:rsidR="00F20819" w:rsidRPr="00A875FF">
              <w:rPr>
                <w:color w:val="A6A6A6" w:themeColor="background1" w:themeShade="A6"/>
              </w:rPr>
              <w:tab/>
            </w:r>
            <w:r w:rsidR="00F20819" w:rsidRPr="00A875FF">
              <w:rPr>
                <w:color w:val="A6A6A6" w:themeColor="background1" w:themeShade="A6"/>
              </w:rPr>
              <w:tab/>
              <w:t>general feature</w:t>
            </w:r>
            <w:r w:rsidR="00F20819" w:rsidRPr="00A875FF">
              <w:rPr>
                <w:color w:val="A6A6A6" w:themeColor="background1" w:themeShade="A6"/>
              </w:rPr>
              <w:tab/>
            </w:r>
            <w:r w:rsidR="00F20819" w:rsidRPr="00A875FF">
              <w:rPr>
                <w:i/>
                <w:color w:val="A6A6A6" w:themeColor="background1" w:themeShade="A6"/>
              </w:rPr>
              <w:t>encircling feature</w:t>
            </w:r>
            <w:r w:rsidR="00F20819" w:rsidRPr="00AC157D">
              <w:rPr>
                <w:color w:val="A6A6A6" w:themeColor="background1" w:themeShade="A6"/>
              </w:rPr>
              <w:tab/>
            </w:r>
          </w:p>
          <w:p w:rsidR="00F20819" w:rsidRPr="005953C3" w:rsidRDefault="00F20819" w:rsidP="00F14F64">
            <w:pPr>
              <w:tabs>
                <w:tab w:val="left" w:pos="1310"/>
                <w:tab w:val="left" w:pos="2728"/>
              </w:tabs>
              <w:spacing w:line="312" w:lineRule="auto"/>
              <w:jc w:val="right"/>
              <w:rPr>
                <w:rFonts w:ascii="Bradley Hand ITC" w:hAnsi="Bradley Hand ITC"/>
                <w:b/>
                <w:color w:val="0000FF"/>
                <w:sz w:val="28"/>
                <w:szCs w:val="28"/>
              </w:rPr>
            </w:pPr>
          </w:p>
        </w:tc>
      </w:tr>
    </w:tbl>
    <w:p w:rsidR="00F20819" w:rsidRDefault="00F20819" w:rsidP="00F20819">
      <w:pPr>
        <w:rPr>
          <w:rFonts w:cs="Times New Roman"/>
          <w:bCs/>
          <w:sz w:val="28"/>
          <w:szCs w:val="28"/>
          <w:lang w:val="en-US" w:eastAsia="en-US"/>
        </w:rPr>
      </w:pP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ayout w:type="fixed"/>
        <w:tblLook w:val="04A0" w:firstRow="1" w:lastRow="0" w:firstColumn="1" w:lastColumn="0" w:noHBand="0" w:noVBand="1"/>
      </w:tblPr>
      <w:tblGrid>
        <w:gridCol w:w="10349"/>
      </w:tblGrid>
      <w:tr w:rsidR="00F20819" w:rsidRPr="00A875FF" w:rsidTr="00F14F64">
        <w:trPr>
          <w:trHeight w:hRule="exact" w:val="454"/>
          <w:jc w:val="center"/>
        </w:trPr>
        <w:tc>
          <w:tcPr>
            <w:tcW w:w="10349" w:type="dxa"/>
          </w:tcPr>
          <w:p w:rsidR="00F20819" w:rsidRPr="00A875FF" w:rsidRDefault="00F20819" w:rsidP="00F14F64">
            <w:pPr>
              <w:rPr>
                <w:b/>
                <w:sz w:val="28"/>
                <w:szCs w:val="28"/>
              </w:rPr>
            </w:pPr>
            <w:r>
              <w:rPr>
                <w:b/>
                <w:color w:val="A6A6A6" w:themeColor="background1" w:themeShade="A6"/>
                <w:sz w:val="28"/>
                <w:szCs w:val="28"/>
              </w:rPr>
              <w:t>References:</w:t>
            </w:r>
          </w:p>
        </w:tc>
      </w:tr>
      <w:tr w:rsidR="00F20819" w:rsidRPr="005953C3" w:rsidTr="00F14F64">
        <w:trPr>
          <w:trHeight w:hRule="exact" w:val="2680"/>
          <w:jc w:val="center"/>
        </w:trPr>
        <w:tc>
          <w:tcPr>
            <w:tcW w:w="10349" w:type="dxa"/>
            <w:shd w:val="clear" w:color="auto" w:fill="auto"/>
          </w:tcPr>
          <w:p w:rsidR="00F20819" w:rsidRDefault="00F20819" w:rsidP="00F14F64">
            <w:pPr>
              <w:tabs>
                <w:tab w:val="left" w:pos="318"/>
              </w:tabs>
              <w:spacing w:after="120"/>
              <w:ind w:left="318" w:hanging="318"/>
              <w:rPr>
                <w:color w:val="989EAE"/>
                <w:lang w:val="en"/>
              </w:rPr>
            </w:pPr>
            <w:r>
              <w:rPr>
                <w:color w:val="989EAE"/>
                <w:lang w:val="en"/>
              </w:rPr>
              <w:t>Baker, R., McGinley, J. L., Schwartz, M. H., Beynon, S., Rozumalski, A., Graham, H. K., &amp; Tirosh, O. (2009). The gait profile score and movement analysis profile. Gait Posture, 30(3), 265-269.</w:t>
            </w:r>
          </w:p>
          <w:p w:rsidR="00F20819" w:rsidRPr="00AB1659" w:rsidRDefault="00F20819" w:rsidP="00F14F64">
            <w:pPr>
              <w:tabs>
                <w:tab w:val="left" w:pos="318"/>
              </w:tabs>
              <w:spacing w:after="120"/>
              <w:ind w:left="318" w:hanging="318"/>
              <w:rPr>
                <w:color w:val="A6A6A6" w:themeColor="background1" w:themeShade="A6"/>
              </w:rPr>
            </w:pPr>
            <w:r w:rsidRPr="00AB1659">
              <w:rPr>
                <w:color w:val="A6A6A6" w:themeColor="background1" w:themeShade="A6"/>
              </w:rPr>
              <w:t>Graham, H. K., Harvey, A., Rodda, J., Nattrass, G. R., &amp; Pirpiris, M. (2004). The Functional Mobility Scale (FMS). J Pediatr Orthop, 24(5), 514-520.</w:t>
            </w:r>
          </w:p>
          <w:p w:rsidR="00F20819" w:rsidRPr="00AB1659" w:rsidRDefault="00F20819" w:rsidP="00F14F64">
            <w:pPr>
              <w:tabs>
                <w:tab w:val="left" w:pos="318"/>
              </w:tabs>
              <w:spacing w:after="120"/>
              <w:ind w:left="318" w:hanging="318"/>
              <w:rPr>
                <w:color w:val="A6A6A6" w:themeColor="background1" w:themeShade="A6"/>
              </w:rPr>
            </w:pPr>
            <w:r w:rsidRPr="00AB1659">
              <w:rPr>
                <w:color w:val="A6A6A6" w:themeColor="background1" w:themeShade="A6"/>
              </w:rPr>
              <w:t>Palisano, R. J., Rosenbaum, P., Bartlett, D., &amp; Livingston, M. H. (2008). Content validity of the expanded and revised Gross Motor Function Classification System. Dev Med Child Neurol, 50(10), 744-750</w:t>
            </w:r>
          </w:p>
          <w:p w:rsidR="00F20819" w:rsidRPr="005953C3" w:rsidRDefault="00F20819" w:rsidP="00F14F64">
            <w:pPr>
              <w:tabs>
                <w:tab w:val="left" w:pos="318"/>
              </w:tabs>
              <w:spacing w:after="120"/>
              <w:ind w:left="318" w:hanging="318"/>
              <w:rPr>
                <w:rFonts w:ascii="Bradley Hand ITC" w:hAnsi="Bradley Hand ITC"/>
                <w:b/>
                <w:color w:val="0000FF"/>
                <w:sz w:val="28"/>
                <w:szCs w:val="28"/>
              </w:rPr>
            </w:pPr>
            <w:r w:rsidRPr="00AB1659">
              <w:rPr>
                <w:color w:val="A6A6A6" w:themeColor="background1" w:themeShade="A6"/>
              </w:rPr>
              <w:t>Wood, E., &amp; Rosenbaum, P. (2000). The gross motor function classification system for cerebral palsy: a study of reliability and stability over time. Dev Med Child Neurol, 42(5), 292-296.</w:t>
            </w:r>
          </w:p>
        </w:tc>
      </w:tr>
    </w:tbl>
    <w:p w:rsidR="00F20819" w:rsidRDefault="00F20819" w:rsidP="00F20819">
      <w:pPr>
        <w:rPr>
          <w:rFonts w:cs="Times New Roman"/>
          <w:bCs/>
          <w:sz w:val="28"/>
          <w:szCs w:val="28"/>
          <w:lang w:val="en-US" w:eastAsia="en-US"/>
        </w:rPr>
      </w:pPr>
    </w:p>
    <w:tbl>
      <w:tblPr>
        <w:tblW w:w="0" w:type="auto"/>
        <w:jc w:val="center"/>
        <w:tblBorders>
          <w:top w:val="thinThickLargeGap" w:sz="24" w:space="0" w:color="A6A6A6" w:themeColor="background1" w:themeShade="A6"/>
          <w:left w:val="thinThickLargeGap" w:sz="24" w:space="0" w:color="A6A6A6" w:themeColor="background1" w:themeShade="A6"/>
          <w:bottom w:val="thinThickLargeGap" w:sz="24" w:space="0" w:color="A6A6A6" w:themeColor="background1" w:themeShade="A6"/>
          <w:right w:val="thinThickLargeGap" w:sz="24" w:space="0" w:color="A6A6A6" w:themeColor="background1" w:themeShade="A6"/>
          <w:insideH w:val="thinThickLargeGap" w:sz="24" w:space="0" w:color="A6A6A6" w:themeColor="background1" w:themeShade="A6"/>
          <w:insideV w:val="thinThickLargeGap" w:sz="24" w:space="0" w:color="A6A6A6" w:themeColor="background1" w:themeShade="A6"/>
        </w:tblBorders>
        <w:tblLayout w:type="fixed"/>
        <w:tblLook w:val="04A0" w:firstRow="1" w:lastRow="0" w:firstColumn="1" w:lastColumn="0" w:noHBand="0" w:noVBand="1"/>
      </w:tblPr>
      <w:tblGrid>
        <w:gridCol w:w="10349"/>
      </w:tblGrid>
      <w:tr w:rsidR="00F20819" w:rsidRPr="00A875FF" w:rsidTr="00F14F64">
        <w:trPr>
          <w:trHeight w:hRule="exact" w:val="454"/>
          <w:jc w:val="center"/>
        </w:trPr>
        <w:tc>
          <w:tcPr>
            <w:tcW w:w="10349" w:type="dxa"/>
          </w:tcPr>
          <w:p w:rsidR="00F20819" w:rsidRPr="00A875FF" w:rsidRDefault="00F20819" w:rsidP="00F14F64">
            <w:pPr>
              <w:rPr>
                <w:b/>
                <w:sz w:val="28"/>
                <w:szCs w:val="28"/>
              </w:rPr>
            </w:pPr>
            <w:r>
              <w:rPr>
                <w:b/>
                <w:color w:val="A6A6A6" w:themeColor="background1" w:themeShade="A6"/>
                <w:sz w:val="28"/>
                <w:szCs w:val="28"/>
              </w:rPr>
              <w:t>Normative data:</w:t>
            </w:r>
          </w:p>
        </w:tc>
      </w:tr>
      <w:tr w:rsidR="00F20819" w:rsidRPr="005953C3" w:rsidTr="00BA4A91">
        <w:trPr>
          <w:trHeight w:hRule="exact" w:val="2422"/>
          <w:jc w:val="center"/>
        </w:trPr>
        <w:tc>
          <w:tcPr>
            <w:tcW w:w="10349" w:type="dxa"/>
            <w:shd w:val="clear" w:color="auto" w:fill="auto"/>
          </w:tcPr>
          <w:p w:rsidR="00966DB0" w:rsidRDefault="00966DB0" w:rsidP="00966DB0">
            <w:pPr>
              <w:spacing w:after="120"/>
              <w:rPr>
                <w:b/>
                <w:bCs/>
              </w:rPr>
            </w:pPr>
            <w:r>
              <w:rPr>
                <w:b/>
                <w:bCs/>
              </w:rPr>
              <w:t>Kinematic / kinetic / temporospatial:</w:t>
            </w:r>
          </w:p>
          <w:p w:rsidR="00F20819" w:rsidRDefault="000E2420" w:rsidP="00F14F64">
            <w:pPr>
              <w:tabs>
                <w:tab w:val="left" w:pos="318"/>
              </w:tabs>
              <w:spacing w:after="120"/>
              <w:rPr>
                <w:color w:val="A6A6A6" w:themeColor="background1" w:themeShade="A6"/>
              </w:rPr>
            </w:pPr>
            <w:sdt>
              <w:sdtPr>
                <w:rPr>
                  <w:color w:val="A6A6A6" w:themeColor="background1" w:themeShade="A6"/>
                  <w:szCs w:val="22"/>
                </w:rPr>
                <w:tag w:val="meta.xml:meta/normative_text"/>
                <w:id w:val="826101819"/>
                <w:text/>
              </w:sdtPr>
              <w:sdtEndPr/>
              <w:sdtContent>
                <w:r w:rsidR="00F20819" w:rsidRPr="00000DAC">
                  <w:rPr>
                    <w:color w:val="A6A6A6" w:themeColor="background1" w:themeShade="A6"/>
                    <w:szCs w:val="22"/>
                  </w:rPr>
                  <w:t>…</w:t>
                </w:r>
              </w:sdtContent>
            </w:sdt>
          </w:p>
          <w:p w:rsidR="00966DB0" w:rsidRDefault="00966DB0" w:rsidP="00966DB0">
            <w:pPr>
              <w:spacing w:after="120"/>
              <w:rPr>
                <w:b/>
                <w:bCs/>
              </w:rPr>
            </w:pPr>
            <w:r>
              <w:rPr>
                <w:b/>
                <w:bCs/>
              </w:rPr>
              <w:t>Physical examination:</w:t>
            </w:r>
          </w:p>
          <w:p w:rsidR="00966DB0" w:rsidRPr="007F477A" w:rsidRDefault="00966DB0" w:rsidP="00FF3ACA">
            <w:pPr>
              <w:tabs>
                <w:tab w:val="left" w:pos="318"/>
              </w:tabs>
              <w:spacing w:after="120"/>
              <w:rPr>
                <w:color w:val="A6A6A6" w:themeColor="background1" w:themeShade="A6"/>
              </w:rPr>
            </w:pPr>
            <w:r w:rsidRPr="00BA4A91">
              <w:rPr>
                <w:color w:val="A6A6A6" w:themeColor="background1" w:themeShade="A6"/>
              </w:rPr>
              <w:t xml:space="preserve">Normative data consists of </w:t>
            </w:r>
            <w:r w:rsidR="00554650" w:rsidRPr="00554650">
              <w:rPr>
                <w:color w:val="A6A6A6" w:themeColor="background1" w:themeShade="A6"/>
              </w:rPr>
              <w:t>41 healthy children (19 females and 22 males)</w:t>
            </w:r>
            <w:r w:rsidR="00554650">
              <w:rPr>
                <w:color w:val="A6A6A6" w:themeColor="background1" w:themeShade="A6"/>
              </w:rPr>
              <w:t xml:space="preserve"> </w:t>
            </w:r>
            <w:r w:rsidRPr="00BA4A91">
              <w:rPr>
                <w:color w:val="A6A6A6" w:themeColor="background1" w:themeShade="A6"/>
              </w:rPr>
              <w:t>with no neur</w:t>
            </w:r>
            <w:r w:rsidR="00A93591">
              <w:rPr>
                <w:color w:val="A6A6A6" w:themeColor="background1" w:themeShade="A6"/>
              </w:rPr>
              <w:t>o</w:t>
            </w:r>
            <w:r w:rsidRPr="00BA4A91">
              <w:rPr>
                <w:color w:val="A6A6A6" w:themeColor="background1" w:themeShade="A6"/>
              </w:rPr>
              <w:t>musculoskeltal impairments.  Mean and 1Sd are presented for comparison.</w:t>
            </w:r>
          </w:p>
        </w:tc>
      </w:tr>
    </w:tbl>
    <w:p w:rsidR="00F20819" w:rsidRDefault="00F20819">
      <w:pPr>
        <w:rPr>
          <w:b/>
          <w:sz w:val="28"/>
          <w:szCs w:val="28"/>
        </w:rPr>
      </w:pPr>
    </w:p>
    <w:sectPr w:rsidR="00F20819" w:rsidSect="00284446">
      <w:type w:val="continuous"/>
      <w:pgSz w:w="11906" w:h="16838" w:code="9"/>
      <w:pgMar w:top="1287" w:right="851" w:bottom="992" w:left="851"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420" w:rsidRDefault="000E2420" w:rsidP="000C2C38">
      <w:r>
        <w:separator/>
      </w:r>
    </w:p>
  </w:endnote>
  <w:endnote w:type="continuationSeparator" w:id="0">
    <w:p w:rsidR="000E2420" w:rsidRDefault="000E2420" w:rsidP="000C2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Bradley Hand ITC">
    <w:panose1 w:val="03070402050302030203"/>
    <w:charset w:val="00"/>
    <w:family w:val="script"/>
    <w:pitch w:val="variable"/>
    <w:sig w:usb0="00000003" w:usb1="00000000" w:usb2="00000000" w:usb3="00000000" w:csb0="00000001" w:csb1="00000000"/>
  </w:font>
  <w:font w:name="Franklin Gothic Book">
    <w:panose1 w:val="020B0503020102020204"/>
    <w:charset w:val="EE"/>
    <w:family w:val="swiss"/>
    <w:pitch w:val="variable"/>
    <w:sig w:usb0="000002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Franklin Gothic Demi Cond">
    <w:panose1 w:val="020B0706030402020204"/>
    <w:charset w:val="EE"/>
    <w:family w:val="swiss"/>
    <w:pitch w:val="variable"/>
    <w:sig w:usb0="00000287" w:usb1="00000000" w:usb2="00000000" w:usb3="00000000" w:csb0="0000009F" w:csb1="00000000"/>
  </w:font>
  <w:font w:name="Franklin Gothic Medium">
    <w:panose1 w:val="020B0603020102020204"/>
    <w:charset w:val="EE"/>
    <w:family w:val="swiss"/>
    <w:pitch w:val="variable"/>
    <w:sig w:usb0="00000287" w:usb1="00000000" w:usb2="00000000" w:usb3="00000000" w:csb0="0000009F" w:csb1="00000000"/>
  </w:font>
  <w:font w:name="Franklin Gothic Demi">
    <w:panose1 w:val="020B0703020102020204"/>
    <w:charset w:val="EE"/>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229" w:rsidRDefault="0071622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2176207"/>
      <w:docPartObj>
        <w:docPartGallery w:val="Page Numbers (Bottom of Page)"/>
        <w:docPartUnique/>
      </w:docPartObj>
    </w:sdtPr>
    <w:sdtEndPr/>
    <w:sdtContent>
      <w:p w:rsidR="00716229" w:rsidRDefault="00716229" w:rsidP="007A4532">
        <w:pPr>
          <w:pStyle w:val="Zpat"/>
          <w:tabs>
            <w:tab w:val="clear" w:pos="4680"/>
            <w:tab w:val="clear" w:pos="9360"/>
            <w:tab w:val="left" w:pos="142"/>
            <w:tab w:val="right" w:pos="10206"/>
          </w:tabs>
        </w:pPr>
        <w:r>
          <w:t xml:space="preserve">Page </w:t>
        </w:r>
        <w:r>
          <w:fldChar w:fldCharType="begin"/>
        </w:r>
        <w:r>
          <w:instrText xml:space="preserve"> PAGE   \* MERGEFORMAT </w:instrText>
        </w:r>
        <w:r>
          <w:fldChar w:fldCharType="separate"/>
        </w:r>
        <w:r w:rsidR="006F7ED3">
          <w:rPr>
            <w:noProof/>
          </w:rPr>
          <w:t>44</w:t>
        </w:r>
        <w:r>
          <w:rPr>
            <w:noProof/>
          </w:rPr>
          <w:fldChar w:fldCharType="end"/>
        </w:r>
      </w:p>
      <w:p w:rsidR="00716229" w:rsidRPr="00E0777B" w:rsidRDefault="00716229" w:rsidP="00175F11">
        <w:pPr>
          <w:pStyle w:val="Zpat"/>
          <w:tabs>
            <w:tab w:val="clear" w:pos="4680"/>
            <w:tab w:val="clear" w:pos="9360"/>
            <w:tab w:val="left" w:pos="142"/>
            <w:tab w:val="right" w:pos="10348"/>
          </w:tabs>
          <w:rPr>
            <w:sz w:val="8"/>
            <w:szCs w:val="8"/>
          </w:rPr>
        </w:pPr>
      </w:p>
      <w:p w:rsidR="00716229" w:rsidRPr="009A209B" w:rsidRDefault="00716229" w:rsidP="009A209B">
        <w:pPr>
          <w:jc w:val="center"/>
        </w:pPr>
        <w:bookmarkStart w:id="0" w:name="section6"/>
        <w:bookmarkEnd w:id="0"/>
        <w:r w:rsidRPr="00E0777B">
          <w:rPr>
            <w:i/>
            <w:noProof/>
            <w:color w:val="A6A6A6" w:themeColor="background1" w:themeShade="A6"/>
            <w:sz w:val="16"/>
            <w:szCs w:val="16"/>
          </w:rPr>
          <w:t>Based on a template prepared by Baker, McGinley and Thomason</w:t>
        </w:r>
        <w:r>
          <w:rPr>
            <w:i/>
            <w:noProof/>
            <w:color w:val="A6A6A6" w:themeColor="background1" w:themeShade="A6"/>
            <w:sz w:val="16"/>
            <w:szCs w:val="16"/>
          </w:rPr>
          <w:t xml:space="preserve"> for a the workshop </w:t>
        </w:r>
        <w:r w:rsidRPr="007A4532">
          <w:rPr>
            <w:noProof/>
            <w:color w:val="A6A6A6" w:themeColor="background1" w:themeShade="A6"/>
            <w:sz w:val="16"/>
            <w:szCs w:val="16"/>
          </w:rPr>
          <w:t>Impairment focu</w:t>
        </w:r>
        <w:r>
          <w:rPr>
            <w:noProof/>
            <w:color w:val="A6A6A6" w:themeColor="background1" w:themeShade="A6"/>
            <w:sz w:val="16"/>
            <w:szCs w:val="16"/>
          </w:rPr>
          <w:t xml:space="preserve">sed interpretation </w:t>
        </w:r>
        <w:r w:rsidRPr="007A4532">
          <w:rPr>
            <w:i/>
            <w:noProof/>
            <w:color w:val="A6A6A6" w:themeColor="background1" w:themeShade="A6"/>
            <w:sz w:val="16"/>
            <w:szCs w:val="16"/>
          </w:rPr>
          <w:t>a</w:t>
        </w:r>
        <w:r w:rsidRPr="00E0777B">
          <w:rPr>
            <w:i/>
            <w:noProof/>
            <w:color w:val="A6A6A6" w:themeColor="background1" w:themeShade="A6"/>
            <w:sz w:val="16"/>
            <w:szCs w:val="16"/>
          </w:rPr>
          <w:t>t the JEGM meeting, Miami, 2010.</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229" w:rsidRDefault="00716229">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2321693"/>
      <w:docPartObj>
        <w:docPartGallery w:val="Page Numbers (Bottom of Page)"/>
        <w:docPartUnique/>
      </w:docPartObj>
    </w:sdtPr>
    <w:sdtEndPr/>
    <w:sdtContent>
      <w:p w:rsidR="00716229" w:rsidRDefault="00716229" w:rsidP="007A4532">
        <w:pPr>
          <w:pStyle w:val="Zpat"/>
          <w:tabs>
            <w:tab w:val="clear" w:pos="4680"/>
            <w:tab w:val="clear" w:pos="9360"/>
            <w:tab w:val="left" w:pos="142"/>
            <w:tab w:val="right" w:pos="10206"/>
          </w:tabs>
        </w:pPr>
        <w:r>
          <w:t xml:space="preserve">Page </w:t>
        </w:r>
        <w:r>
          <w:fldChar w:fldCharType="begin"/>
        </w:r>
        <w:r>
          <w:instrText xml:space="preserve"> PAGE   \* MERGEFORMAT </w:instrText>
        </w:r>
        <w:r>
          <w:fldChar w:fldCharType="separate"/>
        </w:r>
        <w:r>
          <w:rPr>
            <w:noProof/>
          </w:rPr>
          <w:t>58</w:t>
        </w:r>
        <w:r>
          <w:rPr>
            <w:noProof/>
          </w:rPr>
          <w:fldChar w:fldCharType="end"/>
        </w:r>
      </w:p>
      <w:p w:rsidR="00716229" w:rsidRPr="00E0777B" w:rsidRDefault="00716229" w:rsidP="00175F11">
        <w:pPr>
          <w:pStyle w:val="Zpat"/>
          <w:tabs>
            <w:tab w:val="clear" w:pos="4680"/>
            <w:tab w:val="clear" w:pos="9360"/>
            <w:tab w:val="left" w:pos="142"/>
            <w:tab w:val="right" w:pos="10348"/>
          </w:tabs>
          <w:rPr>
            <w:sz w:val="8"/>
            <w:szCs w:val="8"/>
          </w:rPr>
        </w:pPr>
      </w:p>
      <w:p w:rsidR="00716229" w:rsidRDefault="00716229" w:rsidP="007A4532">
        <w:pPr>
          <w:jc w:val="center"/>
        </w:pPr>
        <w:r w:rsidRPr="00E0777B">
          <w:rPr>
            <w:i/>
            <w:noProof/>
            <w:color w:val="A6A6A6" w:themeColor="background1" w:themeShade="A6"/>
            <w:sz w:val="16"/>
            <w:szCs w:val="16"/>
          </w:rPr>
          <w:t>Based on a template prepared by Baker, McGinley and Thomason</w:t>
        </w:r>
        <w:r>
          <w:rPr>
            <w:i/>
            <w:noProof/>
            <w:color w:val="A6A6A6" w:themeColor="background1" w:themeShade="A6"/>
            <w:sz w:val="16"/>
            <w:szCs w:val="16"/>
          </w:rPr>
          <w:t xml:space="preserve"> for a the workshop </w:t>
        </w:r>
        <w:r w:rsidRPr="007A4532">
          <w:rPr>
            <w:noProof/>
            <w:color w:val="A6A6A6" w:themeColor="background1" w:themeShade="A6"/>
            <w:sz w:val="16"/>
            <w:szCs w:val="16"/>
          </w:rPr>
          <w:t>Impairment focu</w:t>
        </w:r>
        <w:r>
          <w:rPr>
            <w:noProof/>
            <w:color w:val="A6A6A6" w:themeColor="background1" w:themeShade="A6"/>
            <w:sz w:val="16"/>
            <w:szCs w:val="16"/>
          </w:rPr>
          <w:t xml:space="preserve">sed interpretation </w:t>
        </w:r>
        <w:r w:rsidRPr="007A4532">
          <w:rPr>
            <w:i/>
            <w:noProof/>
            <w:color w:val="A6A6A6" w:themeColor="background1" w:themeShade="A6"/>
            <w:sz w:val="16"/>
            <w:szCs w:val="16"/>
          </w:rPr>
          <w:t>a</w:t>
        </w:r>
        <w:r w:rsidRPr="00E0777B">
          <w:rPr>
            <w:i/>
            <w:noProof/>
            <w:color w:val="A6A6A6" w:themeColor="background1" w:themeShade="A6"/>
            <w:sz w:val="16"/>
            <w:szCs w:val="16"/>
          </w:rPr>
          <w:t>t the JEGM meeting, Miami, 2010.</w:t>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2875748"/>
      <w:docPartObj>
        <w:docPartGallery w:val="Page Numbers (Bottom of Page)"/>
        <w:docPartUnique/>
      </w:docPartObj>
    </w:sdtPr>
    <w:sdtEndPr/>
    <w:sdtContent>
      <w:p w:rsidR="00716229" w:rsidRDefault="00716229" w:rsidP="007A4532">
        <w:pPr>
          <w:pStyle w:val="Zpat"/>
          <w:tabs>
            <w:tab w:val="clear" w:pos="4680"/>
            <w:tab w:val="clear" w:pos="9360"/>
            <w:tab w:val="left" w:pos="142"/>
            <w:tab w:val="right" w:pos="10206"/>
          </w:tabs>
        </w:pPr>
        <w:r>
          <w:t xml:space="preserve">Page </w:t>
        </w:r>
        <w:r>
          <w:fldChar w:fldCharType="begin"/>
        </w:r>
        <w:r>
          <w:instrText xml:space="preserve"> PAGE   \* MERGEFORMAT </w:instrText>
        </w:r>
        <w:r>
          <w:fldChar w:fldCharType="separate"/>
        </w:r>
        <w:r w:rsidR="006F7ED3">
          <w:rPr>
            <w:noProof/>
          </w:rPr>
          <w:t>45</w:t>
        </w:r>
        <w:r>
          <w:rPr>
            <w:noProof/>
          </w:rPr>
          <w:fldChar w:fldCharType="end"/>
        </w:r>
      </w:p>
      <w:p w:rsidR="00716229" w:rsidRPr="00E0777B" w:rsidRDefault="00716229" w:rsidP="00175F11">
        <w:pPr>
          <w:pStyle w:val="Zpat"/>
          <w:tabs>
            <w:tab w:val="clear" w:pos="4680"/>
            <w:tab w:val="clear" w:pos="9360"/>
            <w:tab w:val="left" w:pos="142"/>
            <w:tab w:val="right" w:pos="10348"/>
          </w:tabs>
          <w:rPr>
            <w:sz w:val="8"/>
            <w:szCs w:val="8"/>
          </w:rPr>
        </w:pPr>
      </w:p>
      <w:p w:rsidR="00716229" w:rsidRPr="009A209B" w:rsidRDefault="00716229" w:rsidP="009A209B">
        <w:pPr>
          <w:jc w:val="center"/>
        </w:pPr>
        <w:r w:rsidRPr="00E0777B">
          <w:rPr>
            <w:i/>
            <w:noProof/>
            <w:color w:val="A6A6A6" w:themeColor="background1" w:themeShade="A6"/>
            <w:sz w:val="16"/>
            <w:szCs w:val="16"/>
          </w:rPr>
          <w:t>Based on a template prepared by Baker, McGinley and Thomason</w:t>
        </w:r>
        <w:r>
          <w:rPr>
            <w:i/>
            <w:noProof/>
            <w:color w:val="A6A6A6" w:themeColor="background1" w:themeShade="A6"/>
            <w:sz w:val="16"/>
            <w:szCs w:val="16"/>
          </w:rPr>
          <w:t xml:space="preserve"> for a the workshop </w:t>
        </w:r>
        <w:r w:rsidRPr="007A4532">
          <w:rPr>
            <w:noProof/>
            <w:color w:val="A6A6A6" w:themeColor="background1" w:themeShade="A6"/>
            <w:sz w:val="16"/>
            <w:szCs w:val="16"/>
          </w:rPr>
          <w:t>Impairment focu</w:t>
        </w:r>
        <w:r>
          <w:rPr>
            <w:noProof/>
            <w:color w:val="A6A6A6" w:themeColor="background1" w:themeShade="A6"/>
            <w:sz w:val="16"/>
            <w:szCs w:val="16"/>
          </w:rPr>
          <w:t xml:space="preserve">sed interpretation </w:t>
        </w:r>
        <w:r w:rsidRPr="007A4532">
          <w:rPr>
            <w:i/>
            <w:noProof/>
            <w:color w:val="A6A6A6" w:themeColor="background1" w:themeShade="A6"/>
            <w:sz w:val="16"/>
            <w:szCs w:val="16"/>
          </w:rPr>
          <w:t>a</w:t>
        </w:r>
        <w:r w:rsidRPr="00E0777B">
          <w:rPr>
            <w:i/>
            <w:noProof/>
            <w:color w:val="A6A6A6" w:themeColor="background1" w:themeShade="A6"/>
            <w:sz w:val="16"/>
            <w:szCs w:val="16"/>
          </w:rPr>
          <w:t>t the JEGM meeting, Miami, 2010.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420" w:rsidRDefault="000E2420" w:rsidP="000C2C38">
      <w:r>
        <w:separator/>
      </w:r>
    </w:p>
  </w:footnote>
  <w:footnote w:type="continuationSeparator" w:id="0">
    <w:p w:rsidR="000E2420" w:rsidRDefault="000E2420" w:rsidP="000C2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229" w:rsidRDefault="0071622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1656670844"/>
              <w:picture/>
            </w:sdtPr>
            <w:sdtEndPr/>
            <w:sdtContent>
              <w:r w:rsidR="00716229">
                <w:rPr>
                  <w:b/>
                  <w:bCs/>
                  <w:noProof/>
                  <w:color w:val="000000"/>
                  <w:lang w:val="en-US" w:eastAsia="en-US"/>
                </w:rPr>
                <w:drawing>
                  <wp:inline distT="0" distB="0" distL="0" distR="0" wp14:anchorId="69196BD6" wp14:editId="0F4AD407">
                    <wp:extent cx="2352675" cy="739140"/>
                    <wp:effectExtent l="0" t="0" r="0" b="0"/>
                    <wp:docPr id="149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3764" cy="739482"/>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6E7500">
            <w:trPr>
              <w:trHeight w:val="227"/>
              <w:jc w:val="right"/>
            </w:trPr>
            <w:tc>
              <w:tcPr>
                <w:tcW w:w="2127" w:type="dxa"/>
              </w:tcPr>
              <w:p w:rsidR="00716229" w:rsidRDefault="00716229">
                <w:r>
                  <w:t>Name:</w:t>
                </w:r>
              </w:p>
            </w:tc>
            <w:tc>
              <w:tcPr>
                <w:tcW w:w="2922" w:type="dxa"/>
              </w:tcPr>
              <w:p w:rsidR="00716229" w:rsidRPr="007E6336" w:rsidRDefault="000E2420" w:rsidP="00CA060B">
                <w:pPr>
                  <w:rPr>
                    <w:sz w:val="24"/>
                  </w:rPr>
                </w:pPr>
                <w:sdt>
                  <w:sdtPr>
                    <w:rPr>
                      <w:b/>
                      <w:color w:val="000000" w:themeColor="text1"/>
                      <w:sz w:val="24"/>
                    </w:rPr>
                    <w:tag w:val="Subject/Fields/First_name"/>
                    <w:id w:val="1765408255"/>
                    <w:text/>
                  </w:sdtPr>
                  <w:sdtEndPr/>
                  <w:sdtContent>
                    <w:r w:rsidR="00716229" w:rsidRPr="007E6336">
                      <w:rPr>
                        <w:b/>
                        <w:color w:val="000000" w:themeColor="text1"/>
                        <w:sz w:val="24"/>
                      </w:rPr>
                      <w:t>…</w:t>
                    </w:r>
                  </w:sdtContent>
                </w:sdt>
                <w:r w:rsidR="00716229" w:rsidRPr="007E6336">
                  <w:rPr>
                    <w:b/>
                    <w:color w:val="000000" w:themeColor="text1"/>
                    <w:sz w:val="24"/>
                  </w:rPr>
                  <w:t xml:space="preserve">  </w:t>
                </w:r>
                <w:sdt>
                  <w:sdtPr>
                    <w:rPr>
                      <w:b/>
                      <w:color w:val="000000" w:themeColor="text1"/>
                      <w:sz w:val="24"/>
                    </w:rPr>
                    <w:tag w:val="Subject/Fields/Last_name"/>
                    <w:id w:val="-2040499193"/>
                    <w:text/>
                  </w:sdtPr>
                  <w:sdtEndPr/>
                  <w:sdtContent>
                    <w:r w:rsidR="00716229" w:rsidRPr="007E6336">
                      <w:rPr>
                        <w:b/>
                        <w:color w:val="000000" w:themeColor="text1"/>
                        <w:sz w:val="24"/>
                      </w:rPr>
                      <w:t>…</w:t>
                    </w:r>
                  </w:sdtContent>
                </w:sdt>
              </w:p>
            </w:tc>
          </w:tr>
          <w:tr w:rsidR="00716229" w:rsidTr="006E7500">
            <w:trPr>
              <w:trHeight w:val="170"/>
              <w:jc w:val="right"/>
            </w:trPr>
            <w:tc>
              <w:tcPr>
                <w:tcW w:w="2127" w:type="dxa"/>
              </w:tcPr>
              <w:p w:rsidR="00716229" w:rsidRDefault="00716229" w:rsidP="00FE25BF">
                <w:r>
                  <w:t>Patient ID:</w:t>
                </w:r>
              </w:p>
            </w:tc>
            <w:tc>
              <w:tcPr>
                <w:tcW w:w="2922" w:type="dxa"/>
              </w:tcPr>
              <w:p w:rsidR="00716229" w:rsidRDefault="000E2420">
                <w:sdt>
                  <w:sdtPr>
                    <w:tag w:val="Subject/Fields/Patient_ID"/>
                    <w:id w:val="2096055684"/>
                    <w:text/>
                  </w:sdtPr>
                  <w:sdtEndPr/>
                  <w:sdtContent>
                    <w:r w:rsidR="00716229">
                      <w:t>…</w:t>
                    </w:r>
                  </w:sdtContent>
                </w:sdt>
              </w:p>
            </w:tc>
          </w:tr>
          <w:tr w:rsidR="00716229" w:rsidTr="006E7500">
            <w:trPr>
              <w:trHeight w:val="170"/>
              <w:jc w:val="right"/>
            </w:trPr>
            <w:tc>
              <w:tcPr>
                <w:tcW w:w="2127" w:type="dxa"/>
              </w:tcPr>
              <w:p w:rsidR="00716229" w:rsidRDefault="00716229" w:rsidP="00FE25BF">
                <w:r>
                  <w:t>Date of birth:</w:t>
                </w:r>
              </w:p>
            </w:tc>
            <w:tc>
              <w:tcPr>
                <w:tcW w:w="2922" w:type="dxa"/>
              </w:tcPr>
              <w:p w:rsidR="00716229" w:rsidRDefault="000E2420" w:rsidP="00590A49">
                <w:sdt>
                  <w:sdtPr>
                    <w:alias w:val="meta.xml:meta/date_of_birth_formatted"/>
                    <w:tag w:val="meta.xml:meta/date_of_birth_formatted"/>
                    <w:id w:val="-1948616712"/>
                    <w:text/>
                  </w:sdtPr>
                  <w:sdtEndPr/>
                  <w:sdtContent>
                    <w:r w:rsidR="00716229" w:rsidRPr="006E7500">
                      <w:t>…</w:t>
                    </w:r>
                  </w:sdtContent>
                </w:sdt>
              </w:p>
            </w:tc>
          </w:tr>
          <w:tr w:rsidR="00716229" w:rsidTr="006E7500">
            <w:trPr>
              <w:trHeight w:val="170"/>
              <w:jc w:val="right"/>
            </w:trPr>
            <w:tc>
              <w:tcPr>
                <w:tcW w:w="2127" w:type="dxa"/>
              </w:tcPr>
              <w:p w:rsidR="00716229" w:rsidRDefault="00716229" w:rsidP="00FE25BF">
                <w:r>
                  <w:t>Date of gait analysis:</w:t>
                </w:r>
              </w:p>
            </w:tc>
            <w:tc>
              <w:tcPr>
                <w:tcW w:w="2922" w:type="dxa"/>
              </w:tcPr>
              <w:p w:rsidR="00716229" w:rsidRDefault="000E2420" w:rsidP="00590A49">
                <w:sdt>
                  <w:sdtPr>
                    <w:alias w:val="examination_date_pre"/>
                    <w:tag w:val="examination_date_pre"/>
                    <w:id w:val="1394623790"/>
                    <w:text/>
                  </w:sdtPr>
                  <w:sdtEndPr/>
                  <w:sdtContent>
                    <w:r w:rsidR="00716229">
                      <w:t>…</w:t>
                    </w:r>
                  </w:sdtContent>
                </w:sdt>
                <w:r w:rsidR="00716229">
                  <w:t xml:space="preserve">  </w:t>
                </w:r>
                <w:sdt>
                  <w:sdtPr>
                    <w:alias w:val="examination_date_post"/>
                    <w:tag w:val="examination_date_post"/>
                    <w:id w:val="684018553"/>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229" w:rsidRDefault="00716229">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681785808"/>
              <w:picture/>
            </w:sdtPr>
            <w:sdtEndPr/>
            <w:sdtContent>
              <w:r w:rsidR="00716229">
                <w:rPr>
                  <w:b/>
                  <w:bCs/>
                  <w:noProof/>
                  <w:color w:val="000000"/>
                  <w:lang w:val="en-US" w:eastAsia="en-US"/>
                </w:rPr>
                <w:drawing>
                  <wp:inline distT="0" distB="0" distL="0" distR="0" wp14:anchorId="6D3F6C80" wp14:editId="35326D1A">
                    <wp:extent cx="2354400" cy="738000"/>
                    <wp:effectExtent l="0" t="0" r="0" b="0"/>
                    <wp:docPr id="1497"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 w:val="24"/>
                      <w:szCs w:val="28"/>
                    </w:rPr>
                    <w:tag w:val="Subject/Fields/First_name"/>
                    <w:id w:val="891004638"/>
                    <w:text/>
                  </w:sdtPr>
                  <w:sdtEndPr/>
                  <w:sdtContent>
                    <w:r w:rsidR="00716229" w:rsidRPr="00906917">
                      <w:rPr>
                        <w:b/>
                        <w:color w:val="000000" w:themeColor="text1"/>
                        <w:sz w:val="24"/>
                        <w:szCs w:val="28"/>
                      </w:rPr>
                      <w:t>…</w:t>
                    </w:r>
                  </w:sdtContent>
                </w:sdt>
                <w:r w:rsidR="00716229" w:rsidRPr="00906917">
                  <w:rPr>
                    <w:b/>
                    <w:color w:val="000000" w:themeColor="text1"/>
                    <w:sz w:val="24"/>
                    <w:szCs w:val="28"/>
                  </w:rPr>
                  <w:t xml:space="preserve">  </w:t>
                </w:r>
                <w:sdt>
                  <w:sdtPr>
                    <w:rPr>
                      <w:b/>
                      <w:color w:val="000000" w:themeColor="text1"/>
                      <w:sz w:val="24"/>
                      <w:szCs w:val="28"/>
                    </w:rPr>
                    <w:tag w:val="Subject/Fields/Last_name"/>
                    <w:id w:val="-8992199"/>
                    <w:text/>
                  </w:sdtPr>
                  <w:sdtEndPr/>
                  <w:sdtContent>
                    <w:r w:rsidR="00716229" w:rsidRPr="00906917">
                      <w:rPr>
                        <w:b/>
                        <w:color w:val="000000" w:themeColor="text1"/>
                        <w:sz w:val="24"/>
                        <w:szCs w:val="28"/>
                      </w:rPr>
                      <w:t>…</w:t>
                    </w:r>
                  </w:sdtContent>
                </w:sdt>
              </w:p>
            </w:tc>
          </w:tr>
          <w:tr w:rsidR="00716229" w:rsidTr="00B56AAD">
            <w:trPr>
              <w:jc w:val="right"/>
            </w:trPr>
            <w:tc>
              <w:tcPr>
                <w:tcW w:w="2127" w:type="dxa"/>
              </w:tcPr>
              <w:p w:rsidR="00716229" w:rsidRDefault="00716229" w:rsidP="00966DB0">
                <w:r>
                  <w:t>Patient ID:</w:t>
                </w:r>
              </w:p>
            </w:tc>
            <w:tc>
              <w:tcPr>
                <w:tcW w:w="2922" w:type="dxa"/>
              </w:tcPr>
              <w:p w:rsidR="00716229" w:rsidRDefault="000E2420">
                <w:sdt>
                  <w:sdtPr>
                    <w:alias w:val="Subject/Fields/Patient_ID"/>
                    <w:tag w:val="Subject/Fields/Patient_ID"/>
                    <w:id w:val="1198209252"/>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1479260925"/>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214083962"/>
                    <w:text/>
                  </w:sdtPr>
                  <w:sdtEndPr/>
                  <w:sdtContent>
                    <w:r w:rsidR="00716229">
                      <w:t>…</w:t>
                    </w:r>
                  </w:sdtContent>
                </w:sdt>
                <w:r w:rsidR="00716229">
                  <w:t xml:space="preserve">  </w:t>
                </w:r>
                <w:sdt>
                  <w:sdtPr>
                    <w:alias w:val="examination_date_post"/>
                    <w:tag w:val="examination_date_post"/>
                    <w:id w:val="98992044"/>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184870603"/>
              <w:picture/>
            </w:sdtPr>
            <w:sdtEndPr/>
            <w:sdtContent>
              <w:r w:rsidR="00716229">
                <w:rPr>
                  <w:b/>
                  <w:bCs/>
                  <w:noProof/>
                  <w:color w:val="000000"/>
                  <w:lang w:val="en-US" w:eastAsia="en-US"/>
                </w:rPr>
                <w:drawing>
                  <wp:inline distT="0" distB="0" distL="0" distR="0" wp14:anchorId="5BF75C0A" wp14:editId="3B92E0D2">
                    <wp:extent cx="2354400" cy="738000"/>
                    <wp:effectExtent l="0" t="0" r="0" b="0"/>
                    <wp:docPr id="1372"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Pr="00906917" w:rsidRDefault="00716229">
                <w:pPr>
                  <w:rPr>
                    <w:szCs w:val="20"/>
                  </w:rPr>
                </w:pPr>
                <w:r w:rsidRPr="00906917">
                  <w:rPr>
                    <w:szCs w:val="20"/>
                  </w:rPr>
                  <w:t>Name:</w:t>
                </w:r>
              </w:p>
            </w:tc>
            <w:tc>
              <w:tcPr>
                <w:tcW w:w="2922" w:type="dxa"/>
              </w:tcPr>
              <w:p w:rsidR="00716229" w:rsidRDefault="000E2420" w:rsidP="00CA060B">
                <w:sdt>
                  <w:sdtPr>
                    <w:rPr>
                      <w:b/>
                      <w:color w:val="000000" w:themeColor="text1"/>
                      <w:szCs w:val="28"/>
                    </w:rPr>
                    <w:tag w:val="Subject/Fields/First_name"/>
                    <w:id w:val="1960531124"/>
                    <w:text/>
                  </w:sdtPr>
                  <w:sdtEndPr/>
                  <w:sdtContent>
                    <w:r w:rsidR="00716229" w:rsidRPr="00906917">
                      <w:rPr>
                        <w:b/>
                        <w:color w:val="000000" w:themeColor="text1"/>
                        <w:sz w:val="22"/>
                        <w:szCs w:val="28"/>
                      </w:rPr>
                      <w:t>…</w:t>
                    </w:r>
                  </w:sdtContent>
                </w:sdt>
                <w:r w:rsidR="00716229" w:rsidRPr="00906917">
                  <w:rPr>
                    <w:b/>
                    <w:color w:val="000000" w:themeColor="text1"/>
                    <w:sz w:val="22"/>
                    <w:szCs w:val="28"/>
                  </w:rPr>
                  <w:t xml:space="preserve">  </w:t>
                </w:r>
                <w:sdt>
                  <w:sdtPr>
                    <w:rPr>
                      <w:b/>
                      <w:color w:val="000000" w:themeColor="text1"/>
                      <w:szCs w:val="28"/>
                    </w:rPr>
                    <w:tag w:val="Subject/Fields/Last_name"/>
                    <w:id w:val="-674498388"/>
                    <w:text/>
                  </w:sdtPr>
                  <w:sdtEndPr/>
                  <w:sdtContent>
                    <w:r w:rsidR="00716229" w:rsidRPr="00906917">
                      <w:rPr>
                        <w:b/>
                        <w:color w:val="000000" w:themeColor="text1"/>
                        <w:sz w:val="22"/>
                        <w:szCs w:val="28"/>
                      </w:rPr>
                      <w:t>…</w:t>
                    </w:r>
                  </w:sdtContent>
                </w:sdt>
              </w:p>
            </w:tc>
          </w:tr>
          <w:tr w:rsidR="00716229" w:rsidTr="00B56AAD">
            <w:trPr>
              <w:jc w:val="right"/>
            </w:trPr>
            <w:tc>
              <w:tcPr>
                <w:tcW w:w="2127" w:type="dxa"/>
              </w:tcPr>
              <w:p w:rsidR="00716229" w:rsidRPr="00906917" w:rsidRDefault="00716229" w:rsidP="00FE25BF">
                <w:pPr>
                  <w:rPr>
                    <w:szCs w:val="20"/>
                  </w:rPr>
                </w:pPr>
                <w:r w:rsidRPr="00906917">
                  <w:rPr>
                    <w:szCs w:val="20"/>
                  </w:rPr>
                  <w:t>Patient ID:</w:t>
                </w:r>
              </w:p>
            </w:tc>
            <w:tc>
              <w:tcPr>
                <w:tcW w:w="2922" w:type="dxa"/>
              </w:tcPr>
              <w:p w:rsidR="00716229" w:rsidRDefault="000E2420">
                <w:sdt>
                  <w:sdtPr>
                    <w:alias w:val="Subject/Fields/Patient_ID"/>
                    <w:tag w:val="Subject/Fields/Patient_ID"/>
                    <w:id w:val="1059518635"/>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865518838"/>
                    <w:text/>
                  </w:sdtPr>
                  <w:sdtEndPr/>
                  <w:sdtContent>
                    <w:r w:rsidR="00716229" w:rsidRPr="006E7500">
                      <w:t>…</w:t>
                    </w:r>
                  </w:sdtContent>
                </w:sdt>
              </w:p>
            </w:tc>
          </w:tr>
          <w:tr w:rsidR="00716229" w:rsidTr="00B56AAD">
            <w:trPr>
              <w:jc w:val="right"/>
            </w:trPr>
            <w:tc>
              <w:tcPr>
                <w:tcW w:w="2127" w:type="dxa"/>
              </w:tcPr>
              <w:p w:rsidR="00716229" w:rsidRPr="00906917" w:rsidRDefault="00716229" w:rsidP="008D4907">
                <w:pPr>
                  <w:rPr>
                    <w:szCs w:val="20"/>
                  </w:rPr>
                </w:pPr>
                <w:r w:rsidRPr="00906917">
                  <w:rPr>
                    <w:szCs w:val="20"/>
                  </w:rPr>
                  <w:t>Date of gait analysis:</w:t>
                </w:r>
              </w:p>
            </w:tc>
            <w:tc>
              <w:tcPr>
                <w:tcW w:w="2922" w:type="dxa"/>
              </w:tcPr>
              <w:p w:rsidR="00716229" w:rsidRDefault="000E2420" w:rsidP="008D4907">
                <w:sdt>
                  <w:sdtPr>
                    <w:alias w:val="examination_date_pre"/>
                    <w:tag w:val="examination_date_pre"/>
                    <w:id w:val="-1913076745"/>
                    <w:text/>
                  </w:sdtPr>
                  <w:sdtEndPr/>
                  <w:sdtContent>
                    <w:r w:rsidR="00716229">
                      <w:t>…</w:t>
                    </w:r>
                  </w:sdtContent>
                </w:sdt>
                <w:r w:rsidR="00716229">
                  <w:t xml:space="preserve">  </w:t>
                </w:r>
                <w:sdt>
                  <w:sdtPr>
                    <w:alias w:val="examination_date_post"/>
                    <w:tag w:val="examination_date_post"/>
                    <w:id w:val="1170446772"/>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223262360"/>
              <w:picture/>
            </w:sdtPr>
            <w:sdtEndPr/>
            <w:sdtContent>
              <w:r w:rsidR="00716229">
                <w:rPr>
                  <w:b/>
                  <w:bCs/>
                  <w:noProof/>
                  <w:color w:val="000000"/>
                  <w:lang w:val="en-US" w:eastAsia="en-US"/>
                </w:rPr>
                <w:drawing>
                  <wp:inline distT="0" distB="0" distL="0" distR="0" wp14:anchorId="5A44D467" wp14:editId="1D956097">
                    <wp:extent cx="2354400" cy="738000"/>
                    <wp:effectExtent l="0" t="0" r="0" b="0"/>
                    <wp:docPr id="1373"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Pr="00906917" w:rsidRDefault="00716229">
                <w:pPr>
                  <w:rPr>
                    <w:szCs w:val="20"/>
                  </w:rPr>
                </w:pPr>
                <w:r w:rsidRPr="00906917">
                  <w:rPr>
                    <w:szCs w:val="20"/>
                  </w:rPr>
                  <w:t>Name:</w:t>
                </w:r>
              </w:p>
            </w:tc>
            <w:tc>
              <w:tcPr>
                <w:tcW w:w="2922" w:type="dxa"/>
              </w:tcPr>
              <w:p w:rsidR="00716229" w:rsidRDefault="000E2420" w:rsidP="00CA060B">
                <w:sdt>
                  <w:sdtPr>
                    <w:rPr>
                      <w:b/>
                      <w:color w:val="000000" w:themeColor="text1"/>
                      <w:szCs w:val="28"/>
                    </w:rPr>
                    <w:tag w:val="Subject/Fields/First_name"/>
                    <w:id w:val="1300431181"/>
                    <w:text/>
                  </w:sdtPr>
                  <w:sdtEndPr/>
                  <w:sdtContent>
                    <w:r w:rsidR="00716229" w:rsidRPr="00906917">
                      <w:rPr>
                        <w:b/>
                        <w:color w:val="000000" w:themeColor="text1"/>
                        <w:sz w:val="22"/>
                        <w:szCs w:val="28"/>
                      </w:rPr>
                      <w:t>…</w:t>
                    </w:r>
                  </w:sdtContent>
                </w:sdt>
                <w:r w:rsidR="00716229" w:rsidRPr="00906917">
                  <w:rPr>
                    <w:b/>
                    <w:color w:val="000000" w:themeColor="text1"/>
                    <w:sz w:val="22"/>
                    <w:szCs w:val="28"/>
                  </w:rPr>
                  <w:t xml:space="preserve">  </w:t>
                </w:r>
                <w:sdt>
                  <w:sdtPr>
                    <w:rPr>
                      <w:b/>
                      <w:color w:val="000000" w:themeColor="text1"/>
                      <w:szCs w:val="28"/>
                    </w:rPr>
                    <w:tag w:val="Subject/Fields/Last_name"/>
                    <w:id w:val="1115179201"/>
                    <w:text/>
                  </w:sdtPr>
                  <w:sdtEndPr/>
                  <w:sdtContent>
                    <w:r w:rsidR="00716229" w:rsidRPr="00906917">
                      <w:rPr>
                        <w:b/>
                        <w:color w:val="000000" w:themeColor="text1"/>
                        <w:sz w:val="22"/>
                        <w:szCs w:val="28"/>
                      </w:rPr>
                      <w:t>…</w:t>
                    </w:r>
                  </w:sdtContent>
                </w:sdt>
              </w:p>
            </w:tc>
          </w:tr>
          <w:tr w:rsidR="00716229" w:rsidTr="00B56AAD">
            <w:trPr>
              <w:jc w:val="right"/>
            </w:trPr>
            <w:tc>
              <w:tcPr>
                <w:tcW w:w="2127" w:type="dxa"/>
              </w:tcPr>
              <w:p w:rsidR="00716229" w:rsidRPr="00906917" w:rsidRDefault="00716229" w:rsidP="00FE25BF">
                <w:pPr>
                  <w:rPr>
                    <w:szCs w:val="20"/>
                  </w:rPr>
                </w:pPr>
                <w:r w:rsidRPr="00906917">
                  <w:rPr>
                    <w:szCs w:val="20"/>
                  </w:rPr>
                  <w:t>Patient ID:</w:t>
                </w:r>
              </w:p>
            </w:tc>
            <w:tc>
              <w:tcPr>
                <w:tcW w:w="2922" w:type="dxa"/>
              </w:tcPr>
              <w:p w:rsidR="00716229" w:rsidRDefault="000E2420">
                <w:sdt>
                  <w:sdtPr>
                    <w:alias w:val="Subject/Fields/Patient_ID"/>
                    <w:tag w:val="Subject/Fields/Patient_ID"/>
                    <w:id w:val="1705432788"/>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68419378"/>
                    <w:text/>
                  </w:sdtPr>
                  <w:sdtEndPr/>
                  <w:sdtContent>
                    <w:r w:rsidR="00716229" w:rsidRPr="006E7500">
                      <w:t>…</w:t>
                    </w:r>
                  </w:sdtContent>
                </w:sdt>
              </w:p>
            </w:tc>
          </w:tr>
          <w:tr w:rsidR="00716229" w:rsidTr="00B56AAD">
            <w:trPr>
              <w:jc w:val="right"/>
            </w:trPr>
            <w:tc>
              <w:tcPr>
                <w:tcW w:w="2127" w:type="dxa"/>
              </w:tcPr>
              <w:p w:rsidR="00716229" w:rsidRPr="00906917" w:rsidRDefault="00716229" w:rsidP="008D4907">
                <w:pPr>
                  <w:rPr>
                    <w:szCs w:val="20"/>
                  </w:rPr>
                </w:pPr>
                <w:r w:rsidRPr="00906917">
                  <w:rPr>
                    <w:szCs w:val="20"/>
                  </w:rPr>
                  <w:t>Date of gait analysis:</w:t>
                </w:r>
              </w:p>
            </w:tc>
            <w:tc>
              <w:tcPr>
                <w:tcW w:w="2922" w:type="dxa"/>
              </w:tcPr>
              <w:p w:rsidR="00716229" w:rsidRDefault="000E2420" w:rsidP="008D4907">
                <w:sdt>
                  <w:sdtPr>
                    <w:alias w:val="examination_date_pre"/>
                    <w:tag w:val="examination_date_pre"/>
                    <w:id w:val="892547603"/>
                    <w:text/>
                  </w:sdtPr>
                  <w:sdtEndPr/>
                  <w:sdtContent>
                    <w:r w:rsidR="00716229">
                      <w:t>…</w:t>
                    </w:r>
                  </w:sdtContent>
                </w:sdt>
                <w:r w:rsidR="00716229">
                  <w:t xml:space="preserve">  </w:t>
                </w:r>
                <w:sdt>
                  <w:sdtPr>
                    <w:alias w:val="examination_date_post"/>
                    <w:tag w:val="examination_date_post"/>
                    <w:id w:val="1098367183"/>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646669889"/>
              <w:picture/>
            </w:sdtPr>
            <w:sdtEndPr/>
            <w:sdtContent>
              <w:r w:rsidR="00716229">
                <w:rPr>
                  <w:b/>
                  <w:bCs/>
                  <w:noProof/>
                  <w:color w:val="000000"/>
                  <w:lang w:val="en-US" w:eastAsia="en-US"/>
                </w:rPr>
                <w:drawing>
                  <wp:inline distT="0" distB="0" distL="0" distR="0" wp14:anchorId="3D560F88" wp14:editId="299EA482">
                    <wp:extent cx="2354400" cy="738000"/>
                    <wp:effectExtent l="0" t="0" r="0" b="0"/>
                    <wp:docPr id="1374"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Cs w:val="28"/>
                    </w:rPr>
                    <w:tag w:val="Subject/Fields/First_name"/>
                    <w:id w:val="-1509358347"/>
                    <w:text/>
                  </w:sdtPr>
                  <w:sdtEndPr/>
                  <w:sdtContent>
                    <w:r w:rsidR="00716229" w:rsidRPr="00DA078E">
                      <w:rPr>
                        <w:b/>
                        <w:color w:val="000000" w:themeColor="text1"/>
                        <w:sz w:val="22"/>
                        <w:szCs w:val="28"/>
                      </w:rPr>
                      <w:t>…</w:t>
                    </w:r>
                  </w:sdtContent>
                </w:sdt>
                <w:r w:rsidR="00716229" w:rsidRPr="00DA078E">
                  <w:rPr>
                    <w:b/>
                    <w:color w:val="000000" w:themeColor="text1"/>
                    <w:sz w:val="22"/>
                    <w:szCs w:val="28"/>
                  </w:rPr>
                  <w:t xml:space="preserve">  </w:t>
                </w:r>
                <w:sdt>
                  <w:sdtPr>
                    <w:rPr>
                      <w:b/>
                      <w:color w:val="000000" w:themeColor="text1"/>
                      <w:szCs w:val="28"/>
                    </w:rPr>
                    <w:tag w:val="Subject/Fields/Last_name"/>
                    <w:id w:val="1868638525"/>
                    <w:text/>
                  </w:sdtPr>
                  <w:sdtEndPr/>
                  <w:sdtContent>
                    <w:r w:rsidR="00716229" w:rsidRPr="00DA078E">
                      <w:rPr>
                        <w:b/>
                        <w:color w:val="000000" w:themeColor="text1"/>
                        <w:sz w:val="22"/>
                        <w:szCs w:val="28"/>
                      </w:rPr>
                      <w:t>…</w:t>
                    </w:r>
                  </w:sdtContent>
                </w:sdt>
              </w:p>
            </w:tc>
          </w:tr>
          <w:tr w:rsidR="00716229" w:rsidTr="00B56AAD">
            <w:trPr>
              <w:jc w:val="right"/>
            </w:trPr>
            <w:tc>
              <w:tcPr>
                <w:tcW w:w="2127" w:type="dxa"/>
              </w:tcPr>
              <w:p w:rsidR="00716229" w:rsidRDefault="00716229" w:rsidP="00FE25BF">
                <w:r w:rsidRPr="00906917">
                  <w:rPr>
                    <w:szCs w:val="20"/>
                  </w:rPr>
                  <w:t>Patient ID:</w:t>
                </w:r>
              </w:p>
            </w:tc>
            <w:tc>
              <w:tcPr>
                <w:tcW w:w="2922" w:type="dxa"/>
              </w:tcPr>
              <w:p w:rsidR="00716229" w:rsidRDefault="000E2420">
                <w:sdt>
                  <w:sdtPr>
                    <w:tag w:val="Subject/Fields/Patient_ID"/>
                    <w:id w:val="1646085999"/>
                    <w:text/>
                  </w:sdtPr>
                  <w:sdtEndPr/>
                  <w:sdtContent>
                    <w:r w:rsidR="00716229">
                      <w:t>…</w:t>
                    </w:r>
                  </w:sdtContent>
                </w:sdt>
              </w:p>
            </w:tc>
          </w:tr>
          <w:tr w:rsidR="00716229" w:rsidTr="00B56AAD">
            <w:trPr>
              <w:jc w:val="right"/>
            </w:trPr>
            <w:tc>
              <w:tcPr>
                <w:tcW w:w="2127" w:type="dxa"/>
              </w:tcPr>
              <w:p w:rsidR="00716229" w:rsidRDefault="00716229" w:rsidP="008D4907">
                <w:r>
                  <w:t>Date of birth:</w:t>
                </w:r>
              </w:p>
            </w:tc>
            <w:tc>
              <w:tcPr>
                <w:tcW w:w="2922" w:type="dxa"/>
              </w:tcPr>
              <w:p w:rsidR="00716229" w:rsidRDefault="000E2420" w:rsidP="008D4907">
                <w:sdt>
                  <w:sdtPr>
                    <w:alias w:val="meta.xml:meta/date_of_birth_formatted"/>
                    <w:tag w:val="meta.xml:meta/date_of_birth_formatted"/>
                    <w:id w:val="867413689"/>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1064167655"/>
                    <w:text/>
                  </w:sdtPr>
                  <w:sdtEndPr/>
                  <w:sdtContent>
                    <w:r w:rsidR="00716229">
                      <w:t>…</w:t>
                    </w:r>
                  </w:sdtContent>
                </w:sdt>
                <w:r w:rsidR="00716229">
                  <w:t xml:space="preserve">  </w:t>
                </w:r>
                <w:sdt>
                  <w:sdtPr>
                    <w:alias w:val="examination_date_post"/>
                    <w:tag w:val="examination_date_post"/>
                    <w:id w:val="1633055346"/>
                    <w:showingPlcHdr/>
                    <w:text/>
                  </w:sdtPr>
                  <w:sdtEndPr/>
                  <w:sdtContent>
                    <w:r w:rsidR="00716229">
                      <w:t xml:space="preserve">     </w:t>
                    </w:r>
                  </w:sdtContent>
                </w:sdt>
              </w:p>
            </w:tc>
          </w:tr>
        </w:tbl>
        <w:p w:rsidR="00716229" w:rsidRDefault="00716229"/>
      </w:tc>
    </w:tr>
  </w:tbl>
  <w:p w:rsidR="00716229" w:rsidRPr="00B50A1B" w:rsidRDefault="00716229" w:rsidP="00C047DB">
    <w:pPr>
      <w:rPr>
        <w:sz w:val="6"/>
        <w:szCs w:val="6"/>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1781171553"/>
              <w:picture/>
            </w:sdtPr>
            <w:sdtEndPr/>
            <w:sdtContent>
              <w:r w:rsidR="00716229">
                <w:rPr>
                  <w:b/>
                  <w:bCs/>
                  <w:noProof/>
                  <w:color w:val="000000"/>
                  <w:lang w:val="en-US" w:eastAsia="en-US"/>
                </w:rPr>
                <w:drawing>
                  <wp:inline distT="0" distB="0" distL="0" distR="0" wp14:anchorId="62CC4A46" wp14:editId="524A4123">
                    <wp:extent cx="2354400" cy="738000"/>
                    <wp:effectExtent l="0" t="0" r="0" b="0"/>
                    <wp:docPr id="1574"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Pr="00906917" w:rsidRDefault="00716229">
                <w:pPr>
                  <w:rPr>
                    <w:szCs w:val="20"/>
                  </w:rPr>
                </w:pPr>
                <w:r w:rsidRPr="00906917">
                  <w:rPr>
                    <w:szCs w:val="20"/>
                  </w:rPr>
                  <w:t>Name:</w:t>
                </w:r>
              </w:p>
            </w:tc>
            <w:tc>
              <w:tcPr>
                <w:tcW w:w="2922" w:type="dxa"/>
              </w:tcPr>
              <w:p w:rsidR="00716229" w:rsidRDefault="000E2420" w:rsidP="00CA060B">
                <w:sdt>
                  <w:sdtPr>
                    <w:rPr>
                      <w:b/>
                      <w:color w:val="000000" w:themeColor="text1"/>
                      <w:szCs w:val="28"/>
                    </w:rPr>
                    <w:tag w:val="Subject/Fields/First_name"/>
                    <w:id w:val="1889528635"/>
                    <w:text/>
                  </w:sdtPr>
                  <w:sdtEndPr/>
                  <w:sdtContent>
                    <w:r w:rsidR="00716229" w:rsidRPr="00906917">
                      <w:rPr>
                        <w:b/>
                        <w:color w:val="000000" w:themeColor="text1"/>
                        <w:sz w:val="22"/>
                        <w:szCs w:val="28"/>
                      </w:rPr>
                      <w:t>…</w:t>
                    </w:r>
                  </w:sdtContent>
                </w:sdt>
                <w:r w:rsidR="00716229" w:rsidRPr="00906917">
                  <w:rPr>
                    <w:b/>
                    <w:color w:val="000000" w:themeColor="text1"/>
                    <w:sz w:val="22"/>
                    <w:szCs w:val="28"/>
                  </w:rPr>
                  <w:t xml:space="preserve">  </w:t>
                </w:r>
                <w:sdt>
                  <w:sdtPr>
                    <w:rPr>
                      <w:b/>
                      <w:color w:val="000000" w:themeColor="text1"/>
                      <w:szCs w:val="28"/>
                    </w:rPr>
                    <w:tag w:val="Subject/Fields/Last_name"/>
                    <w:id w:val="-1627463868"/>
                    <w:text/>
                  </w:sdtPr>
                  <w:sdtEndPr/>
                  <w:sdtContent>
                    <w:r w:rsidR="00716229" w:rsidRPr="00906917">
                      <w:rPr>
                        <w:b/>
                        <w:color w:val="000000" w:themeColor="text1"/>
                        <w:sz w:val="22"/>
                        <w:szCs w:val="28"/>
                      </w:rPr>
                      <w:t>…</w:t>
                    </w:r>
                  </w:sdtContent>
                </w:sdt>
              </w:p>
            </w:tc>
          </w:tr>
          <w:tr w:rsidR="00716229" w:rsidTr="00B56AAD">
            <w:trPr>
              <w:jc w:val="right"/>
            </w:trPr>
            <w:tc>
              <w:tcPr>
                <w:tcW w:w="2127" w:type="dxa"/>
              </w:tcPr>
              <w:p w:rsidR="00716229" w:rsidRPr="00906917" w:rsidRDefault="00716229" w:rsidP="00FE25BF">
                <w:pPr>
                  <w:rPr>
                    <w:szCs w:val="20"/>
                  </w:rPr>
                </w:pPr>
                <w:r w:rsidRPr="00906917">
                  <w:rPr>
                    <w:szCs w:val="20"/>
                  </w:rPr>
                  <w:t>Patient ID:</w:t>
                </w:r>
              </w:p>
            </w:tc>
            <w:tc>
              <w:tcPr>
                <w:tcW w:w="2922" w:type="dxa"/>
              </w:tcPr>
              <w:p w:rsidR="00716229" w:rsidRDefault="000E2420">
                <w:sdt>
                  <w:sdtPr>
                    <w:alias w:val="Subject/Fields/Patient_ID"/>
                    <w:tag w:val="Subject/Fields/Patient_ID"/>
                    <w:id w:val="-1873373098"/>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2101516100"/>
                    <w:text/>
                  </w:sdtPr>
                  <w:sdtEndPr/>
                  <w:sdtContent>
                    <w:r w:rsidR="00716229" w:rsidRPr="006E7500">
                      <w:t>…</w:t>
                    </w:r>
                  </w:sdtContent>
                </w:sdt>
              </w:p>
            </w:tc>
          </w:tr>
          <w:tr w:rsidR="00716229" w:rsidTr="00B56AAD">
            <w:trPr>
              <w:jc w:val="right"/>
            </w:trPr>
            <w:tc>
              <w:tcPr>
                <w:tcW w:w="2127" w:type="dxa"/>
              </w:tcPr>
              <w:p w:rsidR="00716229" w:rsidRPr="00906917" w:rsidRDefault="00716229" w:rsidP="008D4907">
                <w:pPr>
                  <w:rPr>
                    <w:szCs w:val="20"/>
                  </w:rPr>
                </w:pPr>
                <w:r w:rsidRPr="00906917">
                  <w:rPr>
                    <w:szCs w:val="20"/>
                  </w:rPr>
                  <w:t>Date of gait analysis:</w:t>
                </w:r>
              </w:p>
            </w:tc>
            <w:tc>
              <w:tcPr>
                <w:tcW w:w="2922" w:type="dxa"/>
              </w:tcPr>
              <w:p w:rsidR="00716229" w:rsidRDefault="000E2420" w:rsidP="008D4907">
                <w:sdt>
                  <w:sdtPr>
                    <w:alias w:val="examination_date_pre"/>
                    <w:tag w:val="examination_date_pre"/>
                    <w:id w:val="1701282763"/>
                    <w:text/>
                  </w:sdtPr>
                  <w:sdtEndPr/>
                  <w:sdtContent>
                    <w:r w:rsidR="00716229">
                      <w:t>…</w:t>
                    </w:r>
                  </w:sdtContent>
                </w:sdt>
                <w:r w:rsidR="00716229">
                  <w:t xml:space="preserve">  </w:t>
                </w:r>
                <w:sdt>
                  <w:sdtPr>
                    <w:alias w:val="examination_date_post"/>
                    <w:tag w:val="examination_date_post"/>
                    <w:id w:val="1560906417"/>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826665807"/>
              <w:picture/>
            </w:sdtPr>
            <w:sdtEndPr/>
            <w:sdtContent>
              <w:r w:rsidR="00716229">
                <w:rPr>
                  <w:b/>
                  <w:bCs/>
                  <w:noProof/>
                  <w:color w:val="000000"/>
                  <w:lang w:val="en-US" w:eastAsia="en-US"/>
                </w:rPr>
                <w:drawing>
                  <wp:inline distT="0" distB="0" distL="0" distR="0" wp14:anchorId="719BE1EB" wp14:editId="0436EDFC">
                    <wp:extent cx="2354400" cy="738000"/>
                    <wp:effectExtent l="0" t="0" r="0" b="0"/>
                    <wp:docPr id="1581"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Cs w:val="28"/>
                    </w:rPr>
                    <w:tag w:val="Subject/Fields/First_name"/>
                    <w:id w:val="656114252"/>
                    <w:text/>
                  </w:sdtPr>
                  <w:sdtEndPr/>
                  <w:sdtContent>
                    <w:r w:rsidR="00716229" w:rsidRPr="00DA078E">
                      <w:rPr>
                        <w:b/>
                        <w:color w:val="000000" w:themeColor="text1"/>
                        <w:sz w:val="22"/>
                        <w:szCs w:val="28"/>
                      </w:rPr>
                      <w:t>…</w:t>
                    </w:r>
                  </w:sdtContent>
                </w:sdt>
                <w:r w:rsidR="00716229" w:rsidRPr="00DA078E">
                  <w:rPr>
                    <w:b/>
                    <w:color w:val="000000" w:themeColor="text1"/>
                    <w:sz w:val="22"/>
                    <w:szCs w:val="28"/>
                  </w:rPr>
                  <w:t xml:space="preserve">  </w:t>
                </w:r>
                <w:sdt>
                  <w:sdtPr>
                    <w:rPr>
                      <w:b/>
                      <w:color w:val="000000" w:themeColor="text1"/>
                      <w:szCs w:val="28"/>
                    </w:rPr>
                    <w:tag w:val="Subject/Fields/Last_name"/>
                    <w:id w:val="-33967442"/>
                    <w:text/>
                  </w:sdtPr>
                  <w:sdtEndPr/>
                  <w:sdtContent>
                    <w:r w:rsidR="00716229" w:rsidRPr="00DA078E">
                      <w:rPr>
                        <w:b/>
                        <w:color w:val="000000" w:themeColor="text1"/>
                        <w:sz w:val="22"/>
                        <w:szCs w:val="28"/>
                      </w:rPr>
                      <w:t>…</w:t>
                    </w:r>
                  </w:sdtContent>
                </w:sdt>
              </w:p>
            </w:tc>
          </w:tr>
          <w:tr w:rsidR="00716229" w:rsidTr="00B56AAD">
            <w:trPr>
              <w:jc w:val="right"/>
            </w:trPr>
            <w:tc>
              <w:tcPr>
                <w:tcW w:w="2127" w:type="dxa"/>
              </w:tcPr>
              <w:p w:rsidR="00716229" w:rsidRDefault="00716229" w:rsidP="00FE25BF">
                <w:r w:rsidRPr="00906917">
                  <w:rPr>
                    <w:szCs w:val="20"/>
                  </w:rPr>
                  <w:t>Patient ID:</w:t>
                </w:r>
              </w:p>
            </w:tc>
            <w:tc>
              <w:tcPr>
                <w:tcW w:w="2922" w:type="dxa"/>
              </w:tcPr>
              <w:p w:rsidR="00716229" w:rsidRDefault="000E2420">
                <w:sdt>
                  <w:sdtPr>
                    <w:tag w:val="Subject/Fields/Patient_ID"/>
                    <w:id w:val="535315646"/>
                    <w:text/>
                  </w:sdtPr>
                  <w:sdtEndPr/>
                  <w:sdtContent>
                    <w:r w:rsidR="00716229">
                      <w:t>…</w:t>
                    </w:r>
                  </w:sdtContent>
                </w:sdt>
              </w:p>
            </w:tc>
          </w:tr>
          <w:tr w:rsidR="00716229" w:rsidTr="00B56AAD">
            <w:trPr>
              <w:jc w:val="right"/>
            </w:trPr>
            <w:tc>
              <w:tcPr>
                <w:tcW w:w="2127" w:type="dxa"/>
              </w:tcPr>
              <w:p w:rsidR="00716229" w:rsidRDefault="00716229" w:rsidP="008D4907">
                <w:r>
                  <w:t>Date of birth:</w:t>
                </w:r>
              </w:p>
            </w:tc>
            <w:tc>
              <w:tcPr>
                <w:tcW w:w="2922" w:type="dxa"/>
              </w:tcPr>
              <w:p w:rsidR="00716229" w:rsidRDefault="000E2420" w:rsidP="008D4907">
                <w:sdt>
                  <w:sdtPr>
                    <w:alias w:val="meta.xml:meta/date_of_birth_formatted"/>
                    <w:tag w:val="meta.xml:meta/date_of_birth_formatted"/>
                    <w:id w:val="-2032099491"/>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598148694"/>
                    <w:text/>
                  </w:sdtPr>
                  <w:sdtEndPr/>
                  <w:sdtContent>
                    <w:r w:rsidR="00716229">
                      <w:t>…</w:t>
                    </w:r>
                  </w:sdtContent>
                </w:sdt>
                <w:r w:rsidR="00716229">
                  <w:t xml:space="preserve">  </w:t>
                </w:r>
                <w:sdt>
                  <w:sdtPr>
                    <w:alias w:val="examination_date_post"/>
                    <w:tag w:val="examination_date_post"/>
                    <w:id w:val="1529600593"/>
                    <w:showingPlcHdr/>
                    <w:text/>
                  </w:sdtPr>
                  <w:sdtEndPr/>
                  <w:sdtContent>
                    <w:r w:rsidR="00716229">
                      <w:t xml:space="preserve">     </w:t>
                    </w:r>
                  </w:sdtContent>
                </w:sdt>
              </w:p>
            </w:tc>
          </w:tr>
        </w:tbl>
        <w:p w:rsidR="00716229" w:rsidRDefault="00716229"/>
      </w:tc>
    </w:tr>
  </w:tbl>
  <w:p w:rsidR="00716229" w:rsidRPr="00B50A1B" w:rsidRDefault="00716229" w:rsidP="00C047DB">
    <w:pPr>
      <w:rPr>
        <w:sz w:val="6"/>
        <w:szCs w:val="6"/>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405381603"/>
              <w:picture/>
            </w:sdtPr>
            <w:sdtEndPr/>
            <w:sdtContent>
              <w:r w:rsidR="00716229">
                <w:rPr>
                  <w:b/>
                  <w:bCs/>
                  <w:noProof/>
                  <w:color w:val="000000"/>
                  <w:lang w:val="en-US" w:eastAsia="en-US"/>
                </w:rPr>
                <w:drawing>
                  <wp:inline distT="0" distB="0" distL="0" distR="0" wp14:anchorId="5C309DB8" wp14:editId="501F7289">
                    <wp:extent cx="2354400" cy="738000"/>
                    <wp:effectExtent l="0" t="0" r="0" b="0"/>
                    <wp:docPr id="1616"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Cs w:val="28"/>
                    </w:rPr>
                    <w:tag w:val="Subject/Fields/First_name"/>
                    <w:id w:val="-516312483"/>
                    <w:text/>
                  </w:sdtPr>
                  <w:sdtEndPr/>
                  <w:sdtContent>
                    <w:r w:rsidR="00716229" w:rsidRPr="00DA078E">
                      <w:rPr>
                        <w:b/>
                        <w:color w:val="000000" w:themeColor="text1"/>
                        <w:sz w:val="22"/>
                        <w:szCs w:val="28"/>
                      </w:rPr>
                      <w:t>…</w:t>
                    </w:r>
                  </w:sdtContent>
                </w:sdt>
                <w:r w:rsidR="00716229" w:rsidRPr="00DA078E">
                  <w:rPr>
                    <w:b/>
                    <w:color w:val="000000" w:themeColor="text1"/>
                    <w:sz w:val="22"/>
                    <w:szCs w:val="28"/>
                  </w:rPr>
                  <w:t xml:space="preserve">  </w:t>
                </w:r>
                <w:sdt>
                  <w:sdtPr>
                    <w:rPr>
                      <w:b/>
                      <w:color w:val="000000" w:themeColor="text1"/>
                      <w:szCs w:val="28"/>
                    </w:rPr>
                    <w:tag w:val="Subject/Fields/Last_name"/>
                    <w:id w:val="62001401"/>
                    <w:text/>
                  </w:sdtPr>
                  <w:sdtEndPr/>
                  <w:sdtContent>
                    <w:r w:rsidR="00716229" w:rsidRPr="00DA078E">
                      <w:rPr>
                        <w:b/>
                        <w:color w:val="000000" w:themeColor="text1"/>
                        <w:sz w:val="22"/>
                        <w:szCs w:val="28"/>
                      </w:rPr>
                      <w:t>…</w:t>
                    </w:r>
                  </w:sdtContent>
                </w:sdt>
              </w:p>
            </w:tc>
          </w:tr>
          <w:tr w:rsidR="00716229" w:rsidTr="00B56AAD">
            <w:trPr>
              <w:jc w:val="right"/>
            </w:trPr>
            <w:tc>
              <w:tcPr>
                <w:tcW w:w="2127" w:type="dxa"/>
              </w:tcPr>
              <w:p w:rsidR="00716229" w:rsidRDefault="00716229" w:rsidP="00FE25BF">
                <w:r w:rsidRPr="00906917">
                  <w:rPr>
                    <w:szCs w:val="20"/>
                  </w:rPr>
                  <w:t>Patient ID:</w:t>
                </w:r>
              </w:p>
            </w:tc>
            <w:tc>
              <w:tcPr>
                <w:tcW w:w="2922" w:type="dxa"/>
              </w:tcPr>
              <w:p w:rsidR="00716229" w:rsidRDefault="000E2420">
                <w:sdt>
                  <w:sdtPr>
                    <w:tag w:val="Subject/Fields/Patient_ID"/>
                    <w:id w:val="1649008560"/>
                    <w:text/>
                  </w:sdtPr>
                  <w:sdtEndPr/>
                  <w:sdtContent>
                    <w:r w:rsidR="00716229">
                      <w:t>…</w:t>
                    </w:r>
                  </w:sdtContent>
                </w:sdt>
              </w:p>
            </w:tc>
          </w:tr>
          <w:tr w:rsidR="00716229" w:rsidTr="00B56AAD">
            <w:trPr>
              <w:jc w:val="right"/>
            </w:trPr>
            <w:tc>
              <w:tcPr>
                <w:tcW w:w="2127" w:type="dxa"/>
              </w:tcPr>
              <w:p w:rsidR="00716229" w:rsidRDefault="00716229" w:rsidP="008D4907">
                <w:r>
                  <w:t>Date of birth:</w:t>
                </w:r>
              </w:p>
            </w:tc>
            <w:tc>
              <w:tcPr>
                <w:tcW w:w="2922" w:type="dxa"/>
              </w:tcPr>
              <w:p w:rsidR="00716229" w:rsidRDefault="000E2420" w:rsidP="008D4907">
                <w:sdt>
                  <w:sdtPr>
                    <w:alias w:val="meta.xml:meta/date_of_birth_formatted"/>
                    <w:tag w:val="meta.xml:meta/date_of_birth_formatted"/>
                    <w:id w:val="-1038974438"/>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2131122656"/>
                    <w:text/>
                  </w:sdtPr>
                  <w:sdtEndPr/>
                  <w:sdtContent>
                    <w:r w:rsidR="00716229">
                      <w:t>…</w:t>
                    </w:r>
                  </w:sdtContent>
                </w:sdt>
                <w:r w:rsidR="00716229">
                  <w:t xml:space="preserve">  </w:t>
                </w:r>
                <w:sdt>
                  <w:sdtPr>
                    <w:alias w:val="examination_date_post"/>
                    <w:tag w:val="examination_date_post"/>
                    <w:id w:val="1224876188"/>
                    <w:showingPlcHdr/>
                    <w:text/>
                  </w:sdtPr>
                  <w:sdtEndPr/>
                  <w:sdtContent>
                    <w:r w:rsidR="00716229">
                      <w:t xml:space="preserve">     </w:t>
                    </w:r>
                  </w:sdtContent>
                </w:sdt>
              </w:p>
            </w:tc>
          </w:tr>
        </w:tbl>
        <w:p w:rsidR="00716229" w:rsidRDefault="00716229"/>
      </w:tc>
    </w:tr>
  </w:tbl>
  <w:p w:rsidR="00716229" w:rsidRPr="00B50A1B" w:rsidRDefault="00716229" w:rsidP="00C047DB">
    <w:pPr>
      <w:rPr>
        <w:sz w:val="6"/>
        <w:szCs w:val="6"/>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956561578"/>
              <w:picture/>
            </w:sdtPr>
            <w:sdtEndPr/>
            <w:sdtContent>
              <w:r w:rsidR="00716229">
                <w:rPr>
                  <w:b/>
                  <w:bCs/>
                  <w:noProof/>
                  <w:color w:val="000000"/>
                  <w:lang w:val="en-US" w:eastAsia="en-US"/>
                </w:rPr>
                <w:drawing>
                  <wp:inline distT="0" distB="0" distL="0" distR="0" wp14:anchorId="063790C5" wp14:editId="1CB98500">
                    <wp:extent cx="2354400" cy="738000"/>
                    <wp:effectExtent l="0" t="0" r="0" b="0"/>
                    <wp:docPr id="1375"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 w:val="24"/>
                      <w:szCs w:val="28"/>
                    </w:rPr>
                    <w:tag w:val="Subject/Fields/First_name"/>
                    <w:id w:val="-1383856000"/>
                    <w:text/>
                  </w:sdtPr>
                  <w:sdtEndPr/>
                  <w:sdtContent>
                    <w:r w:rsidR="00716229" w:rsidRPr="00DA078E">
                      <w:rPr>
                        <w:b/>
                        <w:color w:val="000000" w:themeColor="text1"/>
                        <w:sz w:val="24"/>
                        <w:szCs w:val="28"/>
                      </w:rPr>
                      <w:t>…</w:t>
                    </w:r>
                  </w:sdtContent>
                </w:sdt>
                <w:r w:rsidR="00716229" w:rsidRPr="00DA078E">
                  <w:rPr>
                    <w:b/>
                    <w:color w:val="000000" w:themeColor="text1"/>
                    <w:sz w:val="24"/>
                    <w:szCs w:val="28"/>
                  </w:rPr>
                  <w:t xml:space="preserve">  </w:t>
                </w:r>
                <w:sdt>
                  <w:sdtPr>
                    <w:rPr>
                      <w:b/>
                      <w:color w:val="000000" w:themeColor="text1"/>
                      <w:sz w:val="24"/>
                      <w:szCs w:val="28"/>
                    </w:rPr>
                    <w:tag w:val="Subject/Fields/Last_name"/>
                    <w:id w:val="1519505601"/>
                    <w:text/>
                  </w:sdtPr>
                  <w:sdtEndPr/>
                  <w:sdtContent>
                    <w:r w:rsidR="00716229" w:rsidRPr="00DA078E">
                      <w:rPr>
                        <w:b/>
                        <w:color w:val="000000" w:themeColor="text1"/>
                        <w:sz w:val="24"/>
                        <w:szCs w:val="28"/>
                      </w:rPr>
                      <w:t>…</w:t>
                    </w:r>
                  </w:sdtContent>
                </w:sdt>
              </w:p>
            </w:tc>
          </w:tr>
          <w:tr w:rsidR="00716229" w:rsidTr="00B56AAD">
            <w:trPr>
              <w:jc w:val="right"/>
            </w:trPr>
            <w:tc>
              <w:tcPr>
                <w:tcW w:w="2127" w:type="dxa"/>
              </w:tcPr>
              <w:p w:rsidR="00716229" w:rsidRDefault="00716229" w:rsidP="00FE25BF">
                <w:r>
                  <w:t>Patient ID:</w:t>
                </w:r>
              </w:p>
            </w:tc>
            <w:tc>
              <w:tcPr>
                <w:tcW w:w="2922" w:type="dxa"/>
              </w:tcPr>
              <w:p w:rsidR="00716229" w:rsidRDefault="000E2420">
                <w:sdt>
                  <w:sdtPr>
                    <w:tag w:val="Subject/Fields/Patient_ID"/>
                    <w:id w:val="-517391752"/>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523764098"/>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434286601"/>
                    <w:text/>
                  </w:sdtPr>
                  <w:sdtEndPr/>
                  <w:sdtContent>
                    <w:r w:rsidR="00716229">
                      <w:t>…</w:t>
                    </w:r>
                  </w:sdtContent>
                </w:sdt>
                <w:r w:rsidR="00716229">
                  <w:t xml:space="preserve">  </w:t>
                </w:r>
                <w:sdt>
                  <w:sdtPr>
                    <w:alias w:val="examination_date_post"/>
                    <w:tag w:val="examination_date_post"/>
                    <w:id w:val="492761258"/>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918"/>
    </w:tblGrid>
    <w:tr w:rsidR="00716229" w:rsidTr="00CA060B">
      <w:tc>
        <w:tcPr>
          <w:tcW w:w="4503" w:type="dxa"/>
        </w:tcPr>
        <w:p w:rsidR="00716229" w:rsidRDefault="000E2420">
          <w:sdt>
            <w:sdtPr>
              <w:rPr>
                <w:b/>
                <w:bCs/>
                <w:color w:val="000000"/>
              </w:rPr>
              <w:alias w:val="$logo1"/>
              <w:tag w:val="$logo1"/>
              <w:id w:val="-871847828"/>
              <w:picture/>
            </w:sdtPr>
            <w:sdtEndPr/>
            <w:sdtContent>
              <w:r w:rsidR="00716229">
                <w:rPr>
                  <w:b/>
                  <w:bCs/>
                  <w:noProof/>
                  <w:color w:val="000000"/>
                  <w:lang w:val="en-US" w:eastAsia="en-US"/>
                </w:rPr>
                <w:drawing>
                  <wp:inline distT="0" distB="0" distL="0" distR="0" wp14:anchorId="3A3120A0" wp14:editId="09BD786D">
                    <wp:extent cx="2354400" cy="738000"/>
                    <wp:effectExtent l="0" t="0" r="0" b="0"/>
                    <wp:docPr id="1409"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 w:val="28"/>
                      <w:szCs w:val="28"/>
                    </w:rPr>
                    <w:tag w:val="Subject/Fields/First_name"/>
                    <w:id w:val="-1751109722"/>
                    <w:text/>
                  </w:sdtPr>
                  <w:sdtEndPr/>
                  <w:sdtContent>
                    <w:r w:rsidR="00716229">
                      <w:rPr>
                        <w:b/>
                        <w:color w:val="000000" w:themeColor="text1"/>
                        <w:sz w:val="28"/>
                        <w:szCs w:val="28"/>
                      </w:rPr>
                      <w:t>…</w:t>
                    </w:r>
                  </w:sdtContent>
                </w:sdt>
                <w:r w:rsidR="00716229">
                  <w:rPr>
                    <w:b/>
                    <w:color w:val="000000" w:themeColor="text1"/>
                    <w:sz w:val="28"/>
                    <w:szCs w:val="28"/>
                  </w:rPr>
                  <w:t xml:space="preserve">  </w:t>
                </w:r>
                <w:sdt>
                  <w:sdtPr>
                    <w:rPr>
                      <w:b/>
                      <w:color w:val="000000" w:themeColor="text1"/>
                      <w:sz w:val="28"/>
                      <w:szCs w:val="28"/>
                    </w:rPr>
                    <w:tag w:val="Subject/Fields/Last_name"/>
                    <w:id w:val="1152723250"/>
                    <w:text/>
                  </w:sdtPr>
                  <w:sdtEndPr/>
                  <w:sdtContent>
                    <w:r w:rsidR="00716229">
                      <w:rPr>
                        <w:b/>
                        <w:color w:val="000000" w:themeColor="text1"/>
                        <w:sz w:val="28"/>
                        <w:szCs w:val="28"/>
                      </w:rPr>
                      <w:t>…</w:t>
                    </w:r>
                  </w:sdtContent>
                </w:sdt>
              </w:p>
            </w:tc>
          </w:tr>
          <w:tr w:rsidR="00716229" w:rsidTr="00B56AAD">
            <w:trPr>
              <w:jc w:val="right"/>
            </w:trPr>
            <w:tc>
              <w:tcPr>
                <w:tcW w:w="2127" w:type="dxa"/>
              </w:tcPr>
              <w:p w:rsidR="00716229" w:rsidRDefault="00716229" w:rsidP="00FE25BF">
                <w:r>
                  <w:t>Hospital/NHS Number:</w:t>
                </w:r>
              </w:p>
            </w:tc>
            <w:tc>
              <w:tcPr>
                <w:tcW w:w="2922" w:type="dxa"/>
              </w:tcPr>
              <w:p w:rsidR="00716229" w:rsidRDefault="000E2420">
                <w:sdt>
                  <w:sdtPr>
                    <w:tag w:val="Subject/Fields/Patient_ID"/>
                    <w:id w:val="-1025714735"/>
                    <w:text/>
                  </w:sdtPr>
                  <w:sdtEndPr/>
                  <w:sdtContent>
                    <w:r w:rsidR="00716229">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591051643"/>
                    <w:text/>
                  </w:sdtPr>
                  <w:sdtEndPr/>
                  <w:sdtContent>
                    <w:r w:rsidR="00716229">
                      <w:t>…</w:t>
                    </w:r>
                  </w:sdtContent>
                </w:sdt>
                <w:r w:rsidR="00716229">
                  <w:t xml:space="preserve">  </w:t>
                </w:r>
                <w:sdt>
                  <w:sdtPr>
                    <w:alias w:val="examination_date_post"/>
                    <w:tag w:val="examination_date_post"/>
                    <w:id w:val="-815490260"/>
                    <w:showingPlcHdr/>
                    <w:text/>
                  </w:sdtPr>
                  <w:sdtEndPr/>
                  <w:sdtContent>
                    <w:r w:rsidR="00716229">
                      <w:t xml:space="preserve">     </w:t>
                    </w:r>
                  </w:sdtContent>
                </w:sdt>
              </w:p>
            </w:tc>
          </w:tr>
        </w:tbl>
        <w:p w:rsidR="00716229" w:rsidRDefault="00716229"/>
      </w:tc>
    </w:tr>
  </w:tbl>
  <w:p w:rsidR="00716229" w:rsidRPr="00B50A1B" w:rsidRDefault="00716229" w:rsidP="00B50A1B">
    <w:pPr>
      <w:pStyle w:val="Zhlav"/>
      <w:rPr>
        <w:sz w:val="6"/>
        <w:szCs w:val="6"/>
      </w:rP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374084919"/>
              <w:picture/>
            </w:sdtPr>
            <w:sdtEndPr/>
            <w:sdtContent>
              <w:r w:rsidR="00716229">
                <w:rPr>
                  <w:b/>
                  <w:bCs/>
                  <w:noProof/>
                  <w:color w:val="000000"/>
                  <w:lang w:val="en-US" w:eastAsia="en-US"/>
                </w:rPr>
                <w:drawing>
                  <wp:inline distT="0" distB="0" distL="0" distR="0" wp14:anchorId="19E3C712" wp14:editId="5258B5A9">
                    <wp:extent cx="2354400" cy="738000"/>
                    <wp:effectExtent l="0" t="0" r="0" b="0"/>
                    <wp:docPr id="1410"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Pr="00DA078E" w:rsidRDefault="000E2420" w:rsidP="00CA060B">
                <w:pPr>
                  <w:rPr>
                    <w:sz w:val="24"/>
                  </w:rPr>
                </w:pPr>
                <w:sdt>
                  <w:sdtPr>
                    <w:rPr>
                      <w:b/>
                      <w:color w:val="000000" w:themeColor="text1"/>
                      <w:sz w:val="24"/>
                      <w:szCs w:val="28"/>
                    </w:rPr>
                    <w:tag w:val="Subject/Fields/First_name"/>
                    <w:id w:val="2085021635"/>
                    <w:text/>
                  </w:sdtPr>
                  <w:sdtEndPr/>
                  <w:sdtContent>
                    <w:r w:rsidR="00716229" w:rsidRPr="00DA078E">
                      <w:rPr>
                        <w:b/>
                        <w:color w:val="000000" w:themeColor="text1"/>
                        <w:sz w:val="24"/>
                        <w:szCs w:val="28"/>
                      </w:rPr>
                      <w:t>…</w:t>
                    </w:r>
                  </w:sdtContent>
                </w:sdt>
                <w:r w:rsidR="00716229" w:rsidRPr="00DA078E">
                  <w:rPr>
                    <w:b/>
                    <w:color w:val="000000" w:themeColor="text1"/>
                    <w:sz w:val="24"/>
                    <w:szCs w:val="28"/>
                  </w:rPr>
                  <w:t xml:space="preserve">  </w:t>
                </w:r>
                <w:sdt>
                  <w:sdtPr>
                    <w:rPr>
                      <w:b/>
                      <w:color w:val="000000" w:themeColor="text1"/>
                      <w:sz w:val="24"/>
                      <w:szCs w:val="28"/>
                    </w:rPr>
                    <w:tag w:val="Subject/Fields/Last_name"/>
                    <w:id w:val="-1836844338"/>
                    <w:text/>
                  </w:sdtPr>
                  <w:sdtEndPr/>
                  <w:sdtContent>
                    <w:r w:rsidR="00716229" w:rsidRPr="00DA078E">
                      <w:rPr>
                        <w:b/>
                        <w:color w:val="000000" w:themeColor="text1"/>
                        <w:sz w:val="24"/>
                        <w:szCs w:val="28"/>
                      </w:rPr>
                      <w:t>…</w:t>
                    </w:r>
                  </w:sdtContent>
                </w:sdt>
              </w:p>
            </w:tc>
          </w:tr>
          <w:tr w:rsidR="00716229" w:rsidTr="00B56AAD">
            <w:trPr>
              <w:jc w:val="right"/>
            </w:trPr>
            <w:tc>
              <w:tcPr>
                <w:tcW w:w="2127" w:type="dxa"/>
              </w:tcPr>
              <w:p w:rsidR="00716229" w:rsidRDefault="00716229" w:rsidP="00FE25BF">
                <w:r>
                  <w:t>Patient ID:</w:t>
                </w:r>
              </w:p>
            </w:tc>
            <w:tc>
              <w:tcPr>
                <w:tcW w:w="2922" w:type="dxa"/>
              </w:tcPr>
              <w:p w:rsidR="00716229" w:rsidRDefault="000E2420">
                <w:sdt>
                  <w:sdtPr>
                    <w:tag w:val="Subject/Fields/Patient_ID"/>
                    <w:id w:val="533845079"/>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1283769123"/>
                    <w:text/>
                  </w:sdtPr>
                  <w:sdtEndPr/>
                  <w:sdtContent>
                    <w:r w:rsidR="00716229" w:rsidRPr="006E7500">
                      <w:t>…</w:t>
                    </w:r>
                  </w:sdtContent>
                </w:sdt>
              </w:p>
            </w:tc>
          </w:tr>
          <w:tr w:rsidR="00716229" w:rsidTr="00B56AAD">
            <w:trPr>
              <w:jc w:val="right"/>
            </w:trPr>
            <w:tc>
              <w:tcPr>
                <w:tcW w:w="2127" w:type="dxa"/>
              </w:tcPr>
              <w:p w:rsidR="00716229" w:rsidRDefault="00716229" w:rsidP="008D4907">
                <w:r>
                  <w:t>Date of gait analysis:</w:t>
                </w:r>
              </w:p>
            </w:tc>
            <w:tc>
              <w:tcPr>
                <w:tcW w:w="2922" w:type="dxa"/>
              </w:tcPr>
              <w:p w:rsidR="00716229" w:rsidRDefault="000E2420" w:rsidP="008D4907">
                <w:sdt>
                  <w:sdtPr>
                    <w:alias w:val="examination_date_pre"/>
                    <w:tag w:val="examination_date_pre"/>
                    <w:id w:val="-1558540500"/>
                    <w:text/>
                  </w:sdtPr>
                  <w:sdtEndPr/>
                  <w:sdtContent>
                    <w:r w:rsidR="00716229">
                      <w:t>…</w:t>
                    </w:r>
                  </w:sdtContent>
                </w:sdt>
                <w:r w:rsidR="00716229">
                  <w:t xml:space="preserve">  </w:t>
                </w:r>
                <w:sdt>
                  <w:sdtPr>
                    <w:alias w:val="examination_date_post"/>
                    <w:tag w:val="examination_date_post"/>
                    <w:id w:val="-536361820"/>
                    <w:showingPlcHdr/>
                    <w:text/>
                  </w:sdtPr>
                  <w:sdtEndPr/>
                  <w:sdtContent>
                    <w:r w:rsidR="00716229">
                      <w:t xml:space="preserve">     </w:t>
                    </w:r>
                  </w:sdtContent>
                </w:sdt>
              </w:p>
            </w:tc>
          </w:tr>
        </w:tbl>
        <w:p w:rsidR="00716229" w:rsidRDefault="00716229"/>
      </w:tc>
    </w:tr>
  </w:tbl>
  <w:p w:rsidR="00716229" w:rsidRPr="00B50A1B" w:rsidRDefault="00716229" w:rsidP="00FE25BF">
    <w:pPr>
      <w:pStyle w:val="Zhlav"/>
      <w:rPr>
        <w:sz w:val="6"/>
        <w:szCs w:val="6"/>
      </w:rP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918"/>
    </w:tblGrid>
    <w:tr w:rsidR="00716229" w:rsidTr="00CA060B">
      <w:tc>
        <w:tcPr>
          <w:tcW w:w="4503" w:type="dxa"/>
        </w:tcPr>
        <w:p w:rsidR="00716229" w:rsidRDefault="000E2420">
          <w:sdt>
            <w:sdtPr>
              <w:rPr>
                <w:b/>
                <w:bCs/>
                <w:color w:val="000000"/>
              </w:rPr>
              <w:alias w:val="$logo1"/>
              <w:tag w:val="$logo1"/>
              <w:id w:val="-188909724"/>
              <w:picture/>
            </w:sdtPr>
            <w:sdtEndPr/>
            <w:sdtContent>
              <w:r w:rsidR="00716229">
                <w:rPr>
                  <w:b/>
                  <w:bCs/>
                  <w:noProof/>
                  <w:color w:val="000000"/>
                  <w:lang w:val="en-US" w:eastAsia="en-US"/>
                </w:rPr>
                <w:drawing>
                  <wp:inline distT="0" distB="0" distL="0" distR="0" wp14:anchorId="2C1141A1" wp14:editId="2D0F97A1">
                    <wp:extent cx="2354400" cy="738000"/>
                    <wp:effectExtent l="0" t="0" r="0" b="0"/>
                    <wp:docPr id="1413" name="obráze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54400" cy="738000"/>
                            </a:xfrm>
                            <a:prstGeom prst="rect">
                              <a:avLst/>
                            </a:prstGeom>
                            <a:noFill/>
                            <a:ln>
                              <a:noFill/>
                            </a:ln>
                          </pic:spPr>
                        </pic:pic>
                      </a:graphicData>
                    </a:graphic>
                  </wp:inline>
                </w:drawing>
              </w:r>
            </w:sdtContent>
          </w:sdt>
        </w:p>
      </w:tc>
      <w:tc>
        <w:tcPr>
          <w:tcW w:w="5918" w:type="dxa"/>
        </w:tcPr>
        <w:tbl>
          <w:tblPr>
            <w:tblStyle w:val="Mkatabulky"/>
            <w:tblW w:w="5049" w:type="dxa"/>
            <w:jc w:val="right"/>
            <w:tblBorders>
              <w:top w:val="thinThickLargeGap" w:sz="24" w:space="0" w:color="auto"/>
              <w:left w:val="thinThick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2127"/>
            <w:gridCol w:w="2922"/>
          </w:tblGrid>
          <w:tr w:rsidR="00716229" w:rsidTr="00B56AAD">
            <w:trPr>
              <w:jc w:val="right"/>
            </w:trPr>
            <w:tc>
              <w:tcPr>
                <w:tcW w:w="2127" w:type="dxa"/>
              </w:tcPr>
              <w:p w:rsidR="00716229" w:rsidRDefault="00716229">
                <w:r>
                  <w:t>Name:</w:t>
                </w:r>
              </w:p>
            </w:tc>
            <w:tc>
              <w:tcPr>
                <w:tcW w:w="2922" w:type="dxa"/>
              </w:tcPr>
              <w:p w:rsidR="00716229" w:rsidRDefault="000E2420" w:rsidP="00CA060B">
                <w:sdt>
                  <w:sdtPr>
                    <w:rPr>
                      <w:b/>
                      <w:color w:val="000000" w:themeColor="text1"/>
                      <w:sz w:val="24"/>
                      <w:szCs w:val="28"/>
                    </w:rPr>
                    <w:tag w:val="Subject/Fields/First_name"/>
                    <w:id w:val="-1896969023"/>
                    <w:text/>
                  </w:sdtPr>
                  <w:sdtEndPr/>
                  <w:sdtContent>
                    <w:r w:rsidR="00716229" w:rsidRPr="00DA078E">
                      <w:rPr>
                        <w:b/>
                        <w:color w:val="000000" w:themeColor="text1"/>
                        <w:sz w:val="24"/>
                        <w:szCs w:val="28"/>
                      </w:rPr>
                      <w:t>…</w:t>
                    </w:r>
                  </w:sdtContent>
                </w:sdt>
                <w:r w:rsidR="00716229" w:rsidRPr="00DA078E">
                  <w:rPr>
                    <w:b/>
                    <w:color w:val="000000" w:themeColor="text1"/>
                    <w:sz w:val="24"/>
                    <w:szCs w:val="28"/>
                  </w:rPr>
                  <w:t xml:space="preserve">  </w:t>
                </w:r>
                <w:sdt>
                  <w:sdtPr>
                    <w:rPr>
                      <w:b/>
                      <w:color w:val="000000" w:themeColor="text1"/>
                      <w:sz w:val="24"/>
                      <w:szCs w:val="28"/>
                    </w:rPr>
                    <w:tag w:val="Subject/Fields/Last_name"/>
                    <w:id w:val="672525283"/>
                    <w:text/>
                  </w:sdtPr>
                  <w:sdtEndPr/>
                  <w:sdtContent>
                    <w:r w:rsidR="00716229" w:rsidRPr="00DA078E">
                      <w:rPr>
                        <w:b/>
                        <w:color w:val="000000" w:themeColor="text1"/>
                        <w:sz w:val="24"/>
                        <w:szCs w:val="28"/>
                      </w:rPr>
                      <w:t>…</w:t>
                    </w:r>
                  </w:sdtContent>
                </w:sdt>
              </w:p>
            </w:tc>
          </w:tr>
          <w:tr w:rsidR="00716229" w:rsidTr="00B56AAD">
            <w:trPr>
              <w:jc w:val="right"/>
            </w:trPr>
            <w:tc>
              <w:tcPr>
                <w:tcW w:w="2127" w:type="dxa"/>
              </w:tcPr>
              <w:p w:rsidR="00716229" w:rsidRDefault="00716229" w:rsidP="00FE25BF">
                <w:r>
                  <w:t>Patient ID:</w:t>
                </w:r>
              </w:p>
            </w:tc>
            <w:tc>
              <w:tcPr>
                <w:tcW w:w="2922" w:type="dxa"/>
              </w:tcPr>
              <w:p w:rsidR="00716229" w:rsidRDefault="000E2420">
                <w:sdt>
                  <w:sdtPr>
                    <w:tag w:val="Subject/Fields/Patient_ID"/>
                    <w:id w:val="-984315672"/>
                    <w:text/>
                  </w:sdtPr>
                  <w:sdtEndPr/>
                  <w:sdtContent>
                    <w:r w:rsidR="00716229">
                      <w:t>…</w:t>
                    </w:r>
                  </w:sdtContent>
                </w:sdt>
              </w:p>
            </w:tc>
          </w:tr>
          <w:tr w:rsidR="00716229" w:rsidTr="00B56AAD">
            <w:trPr>
              <w:jc w:val="right"/>
            </w:trPr>
            <w:tc>
              <w:tcPr>
                <w:tcW w:w="2127" w:type="dxa"/>
              </w:tcPr>
              <w:p w:rsidR="00716229" w:rsidRDefault="00716229" w:rsidP="00B00EA8">
                <w:r>
                  <w:t>Date of birth:</w:t>
                </w:r>
              </w:p>
            </w:tc>
            <w:tc>
              <w:tcPr>
                <w:tcW w:w="2922" w:type="dxa"/>
              </w:tcPr>
              <w:p w:rsidR="00716229" w:rsidRDefault="000E2420" w:rsidP="00B00EA8">
                <w:sdt>
                  <w:sdtPr>
                    <w:alias w:val="meta.xml:meta/date_of_birth_formatted"/>
                    <w:tag w:val="meta.xml:meta/date_of_birth_formatted"/>
                    <w:id w:val="716323488"/>
                    <w:text/>
                  </w:sdtPr>
                  <w:sdtEndPr/>
                  <w:sdtContent>
                    <w:r w:rsidR="00716229" w:rsidRPr="006E7500">
                      <w:t>…</w:t>
                    </w:r>
                  </w:sdtContent>
                </w:sdt>
              </w:p>
            </w:tc>
          </w:tr>
          <w:tr w:rsidR="00716229" w:rsidTr="00B56AAD">
            <w:trPr>
              <w:jc w:val="right"/>
            </w:trPr>
            <w:tc>
              <w:tcPr>
                <w:tcW w:w="2127" w:type="dxa"/>
              </w:tcPr>
              <w:p w:rsidR="00716229" w:rsidRDefault="00716229" w:rsidP="00FE25BF">
                <w:r>
                  <w:t>Date of gait analysis:</w:t>
                </w:r>
              </w:p>
            </w:tc>
            <w:tc>
              <w:tcPr>
                <w:tcW w:w="2922" w:type="dxa"/>
              </w:tcPr>
              <w:p w:rsidR="00716229" w:rsidRDefault="000E2420">
                <w:sdt>
                  <w:sdtPr>
                    <w:tag w:val="meta.xml:meta/creation_date_formatted"/>
                    <w:id w:val="-2031014944"/>
                    <w:text/>
                  </w:sdtPr>
                  <w:sdtEndPr/>
                  <w:sdtContent>
                    <w:r w:rsidR="00716229">
                      <w:t>…</w:t>
                    </w:r>
                  </w:sdtContent>
                </w:sdt>
              </w:p>
            </w:tc>
          </w:tr>
        </w:tbl>
        <w:p w:rsidR="00716229" w:rsidRDefault="00716229"/>
      </w:tc>
    </w:tr>
  </w:tbl>
  <w:p w:rsidR="00716229" w:rsidRPr="00B50A1B" w:rsidRDefault="00716229" w:rsidP="00FE25BF">
    <w:pPr>
      <w:pStyle w:val="Zhlav"/>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32B9"/>
    <w:multiLevelType w:val="hybridMultilevel"/>
    <w:tmpl w:val="59D4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F70E0"/>
    <w:multiLevelType w:val="hybridMultilevel"/>
    <w:tmpl w:val="FE5CA526"/>
    <w:lvl w:ilvl="0" w:tplc="6B725EB4">
      <w:start w:val="1"/>
      <w:numFmt w:val="lowerLetter"/>
      <w:lvlText w:val="%1."/>
      <w:lvlJc w:val="left"/>
      <w:pPr>
        <w:tabs>
          <w:tab w:val="num" w:pos="1077"/>
        </w:tabs>
        <w:ind w:left="1077" w:hanging="360"/>
      </w:pPr>
      <w:rPr>
        <w:rFonts w:cs="Times New Roman" w:hint="default"/>
      </w:rPr>
    </w:lvl>
    <w:lvl w:ilvl="1" w:tplc="04090019" w:tentative="1">
      <w:start w:val="1"/>
      <w:numFmt w:val="lowerLetter"/>
      <w:lvlText w:val="%2."/>
      <w:lvlJc w:val="left"/>
      <w:pPr>
        <w:tabs>
          <w:tab w:val="num" w:pos="1797"/>
        </w:tabs>
        <w:ind w:left="1797" w:hanging="360"/>
      </w:pPr>
      <w:rPr>
        <w:rFonts w:cs="Times New Roman"/>
      </w:rPr>
    </w:lvl>
    <w:lvl w:ilvl="2" w:tplc="0409001B" w:tentative="1">
      <w:start w:val="1"/>
      <w:numFmt w:val="lowerRoman"/>
      <w:lvlText w:val="%3."/>
      <w:lvlJc w:val="right"/>
      <w:pPr>
        <w:tabs>
          <w:tab w:val="num" w:pos="2517"/>
        </w:tabs>
        <w:ind w:left="2517" w:hanging="180"/>
      </w:pPr>
      <w:rPr>
        <w:rFonts w:cs="Times New Roman"/>
      </w:rPr>
    </w:lvl>
    <w:lvl w:ilvl="3" w:tplc="0409000F" w:tentative="1">
      <w:start w:val="1"/>
      <w:numFmt w:val="decimal"/>
      <w:lvlText w:val="%4."/>
      <w:lvlJc w:val="left"/>
      <w:pPr>
        <w:tabs>
          <w:tab w:val="num" w:pos="3237"/>
        </w:tabs>
        <w:ind w:left="3237" w:hanging="360"/>
      </w:pPr>
      <w:rPr>
        <w:rFonts w:cs="Times New Roman"/>
      </w:rPr>
    </w:lvl>
    <w:lvl w:ilvl="4" w:tplc="04090019" w:tentative="1">
      <w:start w:val="1"/>
      <w:numFmt w:val="lowerLetter"/>
      <w:lvlText w:val="%5."/>
      <w:lvlJc w:val="left"/>
      <w:pPr>
        <w:tabs>
          <w:tab w:val="num" w:pos="3957"/>
        </w:tabs>
        <w:ind w:left="3957" w:hanging="360"/>
      </w:pPr>
      <w:rPr>
        <w:rFonts w:cs="Times New Roman"/>
      </w:rPr>
    </w:lvl>
    <w:lvl w:ilvl="5" w:tplc="0409001B" w:tentative="1">
      <w:start w:val="1"/>
      <w:numFmt w:val="lowerRoman"/>
      <w:lvlText w:val="%6."/>
      <w:lvlJc w:val="right"/>
      <w:pPr>
        <w:tabs>
          <w:tab w:val="num" w:pos="4677"/>
        </w:tabs>
        <w:ind w:left="4677" w:hanging="180"/>
      </w:pPr>
      <w:rPr>
        <w:rFonts w:cs="Times New Roman"/>
      </w:rPr>
    </w:lvl>
    <w:lvl w:ilvl="6" w:tplc="0409000F" w:tentative="1">
      <w:start w:val="1"/>
      <w:numFmt w:val="decimal"/>
      <w:lvlText w:val="%7."/>
      <w:lvlJc w:val="left"/>
      <w:pPr>
        <w:tabs>
          <w:tab w:val="num" w:pos="5397"/>
        </w:tabs>
        <w:ind w:left="5397" w:hanging="360"/>
      </w:pPr>
      <w:rPr>
        <w:rFonts w:cs="Times New Roman"/>
      </w:rPr>
    </w:lvl>
    <w:lvl w:ilvl="7" w:tplc="04090019" w:tentative="1">
      <w:start w:val="1"/>
      <w:numFmt w:val="lowerLetter"/>
      <w:lvlText w:val="%8."/>
      <w:lvlJc w:val="left"/>
      <w:pPr>
        <w:tabs>
          <w:tab w:val="num" w:pos="6117"/>
        </w:tabs>
        <w:ind w:left="6117" w:hanging="360"/>
      </w:pPr>
      <w:rPr>
        <w:rFonts w:cs="Times New Roman"/>
      </w:rPr>
    </w:lvl>
    <w:lvl w:ilvl="8" w:tplc="0409001B" w:tentative="1">
      <w:start w:val="1"/>
      <w:numFmt w:val="lowerRoman"/>
      <w:lvlText w:val="%9."/>
      <w:lvlJc w:val="right"/>
      <w:pPr>
        <w:tabs>
          <w:tab w:val="num" w:pos="6837"/>
        </w:tabs>
        <w:ind w:left="6837" w:hanging="180"/>
      </w:pPr>
      <w:rPr>
        <w:rFonts w:cs="Times New Roman"/>
      </w:rPr>
    </w:lvl>
  </w:abstractNum>
  <w:abstractNum w:abstractNumId="2" w15:restartNumberingAfterBreak="0">
    <w:nsid w:val="08EC6C2C"/>
    <w:multiLevelType w:val="hybridMultilevel"/>
    <w:tmpl w:val="8646CFDE"/>
    <w:lvl w:ilvl="0" w:tplc="11EA86BE">
      <w:start w:val="1"/>
      <w:numFmt w:val="lowerLetter"/>
      <w:lvlText w:val="(%1)"/>
      <w:lvlJc w:val="left"/>
      <w:pPr>
        <w:tabs>
          <w:tab w:val="num" w:pos="1140"/>
        </w:tabs>
        <w:ind w:left="1140" w:hanging="360"/>
      </w:pPr>
      <w:rPr>
        <w:rFonts w:cs="Times New Roman" w:hint="default"/>
      </w:rPr>
    </w:lvl>
    <w:lvl w:ilvl="1" w:tplc="04090019" w:tentative="1">
      <w:start w:val="1"/>
      <w:numFmt w:val="lowerLetter"/>
      <w:lvlText w:val="%2."/>
      <w:lvlJc w:val="left"/>
      <w:pPr>
        <w:tabs>
          <w:tab w:val="num" w:pos="1860"/>
        </w:tabs>
        <w:ind w:left="1860" w:hanging="360"/>
      </w:pPr>
      <w:rPr>
        <w:rFonts w:cs="Times New Roman"/>
      </w:rPr>
    </w:lvl>
    <w:lvl w:ilvl="2" w:tplc="0409001B" w:tentative="1">
      <w:start w:val="1"/>
      <w:numFmt w:val="lowerRoman"/>
      <w:lvlText w:val="%3."/>
      <w:lvlJc w:val="right"/>
      <w:pPr>
        <w:tabs>
          <w:tab w:val="num" w:pos="2580"/>
        </w:tabs>
        <w:ind w:left="2580" w:hanging="180"/>
      </w:pPr>
      <w:rPr>
        <w:rFonts w:cs="Times New Roman"/>
      </w:rPr>
    </w:lvl>
    <w:lvl w:ilvl="3" w:tplc="0409000F" w:tentative="1">
      <w:start w:val="1"/>
      <w:numFmt w:val="decimal"/>
      <w:lvlText w:val="%4."/>
      <w:lvlJc w:val="left"/>
      <w:pPr>
        <w:tabs>
          <w:tab w:val="num" w:pos="3300"/>
        </w:tabs>
        <w:ind w:left="3300" w:hanging="360"/>
      </w:pPr>
      <w:rPr>
        <w:rFonts w:cs="Times New Roman"/>
      </w:rPr>
    </w:lvl>
    <w:lvl w:ilvl="4" w:tplc="04090019" w:tentative="1">
      <w:start w:val="1"/>
      <w:numFmt w:val="lowerLetter"/>
      <w:lvlText w:val="%5."/>
      <w:lvlJc w:val="left"/>
      <w:pPr>
        <w:tabs>
          <w:tab w:val="num" w:pos="4020"/>
        </w:tabs>
        <w:ind w:left="4020" w:hanging="360"/>
      </w:pPr>
      <w:rPr>
        <w:rFonts w:cs="Times New Roman"/>
      </w:rPr>
    </w:lvl>
    <w:lvl w:ilvl="5" w:tplc="0409001B" w:tentative="1">
      <w:start w:val="1"/>
      <w:numFmt w:val="lowerRoman"/>
      <w:lvlText w:val="%6."/>
      <w:lvlJc w:val="right"/>
      <w:pPr>
        <w:tabs>
          <w:tab w:val="num" w:pos="4740"/>
        </w:tabs>
        <w:ind w:left="4740" w:hanging="180"/>
      </w:pPr>
      <w:rPr>
        <w:rFonts w:cs="Times New Roman"/>
      </w:rPr>
    </w:lvl>
    <w:lvl w:ilvl="6" w:tplc="0409000F" w:tentative="1">
      <w:start w:val="1"/>
      <w:numFmt w:val="decimal"/>
      <w:lvlText w:val="%7."/>
      <w:lvlJc w:val="left"/>
      <w:pPr>
        <w:tabs>
          <w:tab w:val="num" w:pos="5460"/>
        </w:tabs>
        <w:ind w:left="5460" w:hanging="360"/>
      </w:pPr>
      <w:rPr>
        <w:rFonts w:cs="Times New Roman"/>
      </w:rPr>
    </w:lvl>
    <w:lvl w:ilvl="7" w:tplc="04090019" w:tentative="1">
      <w:start w:val="1"/>
      <w:numFmt w:val="lowerLetter"/>
      <w:lvlText w:val="%8."/>
      <w:lvlJc w:val="left"/>
      <w:pPr>
        <w:tabs>
          <w:tab w:val="num" w:pos="6180"/>
        </w:tabs>
        <w:ind w:left="6180" w:hanging="360"/>
      </w:pPr>
      <w:rPr>
        <w:rFonts w:cs="Times New Roman"/>
      </w:rPr>
    </w:lvl>
    <w:lvl w:ilvl="8" w:tplc="0409001B" w:tentative="1">
      <w:start w:val="1"/>
      <w:numFmt w:val="lowerRoman"/>
      <w:lvlText w:val="%9."/>
      <w:lvlJc w:val="right"/>
      <w:pPr>
        <w:tabs>
          <w:tab w:val="num" w:pos="6900"/>
        </w:tabs>
        <w:ind w:left="6900" w:hanging="180"/>
      </w:pPr>
      <w:rPr>
        <w:rFonts w:cs="Times New Roman"/>
      </w:rPr>
    </w:lvl>
  </w:abstractNum>
  <w:abstractNum w:abstractNumId="3" w15:restartNumberingAfterBreak="0">
    <w:nsid w:val="0BCC3AAD"/>
    <w:multiLevelType w:val="hybridMultilevel"/>
    <w:tmpl w:val="9ECA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26808"/>
    <w:multiLevelType w:val="hybridMultilevel"/>
    <w:tmpl w:val="ADFC4C9E"/>
    <w:lvl w:ilvl="0" w:tplc="6E78718E">
      <w:start w:val="8"/>
      <w:numFmt w:val="lowerLetter"/>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BC92E6A"/>
    <w:multiLevelType w:val="hybridMultilevel"/>
    <w:tmpl w:val="9184F9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374873"/>
    <w:multiLevelType w:val="hybridMultilevel"/>
    <w:tmpl w:val="721E418A"/>
    <w:lvl w:ilvl="0" w:tplc="0FEC50BE">
      <w:start w:val="6"/>
      <w:numFmt w:val="lowerLetter"/>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D0A10C0"/>
    <w:multiLevelType w:val="hybridMultilevel"/>
    <w:tmpl w:val="9FD05AEA"/>
    <w:lvl w:ilvl="0" w:tplc="DB62ED72">
      <w:start w:val="3"/>
      <w:numFmt w:val="lowerLetter"/>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17930B9"/>
    <w:multiLevelType w:val="hybridMultilevel"/>
    <w:tmpl w:val="A8AE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BF3E1C"/>
    <w:multiLevelType w:val="hybridMultilevel"/>
    <w:tmpl w:val="95542652"/>
    <w:lvl w:ilvl="0" w:tplc="04090017">
      <w:start w:val="1"/>
      <w:numFmt w:val="lowerLetter"/>
      <w:lvlText w:val="%1)"/>
      <w:lvlJc w:val="left"/>
      <w:pPr>
        <w:tabs>
          <w:tab w:val="num" w:pos="690"/>
        </w:tabs>
        <w:ind w:left="690" w:hanging="360"/>
      </w:pPr>
      <w:rPr>
        <w:rFonts w:cs="Times New Roman"/>
        <w:sz w:val="24"/>
        <w:szCs w:val="24"/>
      </w:rPr>
    </w:lvl>
    <w:lvl w:ilvl="1" w:tplc="0409001B">
      <w:start w:val="1"/>
      <w:numFmt w:val="lowerRoman"/>
      <w:lvlText w:val="%2."/>
      <w:lvlJc w:val="right"/>
      <w:pPr>
        <w:tabs>
          <w:tab w:val="num" w:pos="1440"/>
        </w:tabs>
        <w:ind w:left="1440" w:hanging="360"/>
      </w:pPr>
      <w:rPr>
        <w:rFonts w:cs="Times New Roman"/>
        <w:sz w:val="24"/>
        <w:szCs w:val="24"/>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627DA"/>
    <w:multiLevelType w:val="hybridMultilevel"/>
    <w:tmpl w:val="3C9CA91E"/>
    <w:lvl w:ilvl="0" w:tplc="BE462DAE">
      <w:start w:val="1"/>
      <w:numFmt w:val="lowerLetter"/>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008314A"/>
    <w:multiLevelType w:val="hybridMultilevel"/>
    <w:tmpl w:val="675A6988"/>
    <w:lvl w:ilvl="0" w:tplc="0409000F">
      <w:start w:val="1"/>
      <w:numFmt w:val="decimal"/>
      <w:lvlText w:val="%1."/>
      <w:lvlJc w:val="left"/>
      <w:pPr>
        <w:tabs>
          <w:tab w:val="num" w:pos="720"/>
        </w:tabs>
        <w:ind w:left="720" w:hanging="360"/>
      </w:pPr>
      <w:rPr>
        <w:rFonts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46F2707D"/>
    <w:multiLevelType w:val="hybridMultilevel"/>
    <w:tmpl w:val="064E17CE"/>
    <w:lvl w:ilvl="0" w:tplc="B9AECF9A">
      <w:start w:val="1"/>
      <w:numFmt w:val="lowerLetter"/>
      <w:lvlText w:val="%1."/>
      <w:lvlJc w:val="left"/>
      <w:pPr>
        <w:ind w:left="746" w:hanging="570"/>
      </w:pPr>
      <w:rPr>
        <w:rFonts w:hint="default"/>
      </w:rPr>
    </w:lvl>
    <w:lvl w:ilvl="1" w:tplc="08090019" w:tentative="1">
      <w:start w:val="1"/>
      <w:numFmt w:val="lowerLetter"/>
      <w:lvlText w:val="%2."/>
      <w:lvlJc w:val="left"/>
      <w:pPr>
        <w:ind w:left="1256" w:hanging="360"/>
      </w:pPr>
    </w:lvl>
    <w:lvl w:ilvl="2" w:tplc="0809001B" w:tentative="1">
      <w:start w:val="1"/>
      <w:numFmt w:val="lowerRoman"/>
      <w:lvlText w:val="%3."/>
      <w:lvlJc w:val="right"/>
      <w:pPr>
        <w:ind w:left="1976" w:hanging="180"/>
      </w:pPr>
    </w:lvl>
    <w:lvl w:ilvl="3" w:tplc="0809000F" w:tentative="1">
      <w:start w:val="1"/>
      <w:numFmt w:val="decimal"/>
      <w:lvlText w:val="%4."/>
      <w:lvlJc w:val="left"/>
      <w:pPr>
        <w:ind w:left="2696" w:hanging="360"/>
      </w:pPr>
    </w:lvl>
    <w:lvl w:ilvl="4" w:tplc="08090019" w:tentative="1">
      <w:start w:val="1"/>
      <w:numFmt w:val="lowerLetter"/>
      <w:lvlText w:val="%5."/>
      <w:lvlJc w:val="left"/>
      <w:pPr>
        <w:ind w:left="3416" w:hanging="360"/>
      </w:pPr>
    </w:lvl>
    <w:lvl w:ilvl="5" w:tplc="0809001B" w:tentative="1">
      <w:start w:val="1"/>
      <w:numFmt w:val="lowerRoman"/>
      <w:lvlText w:val="%6."/>
      <w:lvlJc w:val="right"/>
      <w:pPr>
        <w:ind w:left="4136" w:hanging="180"/>
      </w:pPr>
    </w:lvl>
    <w:lvl w:ilvl="6" w:tplc="0809000F" w:tentative="1">
      <w:start w:val="1"/>
      <w:numFmt w:val="decimal"/>
      <w:lvlText w:val="%7."/>
      <w:lvlJc w:val="left"/>
      <w:pPr>
        <w:ind w:left="4856" w:hanging="360"/>
      </w:pPr>
    </w:lvl>
    <w:lvl w:ilvl="7" w:tplc="08090019" w:tentative="1">
      <w:start w:val="1"/>
      <w:numFmt w:val="lowerLetter"/>
      <w:lvlText w:val="%8."/>
      <w:lvlJc w:val="left"/>
      <w:pPr>
        <w:ind w:left="5576" w:hanging="360"/>
      </w:pPr>
    </w:lvl>
    <w:lvl w:ilvl="8" w:tplc="0809001B" w:tentative="1">
      <w:start w:val="1"/>
      <w:numFmt w:val="lowerRoman"/>
      <w:lvlText w:val="%9."/>
      <w:lvlJc w:val="right"/>
      <w:pPr>
        <w:ind w:left="6296" w:hanging="180"/>
      </w:pPr>
    </w:lvl>
  </w:abstractNum>
  <w:abstractNum w:abstractNumId="13" w15:restartNumberingAfterBreak="0">
    <w:nsid w:val="4A806699"/>
    <w:multiLevelType w:val="hybridMultilevel"/>
    <w:tmpl w:val="6AEC5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AD62ED"/>
    <w:multiLevelType w:val="hybridMultilevel"/>
    <w:tmpl w:val="E7C6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80D7E"/>
    <w:multiLevelType w:val="hybridMultilevel"/>
    <w:tmpl w:val="B54CD9F4"/>
    <w:lvl w:ilvl="0" w:tplc="6B725EB4">
      <w:start w:val="1"/>
      <w:numFmt w:val="lowerLetter"/>
      <w:lvlText w:val="%1."/>
      <w:lvlJc w:val="left"/>
      <w:pPr>
        <w:tabs>
          <w:tab w:val="num" w:pos="720"/>
        </w:tabs>
        <w:ind w:left="720" w:hanging="36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A832F4D"/>
    <w:multiLevelType w:val="hybridMultilevel"/>
    <w:tmpl w:val="9EEE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D3314"/>
    <w:multiLevelType w:val="hybridMultilevel"/>
    <w:tmpl w:val="AC500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32302"/>
    <w:multiLevelType w:val="hybridMultilevel"/>
    <w:tmpl w:val="99689034"/>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19" w15:restartNumberingAfterBreak="0">
    <w:nsid w:val="5F9058F7"/>
    <w:multiLevelType w:val="hybridMultilevel"/>
    <w:tmpl w:val="6F04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5E56C2"/>
    <w:multiLevelType w:val="hybridMultilevel"/>
    <w:tmpl w:val="5590FA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D35D9A"/>
    <w:multiLevelType w:val="hybridMultilevel"/>
    <w:tmpl w:val="4A8E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C5744A"/>
    <w:multiLevelType w:val="hybridMultilevel"/>
    <w:tmpl w:val="F984C5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B129F2"/>
    <w:multiLevelType w:val="hybridMultilevel"/>
    <w:tmpl w:val="F25E91AE"/>
    <w:lvl w:ilvl="0" w:tplc="41FA66D2">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7F146FE1"/>
    <w:multiLevelType w:val="hybridMultilevel"/>
    <w:tmpl w:val="9F32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0"/>
  </w:num>
  <w:num w:numId="3">
    <w:abstractNumId w:val="22"/>
  </w:num>
  <w:num w:numId="4">
    <w:abstractNumId w:val="5"/>
  </w:num>
  <w:num w:numId="5">
    <w:abstractNumId w:val="9"/>
  </w:num>
  <w:num w:numId="6">
    <w:abstractNumId w:val="11"/>
  </w:num>
  <w:num w:numId="7">
    <w:abstractNumId w:val="23"/>
  </w:num>
  <w:num w:numId="8">
    <w:abstractNumId w:val="3"/>
  </w:num>
  <w:num w:numId="9">
    <w:abstractNumId w:val="0"/>
  </w:num>
  <w:num w:numId="10">
    <w:abstractNumId w:val="1"/>
  </w:num>
  <w:num w:numId="11">
    <w:abstractNumId w:val="6"/>
  </w:num>
  <w:num w:numId="12">
    <w:abstractNumId w:val="4"/>
  </w:num>
  <w:num w:numId="13">
    <w:abstractNumId w:val="7"/>
  </w:num>
  <w:num w:numId="14">
    <w:abstractNumId w:val="15"/>
  </w:num>
  <w:num w:numId="15">
    <w:abstractNumId w:val="10"/>
  </w:num>
  <w:num w:numId="16">
    <w:abstractNumId w:val="21"/>
  </w:num>
  <w:num w:numId="17">
    <w:abstractNumId w:val="16"/>
  </w:num>
  <w:num w:numId="18">
    <w:abstractNumId w:val="17"/>
  </w:num>
  <w:num w:numId="19">
    <w:abstractNumId w:val="24"/>
  </w:num>
  <w:num w:numId="20">
    <w:abstractNumId w:val="14"/>
  </w:num>
  <w:num w:numId="21">
    <w:abstractNumId w:val="8"/>
  </w:num>
  <w:num w:numId="22">
    <w:abstractNumId w:val="2"/>
  </w:num>
  <w:num w:numId="23">
    <w:abstractNumId w:val="18"/>
  </w:num>
  <w:num w:numId="24">
    <w:abstractNumId w:val="12"/>
  </w:num>
  <w:num w:numId="2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ttachedTemplate r:id="rId1"/>
  <w:defaultTabStop w:val="720"/>
  <w:hyphenationZone w:val="425"/>
  <w:drawingGridHorizontalSpacing w:val="120"/>
  <w:displayHorizontalDrawingGridEvery w:val="2"/>
  <w:characterSpacingControl w:val="doNotCompress"/>
  <w:hdrShapeDefaults>
    <o:shapedefaults v:ext="edit" spidmax="7953"/>
  </w:hdrShapeDefaults>
  <w:footnotePr>
    <w:footnote w:id="-1"/>
    <w:footnote w:id="0"/>
  </w:footnotePr>
  <w:endnotePr>
    <w:endnote w:id="-1"/>
    <w:endnote w:id="0"/>
  </w:endnotePr>
  <w:compat>
    <w:compatSetting w:name="compatibilityMode" w:uri="http://schemas.microsoft.com/office/word" w:val="12"/>
  </w:compat>
  <w:docVars>
    <w:docVar w:name="EN.InstantFormat" w:val="w:compa"/>
    <w:docVar w:name="EN.Libraries" w:val="Ā"/>
  </w:docVars>
  <w:rsids>
    <w:rsidRoot w:val="00D84AE2"/>
    <w:rsid w:val="00000DAC"/>
    <w:rsid w:val="0000192B"/>
    <w:rsid w:val="00001DEA"/>
    <w:rsid w:val="00002EA6"/>
    <w:rsid w:val="00003F3D"/>
    <w:rsid w:val="0000588F"/>
    <w:rsid w:val="00005F04"/>
    <w:rsid w:val="00007A5C"/>
    <w:rsid w:val="00007DF8"/>
    <w:rsid w:val="00016524"/>
    <w:rsid w:val="00016BFF"/>
    <w:rsid w:val="0001722D"/>
    <w:rsid w:val="0002157A"/>
    <w:rsid w:val="00021E24"/>
    <w:rsid w:val="00021F87"/>
    <w:rsid w:val="00024D93"/>
    <w:rsid w:val="000279D4"/>
    <w:rsid w:val="00034651"/>
    <w:rsid w:val="0003568A"/>
    <w:rsid w:val="000370D7"/>
    <w:rsid w:val="0003784E"/>
    <w:rsid w:val="00043498"/>
    <w:rsid w:val="00045A6D"/>
    <w:rsid w:val="00050BD9"/>
    <w:rsid w:val="000515BB"/>
    <w:rsid w:val="0006012C"/>
    <w:rsid w:val="00060BFE"/>
    <w:rsid w:val="00061E05"/>
    <w:rsid w:val="00067A59"/>
    <w:rsid w:val="000735BA"/>
    <w:rsid w:val="00076222"/>
    <w:rsid w:val="00076E16"/>
    <w:rsid w:val="00080421"/>
    <w:rsid w:val="00081CD0"/>
    <w:rsid w:val="00083ADF"/>
    <w:rsid w:val="000844FC"/>
    <w:rsid w:val="000857DF"/>
    <w:rsid w:val="000910A1"/>
    <w:rsid w:val="000911DD"/>
    <w:rsid w:val="00091A15"/>
    <w:rsid w:val="00095811"/>
    <w:rsid w:val="000A0A30"/>
    <w:rsid w:val="000A3BB6"/>
    <w:rsid w:val="000A5324"/>
    <w:rsid w:val="000A62C5"/>
    <w:rsid w:val="000B5C07"/>
    <w:rsid w:val="000B7E6A"/>
    <w:rsid w:val="000C2A32"/>
    <w:rsid w:val="000C2C38"/>
    <w:rsid w:val="000C344A"/>
    <w:rsid w:val="000C4DBF"/>
    <w:rsid w:val="000C4F95"/>
    <w:rsid w:val="000C5B13"/>
    <w:rsid w:val="000C7B7E"/>
    <w:rsid w:val="000D0A84"/>
    <w:rsid w:val="000D3440"/>
    <w:rsid w:val="000D40E0"/>
    <w:rsid w:val="000D5845"/>
    <w:rsid w:val="000E11CA"/>
    <w:rsid w:val="000E2420"/>
    <w:rsid w:val="000E31E7"/>
    <w:rsid w:val="000E462A"/>
    <w:rsid w:val="000E546D"/>
    <w:rsid w:val="000E5797"/>
    <w:rsid w:val="000E7636"/>
    <w:rsid w:val="000E7721"/>
    <w:rsid w:val="000F0897"/>
    <w:rsid w:val="000F16FC"/>
    <w:rsid w:val="000F2388"/>
    <w:rsid w:val="000F30F1"/>
    <w:rsid w:val="000F3647"/>
    <w:rsid w:val="0010370F"/>
    <w:rsid w:val="0010557B"/>
    <w:rsid w:val="001063FF"/>
    <w:rsid w:val="001071B6"/>
    <w:rsid w:val="00107223"/>
    <w:rsid w:val="0011472C"/>
    <w:rsid w:val="00115595"/>
    <w:rsid w:val="00115FD5"/>
    <w:rsid w:val="0012343B"/>
    <w:rsid w:val="00125713"/>
    <w:rsid w:val="00125B3E"/>
    <w:rsid w:val="00126643"/>
    <w:rsid w:val="00127808"/>
    <w:rsid w:val="001312CF"/>
    <w:rsid w:val="001405CD"/>
    <w:rsid w:val="00140B73"/>
    <w:rsid w:val="00141F31"/>
    <w:rsid w:val="00164DA8"/>
    <w:rsid w:val="00164F30"/>
    <w:rsid w:val="00166088"/>
    <w:rsid w:val="001673A1"/>
    <w:rsid w:val="00172EAA"/>
    <w:rsid w:val="00175F11"/>
    <w:rsid w:val="00176053"/>
    <w:rsid w:val="0018299A"/>
    <w:rsid w:val="0018354E"/>
    <w:rsid w:val="0018443E"/>
    <w:rsid w:val="00184F2D"/>
    <w:rsid w:val="0018549C"/>
    <w:rsid w:val="001857D0"/>
    <w:rsid w:val="00186256"/>
    <w:rsid w:val="001913A7"/>
    <w:rsid w:val="001914F6"/>
    <w:rsid w:val="00192376"/>
    <w:rsid w:val="001A0787"/>
    <w:rsid w:val="001A381D"/>
    <w:rsid w:val="001A6419"/>
    <w:rsid w:val="001A73BF"/>
    <w:rsid w:val="001B1BE9"/>
    <w:rsid w:val="001B443D"/>
    <w:rsid w:val="001C0AAD"/>
    <w:rsid w:val="001C36AE"/>
    <w:rsid w:val="001C524C"/>
    <w:rsid w:val="001C5506"/>
    <w:rsid w:val="001C5C50"/>
    <w:rsid w:val="001C6230"/>
    <w:rsid w:val="001C684C"/>
    <w:rsid w:val="001C6934"/>
    <w:rsid w:val="001C77E4"/>
    <w:rsid w:val="001D038A"/>
    <w:rsid w:val="001D08A1"/>
    <w:rsid w:val="001D1B7E"/>
    <w:rsid w:val="001D44DF"/>
    <w:rsid w:val="001E016A"/>
    <w:rsid w:val="001E5B60"/>
    <w:rsid w:val="001E6AF4"/>
    <w:rsid w:val="001E72D7"/>
    <w:rsid w:val="001E7EE1"/>
    <w:rsid w:val="001F2029"/>
    <w:rsid w:val="001F408F"/>
    <w:rsid w:val="001F52E0"/>
    <w:rsid w:val="001F6D1A"/>
    <w:rsid w:val="001F6ED0"/>
    <w:rsid w:val="001F7EAF"/>
    <w:rsid w:val="0020041F"/>
    <w:rsid w:val="00200D41"/>
    <w:rsid w:val="00204794"/>
    <w:rsid w:val="00204A82"/>
    <w:rsid w:val="00206760"/>
    <w:rsid w:val="00212A1E"/>
    <w:rsid w:val="002158B0"/>
    <w:rsid w:val="002165D2"/>
    <w:rsid w:val="002208AC"/>
    <w:rsid w:val="00221A58"/>
    <w:rsid w:val="002226EC"/>
    <w:rsid w:val="00222747"/>
    <w:rsid w:val="00224A25"/>
    <w:rsid w:val="00224E45"/>
    <w:rsid w:val="00226BB2"/>
    <w:rsid w:val="002312D1"/>
    <w:rsid w:val="00232E11"/>
    <w:rsid w:val="00234570"/>
    <w:rsid w:val="00235672"/>
    <w:rsid w:val="00237A09"/>
    <w:rsid w:val="00237D65"/>
    <w:rsid w:val="0024011B"/>
    <w:rsid w:val="00241EF7"/>
    <w:rsid w:val="00244F40"/>
    <w:rsid w:val="002451D0"/>
    <w:rsid w:val="00245392"/>
    <w:rsid w:val="00247B43"/>
    <w:rsid w:val="00250E54"/>
    <w:rsid w:val="002538A4"/>
    <w:rsid w:val="002541BE"/>
    <w:rsid w:val="00257CCC"/>
    <w:rsid w:val="00263779"/>
    <w:rsid w:val="0026409E"/>
    <w:rsid w:val="00266C5A"/>
    <w:rsid w:val="00272B81"/>
    <w:rsid w:val="00277FCF"/>
    <w:rsid w:val="0028085D"/>
    <w:rsid w:val="00281C96"/>
    <w:rsid w:val="00281E25"/>
    <w:rsid w:val="0028301B"/>
    <w:rsid w:val="00284387"/>
    <w:rsid w:val="00284446"/>
    <w:rsid w:val="002851C5"/>
    <w:rsid w:val="00285C30"/>
    <w:rsid w:val="00287B73"/>
    <w:rsid w:val="0029115F"/>
    <w:rsid w:val="002928E9"/>
    <w:rsid w:val="00293BB8"/>
    <w:rsid w:val="00295351"/>
    <w:rsid w:val="002953B9"/>
    <w:rsid w:val="002A0664"/>
    <w:rsid w:val="002A0711"/>
    <w:rsid w:val="002A2019"/>
    <w:rsid w:val="002A5343"/>
    <w:rsid w:val="002A5491"/>
    <w:rsid w:val="002A5623"/>
    <w:rsid w:val="002A5EC3"/>
    <w:rsid w:val="002B3B3D"/>
    <w:rsid w:val="002B3EE0"/>
    <w:rsid w:val="002B55B3"/>
    <w:rsid w:val="002B6CA8"/>
    <w:rsid w:val="002C3094"/>
    <w:rsid w:val="002C4B4A"/>
    <w:rsid w:val="002C4E0B"/>
    <w:rsid w:val="002D0F23"/>
    <w:rsid w:val="002D2C5F"/>
    <w:rsid w:val="002D5648"/>
    <w:rsid w:val="002E00AC"/>
    <w:rsid w:val="002E48D6"/>
    <w:rsid w:val="002E5C6A"/>
    <w:rsid w:val="002E789E"/>
    <w:rsid w:val="002F1EB1"/>
    <w:rsid w:val="002F1FEE"/>
    <w:rsid w:val="002F23B6"/>
    <w:rsid w:val="002F347A"/>
    <w:rsid w:val="002F4B57"/>
    <w:rsid w:val="002F4D67"/>
    <w:rsid w:val="002F76E3"/>
    <w:rsid w:val="003052AA"/>
    <w:rsid w:val="003066CC"/>
    <w:rsid w:val="00306D9C"/>
    <w:rsid w:val="00307D77"/>
    <w:rsid w:val="003104DE"/>
    <w:rsid w:val="00311981"/>
    <w:rsid w:val="00312A71"/>
    <w:rsid w:val="003130B2"/>
    <w:rsid w:val="003139AF"/>
    <w:rsid w:val="00313ACB"/>
    <w:rsid w:val="00313D76"/>
    <w:rsid w:val="00314423"/>
    <w:rsid w:val="003152A7"/>
    <w:rsid w:val="00316360"/>
    <w:rsid w:val="00317625"/>
    <w:rsid w:val="00325D5A"/>
    <w:rsid w:val="00326FB1"/>
    <w:rsid w:val="00327E63"/>
    <w:rsid w:val="00331475"/>
    <w:rsid w:val="003415E7"/>
    <w:rsid w:val="0034177F"/>
    <w:rsid w:val="00344B5D"/>
    <w:rsid w:val="00346F15"/>
    <w:rsid w:val="00350A5F"/>
    <w:rsid w:val="003600BB"/>
    <w:rsid w:val="00361344"/>
    <w:rsid w:val="00362CD6"/>
    <w:rsid w:val="003635FC"/>
    <w:rsid w:val="00364DC9"/>
    <w:rsid w:val="00374A21"/>
    <w:rsid w:val="003757B9"/>
    <w:rsid w:val="00375916"/>
    <w:rsid w:val="00375E42"/>
    <w:rsid w:val="00375F4A"/>
    <w:rsid w:val="00376BDA"/>
    <w:rsid w:val="00377332"/>
    <w:rsid w:val="00380BDE"/>
    <w:rsid w:val="00382683"/>
    <w:rsid w:val="00383F69"/>
    <w:rsid w:val="00384A19"/>
    <w:rsid w:val="00390020"/>
    <w:rsid w:val="00390CE5"/>
    <w:rsid w:val="00391725"/>
    <w:rsid w:val="00393F25"/>
    <w:rsid w:val="00394100"/>
    <w:rsid w:val="003A0645"/>
    <w:rsid w:val="003A3B0D"/>
    <w:rsid w:val="003A6988"/>
    <w:rsid w:val="003B293F"/>
    <w:rsid w:val="003B2DB7"/>
    <w:rsid w:val="003C1517"/>
    <w:rsid w:val="003C3B42"/>
    <w:rsid w:val="003C569E"/>
    <w:rsid w:val="003C6D6D"/>
    <w:rsid w:val="003C76CB"/>
    <w:rsid w:val="003D04A2"/>
    <w:rsid w:val="003D12E0"/>
    <w:rsid w:val="003D3DB1"/>
    <w:rsid w:val="003D6614"/>
    <w:rsid w:val="003E4D6C"/>
    <w:rsid w:val="003E7CBD"/>
    <w:rsid w:val="003F37B2"/>
    <w:rsid w:val="003F4BF5"/>
    <w:rsid w:val="003F78A0"/>
    <w:rsid w:val="003F78FB"/>
    <w:rsid w:val="004017BF"/>
    <w:rsid w:val="00402257"/>
    <w:rsid w:val="00403836"/>
    <w:rsid w:val="00404D2A"/>
    <w:rsid w:val="004051CD"/>
    <w:rsid w:val="004055C8"/>
    <w:rsid w:val="0040727A"/>
    <w:rsid w:val="00407F13"/>
    <w:rsid w:val="004138C8"/>
    <w:rsid w:val="00413CD0"/>
    <w:rsid w:val="00415F2F"/>
    <w:rsid w:val="00420216"/>
    <w:rsid w:val="0042114D"/>
    <w:rsid w:val="00433016"/>
    <w:rsid w:val="004345C0"/>
    <w:rsid w:val="004358B9"/>
    <w:rsid w:val="00440607"/>
    <w:rsid w:val="00440872"/>
    <w:rsid w:val="00441097"/>
    <w:rsid w:val="00441D40"/>
    <w:rsid w:val="004448AC"/>
    <w:rsid w:val="00444EB6"/>
    <w:rsid w:val="004456F5"/>
    <w:rsid w:val="00450ED2"/>
    <w:rsid w:val="004534F9"/>
    <w:rsid w:val="00454AE8"/>
    <w:rsid w:val="00454D03"/>
    <w:rsid w:val="00454F9B"/>
    <w:rsid w:val="0046078D"/>
    <w:rsid w:val="00460DCD"/>
    <w:rsid w:val="00463D08"/>
    <w:rsid w:val="004647B6"/>
    <w:rsid w:val="004659DB"/>
    <w:rsid w:val="0046737C"/>
    <w:rsid w:val="00467E5E"/>
    <w:rsid w:val="00467EA1"/>
    <w:rsid w:val="00474B25"/>
    <w:rsid w:val="0047673F"/>
    <w:rsid w:val="00476EAE"/>
    <w:rsid w:val="00481A70"/>
    <w:rsid w:val="004A1098"/>
    <w:rsid w:val="004A1799"/>
    <w:rsid w:val="004A28F5"/>
    <w:rsid w:val="004A2D06"/>
    <w:rsid w:val="004A3BA2"/>
    <w:rsid w:val="004A3FD6"/>
    <w:rsid w:val="004A447A"/>
    <w:rsid w:val="004A5A57"/>
    <w:rsid w:val="004B05A6"/>
    <w:rsid w:val="004B21FF"/>
    <w:rsid w:val="004B3FAE"/>
    <w:rsid w:val="004B686E"/>
    <w:rsid w:val="004C1779"/>
    <w:rsid w:val="004C22EE"/>
    <w:rsid w:val="004C2A1E"/>
    <w:rsid w:val="004C5BE2"/>
    <w:rsid w:val="004C79CB"/>
    <w:rsid w:val="004C7ACA"/>
    <w:rsid w:val="004D6DA8"/>
    <w:rsid w:val="004D7CE5"/>
    <w:rsid w:val="004E35E0"/>
    <w:rsid w:val="004E493B"/>
    <w:rsid w:val="004F0C6D"/>
    <w:rsid w:val="004F4EEB"/>
    <w:rsid w:val="005015CF"/>
    <w:rsid w:val="00506998"/>
    <w:rsid w:val="00507D34"/>
    <w:rsid w:val="00511AF0"/>
    <w:rsid w:val="00512117"/>
    <w:rsid w:val="00512294"/>
    <w:rsid w:val="005151FD"/>
    <w:rsid w:val="005158F2"/>
    <w:rsid w:val="0051740F"/>
    <w:rsid w:val="00522EE4"/>
    <w:rsid w:val="0052382B"/>
    <w:rsid w:val="00531247"/>
    <w:rsid w:val="005327D1"/>
    <w:rsid w:val="005337D0"/>
    <w:rsid w:val="00535D2F"/>
    <w:rsid w:val="00536B2D"/>
    <w:rsid w:val="005426FD"/>
    <w:rsid w:val="00544C92"/>
    <w:rsid w:val="00544CB2"/>
    <w:rsid w:val="005466B1"/>
    <w:rsid w:val="005466C6"/>
    <w:rsid w:val="0055130C"/>
    <w:rsid w:val="00554393"/>
    <w:rsid w:val="00554650"/>
    <w:rsid w:val="00557D46"/>
    <w:rsid w:val="005619DD"/>
    <w:rsid w:val="0056295F"/>
    <w:rsid w:val="005643A5"/>
    <w:rsid w:val="0056620A"/>
    <w:rsid w:val="00567216"/>
    <w:rsid w:val="0056721B"/>
    <w:rsid w:val="005708CC"/>
    <w:rsid w:val="00571706"/>
    <w:rsid w:val="005734EB"/>
    <w:rsid w:val="00575F6F"/>
    <w:rsid w:val="0058085F"/>
    <w:rsid w:val="00580C2E"/>
    <w:rsid w:val="0058332E"/>
    <w:rsid w:val="005843F4"/>
    <w:rsid w:val="00584F78"/>
    <w:rsid w:val="00587F41"/>
    <w:rsid w:val="005903A2"/>
    <w:rsid w:val="005908A4"/>
    <w:rsid w:val="00590A49"/>
    <w:rsid w:val="00596E3B"/>
    <w:rsid w:val="005A1364"/>
    <w:rsid w:val="005A7D7F"/>
    <w:rsid w:val="005B092A"/>
    <w:rsid w:val="005B1A7C"/>
    <w:rsid w:val="005B1C33"/>
    <w:rsid w:val="005B4D26"/>
    <w:rsid w:val="005B52A5"/>
    <w:rsid w:val="005B7A25"/>
    <w:rsid w:val="005C0486"/>
    <w:rsid w:val="005C2961"/>
    <w:rsid w:val="005C3731"/>
    <w:rsid w:val="005C699E"/>
    <w:rsid w:val="005C6E99"/>
    <w:rsid w:val="005D0E5F"/>
    <w:rsid w:val="005D4BCE"/>
    <w:rsid w:val="005D68FA"/>
    <w:rsid w:val="005D6A1B"/>
    <w:rsid w:val="005D75CE"/>
    <w:rsid w:val="005E28B7"/>
    <w:rsid w:val="005F0C4B"/>
    <w:rsid w:val="005F35CC"/>
    <w:rsid w:val="005F539C"/>
    <w:rsid w:val="005F5FC4"/>
    <w:rsid w:val="005F67F4"/>
    <w:rsid w:val="005F6987"/>
    <w:rsid w:val="005F69FF"/>
    <w:rsid w:val="005F6E53"/>
    <w:rsid w:val="005F6FEA"/>
    <w:rsid w:val="00600909"/>
    <w:rsid w:val="0060196F"/>
    <w:rsid w:val="00603954"/>
    <w:rsid w:val="0060533C"/>
    <w:rsid w:val="006053E9"/>
    <w:rsid w:val="00605ADF"/>
    <w:rsid w:val="00607AAA"/>
    <w:rsid w:val="0061055B"/>
    <w:rsid w:val="00612677"/>
    <w:rsid w:val="0061393E"/>
    <w:rsid w:val="0061561A"/>
    <w:rsid w:val="00616E6E"/>
    <w:rsid w:val="00622EAA"/>
    <w:rsid w:val="00624F61"/>
    <w:rsid w:val="00625DA9"/>
    <w:rsid w:val="006263BD"/>
    <w:rsid w:val="006318C4"/>
    <w:rsid w:val="00635083"/>
    <w:rsid w:val="0063527F"/>
    <w:rsid w:val="00641AB9"/>
    <w:rsid w:val="006424CC"/>
    <w:rsid w:val="0064560C"/>
    <w:rsid w:val="006467FF"/>
    <w:rsid w:val="006519B8"/>
    <w:rsid w:val="00652295"/>
    <w:rsid w:val="006551E2"/>
    <w:rsid w:val="006575DD"/>
    <w:rsid w:val="006602CE"/>
    <w:rsid w:val="00661755"/>
    <w:rsid w:val="00662491"/>
    <w:rsid w:val="0066460A"/>
    <w:rsid w:val="0066612D"/>
    <w:rsid w:val="00667504"/>
    <w:rsid w:val="006709BF"/>
    <w:rsid w:val="00672DA8"/>
    <w:rsid w:val="00673AF0"/>
    <w:rsid w:val="00674112"/>
    <w:rsid w:val="0067431A"/>
    <w:rsid w:val="00674942"/>
    <w:rsid w:val="0067506B"/>
    <w:rsid w:val="00675CF0"/>
    <w:rsid w:val="00683B6C"/>
    <w:rsid w:val="00686F8D"/>
    <w:rsid w:val="0069093E"/>
    <w:rsid w:val="00690D5A"/>
    <w:rsid w:val="00690EF0"/>
    <w:rsid w:val="00693087"/>
    <w:rsid w:val="006932A9"/>
    <w:rsid w:val="006A097D"/>
    <w:rsid w:val="006A2100"/>
    <w:rsid w:val="006A2124"/>
    <w:rsid w:val="006A24F5"/>
    <w:rsid w:val="006A5D8E"/>
    <w:rsid w:val="006A76C8"/>
    <w:rsid w:val="006B12F0"/>
    <w:rsid w:val="006B477D"/>
    <w:rsid w:val="006B6962"/>
    <w:rsid w:val="006C1347"/>
    <w:rsid w:val="006C4228"/>
    <w:rsid w:val="006C5078"/>
    <w:rsid w:val="006C55E0"/>
    <w:rsid w:val="006D04BE"/>
    <w:rsid w:val="006D5080"/>
    <w:rsid w:val="006D78B9"/>
    <w:rsid w:val="006E161D"/>
    <w:rsid w:val="006E1D2C"/>
    <w:rsid w:val="006E28AB"/>
    <w:rsid w:val="006E587D"/>
    <w:rsid w:val="006E7500"/>
    <w:rsid w:val="006F0C63"/>
    <w:rsid w:val="006F18B8"/>
    <w:rsid w:val="006F2E02"/>
    <w:rsid w:val="006F63EA"/>
    <w:rsid w:val="006F75A2"/>
    <w:rsid w:val="006F7849"/>
    <w:rsid w:val="006F7ED3"/>
    <w:rsid w:val="00703789"/>
    <w:rsid w:val="0070489D"/>
    <w:rsid w:val="007060CB"/>
    <w:rsid w:val="00706FB5"/>
    <w:rsid w:val="00710EB1"/>
    <w:rsid w:val="00711BFD"/>
    <w:rsid w:val="00711FA3"/>
    <w:rsid w:val="00712611"/>
    <w:rsid w:val="00716229"/>
    <w:rsid w:val="0071731A"/>
    <w:rsid w:val="00721953"/>
    <w:rsid w:val="00726327"/>
    <w:rsid w:val="007314A8"/>
    <w:rsid w:val="00732E1E"/>
    <w:rsid w:val="007341C4"/>
    <w:rsid w:val="00734258"/>
    <w:rsid w:val="00734CA2"/>
    <w:rsid w:val="00734D1B"/>
    <w:rsid w:val="007360C5"/>
    <w:rsid w:val="007372F9"/>
    <w:rsid w:val="00737425"/>
    <w:rsid w:val="00740745"/>
    <w:rsid w:val="007411FD"/>
    <w:rsid w:val="00741548"/>
    <w:rsid w:val="00744B00"/>
    <w:rsid w:val="007460E1"/>
    <w:rsid w:val="00757ED9"/>
    <w:rsid w:val="007664C5"/>
    <w:rsid w:val="00767C43"/>
    <w:rsid w:val="00770DC5"/>
    <w:rsid w:val="0077294C"/>
    <w:rsid w:val="00772C27"/>
    <w:rsid w:val="00772E78"/>
    <w:rsid w:val="00773BD8"/>
    <w:rsid w:val="00773C0F"/>
    <w:rsid w:val="00777055"/>
    <w:rsid w:val="00780347"/>
    <w:rsid w:val="00781627"/>
    <w:rsid w:val="00782328"/>
    <w:rsid w:val="0078246E"/>
    <w:rsid w:val="007828A7"/>
    <w:rsid w:val="00782996"/>
    <w:rsid w:val="00784E6D"/>
    <w:rsid w:val="007853E3"/>
    <w:rsid w:val="007923FE"/>
    <w:rsid w:val="0079394A"/>
    <w:rsid w:val="007946C5"/>
    <w:rsid w:val="007946F0"/>
    <w:rsid w:val="007A11EA"/>
    <w:rsid w:val="007A2917"/>
    <w:rsid w:val="007A3DE7"/>
    <w:rsid w:val="007A4532"/>
    <w:rsid w:val="007A5475"/>
    <w:rsid w:val="007A62C1"/>
    <w:rsid w:val="007B0027"/>
    <w:rsid w:val="007B20FD"/>
    <w:rsid w:val="007B2273"/>
    <w:rsid w:val="007B46D8"/>
    <w:rsid w:val="007C0E23"/>
    <w:rsid w:val="007C111B"/>
    <w:rsid w:val="007C1C46"/>
    <w:rsid w:val="007C2E63"/>
    <w:rsid w:val="007C3A98"/>
    <w:rsid w:val="007C5931"/>
    <w:rsid w:val="007D14BF"/>
    <w:rsid w:val="007D22F9"/>
    <w:rsid w:val="007D59D8"/>
    <w:rsid w:val="007D5D71"/>
    <w:rsid w:val="007D741A"/>
    <w:rsid w:val="007D78D3"/>
    <w:rsid w:val="007E03EC"/>
    <w:rsid w:val="007E0B7B"/>
    <w:rsid w:val="007E2775"/>
    <w:rsid w:val="007E36E7"/>
    <w:rsid w:val="007E3F91"/>
    <w:rsid w:val="007E6336"/>
    <w:rsid w:val="007F0B43"/>
    <w:rsid w:val="007F3E98"/>
    <w:rsid w:val="007F4280"/>
    <w:rsid w:val="007F477A"/>
    <w:rsid w:val="007F4EC4"/>
    <w:rsid w:val="007F743B"/>
    <w:rsid w:val="007F74EA"/>
    <w:rsid w:val="00801757"/>
    <w:rsid w:val="008031AE"/>
    <w:rsid w:val="008040B3"/>
    <w:rsid w:val="00805520"/>
    <w:rsid w:val="00806C34"/>
    <w:rsid w:val="00810D7A"/>
    <w:rsid w:val="00811C93"/>
    <w:rsid w:val="00811E44"/>
    <w:rsid w:val="00812B8A"/>
    <w:rsid w:val="0081551A"/>
    <w:rsid w:val="00816CD3"/>
    <w:rsid w:val="008173FE"/>
    <w:rsid w:val="0082113A"/>
    <w:rsid w:val="008219C4"/>
    <w:rsid w:val="00822BAF"/>
    <w:rsid w:val="00824A2F"/>
    <w:rsid w:val="00827C76"/>
    <w:rsid w:val="00830F8C"/>
    <w:rsid w:val="0083300D"/>
    <w:rsid w:val="008335B9"/>
    <w:rsid w:val="00837EE7"/>
    <w:rsid w:val="00840850"/>
    <w:rsid w:val="00843BE6"/>
    <w:rsid w:val="0084542D"/>
    <w:rsid w:val="00845559"/>
    <w:rsid w:val="00850DB6"/>
    <w:rsid w:val="00851E93"/>
    <w:rsid w:val="00852C63"/>
    <w:rsid w:val="00854686"/>
    <w:rsid w:val="00855C69"/>
    <w:rsid w:val="0085704D"/>
    <w:rsid w:val="00857114"/>
    <w:rsid w:val="0086179E"/>
    <w:rsid w:val="00861DC6"/>
    <w:rsid w:val="00862CF9"/>
    <w:rsid w:val="008644FA"/>
    <w:rsid w:val="00870364"/>
    <w:rsid w:val="008707CA"/>
    <w:rsid w:val="00870D7A"/>
    <w:rsid w:val="00870EAF"/>
    <w:rsid w:val="00871569"/>
    <w:rsid w:val="0088047B"/>
    <w:rsid w:val="00880C6A"/>
    <w:rsid w:val="00880F79"/>
    <w:rsid w:val="00882013"/>
    <w:rsid w:val="00882725"/>
    <w:rsid w:val="00882CD5"/>
    <w:rsid w:val="008851AD"/>
    <w:rsid w:val="00891224"/>
    <w:rsid w:val="00891BFD"/>
    <w:rsid w:val="00891D5A"/>
    <w:rsid w:val="00894152"/>
    <w:rsid w:val="00895958"/>
    <w:rsid w:val="008A2DB0"/>
    <w:rsid w:val="008A3117"/>
    <w:rsid w:val="008A3B27"/>
    <w:rsid w:val="008A5583"/>
    <w:rsid w:val="008A5607"/>
    <w:rsid w:val="008A70AD"/>
    <w:rsid w:val="008B0F31"/>
    <w:rsid w:val="008B32A3"/>
    <w:rsid w:val="008B611F"/>
    <w:rsid w:val="008B6E07"/>
    <w:rsid w:val="008C0126"/>
    <w:rsid w:val="008C06C2"/>
    <w:rsid w:val="008C0CFD"/>
    <w:rsid w:val="008C2DB9"/>
    <w:rsid w:val="008D17BF"/>
    <w:rsid w:val="008D2D09"/>
    <w:rsid w:val="008D4907"/>
    <w:rsid w:val="008D6201"/>
    <w:rsid w:val="008D7A04"/>
    <w:rsid w:val="008E324E"/>
    <w:rsid w:val="008E4EBD"/>
    <w:rsid w:val="008E5319"/>
    <w:rsid w:val="008F060D"/>
    <w:rsid w:val="008F1D2B"/>
    <w:rsid w:val="008F3BDB"/>
    <w:rsid w:val="008F60C7"/>
    <w:rsid w:val="008F6341"/>
    <w:rsid w:val="008F7079"/>
    <w:rsid w:val="00901C70"/>
    <w:rsid w:val="00905ED7"/>
    <w:rsid w:val="00906917"/>
    <w:rsid w:val="00911007"/>
    <w:rsid w:val="009118D5"/>
    <w:rsid w:val="00911EBE"/>
    <w:rsid w:val="0091799A"/>
    <w:rsid w:val="0092018C"/>
    <w:rsid w:val="00922BF5"/>
    <w:rsid w:val="009247D2"/>
    <w:rsid w:val="00924B4E"/>
    <w:rsid w:val="00925340"/>
    <w:rsid w:val="00932550"/>
    <w:rsid w:val="00935321"/>
    <w:rsid w:val="00935ACD"/>
    <w:rsid w:val="009368C3"/>
    <w:rsid w:val="00937B9B"/>
    <w:rsid w:val="00941E27"/>
    <w:rsid w:val="00941E44"/>
    <w:rsid w:val="00941ECC"/>
    <w:rsid w:val="009439DC"/>
    <w:rsid w:val="00943F2C"/>
    <w:rsid w:val="009441EC"/>
    <w:rsid w:val="009518D3"/>
    <w:rsid w:val="00951BF4"/>
    <w:rsid w:val="00951CD0"/>
    <w:rsid w:val="0095512A"/>
    <w:rsid w:val="0095645E"/>
    <w:rsid w:val="0096027A"/>
    <w:rsid w:val="009615E0"/>
    <w:rsid w:val="00961DD0"/>
    <w:rsid w:val="00962E85"/>
    <w:rsid w:val="0096643D"/>
    <w:rsid w:val="009666AD"/>
    <w:rsid w:val="0096696D"/>
    <w:rsid w:val="00966DB0"/>
    <w:rsid w:val="00966FFB"/>
    <w:rsid w:val="00970542"/>
    <w:rsid w:val="00975047"/>
    <w:rsid w:val="009779D0"/>
    <w:rsid w:val="00981719"/>
    <w:rsid w:val="00984932"/>
    <w:rsid w:val="00985961"/>
    <w:rsid w:val="00987274"/>
    <w:rsid w:val="0099063C"/>
    <w:rsid w:val="00992746"/>
    <w:rsid w:val="009A209B"/>
    <w:rsid w:val="009A3827"/>
    <w:rsid w:val="009A41F5"/>
    <w:rsid w:val="009A5E2C"/>
    <w:rsid w:val="009A7040"/>
    <w:rsid w:val="009A7D1E"/>
    <w:rsid w:val="009B0AC4"/>
    <w:rsid w:val="009B2272"/>
    <w:rsid w:val="009B2BFA"/>
    <w:rsid w:val="009B447E"/>
    <w:rsid w:val="009B58C5"/>
    <w:rsid w:val="009C1CD9"/>
    <w:rsid w:val="009D3916"/>
    <w:rsid w:val="009D440F"/>
    <w:rsid w:val="009D501F"/>
    <w:rsid w:val="009D568B"/>
    <w:rsid w:val="009D574B"/>
    <w:rsid w:val="009E59C3"/>
    <w:rsid w:val="009E647A"/>
    <w:rsid w:val="009E6CA0"/>
    <w:rsid w:val="009E711D"/>
    <w:rsid w:val="009E7427"/>
    <w:rsid w:val="009F09C0"/>
    <w:rsid w:val="009F0CAA"/>
    <w:rsid w:val="009F1FFB"/>
    <w:rsid w:val="009F30A4"/>
    <w:rsid w:val="009F3AA5"/>
    <w:rsid w:val="009F53B8"/>
    <w:rsid w:val="009F6D56"/>
    <w:rsid w:val="00A017C9"/>
    <w:rsid w:val="00A020D2"/>
    <w:rsid w:val="00A05A0B"/>
    <w:rsid w:val="00A061B5"/>
    <w:rsid w:val="00A07856"/>
    <w:rsid w:val="00A105D9"/>
    <w:rsid w:val="00A120C4"/>
    <w:rsid w:val="00A12E8D"/>
    <w:rsid w:val="00A141A4"/>
    <w:rsid w:val="00A1567D"/>
    <w:rsid w:val="00A16CBD"/>
    <w:rsid w:val="00A25B01"/>
    <w:rsid w:val="00A26DEC"/>
    <w:rsid w:val="00A31D0A"/>
    <w:rsid w:val="00A41E33"/>
    <w:rsid w:val="00A444ED"/>
    <w:rsid w:val="00A44CEF"/>
    <w:rsid w:val="00A46AA2"/>
    <w:rsid w:val="00A47E0D"/>
    <w:rsid w:val="00A50229"/>
    <w:rsid w:val="00A5182D"/>
    <w:rsid w:val="00A54E57"/>
    <w:rsid w:val="00A64A23"/>
    <w:rsid w:val="00A65C14"/>
    <w:rsid w:val="00A6629D"/>
    <w:rsid w:val="00A66ED7"/>
    <w:rsid w:val="00A70A88"/>
    <w:rsid w:val="00A70AF5"/>
    <w:rsid w:val="00A74AFC"/>
    <w:rsid w:val="00A75BBD"/>
    <w:rsid w:val="00A7669C"/>
    <w:rsid w:val="00A76701"/>
    <w:rsid w:val="00A81A95"/>
    <w:rsid w:val="00A837EA"/>
    <w:rsid w:val="00A8449A"/>
    <w:rsid w:val="00A84D5B"/>
    <w:rsid w:val="00A86D93"/>
    <w:rsid w:val="00A86FD5"/>
    <w:rsid w:val="00A872E9"/>
    <w:rsid w:val="00A875FF"/>
    <w:rsid w:val="00A93591"/>
    <w:rsid w:val="00A95E58"/>
    <w:rsid w:val="00A97139"/>
    <w:rsid w:val="00A97B71"/>
    <w:rsid w:val="00AA02CE"/>
    <w:rsid w:val="00AA2209"/>
    <w:rsid w:val="00AA2270"/>
    <w:rsid w:val="00AA2CB4"/>
    <w:rsid w:val="00AA2D29"/>
    <w:rsid w:val="00AB0EF9"/>
    <w:rsid w:val="00AB1659"/>
    <w:rsid w:val="00AB4233"/>
    <w:rsid w:val="00AB6E9B"/>
    <w:rsid w:val="00AC157D"/>
    <w:rsid w:val="00AC63D0"/>
    <w:rsid w:val="00AD01EC"/>
    <w:rsid w:val="00AD1AB6"/>
    <w:rsid w:val="00AD4992"/>
    <w:rsid w:val="00AD551F"/>
    <w:rsid w:val="00AD72B6"/>
    <w:rsid w:val="00AE1240"/>
    <w:rsid w:val="00AE13C1"/>
    <w:rsid w:val="00AE4EA8"/>
    <w:rsid w:val="00AE51C4"/>
    <w:rsid w:val="00AE532C"/>
    <w:rsid w:val="00AE5541"/>
    <w:rsid w:val="00AE57E3"/>
    <w:rsid w:val="00AE6AF6"/>
    <w:rsid w:val="00AE6CA3"/>
    <w:rsid w:val="00AF0642"/>
    <w:rsid w:val="00AF1133"/>
    <w:rsid w:val="00AF180D"/>
    <w:rsid w:val="00AF23C3"/>
    <w:rsid w:val="00AF4C9F"/>
    <w:rsid w:val="00B007B8"/>
    <w:rsid w:val="00B00EA8"/>
    <w:rsid w:val="00B05438"/>
    <w:rsid w:val="00B06719"/>
    <w:rsid w:val="00B06ACE"/>
    <w:rsid w:val="00B07755"/>
    <w:rsid w:val="00B125F0"/>
    <w:rsid w:val="00B1280B"/>
    <w:rsid w:val="00B160F9"/>
    <w:rsid w:val="00B20518"/>
    <w:rsid w:val="00B212A4"/>
    <w:rsid w:val="00B21BEF"/>
    <w:rsid w:val="00B241BD"/>
    <w:rsid w:val="00B258EE"/>
    <w:rsid w:val="00B26BA5"/>
    <w:rsid w:val="00B33CD9"/>
    <w:rsid w:val="00B4046D"/>
    <w:rsid w:val="00B4065E"/>
    <w:rsid w:val="00B4183E"/>
    <w:rsid w:val="00B4270A"/>
    <w:rsid w:val="00B5013E"/>
    <w:rsid w:val="00B50470"/>
    <w:rsid w:val="00B50A1B"/>
    <w:rsid w:val="00B51280"/>
    <w:rsid w:val="00B53C44"/>
    <w:rsid w:val="00B5657D"/>
    <w:rsid w:val="00B56AAD"/>
    <w:rsid w:val="00B57176"/>
    <w:rsid w:val="00B60DFF"/>
    <w:rsid w:val="00B64B30"/>
    <w:rsid w:val="00B676EB"/>
    <w:rsid w:val="00B72A4E"/>
    <w:rsid w:val="00B7379F"/>
    <w:rsid w:val="00B74694"/>
    <w:rsid w:val="00B74898"/>
    <w:rsid w:val="00B757AD"/>
    <w:rsid w:val="00B8128B"/>
    <w:rsid w:val="00B82AD8"/>
    <w:rsid w:val="00B849FF"/>
    <w:rsid w:val="00B85D7D"/>
    <w:rsid w:val="00B85F23"/>
    <w:rsid w:val="00B869A8"/>
    <w:rsid w:val="00B87C68"/>
    <w:rsid w:val="00B92647"/>
    <w:rsid w:val="00BA4A91"/>
    <w:rsid w:val="00BA4AFA"/>
    <w:rsid w:val="00BA5007"/>
    <w:rsid w:val="00BA5837"/>
    <w:rsid w:val="00BA79EF"/>
    <w:rsid w:val="00BB0D3C"/>
    <w:rsid w:val="00BB16CF"/>
    <w:rsid w:val="00BB219F"/>
    <w:rsid w:val="00BB373B"/>
    <w:rsid w:val="00BB4480"/>
    <w:rsid w:val="00BB4574"/>
    <w:rsid w:val="00BB621C"/>
    <w:rsid w:val="00BB66FB"/>
    <w:rsid w:val="00BB711C"/>
    <w:rsid w:val="00BB7B33"/>
    <w:rsid w:val="00BC27D7"/>
    <w:rsid w:val="00BC2C94"/>
    <w:rsid w:val="00BC30F7"/>
    <w:rsid w:val="00BC6E05"/>
    <w:rsid w:val="00BD1EA3"/>
    <w:rsid w:val="00BD2016"/>
    <w:rsid w:val="00BD2E05"/>
    <w:rsid w:val="00BD2F42"/>
    <w:rsid w:val="00BD564F"/>
    <w:rsid w:val="00BD6448"/>
    <w:rsid w:val="00BE1697"/>
    <w:rsid w:val="00BF0031"/>
    <w:rsid w:val="00BF2055"/>
    <w:rsid w:val="00BF2D36"/>
    <w:rsid w:val="00BF3A5F"/>
    <w:rsid w:val="00BF3CDB"/>
    <w:rsid w:val="00BF540A"/>
    <w:rsid w:val="00BF5B12"/>
    <w:rsid w:val="00BF6BA0"/>
    <w:rsid w:val="00C01CB3"/>
    <w:rsid w:val="00C047DB"/>
    <w:rsid w:val="00C12135"/>
    <w:rsid w:val="00C13D8B"/>
    <w:rsid w:val="00C1446C"/>
    <w:rsid w:val="00C172FA"/>
    <w:rsid w:val="00C22180"/>
    <w:rsid w:val="00C252AF"/>
    <w:rsid w:val="00C275FA"/>
    <w:rsid w:val="00C320FB"/>
    <w:rsid w:val="00C3486B"/>
    <w:rsid w:val="00C43C53"/>
    <w:rsid w:val="00C44474"/>
    <w:rsid w:val="00C44E32"/>
    <w:rsid w:val="00C46E41"/>
    <w:rsid w:val="00C4793F"/>
    <w:rsid w:val="00C51037"/>
    <w:rsid w:val="00C52CB3"/>
    <w:rsid w:val="00C531CD"/>
    <w:rsid w:val="00C55749"/>
    <w:rsid w:val="00C55897"/>
    <w:rsid w:val="00C622A3"/>
    <w:rsid w:val="00C6288C"/>
    <w:rsid w:val="00C638E6"/>
    <w:rsid w:val="00C664A4"/>
    <w:rsid w:val="00C67064"/>
    <w:rsid w:val="00C67624"/>
    <w:rsid w:val="00C67FBA"/>
    <w:rsid w:val="00C75672"/>
    <w:rsid w:val="00C75A19"/>
    <w:rsid w:val="00C77776"/>
    <w:rsid w:val="00C85CF0"/>
    <w:rsid w:val="00C86231"/>
    <w:rsid w:val="00C912F7"/>
    <w:rsid w:val="00C913D8"/>
    <w:rsid w:val="00C91677"/>
    <w:rsid w:val="00C93D18"/>
    <w:rsid w:val="00C93D1F"/>
    <w:rsid w:val="00C94C99"/>
    <w:rsid w:val="00C94DE5"/>
    <w:rsid w:val="00C97933"/>
    <w:rsid w:val="00CA060B"/>
    <w:rsid w:val="00CA111B"/>
    <w:rsid w:val="00CA275C"/>
    <w:rsid w:val="00CA486A"/>
    <w:rsid w:val="00CA4F7F"/>
    <w:rsid w:val="00CA6946"/>
    <w:rsid w:val="00CA6BC4"/>
    <w:rsid w:val="00CA70C8"/>
    <w:rsid w:val="00CA7CFC"/>
    <w:rsid w:val="00CB0BB8"/>
    <w:rsid w:val="00CB560D"/>
    <w:rsid w:val="00CB6417"/>
    <w:rsid w:val="00CC1960"/>
    <w:rsid w:val="00CC7F31"/>
    <w:rsid w:val="00CD092D"/>
    <w:rsid w:val="00CD128E"/>
    <w:rsid w:val="00CD1C2E"/>
    <w:rsid w:val="00CE0FDF"/>
    <w:rsid w:val="00CE4D57"/>
    <w:rsid w:val="00CE58EF"/>
    <w:rsid w:val="00CE7014"/>
    <w:rsid w:val="00CE73FC"/>
    <w:rsid w:val="00CF0891"/>
    <w:rsid w:val="00CF0905"/>
    <w:rsid w:val="00CF5A01"/>
    <w:rsid w:val="00D019D2"/>
    <w:rsid w:val="00D01BB5"/>
    <w:rsid w:val="00D05015"/>
    <w:rsid w:val="00D05A64"/>
    <w:rsid w:val="00D070E1"/>
    <w:rsid w:val="00D10368"/>
    <w:rsid w:val="00D14FED"/>
    <w:rsid w:val="00D2100E"/>
    <w:rsid w:val="00D2112D"/>
    <w:rsid w:val="00D21EF5"/>
    <w:rsid w:val="00D220A6"/>
    <w:rsid w:val="00D22BB3"/>
    <w:rsid w:val="00D2442A"/>
    <w:rsid w:val="00D27967"/>
    <w:rsid w:val="00D31529"/>
    <w:rsid w:val="00D34106"/>
    <w:rsid w:val="00D37019"/>
    <w:rsid w:val="00D37051"/>
    <w:rsid w:val="00D44AA5"/>
    <w:rsid w:val="00D45FB3"/>
    <w:rsid w:val="00D501D2"/>
    <w:rsid w:val="00D551A5"/>
    <w:rsid w:val="00D565B6"/>
    <w:rsid w:val="00D579E3"/>
    <w:rsid w:val="00D607F7"/>
    <w:rsid w:val="00D63D10"/>
    <w:rsid w:val="00D65835"/>
    <w:rsid w:val="00D738FA"/>
    <w:rsid w:val="00D73A5F"/>
    <w:rsid w:val="00D758CC"/>
    <w:rsid w:val="00D75BB3"/>
    <w:rsid w:val="00D77133"/>
    <w:rsid w:val="00D84AE2"/>
    <w:rsid w:val="00D85C23"/>
    <w:rsid w:val="00D86ACD"/>
    <w:rsid w:val="00D9182A"/>
    <w:rsid w:val="00D93BF9"/>
    <w:rsid w:val="00D965F6"/>
    <w:rsid w:val="00DA078E"/>
    <w:rsid w:val="00DA086F"/>
    <w:rsid w:val="00DA3552"/>
    <w:rsid w:val="00DA47FA"/>
    <w:rsid w:val="00DA5ADE"/>
    <w:rsid w:val="00DA6C56"/>
    <w:rsid w:val="00DA73CF"/>
    <w:rsid w:val="00DB1E11"/>
    <w:rsid w:val="00DB2503"/>
    <w:rsid w:val="00DB2C41"/>
    <w:rsid w:val="00DB3B45"/>
    <w:rsid w:val="00DB43D5"/>
    <w:rsid w:val="00DB5CD2"/>
    <w:rsid w:val="00DB6A19"/>
    <w:rsid w:val="00DB6AF8"/>
    <w:rsid w:val="00DB6FC9"/>
    <w:rsid w:val="00DB70BC"/>
    <w:rsid w:val="00DB7EDF"/>
    <w:rsid w:val="00DC47F9"/>
    <w:rsid w:val="00DC5250"/>
    <w:rsid w:val="00DC528C"/>
    <w:rsid w:val="00DC7775"/>
    <w:rsid w:val="00DC7CA1"/>
    <w:rsid w:val="00DD48D3"/>
    <w:rsid w:val="00DD7B1D"/>
    <w:rsid w:val="00DD7BFA"/>
    <w:rsid w:val="00DE1FBB"/>
    <w:rsid w:val="00DE3995"/>
    <w:rsid w:val="00DE41AE"/>
    <w:rsid w:val="00DE4804"/>
    <w:rsid w:val="00DF02AE"/>
    <w:rsid w:val="00DF097B"/>
    <w:rsid w:val="00DF4EE9"/>
    <w:rsid w:val="00DF4F3E"/>
    <w:rsid w:val="00DF790F"/>
    <w:rsid w:val="00DF7A79"/>
    <w:rsid w:val="00E04AF9"/>
    <w:rsid w:val="00E0777B"/>
    <w:rsid w:val="00E1037D"/>
    <w:rsid w:val="00E177A9"/>
    <w:rsid w:val="00E2083E"/>
    <w:rsid w:val="00E21F96"/>
    <w:rsid w:val="00E27451"/>
    <w:rsid w:val="00E309BB"/>
    <w:rsid w:val="00E31EA4"/>
    <w:rsid w:val="00E322EF"/>
    <w:rsid w:val="00E33F95"/>
    <w:rsid w:val="00E35DB7"/>
    <w:rsid w:val="00E37F65"/>
    <w:rsid w:val="00E40136"/>
    <w:rsid w:val="00E41169"/>
    <w:rsid w:val="00E41704"/>
    <w:rsid w:val="00E43704"/>
    <w:rsid w:val="00E45C3B"/>
    <w:rsid w:val="00E4688D"/>
    <w:rsid w:val="00E5026E"/>
    <w:rsid w:val="00E6066F"/>
    <w:rsid w:val="00E61CA0"/>
    <w:rsid w:val="00E64902"/>
    <w:rsid w:val="00E65173"/>
    <w:rsid w:val="00E7022F"/>
    <w:rsid w:val="00E73B9E"/>
    <w:rsid w:val="00E73ED0"/>
    <w:rsid w:val="00E7408C"/>
    <w:rsid w:val="00E800F2"/>
    <w:rsid w:val="00E80AA1"/>
    <w:rsid w:val="00E80E54"/>
    <w:rsid w:val="00E81B8E"/>
    <w:rsid w:val="00E83624"/>
    <w:rsid w:val="00E9552D"/>
    <w:rsid w:val="00E96FBD"/>
    <w:rsid w:val="00EA056E"/>
    <w:rsid w:val="00EA1B38"/>
    <w:rsid w:val="00EA2964"/>
    <w:rsid w:val="00EC051D"/>
    <w:rsid w:val="00EC2BD0"/>
    <w:rsid w:val="00EC5E22"/>
    <w:rsid w:val="00EC5FCF"/>
    <w:rsid w:val="00EC7065"/>
    <w:rsid w:val="00ED11C9"/>
    <w:rsid w:val="00ED291A"/>
    <w:rsid w:val="00ED4F74"/>
    <w:rsid w:val="00ED5425"/>
    <w:rsid w:val="00ED6C69"/>
    <w:rsid w:val="00ED77DD"/>
    <w:rsid w:val="00ED799A"/>
    <w:rsid w:val="00EE2DEF"/>
    <w:rsid w:val="00EE7DC5"/>
    <w:rsid w:val="00EF76F1"/>
    <w:rsid w:val="00F02889"/>
    <w:rsid w:val="00F061C0"/>
    <w:rsid w:val="00F0671A"/>
    <w:rsid w:val="00F07933"/>
    <w:rsid w:val="00F10F53"/>
    <w:rsid w:val="00F1235F"/>
    <w:rsid w:val="00F12C75"/>
    <w:rsid w:val="00F14534"/>
    <w:rsid w:val="00F14F64"/>
    <w:rsid w:val="00F155B3"/>
    <w:rsid w:val="00F167F8"/>
    <w:rsid w:val="00F20735"/>
    <w:rsid w:val="00F20738"/>
    <w:rsid w:val="00F20819"/>
    <w:rsid w:val="00F21FB4"/>
    <w:rsid w:val="00F24CE8"/>
    <w:rsid w:val="00F31E86"/>
    <w:rsid w:val="00F32A53"/>
    <w:rsid w:val="00F3392F"/>
    <w:rsid w:val="00F33CD7"/>
    <w:rsid w:val="00F36C85"/>
    <w:rsid w:val="00F40EF6"/>
    <w:rsid w:val="00F41804"/>
    <w:rsid w:val="00F41A14"/>
    <w:rsid w:val="00F42B88"/>
    <w:rsid w:val="00F4329E"/>
    <w:rsid w:val="00F446AE"/>
    <w:rsid w:val="00F45305"/>
    <w:rsid w:val="00F454AB"/>
    <w:rsid w:val="00F46BCA"/>
    <w:rsid w:val="00F500D3"/>
    <w:rsid w:val="00F52088"/>
    <w:rsid w:val="00F520AB"/>
    <w:rsid w:val="00F53F6E"/>
    <w:rsid w:val="00F5546F"/>
    <w:rsid w:val="00F55C53"/>
    <w:rsid w:val="00F5764A"/>
    <w:rsid w:val="00F62E75"/>
    <w:rsid w:val="00F630A7"/>
    <w:rsid w:val="00F6418F"/>
    <w:rsid w:val="00F64C4D"/>
    <w:rsid w:val="00F655BF"/>
    <w:rsid w:val="00F70A19"/>
    <w:rsid w:val="00F720FA"/>
    <w:rsid w:val="00F722FC"/>
    <w:rsid w:val="00F7289D"/>
    <w:rsid w:val="00F76D81"/>
    <w:rsid w:val="00F77F6A"/>
    <w:rsid w:val="00F80430"/>
    <w:rsid w:val="00F817F6"/>
    <w:rsid w:val="00F83F79"/>
    <w:rsid w:val="00F84D8B"/>
    <w:rsid w:val="00F85455"/>
    <w:rsid w:val="00F8578C"/>
    <w:rsid w:val="00F86132"/>
    <w:rsid w:val="00F92CCD"/>
    <w:rsid w:val="00F92CEE"/>
    <w:rsid w:val="00F93364"/>
    <w:rsid w:val="00F946BF"/>
    <w:rsid w:val="00FA0AEF"/>
    <w:rsid w:val="00FA0B09"/>
    <w:rsid w:val="00FA2BDC"/>
    <w:rsid w:val="00FA4946"/>
    <w:rsid w:val="00FA4CC8"/>
    <w:rsid w:val="00FA7F60"/>
    <w:rsid w:val="00FA7FA5"/>
    <w:rsid w:val="00FB1076"/>
    <w:rsid w:val="00FB1334"/>
    <w:rsid w:val="00FB1B47"/>
    <w:rsid w:val="00FB2C21"/>
    <w:rsid w:val="00FC06DA"/>
    <w:rsid w:val="00FC5878"/>
    <w:rsid w:val="00FD174F"/>
    <w:rsid w:val="00FD1773"/>
    <w:rsid w:val="00FD43E1"/>
    <w:rsid w:val="00FD466F"/>
    <w:rsid w:val="00FD72D7"/>
    <w:rsid w:val="00FE25BF"/>
    <w:rsid w:val="00FE6231"/>
    <w:rsid w:val="00FE68DB"/>
    <w:rsid w:val="00FE7EA1"/>
    <w:rsid w:val="00FF0305"/>
    <w:rsid w:val="00FF0D57"/>
    <w:rsid w:val="00FF145B"/>
    <w:rsid w:val="00FF19A4"/>
    <w:rsid w:val="00FF3ACA"/>
    <w:rsid w:val="00FF4C24"/>
    <w:rsid w:val="00FF4EF3"/>
    <w:rsid w:val="00FF7B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953"/>
    <o:shapelayout v:ext="edit">
      <o:idmap v:ext="edit" data="1,3,4,5,6,7"/>
      <o:rules v:ext="edit">
        <o:r id="V:Rule1" type="connector" idref="#_x0000_s7670"/>
        <o:r id="V:Rule2" type="connector" idref="#_x0000_s6312"/>
        <o:r id="V:Rule3" type="connector" idref="#_x0000_s6979"/>
        <o:r id="V:Rule4" type="connector" idref="#_x0000_s7675"/>
        <o:r id="V:Rule5" type="connector" idref="#_x0000_s6823"/>
        <o:r id="V:Rule6" type="connector" idref="#_x0000_s7482"/>
        <o:r id="V:Rule7" type="connector" idref="#_x0000_s7077"/>
        <o:r id="V:Rule8" type="connector" idref="#_x0000_s7311"/>
        <o:r id="V:Rule9" type="connector" idref="#_x0000_s7674"/>
        <o:r id="V:Rule10" type="connector" idref="#_x0000_s7324"/>
        <o:r id="V:Rule11" type="connector" idref="#_x0000_s7565"/>
        <o:r id="V:Rule12" type="connector" idref="#_x0000_s6804"/>
        <o:r id="V:Rule13" type="connector" idref="#_x0000_s7375"/>
        <o:r id="V:Rule14" type="connector" idref="#_x0000_s6934"/>
        <o:r id="V:Rule15" type="connector" idref="#_x0000_s7014"/>
        <o:r id="V:Rule16" type="connector" idref="#_x0000_s6924"/>
        <o:r id="V:Rule17" type="connector" idref="#_x0000_s7449"/>
        <o:r id="V:Rule18" type="connector" idref="#_x0000_s6915"/>
        <o:r id="V:Rule19" type="connector" idref="#_x0000_s7533"/>
        <o:r id="V:Rule20" type="connector" idref="#_x0000_s6981"/>
        <o:r id="V:Rule21" type="connector" idref="#_x0000_s6302"/>
        <o:r id="V:Rule22" type="connector" idref="#_x0000_s7291"/>
        <o:r id="V:Rule23" type="connector" idref="#_x0000_s7329"/>
        <o:r id="V:Rule24" type="connector" idref="#_x0000_s6787"/>
        <o:r id="V:Rule25" type="connector" idref="#_x0000_s7602"/>
        <o:r id="V:Rule26" type="connector" idref="#_x0000_s7112"/>
        <o:r id="V:Rule27" type="connector" idref="#_x0000_s7152"/>
        <o:r id="V:Rule28" type="connector" idref="#_x0000_s7440"/>
        <o:r id="V:Rule29" type="connector" idref="#_x0000_s7590"/>
        <o:r id="V:Rule30" type="connector" idref="#_x0000_s7115"/>
        <o:r id="V:Rule31" type="connector" idref="#_x0000_s7085"/>
        <o:r id="V:Rule32" type="connector" idref="#_x0000_s6999"/>
        <o:r id="V:Rule33" type="connector" idref="#_x0000_s7415"/>
        <o:r id="V:Rule34" type="connector" idref="#_x0000_s7927"/>
        <o:r id="V:Rule35" type="connector" idref="#_x0000_s7124"/>
        <o:r id="V:Rule36" type="connector" idref="#_x0000_s7454"/>
        <o:r id="V:Rule37" type="connector" idref="#_x0000_s6942"/>
        <o:r id="V:Rule38" type="connector" idref="#_x0000_s6891"/>
        <o:r id="V:Rule39" type="connector" idref="#_x0000_s7264"/>
        <o:r id="V:Rule40" type="connector" idref="#_x0000_s7157"/>
        <o:r id="V:Rule41" type="connector" idref="#_x0000_s7203"/>
        <o:r id="V:Rule42" type="connector" idref="#_x0000_s7019"/>
        <o:r id="V:Rule43" type="connector" idref="#_x0000_s6280"/>
        <o:r id="V:Rule44" type="connector" idref="#_x0000_s7128"/>
        <o:r id="V:Rule45" type="connector" idref="#_x0000_s6859"/>
        <o:r id="V:Rule46" type="connector" idref="#_x0000_s7351"/>
        <o:r id="V:Rule47" type="connector" idref="#_x0000_s7316"/>
        <o:r id="V:Rule48" type="connector" idref="#_x0000_s7597"/>
        <o:r id="V:Rule49" type="connector" idref="#_x0000_s6958"/>
        <o:r id="V:Rule50" type="connector" idref="#_x0000_s7241"/>
        <o:r id="V:Rule51" type="connector" idref="#_x0000_s6273"/>
        <o:r id="V:Rule52" type="connector" idref="#_x0000_s7724"/>
        <o:r id="V:Rule53" type="connector" idref="#_x0000_s6293"/>
        <o:r id="V:Rule54" type="connector" idref="#_x0000_s7216"/>
        <o:r id="V:Rule55" type="connector" idref="#_x0000_s7946"/>
        <o:r id="V:Rule56" type="connector" idref="#_x0000_s6920"/>
        <o:r id="V:Rule57" type="connector" idref="#_x0000_s7445"/>
        <o:r id="V:Rule58" type="connector" idref="#_x0000_s6993"/>
        <o:r id="V:Rule59" type="connector" idref="#_x0000_s7076"/>
        <o:r id="V:Rule60" type="connector" idref="#_x0000_s7737"/>
        <o:r id="V:Rule61" type="connector" idref="#_x0000_s7237"/>
        <o:r id="V:Rule62" type="connector" idref="#_x0000_s7190"/>
        <o:r id="V:Rule63" type="connector" idref="#_x0000_s7175"/>
        <o:r id="V:Rule64" type="connector" idref="#_x0000_s7484"/>
        <o:r id="V:Rule65" type="connector" idref="#_x0000_s6943"/>
        <o:r id="V:Rule66" type="connector" idref="#_x0000_s7337"/>
        <o:r id="V:Rule67" type="connector" idref="#_x0000_s7433"/>
        <o:r id="V:Rule68" type="connector" idref="#_x0000_s6957"/>
        <o:r id="V:Rule69" type="connector" idref="#_x0000_s7393"/>
        <o:r id="V:Rule70" type="connector" idref="#_x0000_s7214"/>
        <o:r id="V:Rule71" type="connector" idref="#_x0000_s7307"/>
        <o:r id="V:Rule72" type="connector" idref="#_x0000_s7358"/>
        <o:r id="V:Rule73" type="connector" idref="#_x0000_s7101"/>
        <o:r id="V:Rule74" type="connector" idref="#_x0000_s6992"/>
        <o:r id="V:Rule75" type="connector" idref="#_x0000_s7328"/>
        <o:r id="V:Rule76" type="connector" idref="#_x0000_s6980"/>
        <o:r id="V:Rule77" type="connector" idref="#_x0000_s7949"/>
        <o:r id="V:Rule78" type="connector" idref="#_x0000_s7492"/>
        <o:r id="V:Rule79" type="connector" idref="#_x0000_s7786"/>
        <o:r id="V:Rule80" type="connector" idref="#_x0000_s7102"/>
        <o:r id="V:Rule81" type="connector" idref="#_x0000_s7453"/>
        <o:r id="V:Rule82" type="connector" idref="#_x0000_s7283"/>
        <o:r id="V:Rule83" type="connector" idref="#_x0000_s7353"/>
        <o:r id="V:Rule84" type="connector" idref="#_x0000_s7260"/>
        <o:r id="V:Rule85" type="connector" idref="#_x0000_s7721"/>
        <o:r id="V:Rule86" type="connector" idref="#_x0000_s7228"/>
        <o:r id="V:Rule87" type="connector" idref="#_x0000_s7479"/>
        <o:r id="V:Rule88" type="connector" idref="#_x0000_s7937"/>
        <o:r id="V:Rule89" type="connector" idref="#_x0000_s7745"/>
        <o:r id="V:Rule90" type="connector" idref="#_x0000_s7096"/>
        <o:r id="V:Rule91" type="connector" idref="#_x0000_s7555"/>
        <o:r id="V:Rule92" type="connector" idref="#_x0000_s7476"/>
        <o:r id="V:Rule93" type="connector" idref="#_x0000_s7481"/>
        <o:r id="V:Rule94" type="connector" idref="#_x0000_s6276"/>
        <o:r id="V:Rule95" type="connector" idref="#_x0000_s7806"/>
        <o:r id="V:Rule96" type="connector" idref="#_x0000_s6797"/>
        <o:r id="V:Rule97" type="connector" idref="#_x0000_s6825"/>
        <o:r id="V:Rule98" type="connector" idref="#_x0000_s7569"/>
        <o:r id="V:Rule99" type="connector" idref="#_x0000_s7194"/>
        <o:r id="V:Rule100" type="connector" idref="#_x0000_s7212"/>
        <o:r id="V:Rule101" type="connector" idref="#_x0000_s6215"/>
        <o:r id="V:Rule102" type="connector" idref="#_x0000_s7595"/>
        <o:r id="V:Rule103" type="connector" idref="#_x0000_s6978"/>
        <o:r id="V:Rule104" type="connector" idref="#_x0000_s6878"/>
        <o:r id="V:Rule105" type="connector" idref="#_x0000_s7404"/>
        <o:r id="V:Rule106" type="connector" idref="#_x0000_s7223"/>
        <o:r id="V:Rule107" type="connector" idref="#_x0000_s6870"/>
        <o:r id="V:Rule108" type="connector" idref="#_x0000_s7657"/>
        <o:r id="V:Rule109" type="connector" idref="#_x0000_s7067"/>
        <o:r id="V:Rule110" type="connector" idref="#_x0000_s6928"/>
        <o:r id="V:Rule111" type="connector" idref="#_x0000_s7149"/>
        <o:r id="V:Rule112" type="connector" idref="#_x0000_s7766"/>
        <o:r id="V:Rule113" type="connector" idref="#_x0000_s7936"/>
        <o:r id="V:Rule114" type="connector" idref="#_x0000_s7309"/>
        <o:r id="V:Rule115" type="connector" idref="#_x0000_s7265"/>
        <o:r id="V:Rule116" type="connector" idref="#_x0000_s7064"/>
        <o:r id="V:Rule117" type="connector" idref="#_x0000_s6806"/>
        <o:r id="V:Rule118" type="connector" idref="#_x0000_s7785"/>
        <o:r id="V:Rule119" type="connector" idref="#_x0000_s7550"/>
        <o:r id="V:Rule120" type="connector" idref="#_x0000_s7432"/>
        <o:r id="V:Rule121" type="connector" idref="#_x0000_s6875"/>
        <o:r id="V:Rule122" type="connector" idref="#_x0000_s7703"/>
        <o:r id="V:Rule123" type="connector" idref="#_x0000_s7176"/>
        <o:r id="V:Rule124" type="connector" idref="#_x0000_s7035"/>
        <o:r id="V:Rule125" type="connector" idref="#_x0000_s6948"/>
        <o:r id="V:Rule126" type="connector" idref="#_x0000_s7503"/>
        <o:r id="V:Rule127" type="connector" idref="#_x0000_s6798"/>
        <o:r id="V:Rule128" type="connector" idref="#_x0000_s7163"/>
        <o:r id="V:Rule129" type="connector" idref="#_x0000_s7483"/>
        <o:r id="V:Rule130" type="connector" idref="#_x0000_s7178"/>
        <o:r id="V:Rule131" type="connector" idref="#_x0000_s7749"/>
        <o:r id="V:Rule132" type="connector" idref="#_x0000_s7699"/>
        <o:r id="V:Rule133" type="connector" idref="#_x0000_s7605"/>
        <o:r id="V:Rule134" type="connector" idref="#_x0000_s7598"/>
        <o:r id="V:Rule135" type="connector" idref="#_x0000_s6890"/>
        <o:r id="V:Rule136" type="connector" idref="#_x0000_s7718"/>
        <o:r id="V:Rule137" type="connector" idref="#_x0000_s7618"/>
        <o:r id="V:Rule138" type="connector" idref="#_x0000_s7945"/>
        <o:r id="V:Rule139" type="connector" idref="#_x0000_s7762"/>
        <o:r id="V:Rule140" type="connector" idref="#_x0000_s7053"/>
        <o:r id="V:Rule141" type="connector" idref="#_x0000_s5244"/>
        <o:r id="V:Rule142" type="connector" idref="#_x0000_s7304"/>
        <o:r id="V:Rule143" type="connector" idref="#_x0000_s7435"/>
        <o:r id="V:Rule144" type="connector" idref="#_x0000_s7195"/>
        <o:r id="V:Rule145" type="connector" idref="#_x0000_s6848"/>
        <o:r id="V:Rule146" type="connector" idref="#_x0000_s6974"/>
        <o:r id="V:Rule147" type="connector" idref="#_x0000_s7441"/>
        <o:r id="V:Rule148" type="connector" idref="#_x0000_s7171"/>
        <o:r id="V:Rule149" type="connector" idref="#_x0000_s7723"/>
        <o:r id="V:Rule150" type="connector" idref="#_x0000_s7537"/>
        <o:r id="V:Rule151" type="connector" idref="#_x0000_s6904"/>
        <o:r id="V:Rule152" type="connector" idref="#_x0000_s7137"/>
        <o:r id="V:Rule153" type="connector" idref="#_x0000_s7764"/>
        <o:r id="V:Rule154" type="connector" idref="#_x0000_s7584"/>
        <o:r id="V:Rule155" type="connector" idref="#_x0000_s7380"/>
        <o:r id="V:Rule156" type="connector" idref="#_x0000_s7553"/>
        <o:r id="V:Rule157" type="connector" idref="#_x0000_s6876"/>
        <o:r id="V:Rule158" type="connector" idref="#_x0000_s6864"/>
        <o:r id="V:Rule159" type="connector" idref="#_x0000_s7092"/>
        <o:r id="V:Rule160" type="connector" idref="#_x0000_s7051"/>
        <o:r id="V:Rule161" type="connector" idref="#_x0000_s7743"/>
        <o:r id="V:Rule162" type="connector" idref="#_x0000_s6955"/>
        <o:r id="V:Rule163" type="connector" idref="#_x0000_s7186"/>
        <o:r id="V:Rule164" type="connector" idref="#_x0000_s7209"/>
        <o:r id="V:Rule165" type="connector" idref="#_x0000_s7406"/>
        <o:r id="V:Rule166" type="connector" idref="#_x0000_s6932"/>
        <o:r id="V:Rule167" type="connector" idref="#_x0000_s7580"/>
        <o:r id="V:Rule168" type="connector" idref="#_x0000_s7660"/>
        <o:r id="V:Rule169" type="connector" idref="#_x0000_s6289"/>
        <o:r id="V:Rule170" type="connector" idref="#_x0000_s6220"/>
        <o:r id="V:Rule171" type="connector" idref="#_x0000_s7768"/>
        <o:r id="V:Rule172" type="connector" idref="#_x0000_s7362"/>
        <o:r id="V:Rule173" type="connector" idref="#_x0000_s7458"/>
        <o:r id="V:Rule174" type="connector" idref="#_x0000_s7334"/>
        <o:r id="V:Rule175" type="connector" idref="#_x0000_s7517"/>
        <o:r id="V:Rule176" type="connector" idref="#_x0000_s7256"/>
        <o:r id="V:Rule177" type="connector" idref="#_x0000_s7754"/>
        <o:r id="V:Rule178" type="connector" idref="#_x0000_s7025"/>
        <o:r id="V:Rule179" type="connector" idref="#_x0000_s6216"/>
        <o:r id="V:Rule180" type="connector" idref="#_x0000_s7030"/>
        <o:r id="V:Rule181" type="connector" idref="#_x0000_s7744"/>
        <o:r id="V:Rule182" type="connector" idref="#_x0000_s7521"/>
        <o:r id="V:Rule183" type="connector" idref="#_x0000_s6947"/>
        <o:r id="V:Rule184" type="connector" idref="#_x0000_s7199"/>
        <o:r id="V:Rule185" type="connector" idref="#_x0000_s7423"/>
        <o:r id="V:Rule186" type="connector" idref="#_x0000_s6982"/>
        <o:r id="V:Rule187" type="connector" idref="#_x0000_s7436"/>
        <o:r id="V:Rule188" type="connector" idref="#_x0000_s7617"/>
        <o:r id="V:Rule189" type="connector" idref="#_x0000_s6833"/>
        <o:r id="V:Rule190" type="connector" idref="#_x0000_s7748"/>
        <o:r id="V:Rule191" type="connector" idref="#_x0000_s6828"/>
        <o:r id="V:Rule192" type="connector" idref="#_x0000_s7577"/>
        <o:r id="V:Rule193" type="connector" idref="#_x0000_s7169"/>
        <o:r id="V:Rule194" type="connector" idref="#_x0000_s7177"/>
        <o:r id="V:Rule195" type="connector" idref="#_x0000_s6856"/>
        <o:r id="V:Rule196" type="connector" idref="#_x0000_s7348"/>
        <o:r id="V:Rule197" type="connector" idref="#_x0000_s7707"/>
        <o:r id="V:Rule198" type="connector" idref="#_x0000_s7791"/>
        <o:r id="V:Rule199" type="connector" idref="#_x0000_s7716"/>
        <o:r id="V:Rule200" type="connector" idref="#_x0000_s7043"/>
        <o:r id="V:Rule201" type="connector" idref="#_x0000_s7162"/>
        <o:r id="V:Rule202" type="connector" idref="#_x0000_s7087"/>
        <o:r id="V:Rule203" type="connector" idref="#_x0000_s7150"/>
        <o:r id="V:Rule204" type="connector" idref="#_x0000_s7168"/>
        <o:r id="V:Rule205" type="connector" idref="#_x0000_s7368"/>
        <o:r id="V:Rule206" type="connector" idref="#_x0000_s7663"/>
        <o:r id="V:Rule207" type="connector" idref="#_x0000_s7507"/>
        <o:r id="V:Rule208" type="connector" idref="#_x0000_s7932"/>
        <o:r id="V:Rule209" type="connector" idref="#_x0000_s6963"/>
        <o:r id="V:Rule210" type="connector" idref="#_x0000_s7048"/>
        <o:r id="V:Rule211" type="connector" idref="#_x0000_s7347"/>
        <o:r id="V:Rule212" type="connector" idref="#_x0000_s7497"/>
        <o:r id="V:Rule213" type="connector" idref="#_x0000_s7790"/>
        <o:r id="V:Rule214" type="connector" idref="#_x0000_s6817"/>
        <o:r id="V:Rule215" type="connector" idref="#_x0000_s7579"/>
        <o:r id="V:Rule216" type="connector" idref="#_x0000_s7477"/>
        <o:r id="V:Rule217" type="connector" idref="#_x0000_s6837"/>
        <o:r id="V:Rule218" type="connector" idref="#_x0000_s7315"/>
        <o:r id="V:Rule219" type="connector" idref="#_x0000_s6869"/>
        <o:r id="V:Rule220" type="connector" idref="#_x0000_s7302"/>
        <o:r id="V:Rule221" type="connector" idref="#_x0000_s7009"/>
        <o:r id="V:Rule222" type="connector" idref="#_x0000_s6971"/>
        <o:r id="V:Rule223" type="connector" idref="#_x0000_s7278"/>
        <o:r id="V:Rule224" type="connector" idref="#_x0000_s7071"/>
        <o:r id="V:Rule225" type="connector" idref="#_x0000_s7321"/>
        <o:r id="V:Rule226" type="connector" idref="#_x0000_s7805"/>
        <o:r id="V:Rule227" type="connector" idref="#_x0000_s7187"/>
        <o:r id="V:Rule228" type="connector" idref="#_x0000_s7218"/>
        <o:r id="V:Rule229" type="connector" idref="#_x0000_s6877"/>
        <o:r id="V:Rule230" type="connector" idref="#_x0000_s7646"/>
        <o:r id="V:Rule231" type="connector" idref="#_x0000_s7688"/>
        <o:r id="V:Rule232" type="connector" idref="#_x0000_s7193"/>
        <o:r id="V:Rule233" type="connector" idref="#_x0000_s7367"/>
        <o:r id="V:Rule234" type="connector" idref="#_x0000_s7306"/>
        <o:r id="V:Rule235" type="connector" idref="#_x0000_s7428"/>
        <o:r id="V:Rule236" type="connector" idref="#_x0000_s7229"/>
        <o:r id="V:Rule237" type="connector" idref="#_x0000_s7357"/>
        <o:r id="V:Rule238" type="connector" idref="#_x0000_s7802"/>
        <o:r id="V:Rule239" type="connector" idref="#_x0000_s7039"/>
        <o:r id="V:Rule240" type="connector" idref="#_x0000_s7769"/>
        <o:r id="V:Rule241" type="connector" idref="#_x0000_s7506"/>
        <o:r id="V:Rule242" type="connector" idref="#_x0000_s6983"/>
        <o:r id="V:Rule243" type="connector" idref="#_x0000_s7725"/>
        <o:r id="V:Rule244" type="connector" idref="#_x0000_s6788"/>
        <o:r id="V:Rule245" type="connector" idref="#_x0000_s6931"/>
        <o:r id="V:Rule246" type="connector" idref="#_x0000_s7388"/>
        <o:r id="V:Rule247" type="connector" idref="#_x0000_s7451"/>
        <o:r id="V:Rule248" type="connector" idref="#_x0000_s7116"/>
        <o:r id="V:Rule249" type="connector" idref="#_x0000_s6865"/>
        <o:r id="V:Rule250" type="connector" idref="#_x0000_s7082"/>
        <o:r id="V:Rule251" type="connector" idref="#_x0000_s6311"/>
        <o:r id="V:Rule252" type="connector" idref="#_x0000_s7063"/>
        <o:r id="V:Rule253" type="connector" idref="#_x0000_s6896"/>
        <o:r id="V:Rule254" type="connector" idref="#_x0000_s7546"/>
        <o:r id="V:Rule255" type="connector" idref="#_x0000_s6850"/>
        <o:r id="V:Rule256" type="connector" idref="#_x0000_s7600"/>
        <o:r id="V:Rule257" type="connector" idref="#_x0000_s6954"/>
        <o:r id="V:Rule258" type="connector" idref="#_x0000_s7933"/>
        <o:r id="V:Rule259" type="connector" idref="#_x0000_s7235"/>
        <o:r id="V:Rule260" type="connector" idref="#_x0000_s7793"/>
        <o:r id="V:Rule261" type="connector" idref="#_x0000_s7950"/>
        <o:r id="V:Rule262" type="connector" idref="#_x0000_s7068"/>
        <o:r id="V:Rule263" type="connector" idref="#_x0000_s6988"/>
        <o:r id="V:Rule264" type="connector" idref="#_x0000_s7148"/>
        <o:r id="V:Rule265" type="connector" idref="#_x0000_s7589"/>
        <o:r id="V:Rule266" type="connector" idref="#_x0000_s7108"/>
        <o:r id="V:Rule267" type="connector" idref="#_x0000_s7621"/>
        <o:r id="V:Rule268" type="connector" idref="#_x0000_s7107"/>
        <o:r id="V:Rule269" type="connector" idref="#_x0000_s7431"/>
        <o:r id="V:Rule270" type="connector" idref="#_x0000_s6831"/>
        <o:r id="V:Rule271" type="connector" idref="#_x0000_s7596"/>
        <o:r id="V:Rule272" type="connector" idref="#_x0000_s7090"/>
        <o:r id="V:Rule273" type="connector" idref="#_x0000_s7528"/>
        <o:r id="V:Rule274" type="connector" idref="#_x0000_s7273"/>
        <o:r id="V:Rule275" type="connector" idref="#_x0000_s7170"/>
        <o:r id="V:Rule276" type="connector" idref="#_x0000_s7343"/>
        <o:r id="V:Rule277" type="connector" idref="#_x0000_s7003"/>
        <o:r id="V:Rule278" type="connector" idref="#_x0000_s7401"/>
        <o:r id="V:Rule279" type="connector" idref="#_x0000_s7683"/>
        <o:r id="V:Rule280" type="connector" idref="#_x0000_s7232"/>
        <o:r id="V:Rule281" type="connector" idref="#_x0000_s7789"/>
        <o:r id="V:Rule282" type="connector" idref="#_x0000_s7531"/>
        <o:r id="V:Rule283" type="connector" idref="#_x0000_s7524"/>
        <o:r id="V:Rule284" type="connector" idref="#_x0000_s7609"/>
        <o:r id="V:Rule285" type="connector" idref="#_x0000_s6281"/>
        <o:r id="V:Rule286" type="connector" idref="#_x0000_s6973"/>
        <o:r id="V:Rule287" type="connector" idref="#_x0000_s6793"/>
        <o:r id="V:Rule288" type="connector" idref="#_x0000_s7114"/>
        <o:r id="V:Rule289" type="connector" idref="#_x0000_s5249"/>
        <o:r id="V:Rule290" type="connector" idref="#_x0000_s7570"/>
        <o:r id="V:Rule291" type="connector" idref="#_x0000_s6901"/>
        <o:r id="V:Rule292" type="connector" idref="#_x0000_s7642"/>
        <o:r id="V:Rule293" type="connector" idref="#_x0000_s5259"/>
        <o:r id="V:Rule294" type="connector" idref="#_x0000_s7143"/>
        <o:r id="V:Rule295" type="connector" idref="#_x0000_s7331"/>
        <o:r id="V:Rule296" type="connector" idref="#_x0000_s6305"/>
        <o:r id="V:Rule297" type="connector" idref="#_x0000_s6908"/>
        <o:r id="V:Rule298" type="connector" idref="#_x0000_s7635"/>
        <o:r id="V:Rule299" type="connector" idref="#_x0000_s7338"/>
        <o:r id="V:Rule300" type="connector" idref="#_x0000_s7055"/>
        <o:r id="V:Rule301" type="connector" idref="#_x0000_s7640"/>
        <o:r id="V:Rule302" type="connector" idref="#_x0000_s7525"/>
        <o:r id="V:Rule303" type="connector" idref="#_x0000_s7564"/>
        <o:r id="V:Rule304" type="connector" idref="#_x0000_s6306"/>
        <o:r id="V:Rule305" type="connector" idref="#_x0000_s7666"/>
        <o:r id="V:Rule306" type="connector" idref="#_x0000_s7151"/>
        <o:r id="V:Rule307" type="connector" idref="#_x0000_s7446"/>
        <o:r id="V:Rule308" type="connector" idref="#_x0000_s7773"/>
        <o:r id="V:Rule309" type="connector" idref="#_x0000_s6262"/>
        <o:r id="V:Rule310" type="connector" idref="#_x0000_s7419"/>
        <o:r id="V:Rule311" type="connector" idref="#_x0000_s7782"/>
        <o:r id="V:Rule312" type="connector" idref="#_x0000_s7693"/>
        <o:r id="V:Rule313" type="connector" idref="#_x0000_s7774"/>
        <o:r id="V:Rule314" type="connector" idref="#_x0000_s7208"/>
        <o:r id="V:Rule315" type="connector" idref="#_x0000_s6807"/>
        <o:r id="V:Rule316" type="connector" idref="#_x0000_s7363"/>
        <o:r id="V:Rule317" type="connector" idref="#_x0000_s7219"/>
        <o:r id="V:Rule318" type="connector" idref="#_x0000_s7548"/>
        <o:r id="V:Rule319" type="connector" idref="#_x0000_s7779"/>
        <o:r id="V:Rule320" type="connector" idref="#_x0000_s7508"/>
        <o:r id="V:Rule321" type="connector" idref="#_x0000_s7405"/>
        <o:r id="V:Rule322" type="connector" idref="#_x0000_s7387"/>
        <o:r id="V:Rule323" type="connector" idref="#_x0000_s7585"/>
        <o:r id="V:Rule324" type="connector" idref="#_x0000_s7700"/>
        <o:r id="V:Rule325" type="connector" idref="#_x0000_s7174"/>
        <o:r id="V:Rule326" type="connector" idref="#_x0000_s7059"/>
        <o:r id="V:Rule327" type="connector" idref="#_x0000_s6824"/>
        <o:r id="V:Rule328" type="connector" idref="#_x0000_s7512"/>
        <o:r id="V:Rule329" type="connector" idref="#_x0000_s7392"/>
        <o:r id="V:Rule330" type="connector" idref="#_x0000_s7120"/>
        <o:r id="V:Rule331" type="connector" idref="#_x0000_s7460"/>
        <o:r id="V:Rule332" type="connector" idref="#_x0000_s6832"/>
        <o:r id="V:Rule333" type="connector" idref="#_x0000_s7281"/>
        <o:r id="V:Rule334" type="connector" idref="#_x0000_s6294"/>
        <o:r id="V:Rule335" type="connector" idref="#_x0000_s7554"/>
        <o:r id="V:Rule336" type="connector" idref="#_x0000_s7040"/>
        <o:r id="V:Rule337" type="connector" idref="#_x0000_s6906"/>
        <o:r id="V:Rule338" type="connector" idref="#_x0000_s7626"/>
        <o:r id="V:Rule339" type="connector" idref="#_x0000_s5255"/>
        <o:r id="V:Rule340" type="connector" idref="#_x0000_s7740"/>
        <o:r id="V:Rule341" type="connector" idref="#_x0000_s7240"/>
        <o:r id="V:Rule342" type="connector" idref="#_x0000_s7542"/>
        <o:r id="V:Rule343" type="connector" idref="#_x0000_s6938"/>
        <o:r id="V:Rule344" type="connector" idref="#_x0000_s6860"/>
        <o:r id="V:Rule345" type="connector" idref="#_x0000_s6899"/>
        <o:r id="V:Rule346" type="connector" idref="#_x0000_s7613"/>
        <o:r id="V:Rule347" type="connector" idref="#_x0000_s7655"/>
        <o:r id="V:Rule348" type="connector" idref="#_x0000_s7767"/>
        <o:r id="V:Rule349" type="connector" idref="#_x0000_s7414"/>
        <o:r id="V:Rule350" type="connector" idref="#_x0000_s6910"/>
        <o:r id="V:Rule351" type="connector" idref="#_x0000_s7275"/>
        <o:r id="V:Rule352" type="connector" idref="#_x0000_s5250"/>
        <o:r id="V:Rule353" type="connector" idref="#_x0000_s6307"/>
        <o:r id="V:Rule354" type="connector" idref="#_x0000_s7753"/>
        <o:r id="V:Rule355" type="connector" idref="#_x0000_s7551"/>
        <o:r id="V:Rule356" type="connector" idref="#_x0000_s6929"/>
        <o:r id="V:Rule357" type="connector" idref="#_x0000_s6801"/>
        <o:r id="V:Rule358" type="connector" idref="#_x0000_s7726"/>
        <o:r id="V:Rule359" type="connector" idref="#_x0000_s7028"/>
        <o:r id="V:Rule360" type="connector" idref="#_x0000_s7614"/>
        <o:r id="V:Rule361" type="connector" idref="#_x0000_s7403"/>
        <o:r id="V:Rule362" type="connector" idref="#_x0000_s7420"/>
        <o:r id="V:Rule363" type="connector" idref="#_x0000_s7951"/>
        <o:r id="V:Rule364" type="connector" idref="#_x0000_s6808"/>
        <o:r id="V:Rule365" type="connector" idref="#_x0000_s7198"/>
        <o:r id="V:Rule366" type="connector" idref="#_x0000_s7797"/>
        <o:r id="V:Rule367" type="connector" idref="#_x0000_s6268"/>
        <o:r id="V:Rule368" type="connector" idref="#_x0000_s7765"/>
        <o:r id="V:Rule369" type="connector" idref="#_x0000_s7378"/>
        <o:r id="V:Rule370" type="connector" idref="#_x0000_s7310"/>
        <o:r id="V:Rule371" type="connector" idref="#_x0000_s7651"/>
        <o:r id="V:Rule372" type="connector" idref="#_x0000_s7234"/>
        <o:r id="V:Rule373" type="connector" idref="#_x0000_s7023"/>
        <o:r id="V:Rule374" type="connector" idref="#_x0000_s7374"/>
        <o:r id="V:Rule375" type="connector" idref="#_x0000_s7687"/>
        <o:r id="V:Rule376" type="connector" idref="#_x0000_s6267"/>
        <o:r id="V:Rule377" type="connector" idref="#_x0000_s7801"/>
        <o:r id="V:Rule378" type="connector" idref="#_x0000_s7029"/>
        <o:r id="V:Rule379" type="connector" idref="#_x0000_s7332"/>
        <o:r id="V:Rule380" type="connector" idref="#_x0000_s7701"/>
        <o:r id="V:Rule381" type="connector" idref="#_x0000_s7471"/>
        <o:r id="V:Rule382" type="connector" idref="#_x0000_s7296"/>
        <o:r id="V:Rule383" type="connector" idref="#_x0000_s6916"/>
        <o:r id="V:Rule384" type="connector" idref="#_x0000_s7664"/>
        <o:r id="V:Rule385" type="connector" idref="#_x0000_s6830"/>
        <o:r id="V:Rule386" type="connector" idref="#_x0000_s7400"/>
        <o:r id="V:Rule387" type="connector" idref="#_x0000_s7708"/>
        <o:r id="V:Rule388" type="connector" idref="#_x0000_s6962"/>
        <o:r id="V:Rule389" type="connector" idref="#_x0000_s7251"/>
        <o:r id="V:Rule390" type="connector" idref="#_x0000_s7276"/>
        <o:r id="V:Rule391" type="connector" idref="#_x0000_s7047"/>
        <o:r id="V:Rule392" type="connector" idref="#_x0000_s7383"/>
        <o:r id="V:Rule393" type="connector" idref="#_x0000_s7934"/>
        <o:r id="V:Rule394" type="connector" idref="#_x0000_s7133"/>
        <o:r id="V:Rule395" type="connector" idref="#_x0000_s7097"/>
        <o:r id="V:Rule396" type="connector" idref="#_x0000_s6288"/>
        <o:r id="V:Rule397" type="connector" idref="#_x0000_s7192"/>
        <o:r id="V:Rule398" type="connector" idref="#_x0000_s7538"/>
        <o:r id="V:Rule399" type="connector" idref="#_x0000_s7026"/>
        <o:r id="V:Rule400" type="connector" idref="#_x0000_s7081"/>
        <o:r id="V:Rule401" type="connector" idref="#_x0000_s7396"/>
        <o:r id="V:Rule402" type="connector" idref="#_x0000_s6873"/>
        <o:r id="V:Rule403" type="connector" idref="#_x0000_s7270"/>
        <o:r id="V:Rule404" type="connector" idref="#_x0000_s7601"/>
        <o:r id="V:Rule405" type="connector" idref="#_x0000_s6933"/>
        <o:r id="V:Rule406" type="connector" idref="#_x0000_s6880"/>
        <o:r id="V:Rule407" type="connector" idref="#_x0000_s7641"/>
        <o:r id="V:Rule408" type="connector" idref="#_x0000_s6843"/>
        <o:r id="V:Rule409" type="connector" idref="#_x0000_s6882"/>
        <o:r id="V:Rule410" type="connector" idref="#_x0000_s7573"/>
        <o:r id="V:Rule411" type="connector" idref="#_x0000_s6299"/>
        <o:r id="V:Rule412" type="connector" idref="#_x0000_s6219"/>
        <o:r id="V:Rule413" type="connector" idref="#_x0000_s6821"/>
        <o:r id="V:Rule414" type="connector" idref="#_x0000_s6909"/>
        <o:r id="V:Rule415" type="connector" idref="#_x0000_s7371"/>
        <o:r id="V:Rule416" type="connector" idref="#_x0000_s7129"/>
        <o:r id="V:Rule417" type="connector" idref="#_x0000_s7286"/>
        <o:r id="V:Rule418" type="connector" idref="#_x0000_s7215"/>
        <o:r id="V:Rule419" type="connector" idref="#_x0000_s7647"/>
        <o:r id="V:Rule420" type="connector" idref="#_x0000_s6902"/>
        <o:r id="V:Rule421" type="connector" idref="#_x0000_s6285"/>
        <o:r id="V:Rule422" type="connector" idref="#_x0000_s7299"/>
        <o:r id="V:Rule423" type="connector" idref="#_x0000_s7518"/>
        <o:r id="V:Rule424" type="connector" idref="#_x0000_s7000"/>
        <o:r id="V:Rule425" type="connector" idref="#_x0000_s7549"/>
        <o:r id="V:Rule426" type="connector" idref="#_x0000_s7702"/>
        <o:r id="V:Rule427" type="connector" idref="#_x0000_s7578"/>
        <o:r id="V:Rule428" type="connector" idref="#_x0000_s7173"/>
        <o:r id="V:Rule429" type="connector" idref="#_x0000_s5245"/>
        <o:r id="V:Rule430" type="connector" idref="#_x0000_s7505"/>
        <o:r id="V:Rule431" type="connector" idref="#_x0000_s7088"/>
        <o:r id="V:Rule432" type="connector" idref="#_x0000_s7217"/>
        <o:r id="V:Rule433" type="connector" idref="#_x0000_s6842"/>
        <o:r id="V:Rule434" type="connector" idref="#_x0000_s6792"/>
        <o:r id="V:Rule435" type="connector" idref="#_x0000_s7015"/>
        <o:r id="V:Rule436" type="connector" idref="#_x0000_s7461"/>
        <o:r id="V:Rule437" type="connector" idref="#_x0000_s7526"/>
        <o:r id="V:Rule438" type="connector" idref="#_x0000_s6818"/>
        <o:r id="V:Rule439" type="connector" idref="#_x0000_s7247"/>
        <o:r id="V:Rule440" type="connector" idref="#_x0000_s7259"/>
        <o:r id="V:Rule441" type="connector" idref="#_x0000_s7457"/>
        <o:r id="V:Rule442" type="connector" idref="#_x0000_s6263"/>
        <o:r id="V:Rule443" type="connector" idref="#_x0000_s7923"/>
        <o:r id="V:Rule444" type="connector" idref="#_x0000_s7373"/>
        <o:r id="V:Rule445" type="connector" idref="#_x0000_s7452"/>
        <o:r id="V:Rule446" type="connector" idref="#_x0000_s6218"/>
        <o:r id="V:Rule447" type="connector" idref="#_x0000_s7113"/>
        <o:r id="V:Rule448" type="connector" idref="#_x0000_s6885"/>
        <o:r id="V:Rule449" type="connector" idref="#_x0000_s7658"/>
        <o:r id="V:Rule450" type="connector" idref="#_x0000_s7556"/>
        <o:r id="V:Rule451" type="connector" idref="#_x0000_s6838"/>
        <o:r id="V:Rule452" type="connector" idref="#_x0000_s7052"/>
        <o:r id="V:Rule453" type="connector" idref="#_x0000_s7637"/>
        <o:r id="V:Rule454" type="connector" idref="#_x0000_s7698"/>
        <o:r id="V:Rule455" type="connector" idref="#_x0000_s7034"/>
        <o:r id="V:Rule456" type="connector" idref="#_x0000_s7758"/>
        <o:r id="V:Rule457" type="connector" idref="#_x0000_s6849"/>
        <o:r id="V:Rule458" type="connector" idref="#_x0000_s7142"/>
        <o:r id="V:Rule459" type="connector" idref="#_x0000_s7728"/>
        <o:r id="V:Rule460" type="connector" idref="#_x0000_s7399"/>
        <o:r id="V:Rule461" type="connector" idref="#_x0000_s7470"/>
        <o:r id="V:Rule462" type="connector" idref="#_x0000_s7659"/>
        <o:r id="V:Rule463" type="connector" idref="#_x0000_s6853"/>
        <o:r id="V:Rule464" type="connector" idref="#_x0000_s7682"/>
        <o:r id="V:Rule465" type="connector" idref="#_x0000_s7576"/>
        <o:r id="V:Rule466" type="connector" idref="#_x0000_s7696"/>
        <o:r id="V:Rule467" type="connector" idref="#_x0000_s7046"/>
        <o:r id="V:Rule468" type="connector" idref="#_x0000_s7759"/>
        <o:r id="V:Rule469" type="connector" idref="#_x0000_s6927"/>
        <o:r id="V:Rule470" type="connector" idref="#_x0000_s7204"/>
        <o:r id="V:Rule471" type="connector" idref="#_x0000_s7430"/>
        <o:r id="V:Rule472" type="connector" idref="#_x0000_s6213"/>
        <o:r id="V:Rule473" type="connector" idref="#_x0000_s6907"/>
        <o:r id="V:Rule474" type="connector" idref="#_x0000_s7280"/>
        <o:r id="V:Rule475" type="connector" idref="#_x0000_s7308"/>
        <o:r id="V:Rule476" type="connector" idref="#_x0000_s7224"/>
        <o:r id="V:Rule477" type="connector" idref="#_x0000_s6921"/>
        <o:r id="V:Rule478" type="connector" idref="#_x0000_s7342"/>
        <o:r id="V:Rule479" type="connector" idref="#_x0000_s6883"/>
        <o:r id="V:Rule480" type="connector" idref="#_x0000_s6304"/>
        <o:r id="V:Rule481" type="connector" idref="#_x0000_s7530"/>
        <o:r id="V:Rule482" type="connector" idref="#_x0000_s7243"/>
        <o:r id="V:Rule483" type="connector" idref="#_x0000_s7091"/>
        <o:r id="V:Rule484" type="connector" idref="#_x0000_s7692"/>
        <o:r id="V:Rule485" type="connector" idref="#_x0000_s6951"/>
        <o:r id="V:Rule486" type="connector" idref="#_x0000_s7354"/>
        <o:r id="V:Rule487" type="connector" idref="#_x0000_s7523"/>
        <o:r id="V:Rule488" type="connector" idref="#_x0000_s7736"/>
        <o:r id="V:Rule489" type="connector" idref="#_x0000_s6911"/>
        <o:r id="V:Rule490" type="connector" idref="#_x0000_s7269"/>
        <o:r id="V:Rule491" type="connector" idref="#_x0000_s6309"/>
        <o:r id="V:Rule492" type="connector" idref="#_x0000_s7004"/>
        <o:r id="V:Rule493" type="connector" idref="#_x0000_s7593"/>
        <o:r id="V:Rule494" type="connector" idref="#_x0000_s7456"/>
        <o:r id="V:Rule495" type="connector" idref="#_x0000_s7326"/>
        <o:r id="V:Rule496" type="connector" idref="#_x0000_s7166"/>
        <o:r id="V:Rule497" type="connector" idref="#_x0000_s6272"/>
        <o:r id="V:Rule498" type="connector" idref="#_x0000_s7425"/>
        <o:r id="V:Rule499" type="connector" idref="#_x0000_s7382"/>
        <o:r id="V:Rule500" type="connector" idref="#_x0000_s7778"/>
        <o:r id="V:Rule501" type="connector" idref="#_x0000_s6895"/>
        <o:r id="V:Rule502" type="connector" idref="#_x0000_s7513"/>
        <o:r id="V:Rule503" type="connector" idref="#_x0000_s7713"/>
        <o:r id="V:Rule504" type="connector" idref="#_x0000_s6967"/>
        <o:r id="V:Rule505" type="connector" idref="#_x0000_s7529"/>
        <o:r id="V:Rule506" type="connector" idref="#_x0000_s7050"/>
        <o:r id="V:Rule507" type="connector" idref="#_x0000_s6284"/>
        <o:r id="V:Rule508" type="connector" idref="#_x0000_s7109"/>
        <o:r id="V:Rule509" type="connector" idref="#_x0000_s6813"/>
        <o:r id="V:Rule510" type="connector" idref="#_x0000_s7559"/>
        <o:r id="V:Rule511" type="connector" idref="#_x0000_s6956"/>
        <o:r id="V:Rule512" type="connector" idref="#_x0000_s6286"/>
        <o:r id="V:Rule513" type="connector" idref="#_x0000_s5256"/>
        <o:r id="V:Rule514" type="connector" idref="#_x0000_s7277"/>
        <o:r id="V:Rule515" type="connector" idref="#_x0000_s6279"/>
        <o:r id="V:Rule516" type="connector" idref="#_x0000_s7239"/>
        <o:r id="V:Rule517" type="connector" idref="#_x0000_s7665"/>
        <o:r id="V:Rule518" type="connector" idref="#_x0000_s6968"/>
        <o:r id="V:Rule519" type="connector" idref="#_x0000_s7125"/>
        <o:r id="V:Rule520" type="connector" idref="#_x0000_s7327"/>
        <o:r id="V:Rule521" type="connector" idref="#_x0000_s7603"/>
        <o:r id="V:Rule522" type="connector" idref="#_x0000_s6854"/>
        <o:r id="V:Rule523" type="connector" idref="#_x0000_s7295"/>
        <o:r id="V:Rule524" type="connector" idref="#_x0000_s7132"/>
        <o:r id="V:Rule525" type="connector" idref="#_x0000_s7575"/>
        <o:r id="V:Rule526" type="connector" idref="#_x0000_s7089"/>
        <o:r id="V:Rule527" type="connector" idref="#_x0000_s6976"/>
        <o:r id="V:Rule528" type="connector" idref="#_x0000_s7478"/>
        <o:r id="V:Rule529" type="connector" idref="#_x0000_s7333"/>
        <o:r id="V:Rule530" type="connector" idref="#_x0000_s7787"/>
        <o:r id="V:Rule531" type="connector" idref="#_x0000_s6812"/>
        <o:r id="V:Rule532" type="connector" idref="#_x0000_s7320"/>
        <o:r id="V:Rule533" type="connector" idref="#_x0000_s7732"/>
        <o:r id="V:Rule534" type="connector" idref="#_x0000_s7944"/>
        <o:r id="V:Rule535" type="connector" idref="#_x0000_s7381"/>
        <o:r id="V:Rule536" type="connector" idref="#_x0000_s7931"/>
        <o:r id="V:Rule537" type="connector" idref="#_x0000_s6987"/>
        <o:r id="V:Rule538" type="connector" idref="#_x0000_s7493"/>
        <o:r id="V:Rule539" type="connector" idref="#_x0000_s7639"/>
        <o:r id="V:Rule540" type="connector" idref="#_x0000_s7290"/>
        <o:r id="V:Rule541" type="connector" idref="#_x0000_s7727"/>
        <o:r id="V:Rule542" type="connector" idref="#_x0000_s7282"/>
        <o:r id="V:Rule543" type="connector" idref="#_x0000_s7379"/>
        <o:r id="V:Rule544" type="connector" idref="#_x0000_s6826"/>
        <o:r id="V:Rule545" type="connector" idref="#_x0000_s7652"/>
        <o:r id="V:Rule546" type="connector" idref="#_x0000_s7501"/>
        <o:r id="V:Rule547" type="connector" idref="#_x0000_s6855"/>
        <o:r id="V:Rule548" type="connector" idref="#_x0000_s7006"/>
        <o:r id="V:Rule549" type="connector" idref="#_x0000_s7426"/>
        <o:r id="V:Rule550" type="connector" idref="#_x0000_s6851"/>
        <o:r id="V:Rule551" type="connector" idref="#_x0000_s7410"/>
        <o:r id="V:Rule552" type="connector" idref="#_x0000_s7543"/>
        <o:r id="V:Rule553" type="connector" idref="#_x0000_s7376"/>
        <o:r id="V:Rule554" type="connector" idref="#_x0000_s7678"/>
        <o:r id="V:Rule555" type="connector" idref="#_x0000_s6998"/>
        <o:r id="V:Rule556" type="connector" idref="#_x0000_s7679"/>
        <o:r id="V:Rule557" type="connector" idref="#_x0000_s7303"/>
        <o:r id="V:Rule558" type="connector" idref="#_x0000_s7158"/>
        <o:r id="V:Rule559" type="connector" idref="#_x0000_s7398"/>
        <o:r id="V:Rule560" type="connector" idref="#_x0000_s7027"/>
        <o:r id="V:Rule561" type="connector" idref="#_x0000_s7236"/>
        <o:r id="V:Rule562" type="connector" idref="#_x0000_s7622"/>
        <o:r id="V:Rule563" type="connector" idref="#_x0000_s7110"/>
        <o:r id="V:Rule564" type="connector" idref="#_x0000_s7488"/>
        <o:r id="V:Rule565" type="connector" idref="#_x0000_s7427"/>
        <o:r id="V:Rule566" type="connector" idref="#_x0000_s6926"/>
        <o:r id="V:Rule567" type="connector" idref="#_x0000_s6996"/>
        <o:r id="V:Rule568" type="connector" idref="#_x0000_s7466"/>
        <o:r id="V:Rule569" type="connector" idref="#_x0000_s7355"/>
        <o:r id="V:Rule570" type="connector" idref="#_x0000_s6881"/>
        <o:r id="V:Rule571" type="connector" idref="#_x0000_s6283"/>
        <o:r id="V:Rule572" type="connector" idref="#_x0000_s7631"/>
        <o:r id="V:Rule573" type="connector" idref="#_x0000_s6975"/>
        <o:r id="V:Rule574" type="connector" idref="#_x0000_s7252"/>
        <o:r id="V:Rule575" type="connector" idref="#_x0000_s7720"/>
        <o:r id="V:Rule576" type="connector" idref="#_x0000_s6829"/>
        <o:r id="V:Rule577" type="connector" idref="#_x0000_s7948"/>
        <o:r id="V:Rule578" type="connector" idref="#_x0000_s7045"/>
        <o:r id="V:Rule579" type="connector" idref="#_x0000_s7005"/>
        <o:r id="V:Rule580" type="connector" idref="#_x0000_s6214"/>
        <o:r id="V:Rule581" type="connector" idref="#_x0000_s6298"/>
        <o:r id="V:Rule582" type="connector" idref="#_x0000_s7072"/>
        <o:r id="V:Rule583" type="connector" idref="#_x0000_s7560"/>
        <o:r id="V:Rule584" type="connector" idref="#_x0000_s7662"/>
        <o:r id="V:Rule585" type="connector" idref="#_x0000_s7182"/>
        <o:r id="V:Rule586" type="connector" idref="#_x0000_s7285"/>
        <o:r id="V:Rule587" type="connector" idref="#_x0000_s7465"/>
        <o:r id="V:Rule588" type="connector" idref="#_x0000_s7242"/>
        <o:r id="V:Rule589" type="connector" idref="#_x0000_s7498"/>
        <o:r id="V:Rule590" type="connector" idref="#_x0000_s7255"/>
        <o:r id="V:Rule591" type="connector" idref="#_x0000_s7409"/>
        <o:r id="V:Rule592" type="connector" idref="#_x0000_s6803"/>
        <o:r id="V:Rule593" type="connector" idref="#_x0000_s6953"/>
        <o:r id="V:Rule594" type="connector" idref="#_x0000_s7020"/>
        <o:r id="V:Rule595" type="connector" idref="#_x0000_s7459"/>
        <o:r id="V:Rule596" type="connector" idref="#_x0000_s6886"/>
        <o:r id="V:Rule597" type="connector" idref="#_x0000_s7474"/>
        <o:r id="V:Rule598" type="connector" idref="#_x0000_s7153"/>
        <o:r id="V:Rule599" type="connector" idref="#_x0000_s7604"/>
        <o:r id="V:Rule600" type="connector" idref="#_x0000_s7105"/>
        <o:r id="V:Rule601" type="connector" idref="#_x0000_s7138"/>
        <o:r id="V:Rule602" type="connector" idref="#_x0000_s6310"/>
        <o:r id="V:Rule603" type="connector" idref="#_x0000_s7487"/>
        <o:r id="V:Rule604" type="connector" idref="#_x0000_s7742"/>
        <o:r id="V:Rule605" type="connector" idref="#_x0000_s7504"/>
        <o:r id="V:Rule606" type="connector" idref="#_x0000_s7784"/>
        <o:r id="V:Rule607" type="connector" idref="#_x0000_s7301"/>
        <o:r id="V:Rule608" type="connector" idref="#_x0000_s7719"/>
        <o:r id="V:Rule609" type="connector" idref="#_x0000_s7532"/>
        <o:r id="V:Rule610" type="connector" idref="#_x0000_s6278"/>
        <o:r id="V:Rule611" type="connector" idref="#_x0000_s7054"/>
        <o:r id="V:Rule612" type="connector" idref="#_x0000_s7146"/>
        <o:r id="V:Rule613" type="connector" idref="#_x0000_s6846"/>
        <o:r id="V:Rule614" type="connector" idref="#_x0000_s7712"/>
        <o:r id="V:Rule615" type="connector" idref="#_x0000_s7632"/>
        <o:r id="V:Rule616" type="connector" idref="#_x0000_s7627"/>
        <o:r id="V:Rule617" type="connector" idref="#_x0000_s6937"/>
        <o:r id="V:Rule618" type="connector" idref="#_x0000_s7792"/>
        <o:r id="V:Rule619" type="connector" idref="#_x0000_s7010"/>
        <o:r id="V:Rule620" type="connector" idref="#_x0000_s7638"/>
        <o:r id="V:Rule621" type="connector" idref="#_x0000_s6903"/>
        <o:r id="V:Rule622" type="connector" idref="#_x0000_s7356"/>
        <o:r id="V:Rule623" type="connector" idref="#_x0000_s6805"/>
        <o:r id="V:Rule624" type="connector" idref="#_x0000_s7928"/>
        <o:r id="V:Rule625" type="connector" idref="#_x0000_s7924"/>
        <o:r id="V:Rule626" type="connector" idref="#_x0000_s7001"/>
      </o:rules>
    </o:shapelayout>
  </w:shapeDefaults>
  <w:decimalSymbol w:val="."/>
  <w:listSeparator w:val=";"/>
  <w14:docId w14:val="34B82274"/>
  <w15:docId w15:val="{C9FC38C9-56C1-4570-B22F-56A37611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966FFB"/>
    <w:rPr>
      <w:rFonts w:ascii="Calibri" w:hAnsi="Calibri" w:cs="Arial"/>
      <w:szCs w:val="24"/>
      <w:lang w:val="en-AU" w:eastAsia="en-AU"/>
    </w:rPr>
  </w:style>
  <w:style w:type="paragraph" w:styleId="Nadpis1">
    <w:name w:val="heading 1"/>
    <w:basedOn w:val="Normln"/>
    <w:next w:val="Normln"/>
    <w:link w:val="Nadpis1Char"/>
    <w:uiPriority w:val="99"/>
    <w:qFormat/>
    <w:rsid w:val="0003784E"/>
    <w:pPr>
      <w:keepNext/>
      <w:spacing w:before="240" w:after="60"/>
      <w:outlineLvl w:val="0"/>
    </w:pPr>
    <w:rPr>
      <w:b/>
      <w:bCs/>
      <w:smallCaps/>
      <w:kern w:val="32"/>
      <w:sz w:val="32"/>
      <w:szCs w:val="32"/>
    </w:rPr>
  </w:style>
  <w:style w:type="paragraph" w:styleId="Nadpis2">
    <w:name w:val="heading 2"/>
    <w:basedOn w:val="Normln"/>
    <w:next w:val="Normln"/>
    <w:link w:val="Nadpis2Char"/>
    <w:uiPriority w:val="99"/>
    <w:qFormat/>
    <w:rsid w:val="0003784E"/>
    <w:pPr>
      <w:keepNext/>
      <w:spacing w:before="240" w:after="60"/>
      <w:outlineLvl w:val="1"/>
    </w:pPr>
    <w:rPr>
      <w:b/>
      <w:bCs/>
      <w:i/>
      <w:iCs/>
      <w:szCs w:val="28"/>
      <w:u w:val="single"/>
    </w:rPr>
  </w:style>
  <w:style w:type="paragraph" w:styleId="Nadpis3">
    <w:name w:val="heading 3"/>
    <w:basedOn w:val="Normln"/>
    <w:next w:val="Normln"/>
    <w:link w:val="Nadpis3Char"/>
    <w:uiPriority w:val="99"/>
    <w:qFormat/>
    <w:rsid w:val="00B06ACE"/>
    <w:pPr>
      <w:keepNext/>
      <w:spacing w:before="240" w:after="60"/>
      <w:outlineLvl w:val="2"/>
    </w:pPr>
    <w:rPr>
      <w:b/>
      <w:bCs/>
      <w:sz w:val="28"/>
      <w:szCs w:val="26"/>
    </w:rPr>
  </w:style>
  <w:style w:type="paragraph" w:styleId="Nadpis4">
    <w:name w:val="heading 4"/>
    <w:basedOn w:val="Normln"/>
    <w:next w:val="Normln"/>
    <w:link w:val="Nadpis4Char"/>
    <w:uiPriority w:val="99"/>
    <w:qFormat/>
    <w:rsid w:val="0003784E"/>
    <w:pPr>
      <w:keepNext/>
      <w:spacing w:before="240" w:after="60"/>
      <w:outlineLvl w:val="3"/>
    </w:pPr>
    <w:rPr>
      <w:bCs/>
      <w:szCs w:val="28"/>
      <w:u w:val="single"/>
    </w:rPr>
  </w:style>
  <w:style w:type="paragraph" w:styleId="Nadpis5">
    <w:name w:val="heading 5"/>
    <w:basedOn w:val="Normln"/>
    <w:next w:val="Normln"/>
    <w:link w:val="Nadpis5Char"/>
    <w:uiPriority w:val="99"/>
    <w:qFormat/>
    <w:rsid w:val="00E6066F"/>
    <w:pPr>
      <w:spacing w:before="240" w:after="60"/>
      <w:outlineLvl w:val="4"/>
    </w:pPr>
    <w:rPr>
      <w:rFonts w:eastAsia="Times New Roman" w:cs="Times New Roman"/>
      <w:b/>
      <w:bCs/>
      <w:i/>
      <w:iCs/>
      <w:sz w:val="26"/>
      <w:szCs w:val="26"/>
    </w:rPr>
  </w:style>
  <w:style w:type="paragraph" w:styleId="Nadpis6">
    <w:name w:val="heading 6"/>
    <w:basedOn w:val="Normln"/>
    <w:next w:val="Normln"/>
    <w:link w:val="Nadpis6Char"/>
    <w:uiPriority w:val="99"/>
    <w:qFormat/>
    <w:rsid w:val="00E6066F"/>
    <w:pPr>
      <w:spacing w:before="240" w:after="60"/>
      <w:outlineLvl w:val="5"/>
    </w:pPr>
    <w:rPr>
      <w:rFonts w:eastAsia="Times New Roman" w:cs="Times New Roman"/>
      <w:b/>
      <w:bCs/>
    </w:rPr>
  </w:style>
  <w:style w:type="paragraph" w:styleId="Nadpis7">
    <w:name w:val="heading 7"/>
    <w:basedOn w:val="Normln"/>
    <w:next w:val="Normln"/>
    <w:link w:val="Nadpis7Char"/>
    <w:uiPriority w:val="99"/>
    <w:qFormat/>
    <w:rsid w:val="00E6066F"/>
    <w:pPr>
      <w:spacing w:before="240" w:after="60"/>
      <w:outlineLvl w:val="6"/>
    </w:pPr>
    <w:rPr>
      <w:rFonts w:eastAsia="Times New Roman" w:cs="Times New Roman"/>
    </w:rPr>
  </w:style>
  <w:style w:type="paragraph" w:styleId="Nadpis8">
    <w:name w:val="heading 8"/>
    <w:basedOn w:val="Normln"/>
    <w:next w:val="Normln"/>
    <w:link w:val="Nadpis8Char"/>
    <w:uiPriority w:val="99"/>
    <w:qFormat/>
    <w:rsid w:val="00E6066F"/>
    <w:pPr>
      <w:spacing w:before="240" w:after="60"/>
      <w:outlineLvl w:val="7"/>
    </w:pPr>
    <w:rPr>
      <w:rFonts w:eastAsia="Times New Roman" w:cs="Times New Roman"/>
      <w:i/>
      <w:iCs/>
    </w:rPr>
  </w:style>
  <w:style w:type="paragraph" w:styleId="Nadpis9">
    <w:name w:val="heading 9"/>
    <w:basedOn w:val="Normln"/>
    <w:next w:val="Normln"/>
    <w:link w:val="Nadpis9Char"/>
    <w:uiPriority w:val="99"/>
    <w:qFormat/>
    <w:rsid w:val="00E6066F"/>
    <w:pPr>
      <w:spacing w:before="240" w:after="60"/>
      <w:outlineLvl w:val="8"/>
    </w:pPr>
    <w:rPr>
      <w:rFonts w:ascii="Cambria" w:eastAsia="Times New Roman" w:hAnsi="Cambria" w:cs="Times New Roman"/>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locked/>
    <w:rsid w:val="00E6066F"/>
    <w:rPr>
      <w:rFonts w:ascii="Arial" w:hAnsi="Arial" w:cs="Arial"/>
      <w:b/>
      <w:bCs/>
      <w:smallCaps/>
      <w:kern w:val="32"/>
      <w:sz w:val="32"/>
      <w:szCs w:val="32"/>
      <w:lang w:val="en-AU" w:eastAsia="en-AU"/>
    </w:rPr>
  </w:style>
  <w:style w:type="character" w:customStyle="1" w:styleId="Nadpis2Char">
    <w:name w:val="Nadpis 2 Char"/>
    <w:basedOn w:val="Standardnpsmoodstavce"/>
    <w:link w:val="Nadpis2"/>
    <w:uiPriority w:val="99"/>
    <w:locked/>
    <w:rsid w:val="00E6066F"/>
    <w:rPr>
      <w:rFonts w:ascii="Arial" w:hAnsi="Arial" w:cs="Arial"/>
      <w:b/>
      <w:bCs/>
      <w:i/>
      <w:iCs/>
      <w:sz w:val="28"/>
      <w:szCs w:val="28"/>
      <w:u w:val="single"/>
      <w:lang w:val="en-AU" w:eastAsia="en-AU"/>
    </w:rPr>
  </w:style>
  <w:style w:type="character" w:customStyle="1" w:styleId="Nadpis3Char">
    <w:name w:val="Nadpis 3 Char"/>
    <w:basedOn w:val="Standardnpsmoodstavce"/>
    <w:link w:val="Nadpis3"/>
    <w:uiPriority w:val="99"/>
    <w:locked/>
    <w:rsid w:val="00B06ACE"/>
    <w:rPr>
      <w:rFonts w:ascii="Calibri" w:hAnsi="Calibri" w:cs="Arial"/>
      <w:b/>
      <w:bCs/>
      <w:sz w:val="26"/>
      <w:szCs w:val="26"/>
    </w:rPr>
  </w:style>
  <w:style w:type="character" w:customStyle="1" w:styleId="Nadpis4Char">
    <w:name w:val="Nadpis 4 Char"/>
    <w:basedOn w:val="Standardnpsmoodstavce"/>
    <w:link w:val="Nadpis4"/>
    <w:uiPriority w:val="99"/>
    <w:locked/>
    <w:rsid w:val="00E6066F"/>
    <w:rPr>
      <w:rFonts w:ascii="Arial" w:hAnsi="Arial" w:cs="Arial"/>
      <w:bCs/>
      <w:sz w:val="28"/>
      <w:szCs w:val="28"/>
      <w:u w:val="single"/>
      <w:lang w:val="en-AU" w:eastAsia="en-AU"/>
    </w:rPr>
  </w:style>
  <w:style w:type="character" w:customStyle="1" w:styleId="Nadpis5Char">
    <w:name w:val="Nadpis 5 Char"/>
    <w:basedOn w:val="Standardnpsmoodstavce"/>
    <w:link w:val="Nadpis5"/>
    <w:uiPriority w:val="99"/>
    <w:semiHidden/>
    <w:locked/>
    <w:rsid w:val="00E6066F"/>
    <w:rPr>
      <w:rFonts w:ascii="Calibri" w:hAnsi="Calibri" w:cs="Times New Roman"/>
      <w:b/>
      <w:bCs/>
      <w:i/>
      <w:iCs/>
      <w:sz w:val="26"/>
      <w:szCs w:val="26"/>
      <w:lang w:val="en-AU" w:eastAsia="en-AU"/>
    </w:rPr>
  </w:style>
  <w:style w:type="character" w:customStyle="1" w:styleId="Nadpis6Char">
    <w:name w:val="Nadpis 6 Char"/>
    <w:basedOn w:val="Standardnpsmoodstavce"/>
    <w:link w:val="Nadpis6"/>
    <w:uiPriority w:val="99"/>
    <w:semiHidden/>
    <w:locked/>
    <w:rsid w:val="00E6066F"/>
    <w:rPr>
      <w:rFonts w:ascii="Calibri" w:hAnsi="Calibri" w:cs="Times New Roman"/>
      <w:b/>
      <w:bCs/>
      <w:sz w:val="22"/>
      <w:szCs w:val="22"/>
      <w:lang w:val="en-AU" w:eastAsia="en-AU"/>
    </w:rPr>
  </w:style>
  <w:style w:type="character" w:customStyle="1" w:styleId="Nadpis7Char">
    <w:name w:val="Nadpis 7 Char"/>
    <w:basedOn w:val="Standardnpsmoodstavce"/>
    <w:link w:val="Nadpis7"/>
    <w:uiPriority w:val="99"/>
    <w:semiHidden/>
    <w:locked/>
    <w:rsid w:val="00E6066F"/>
    <w:rPr>
      <w:rFonts w:ascii="Calibri" w:hAnsi="Calibri" w:cs="Times New Roman"/>
      <w:sz w:val="24"/>
      <w:szCs w:val="24"/>
      <w:lang w:val="en-AU" w:eastAsia="en-AU"/>
    </w:rPr>
  </w:style>
  <w:style w:type="character" w:customStyle="1" w:styleId="Nadpis8Char">
    <w:name w:val="Nadpis 8 Char"/>
    <w:basedOn w:val="Standardnpsmoodstavce"/>
    <w:link w:val="Nadpis8"/>
    <w:uiPriority w:val="99"/>
    <w:semiHidden/>
    <w:locked/>
    <w:rsid w:val="00E6066F"/>
    <w:rPr>
      <w:rFonts w:ascii="Calibri" w:hAnsi="Calibri" w:cs="Times New Roman"/>
      <w:i/>
      <w:iCs/>
      <w:sz w:val="24"/>
      <w:szCs w:val="24"/>
      <w:lang w:val="en-AU" w:eastAsia="en-AU"/>
    </w:rPr>
  </w:style>
  <w:style w:type="character" w:customStyle="1" w:styleId="Nadpis9Char">
    <w:name w:val="Nadpis 9 Char"/>
    <w:basedOn w:val="Standardnpsmoodstavce"/>
    <w:link w:val="Nadpis9"/>
    <w:uiPriority w:val="99"/>
    <w:semiHidden/>
    <w:locked/>
    <w:rsid w:val="00E6066F"/>
    <w:rPr>
      <w:rFonts w:ascii="Cambria" w:hAnsi="Cambria" w:cs="Times New Roman"/>
      <w:sz w:val="22"/>
      <w:szCs w:val="22"/>
      <w:lang w:val="en-AU" w:eastAsia="en-AU"/>
    </w:rPr>
  </w:style>
  <w:style w:type="paragraph" w:styleId="Nzev">
    <w:name w:val="Title"/>
    <w:basedOn w:val="Normln"/>
    <w:link w:val="NzevChar"/>
    <w:uiPriority w:val="99"/>
    <w:qFormat/>
    <w:rsid w:val="0003784E"/>
    <w:pPr>
      <w:spacing w:before="240" w:after="60"/>
      <w:jc w:val="center"/>
      <w:outlineLvl w:val="0"/>
    </w:pPr>
    <w:rPr>
      <w:b/>
      <w:bCs/>
      <w:kern w:val="28"/>
      <w:sz w:val="32"/>
      <w:szCs w:val="32"/>
    </w:rPr>
  </w:style>
  <w:style w:type="character" w:customStyle="1" w:styleId="NzevChar">
    <w:name w:val="Název Char"/>
    <w:basedOn w:val="Standardnpsmoodstavce"/>
    <w:link w:val="Nzev"/>
    <w:uiPriority w:val="99"/>
    <w:locked/>
    <w:rsid w:val="00E6066F"/>
    <w:rPr>
      <w:rFonts w:ascii="Arial" w:hAnsi="Arial" w:cs="Arial"/>
      <w:b/>
      <w:bCs/>
      <w:kern w:val="28"/>
      <w:sz w:val="32"/>
      <w:szCs w:val="32"/>
      <w:lang w:val="en-AU" w:eastAsia="en-AU"/>
    </w:rPr>
  </w:style>
  <w:style w:type="paragraph" w:styleId="Titulek">
    <w:name w:val="caption"/>
    <w:basedOn w:val="Normln"/>
    <w:next w:val="Normln"/>
    <w:uiPriority w:val="99"/>
    <w:qFormat/>
    <w:rsid w:val="0003784E"/>
    <w:pPr>
      <w:ind w:left="1134"/>
    </w:pPr>
    <w:rPr>
      <w:b/>
      <w:bCs/>
      <w:sz w:val="20"/>
    </w:rPr>
  </w:style>
  <w:style w:type="paragraph" w:styleId="Odstavecseseznamem">
    <w:name w:val="List Paragraph"/>
    <w:basedOn w:val="Normln"/>
    <w:uiPriority w:val="34"/>
    <w:qFormat/>
    <w:rsid w:val="00E6066F"/>
    <w:pPr>
      <w:ind w:left="720"/>
    </w:pPr>
  </w:style>
  <w:style w:type="table" w:styleId="Mkatabulky">
    <w:name w:val="Table Grid"/>
    <w:basedOn w:val="Normlntabulka"/>
    <w:uiPriority w:val="59"/>
    <w:rsid w:val="00A872E9"/>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bubliny">
    <w:name w:val="Balloon Text"/>
    <w:basedOn w:val="Normln"/>
    <w:link w:val="TextbublinyChar"/>
    <w:uiPriority w:val="99"/>
    <w:semiHidden/>
    <w:rsid w:val="00A872E9"/>
    <w:rPr>
      <w:rFonts w:ascii="Tahoma" w:hAnsi="Tahoma" w:cs="Tahoma"/>
      <w:sz w:val="16"/>
      <w:szCs w:val="16"/>
    </w:rPr>
  </w:style>
  <w:style w:type="character" w:customStyle="1" w:styleId="TextbublinyChar">
    <w:name w:val="Text bubliny Char"/>
    <w:basedOn w:val="Standardnpsmoodstavce"/>
    <w:link w:val="Textbubliny"/>
    <w:uiPriority w:val="99"/>
    <w:semiHidden/>
    <w:locked/>
    <w:rsid w:val="00A872E9"/>
    <w:rPr>
      <w:rFonts w:ascii="Tahoma" w:hAnsi="Tahoma" w:cs="Tahoma"/>
      <w:sz w:val="16"/>
      <w:szCs w:val="16"/>
      <w:lang w:val="en-AU" w:eastAsia="en-AU"/>
    </w:rPr>
  </w:style>
  <w:style w:type="paragraph" w:styleId="Zhlav">
    <w:name w:val="header"/>
    <w:basedOn w:val="Normln"/>
    <w:link w:val="ZhlavChar"/>
    <w:uiPriority w:val="99"/>
    <w:rsid w:val="000C2C38"/>
    <w:pPr>
      <w:tabs>
        <w:tab w:val="center" w:pos="4680"/>
        <w:tab w:val="right" w:pos="9360"/>
      </w:tabs>
    </w:pPr>
  </w:style>
  <w:style w:type="character" w:customStyle="1" w:styleId="ZhlavChar">
    <w:name w:val="Záhlaví Char"/>
    <w:basedOn w:val="Standardnpsmoodstavce"/>
    <w:link w:val="Zhlav"/>
    <w:uiPriority w:val="99"/>
    <w:locked/>
    <w:rsid w:val="000C2C38"/>
    <w:rPr>
      <w:rFonts w:ascii="Calibri" w:hAnsi="Calibri" w:cs="Arial"/>
      <w:sz w:val="24"/>
      <w:szCs w:val="24"/>
      <w:lang w:val="en-AU" w:eastAsia="en-AU"/>
    </w:rPr>
  </w:style>
  <w:style w:type="paragraph" w:styleId="Zpat">
    <w:name w:val="footer"/>
    <w:basedOn w:val="Normln"/>
    <w:link w:val="ZpatChar"/>
    <w:uiPriority w:val="99"/>
    <w:rsid w:val="000C2C38"/>
    <w:pPr>
      <w:tabs>
        <w:tab w:val="center" w:pos="4680"/>
        <w:tab w:val="right" w:pos="9360"/>
      </w:tabs>
    </w:pPr>
  </w:style>
  <w:style w:type="character" w:customStyle="1" w:styleId="ZpatChar">
    <w:name w:val="Zápatí Char"/>
    <w:basedOn w:val="Standardnpsmoodstavce"/>
    <w:link w:val="Zpat"/>
    <w:uiPriority w:val="99"/>
    <w:locked/>
    <w:rsid w:val="000C2C38"/>
    <w:rPr>
      <w:rFonts w:ascii="Calibri" w:hAnsi="Calibri" w:cs="Arial"/>
      <w:sz w:val="24"/>
      <w:szCs w:val="24"/>
      <w:lang w:val="en-AU" w:eastAsia="en-AU"/>
    </w:rPr>
  </w:style>
  <w:style w:type="character" w:styleId="Odkaznakoment">
    <w:name w:val="annotation reference"/>
    <w:basedOn w:val="Standardnpsmoodstavce"/>
    <w:uiPriority w:val="99"/>
    <w:semiHidden/>
    <w:rsid w:val="009D568B"/>
    <w:rPr>
      <w:rFonts w:cs="Times New Roman"/>
      <w:sz w:val="16"/>
      <w:szCs w:val="16"/>
    </w:rPr>
  </w:style>
  <w:style w:type="paragraph" w:styleId="Textkomente">
    <w:name w:val="annotation text"/>
    <w:basedOn w:val="Normln"/>
    <w:link w:val="TextkomenteChar"/>
    <w:uiPriority w:val="99"/>
    <w:semiHidden/>
    <w:rsid w:val="009D568B"/>
    <w:rPr>
      <w:sz w:val="20"/>
      <w:szCs w:val="20"/>
    </w:rPr>
  </w:style>
  <w:style w:type="character" w:customStyle="1" w:styleId="TextkomenteChar">
    <w:name w:val="Text komentáře Char"/>
    <w:basedOn w:val="Standardnpsmoodstavce"/>
    <w:link w:val="Textkomente"/>
    <w:uiPriority w:val="99"/>
    <w:semiHidden/>
    <w:locked/>
    <w:rsid w:val="00375F4A"/>
    <w:rPr>
      <w:rFonts w:ascii="Calibri" w:hAnsi="Calibri" w:cs="Arial"/>
      <w:sz w:val="20"/>
      <w:szCs w:val="20"/>
      <w:lang w:val="en-AU" w:eastAsia="en-AU"/>
    </w:rPr>
  </w:style>
  <w:style w:type="paragraph" w:styleId="Pedmtkomente">
    <w:name w:val="annotation subject"/>
    <w:basedOn w:val="Textkomente"/>
    <w:next w:val="Textkomente"/>
    <w:link w:val="PedmtkomenteChar"/>
    <w:uiPriority w:val="99"/>
    <w:semiHidden/>
    <w:rsid w:val="009D568B"/>
    <w:rPr>
      <w:b/>
      <w:bCs/>
    </w:rPr>
  </w:style>
  <w:style w:type="character" w:customStyle="1" w:styleId="PedmtkomenteChar">
    <w:name w:val="Předmět komentáře Char"/>
    <w:basedOn w:val="TextkomenteChar"/>
    <w:link w:val="Pedmtkomente"/>
    <w:uiPriority w:val="99"/>
    <w:semiHidden/>
    <w:locked/>
    <w:rsid w:val="00375F4A"/>
    <w:rPr>
      <w:rFonts w:ascii="Calibri" w:hAnsi="Calibri" w:cs="Arial"/>
      <w:b/>
      <w:bCs/>
      <w:sz w:val="20"/>
      <w:szCs w:val="20"/>
      <w:lang w:val="en-AU" w:eastAsia="en-AU"/>
    </w:rPr>
  </w:style>
  <w:style w:type="paragraph" w:customStyle="1" w:styleId="Default">
    <w:name w:val="Default"/>
    <w:uiPriority w:val="99"/>
    <w:rsid w:val="00BB4480"/>
    <w:pPr>
      <w:autoSpaceDE w:val="0"/>
      <w:autoSpaceDN w:val="0"/>
      <w:adjustRightInd w:val="0"/>
    </w:pPr>
    <w:rPr>
      <w:rFonts w:ascii="Calibri" w:hAnsi="Calibri" w:cs="Calibri"/>
      <w:color w:val="000000"/>
      <w:sz w:val="24"/>
      <w:szCs w:val="24"/>
      <w:lang w:val="en-US" w:eastAsia="en-US"/>
    </w:rPr>
  </w:style>
  <w:style w:type="character" w:styleId="Hypertextovodkaz">
    <w:name w:val="Hyperlink"/>
    <w:basedOn w:val="Standardnpsmoodstavce"/>
    <w:uiPriority w:val="99"/>
    <w:locked/>
    <w:rsid w:val="00EC2BD0"/>
    <w:rPr>
      <w:rFonts w:cs="Times New Roman"/>
      <w:color w:val="0000FF"/>
      <w:u w:val="single"/>
    </w:rPr>
  </w:style>
  <w:style w:type="character" w:styleId="Zstupntext">
    <w:name w:val="Placeholder Text"/>
    <w:basedOn w:val="Standardnpsmoodstavce"/>
    <w:uiPriority w:val="99"/>
    <w:semiHidden/>
    <w:rsid w:val="00B33CD9"/>
    <w:rPr>
      <w:color w:val="808080"/>
    </w:rPr>
  </w:style>
  <w:style w:type="paragraph" w:styleId="Prosttext">
    <w:name w:val="Plain Text"/>
    <w:basedOn w:val="Normln"/>
    <w:link w:val="ProsttextChar"/>
    <w:uiPriority w:val="99"/>
    <w:semiHidden/>
    <w:unhideWhenUsed/>
    <w:locked/>
    <w:rsid w:val="007C2E63"/>
    <w:rPr>
      <w:rFonts w:ascii="Consolas" w:eastAsiaTheme="minorHAnsi" w:hAnsi="Consolas" w:cstheme="minorBidi"/>
      <w:sz w:val="21"/>
      <w:szCs w:val="21"/>
      <w:lang w:val="en-GB" w:eastAsia="en-US"/>
    </w:rPr>
  </w:style>
  <w:style w:type="character" w:customStyle="1" w:styleId="ProsttextChar">
    <w:name w:val="Prostý text Char"/>
    <w:basedOn w:val="Standardnpsmoodstavce"/>
    <w:link w:val="Prosttext"/>
    <w:uiPriority w:val="99"/>
    <w:semiHidden/>
    <w:rsid w:val="007C2E63"/>
    <w:rPr>
      <w:rFonts w:ascii="Consolas" w:eastAsiaTheme="minorHAnsi" w:hAnsi="Consolas" w:cstheme="minorBidi"/>
      <w:sz w:val="21"/>
      <w:szCs w:val="21"/>
      <w:lang w:eastAsia="en-US"/>
    </w:rPr>
  </w:style>
  <w:style w:type="character" w:customStyle="1" w:styleId="autogrow-textarea">
    <w:name w:val="autogrow-textarea"/>
    <w:basedOn w:val="Standardnpsmoodstavce"/>
    <w:rsid w:val="0085704D"/>
  </w:style>
  <w:style w:type="paragraph" w:styleId="Bezmezer">
    <w:name w:val="No Spacing"/>
    <w:uiPriority w:val="1"/>
    <w:qFormat/>
    <w:rsid w:val="00314423"/>
    <w:rPr>
      <w:rFonts w:ascii="Calibri" w:hAnsi="Calibri" w:cs="Arial"/>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8625727">
      <w:bodyDiv w:val="1"/>
      <w:marLeft w:val="0"/>
      <w:marRight w:val="0"/>
      <w:marTop w:val="0"/>
      <w:marBottom w:val="0"/>
      <w:divBdr>
        <w:top w:val="none" w:sz="0" w:space="0" w:color="auto"/>
        <w:left w:val="none" w:sz="0" w:space="0" w:color="auto"/>
        <w:bottom w:val="none" w:sz="0" w:space="0" w:color="auto"/>
        <w:right w:val="none" w:sz="0" w:space="0" w:color="auto"/>
      </w:divBdr>
    </w:div>
    <w:div w:id="1526284478">
      <w:bodyDiv w:val="1"/>
      <w:marLeft w:val="0"/>
      <w:marRight w:val="0"/>
      <w:marTop w:val="0"/>
      <w:marBottom w:val="0"/>
      <w:divBdr>
        <w:top w:val="none" w:sz="0" w:space="0" w:color="auto"/>
        <w:left w:val="none" w:sz="0" w:space="0" w:color="auto"/>
        <w:bottom w:val="none" w:sz="0" w:space="0" w:color="auto"/>
        <w:right w:val="none" w:sz="0" w:space="0" w:color="auto"/>
      </w:divBdr>
    </w:div>
    <w:div w:id="1623532768">
      <w:bodyDiv w:val="1"/>
      <w:marLeft w:val="0"/>
      <w:marRight w:val="0"/>
      <w:marTop w:val="0"/>
      <w:marBottom w:val="0"/>
      <w:divBdr>
        <w:top w:val="none" w:sz="0" w:space="0" w:color="auto"/>
        <w:left w:val="none" w:sz="0" w:space="0" w:color="auto"/>
        <w:bottom w:val="none" w:sz="0" w:space="0" w:color="auto"/>
        <w:right w:val="none" w:sz="0" w:space="0" w:color="auto"/>
      </w:divBdr>
    </w:div>
    <w:div w:id="1699159669">
      <w:marLeft w:val="0"/>
      <w:marRight w:val="0"/>
      <w:marTop w:val="0"/>
      <w:marBottom w:val="0"/>
      <w:divBdr>
        <w:top w:val="none" w:sz="0" w:space="0" w:color="auto"/>
        <w:left w:val="none" w:sz="0" w:space="0" w:color="auto"/>
        <w:bottom w:val="none" w:sz="0" w:space="0" w:color="auto"/>
        <w:right w:val="none" w:sz="0" w:space="0" w:color="auto"/>
      </w:divBdr>
      <w:divsChild>
        <w:div w:id="1699159668">
          <w:marLeft w:val="0"/>
          <w:marRight w:val="0"/>
          <w:marTop w:val="0"/>
          <w:marBottom w:val="0"/>
          <w:divBdr>
            <w:top w:val="none" w:sz="0" w:space="0" w:color="auto"/>
            <w:left w:val="none" w:sz="0" w:space="0" w:color="auto"/>
            <w:bottom w:val="none" w:sz="0" w:space="0" w:color="auto"/>
            <w:right w:val="none" w:sz="0" w:space="0" w:color="auto"/>
          </w:divBdr>
          <w:divsChild>
            <w:div w:id="1699159670">
              <w:marLeft w:val="0"/>
              <w:marRight w:val="0"/>
              <w:marTop w:val="0"/>
              <w:marBottom w:val="0"/>
              <w:divBdr>
                <w:top w:val="none" w:sz="0" w:space="0" w:color="auto"/>
                <w:left w:val="none" w:sz="0" w:space="0" w:color="auto"/>
                <w:bottom w:val="none" w:sz="0" w:space="0" w:color="auto"/>
                <w:right w:val="none" w:sz="0" w:space="0" w:color="auto"/>
              </w:divBdr>
            </w:div>
            <w:div w:id="1699159671">
              <w:marLeft w:val="0"/>
              <w:marRight w:val="0"/>
              <w:marTop w:val="0"/>
              <w:marBottom w:val="0"/>
              <w:divBdr>
                <w:top w:val="none" w:sz="0" w:space="0" w:color="auto"/>
                <w:left w:val="none" w:sz="0" w:space="0" w:color="auto"/>
                <w:bottom w:val="none" w:sz="0" w:space="0" w:color="auto"/>
                <w:right w:val="none" w:sz="0" w:space="0" w:color="auto"/>
              </w:divBdr>
            </w:div>
            <w:div w:id="1699159672">
              <w:marLeft w:val="0"/>
              <w:marRight w:val="0"/>
              <w:marTop w:val="0"/>
              <w:marBottom w:val="0"/>
              <w:divBdr>
                <w:top w:val="none" w:sz="0" w:space="0" w:color="auto"/>
                <w:left w:val="none" w:sz="0" w:space="0" w:color="auto"/>
                <w:bottom w:val="none" w:sz="0" w:space="0" w:color="auto"/>
                <w:right w:val="none" w:sz="0" w:space="0" w:color="auto"/>
              </w:divBdr>
            </w:div>
            <w:div w:id="16991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9677">
      <w:marLeft w:val="0"/>
      <w:marRight w:val="0"/>
      <w:marTop w:val="0"/>
      <w:marBottom w:val="0"/>
      <w:divBdr>
        <w:top w:val="none" w:sz="0" w:space="0" w:color="auto"/>
        <w:left w:val="none" w:sz="0" w:space="0" w:color="auto"/>
        <w:bottom w:val="none" w:sz="0" w:space="0" w:color="auto"/>
        <w:right w:val="none" w:sz="0" w:space="0" w:color="auto"/>
      </w:divBdr>
      <w:divsChild>
        <w:div w:id="1699159674">
          <w:marLeft w:val="0"/>
          <w:marRight w:val="0"/>
          <w:marTop w:val="0"/>
          <w:marBottom w:val="0"/>
          <w:divBdr>
            <w:top w:val="none" w:sz="0" w:space="0" w:color="auto"/>
            <w:left w:val="none" w:sz="0" w:space="0" w:color="auto"/>
            <w:bottom w:val="none" w:sz="0" w:space="0" w:color="auto"/>
            <w:right w:val="none" w:sz="0" w:space="0" w:color="auto"/>
          </w:divBdr>
          <w:divsChild>
            <w:div w:id="1699159675">
              <w:marLeft w:val="0"/>
              <w:marRight w:val="0"/>
              <w:marTop w:val="0"/>
              <w:marBottom w:val="0"/>
              <w:divBdr>
                <w:top w:val="none" w:sz="0" w:space="0" w:color="auto"/>
                <w:left w:val="none" w:sz="0" w:space="0" w:color="auto"/>
                <w:bottom w:val="none" w:sz="0" w:space="0" w:color="auto"/>
                <w:right w:val="none" w:sz="0" w:space="0" w:color="auto"/>
              </w:divBdr>
            </w:div>
            <w:div w:id="1699159676">
              <w:marLeft w:val="0"/>
              <w:marRight w:val="0"/>
              <w:marTop w:val="0"/>
              <w:marBottom w:val="0"/>
              <w:divBdr>
                <w:top w:val="none" w:sz="0" w:space="0" w:color="auto"/>
                <w:left w:val="none" w:sz="0" w:space="0" w:color="auto"/>
                <w:bottom w:val="none" w:sz="0" w:space="0" w:color="auto"/>
                <w:right w:val="none" w:sz="0" w:space="0" w:color="auto"/>
              </w:divBdr>
            </w:div>
            <w:div w:id="16991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59679">
      <w:marLeft w:val="0"/>
      <w:marRight w:val="0"/>
      <w:marTop w:val="0"/>
      <w:marBottom w:val="0"/>
      <w:divBdr>
        <w:top w:val="none" w:sz="0" w:space="0" w:color="auto"/>
        <w:left w:val="none" w:sz="0" w:space="0" w:color="auto"/>
        <w:bottom w:val="none" w:sz="0" w:space="0" w:color="auto"/>
        <w:right w:val="none" w:sz="0" w:space="0" w:color="auto"/>
      </w:divBdr>
      <w:divsChild>
        <w:div w:id="1699159680">
          <w:marLeft w:val="0"/>
          <w:marRight w:val="0"/>
          <w:marTop w:val="0"/>
          <w:marBottom w:val="0"/>
          <w:divBdr>
            <w:top w:val="none" w:sz="0" w:space="0" w:color="auto"/>
            <w:left w:val="none" w:sz="0" w:space="0" w:color="auto"/>
            <w:bottom w:val="none" w:sz="0" w:space="0" w:color="auto"/>
            <w:right w:val="none" w:sz="0" w:space="0" w:color="auto"/>
          </w:divBdr>
        </w:div>
      </w:divsChild>
    </w:div>
    <w:div w:id="1699159689">
      <w:marLeft w:val="0"/>
      <w:marRight w:val="0"/>
      <w:marTop w:val="0"/>
      <w:marBottom w:val="0"/>
      <w:divBdr>
        <w:top w:val="none" w:sz="0" w:space="0" w:color="auto"/>
        <w:left w:val="none" w:sz="0" w:space="0" w:color="auto"/>
        <w:bottom w:val="none" w:sz="0" w:space="0" w:color="auto"/>
        <w:right w:val="none" w:sz="0" w:space="0" w:color="auto"/>
      </w:divBdr>
      <w:divsChild>
        <w:div w:id="1699159686">
          <w:marLeft w:val="0"/>
          <w:marRight w:val="0"/>
          <w:marTop w:val="0"/>
          <w:marBottom w:val="0"/>
          <w:divBdr>
            <w:top w:val="none" w:sz="0" w:space="0" w:color="auto"/>
            <w:left w:val="none" w:sz="0" w:space="0" w:color="auto"/>
            <w:bottom w:val="none" w:sz="0" w:space="0" w:color="auto"/>
            <w:right w:val="none" w:sz="0" w:space="0" w:color="auto"/>
          </w:divBdr>
          <w:divsChild>
            <w:div w:id="1699159681">
              <w:marLeft w:val="0"/>
              <w:marRight w:val="0"/>
              <w:marTop w:val="0"/>
              <w:marBottom w:val="0"/>
              <w:divBdr>
                <w:top w:val="none" w:sz="0" w:space="0" w:color="auto"/>
                <w:left w:val="none" w:sz="0" w:space="0" w:color="auto"/>
                <w:bottom w:val="none" w:sz="0" w:space="0" w:color="auto"/>
                <w:right w:val="none" w:sz="0" w:space="0" w:color="auto"/>
              </w:divBdr>
            </w:div>
            <w:div w:id="1699159682">
              <w:marLeft w:val="0"/>
              <w:marRight w:val="0"/>
              <w:marTop w:val="0"/>
              <w:marBottom w:val="0"/>
              <w:divBdr>
                <w:top w:val="none" w:sz="0" w:space="0" w:color="auto"/>
                <w:left w:val="none" w:sz="0" w:space="0" w:color="auto"/>
                <w:bottom w:val="none" w:sz="0" w:space="0" w:color="auto"/>
                <w:right w:val="none" w:sz="0" w:space="0" w:color="auto"/>
              </w:divBdr>
            </w:div>
            <w:div w:id="1699159683">
              <w:marLeft w:val="0"/>
              <w:marRight w:val="0"/>
              <w:marTop w:val="0"/>
              <w:marBottom w:val="0"/>
              <w:divBdr>
                <w:top w:val="none" w:sz="0" w:space="0" w:color="auto"/>
                <w:left w:val="none" w:sz="0" w:space="0" w:color="auto"/>
                <w:bottom w:val="none" w:sz="0" w:space="0" w:color="auto"/>
                <w:right w:val="none" w:sz="0" w:space="0" w:color="auto"/>
              </w:divBdr>
            </w:div>
            <w:div w:id="1699159684">
              <w:marLeft w:val="0"/>
              <w:marRight w:val="0"/>
              <w:marTop w:val="0"/>
              <w:marBottom w:val="0"/>
              <w:divBdr>
                <w:top w:val="none" w:sz="0" w:space="0" w:color="auto"/>
                <w:left w:val="none" w:sz="0" w:space="0" w:color="auto"/>
                <w:bottom w:val="none" w:sz="0" w:space="0" w:color="auto"/>
                <w:right w:val="none" w:sz="0" w:space="0" w:color="auto"/>
              </w:divBdr>
            </w:div>
            <w:div w:id="1699159685">
              <w:marLeft w:val="0"/>
              <w:marRight w:val="0"/>
              <w:marTop w:val="0"/>
              <w:marBottom w:val="0"/>
              <w:divBdr>
                <w:top w:val="none" w:sz="0" w:space="0" w:color="auto"/>
                <w:left w:val="none" w:sz="0" w:space="0" w:color="auto"/>
                <w:bottom w:val="none" w:sz="0" w:space="0" w:color="auto"/>
                <w:right w:val="none" w:sz="0" w:space="0" w:color="auto"/>
              </w:divBdr>
            </w:div>
            <w:div w:id="1699159687">
              <w:marLeft w:val="0"/>
              <w:marRight w:val="0"/>
              <w:marTop w:val="0"/>
              <w:marBottom w:val="0"/>
              <w:divBdr>
                <w:top w:val="none" w:sz="0" w:space="0" w:color="auto"/>
                <w:left w:val="none" w:sz="0" w:space="0" w:color="auto"/>
                <w:bottom w:val="none" w:sz="0" w:space="0" w:color="auto"/>
                <w:right w:val="none" w:sz="0" w:space="0" w:color="auto"/>
              </w:divBdr>
            </w:div>
            <w:div w:id="1699159688">
              <w:marLeft w:val="0"/>
              <w:marRight w:val="0"/>
              <w:marTop w:val="0"/>
              <w:marBottom w:val="0"/>
              <w:divBdr>
                <w:top w:val="none" w:sz="0" w:space="0" w:color="auto"/>
                <w:left w:val="none" w:sz="0" w:space="0" w:color="auto"/>
                <w:bottom w:val="none" w:sz="0" w:space="0" w:color="auto"/>
                <w:right w:val="none" w:sz="0" w:space="0" w:color="auto"/>
              </w:divBdr>
            </w:div>
            <w:div w:id="16991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9.xml"/><Relationship Id="rId39" Type="http://schemas.openxmlformats.org/officeDocument/2006/relationships/theme" Target="theme/theme1.xml"/><Relationship Id="rId21" Type="http://schemas.microsoft.com/office/2007/relationships/hdphoto" Target="media/hdphoto1.wdp"/><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8.xml"/><Relationship Id="rId33" Type="http://schemas.openxmlformats.org/officeDocument/2006/relationships/header" Target="header13.xm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header" Target="header1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footer" Target="footer4.xml"/><Relationship Id="rId35" Type="http://schemas.microsoft.com/office/2007/relationships/hdphoto" Target="media/hdphoto2.wdp"/><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S302\My%20Documents\Templates\Salford%20report%20template%20v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CACF3D4DE7846F895093D7DB8BF3B27"/>
        <w:category>
          <w:name w:val="Obecné"/>
          <w:gallery w:val="placeholder"/>
        </w:category>
        <w:types>
          <w:type w:val="bbPlcHdr"/>
        </w:types>
        <w:behaviors>
          <w:behavior w:val="content"/>
        </w:behaviors>
        <w:guid w:val="{BBB851AF-4A20-4ADB-86D7-5BD3CA42477E}"/>
      </w:docPartPr>
      <w:docPartBody>
        <w:p w:rsidR="00531E9F" w:rsidRDefault="00B558ED" w:rsidP="00B558ED">
          <w:pPr>
            <w:pStyle w:val="ACACF3D4DE7846F895093D7DB8BF3B27"/>
          </w:pPr>
          <w:r w:rsidRPr="00EE4514">
            <w:rPr>
              <w:rStyle w:val="Zstupntext"/>
            </w:rPr>
            <w:t>Klikněte sem a zadejte text.</w:t>
          </w:r>
        </w:p>
      </w:docPartBody>
    </w:docPart>
    <w:docPart>
      <w:docPartPr>
        <w:name w:val="DefaultPlaceholder_1082065158"/>
        <w:category>
          <w:name w:val="Obecné"/>
          <w:gallery w:val="placeholder"/>
        </w:category>
        <w:types>
          <w:type w:val="bbPlcHdr"/>
        </w:types>
        <w:behaviors>
          <w:behavior w:val="content"/>
        </w:behaviors>
        <w:guid w:val="{0D082692-5097-41B9-ABA6-B53D66CB3139}"/>
      </w:docPartPr>
      <w:docPartBody>
        <w:p w:rsidR="00531E9F" w:rsidRDefault="00B558ED">
          <w:r w:rsidRPr="00525843">
            <w:rPr>
              <w:rStyle w:val="Zstupntext"/>
            </w:rPr>
            <w:t>Klikněte sem a zadejte text.</w:t>
          </w:r>
        </w:p>
      </w:docPartBody>
    </w:docPart>
    <w:docPart>
      <w:docPartPr>
        <w:name w:val="0574BE8FDF2F4E64A343DBFF03DDE67E"/>
        <w:category>
          <w:name w:val="General"/>
          <w:gallery w:val="placeholder"/>
        </w:category>
        <w:types>
          <w:type w:val="bbPlcHdr"/>
        </w:types>
        <w:behaviors>
          <w:behavior w:val="content"/>
        </w:behaviors>
        <w:guid w:val="{54DF234A-F83B-4D2C-A057-A5D2CBCC0203}"/>
      </w:docPartPr>
      <w:docPartBody>
        <w:p w:rsidR="00531E9F" w:rsidRDefault="00531E9F" w:rsidP="00531E9F">
          <w:pPr>
            <w:pStyle w:val="0574BE8FDF2F4E64A343DBFF03DDE67E"/>
          </w:pPr>
          <w:r w:rsidRPr="00EE4514">
            <w:rPr>
              <w:rStyle w:val="Zstupntext"/>
            </w:rPr>
            <w:t>Klikněte sem a zadejte text.</w:t>
          </w:r>
        </w:p>
      </w:docPartBody>
    </w:docPart>
    <w:docPart>
      <w:docPartPr>
        <w:name w:val="DE36941073964ECA8FA0CFD3AE5A229B"/>
        <w:category>
          <w:name w:val="General"/>
          <w:gallery w:val="placeholder"/>
        </w:category>
        <w:types>
          <w:type w:val="bbPlcHdr"/>
        </w:types>
        <w:behaviors>
          <w:behavior w:val="content"/>
        </w:behaviors>
        <w:guid w:val="{C0A2C48A-E47D-4017-9089-1CFD54E636CB}"/>
      </w:docPartPr>
      <w:docPartBody>
        <w:p w:rsidR="008856A8" w:rsidRDefault="00985E80" w:rsidP="00985E80">
          <w:pPr>
            <w:pStyle w:val="DE36941073964ECA8FA0CFD3AE5A229B"/>
          </w:pPr>
          <w:r w:rsidRPr="00525843">
            <w:rPr>
              <w:rStyle w:val="Zstupntext"/>
            </w:rPr>
            <w:t>Klikněte sem a zadejte text.</w:t>
          </w:r>
        </w:p>
      </w:docPartBody>
    </w:docPart>
    <w:docPart>
      <w:docPartPr>
        <w:name w:val="543B422E46F34284AB48875BE6436973"/>
        <w:category>
          <w:name w:val="General"/>
          <w:gallery w:val="placeholder"/>
        </w:category>
        <w:types>
          <w:type w:val="bbPlcHdr"/>
        </w:types>
        <w:behaviors>
          <w:behavior w:val="content"/>
        </w:behaviors>
        <w:guid w:val="{99EE8E77-B51E-433C-BDE9-95136957AA39}"/>
      </w:docPartPr>
      <w:docPartBody>
        <w:p w:rsidR="004E68A7" w:rsidRDefault="0042558A" w:rsidP="0042558A">
          <w:pPr>
            <w:pStyle w:val="543B422E46F34284AB48875BE6436973"/>
          </w:pPr>
          <w:r w:rsidRPr="00525843">
            <w:rPr>
              <w:rStyle w:val="Zstupntext"/>
            </w:rPr>
            <w:t>Klikněte sem a zadejte text.</w:t>
          </w:r>
        </w:p>
      </w:docPartBody>
    </w:docPart>
    <w:docPart>
      <w:docPartPr>
        <w:name w:val="45FFDEE2FBBB4310B638C6AEB48BDEB5"/>
        <w:category>
          <w:name w:val="General"/>
          <w:gallery w:val="placeholder"/>
        </w:category>
        <w:types>
          <w:type w:val="bbPlcHdr"/>
        </w:types>
        <w:behaviors>
          <w:behavior w:val="content"/>
        </w:behaviors>
        <w:guid w:val="{CF523B59-4B06-4E64-91FD-36F7BF6CE680}"/>
      </w:docPartPr>
      <w:docPartBody>
        <w:p w:rsidR="004E68A7" w:rsidRDefault="0042558A" w:rsidP="0042558A">
          <w:pPr>
            <w:pStyle w:val="45FFDEE2FBBB4310B638C6AEB48BDEB5"/>
          </w:pPr>
          <w:r w:rsidRPr="00525843">
            <w:rPr>
              <w:rStyle w:val="Zstupntext"/>
            </w:rPr>
            <w:t>Klikněte sem a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Bradley Hand ITC">
    <w:panose1 w:val="03070402050302030203"/>
    <w:charset w:val="00"/>
    <w:family w:val="script"/>
    <w:pitch w:val="variable"/>
    <w:sig w:usb0="00000003" w:usb1="00000000" w:usb2="00000000" w:usb3="00000000" w:csb0="00000001" w:csb1="00000000"/>
  </w:font>
  <w:font w:name="Franklin Gothic Book">
    <w:panose1 w:val="020B0503020102020204"/>
    <w:charset w:val="EE"/>
    <w:family w:val="swiss"/>
    <w:pitch w:val="variable"/>
    <w:sig w:usb0="000002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Franklin Gothic Demi Cond">
    <w:panose1 w:val="020B0706030402020204"/>
    <w:charset w:val="EE"/>
    <w:family w:val="swiss"/>
    <w:pitch w:val="variable"/>
    <w:sig w:usb0="00000287" w:usb1="00000000" w:usb2="00000000" w:usb3="00000000" w:csb0="0000009F" w:csb1="00000000"/>
  </w:font>
  <w:font w:name="Franklin Gothic Medium">
    <w:panose1 w:val="020B0603020102020204"/>
    <w:charset w:val="EE"/>
    <w:family w:val="swiss"/>
    <w:pitch w:val="variable"/>
    <w:sig w:usb0="00000287" w:usb1="00000000" w:usb2="00000000" w:usb3="00000000" w:csb0="0000009F" w:csb1="00000000"/>
  </w:font>
  <w:font w:name="Franklin Gothic Demi">
    <w:panose1 w:val="020B0703020102020204"/>
    <w:charset w:val="EE"/>
    <w:family w:val="swiss"/>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2"/>
  </w:compat>
  <w:rsids>
    <w:rsidRoot w:val="00617E1D"/>
    <w:rsid w:val="000002E5"/>
    <w:rsid w:val="000365BF"/>
    <w:rsid w:val="00067099"/>
    <w:rsid w:val="00087A6B"/>
    <w:rsid w:val="0009733D"/>
    <w:rsid w:val="000B2F8F"/>
    <w:rsid w:val="000C2841"/>
    <w:rsid w:val="000C3951"/>
    <w:rsid w:val="000D7CE6"/>
    <w:rsid w:val="000F4C0A"/>
    <w:rsid w:val="001050F7"/>
    <w:rsid w:val="00111116"/>
    <w:rsid w:val="00115B2B"/>
    <w:rsid w:val="00115E22"/>
    <w:rsid w:val="00144FDE"/>
    <w:rsid w:val="00181037"/>
    <w:rsid w:val="0019605A"/>
    <w:rsid w:val="001A5E81"/>
    <w:rsid w:val="001C3CFE"/>
    <w:rsid w:val="002017A0"/>
    <w:rsid w:val="00202A04"/>
    <w:rsid w:val="00216A5E"/>
    <w:rsid w:val="00243897"/>
    <w:rsid w:val="00246CB7"/>
    <w:rsid w:val="00253C43"/>
    <w:rsid w:val="002649D9"/>
    <w:rsid w:val="002838C6"/>
    <w:rsid w:val="00290B08"/>
    <w:rsid w:val="002C6765"/>
    <w:rsid w:val="002D16A4"/>
    <w:rsid w:val="002D7E20"/>
    <w:rsid w:val="00343D6E"/>
    <w:rsid w:val="00353C8A"/>
    <w:rsid w:val="00356D20"/>
    <w:rsid w:val="00357254"/>
    <w:rsid w:val="00357EF8"/>
    <w:rsid w:val="003658E6"/>
    <w:rsid w:val="00370E83"/>
    <w:rsid w:val="003A5487"/>
    <w:rsid w:val="003B1B78"/>
    <w:rsid w:val="003B2C24"/>
    <w:rsid w:val="003E4983"/>
    <w:rsid w:val="003F6A68"/>
    <w:rsid w:val="003F77B8"/>
    <w:rsid w:val="0040085C"/>
    <w:rsid w:val="0040276E"/>
    <w:rsid w:val="004177E8"/>
    <w:rsid w:val="0042558A"/>
    <w:rsid w:val="004256E8"/>
    <w:rsid w:val="0044623F"/>
    <w:rsid w:val="00472172"/>
    <w:rsid w:val="00477FA2"/>
    <w:rsid w:val="004B7AAB"/>
    <w:rsid w:val="004E68A7"/>
    <w:rsid w:val="00516596"/>
    <w:rsid w:val="005218D0"/>
    <w:rsid w:val="005246E8"/>
    <w:rsid w:val="00531E9F"/>
    <w:rsid w:val="00547000"/>
    <w:rsid w:val="00593A73"/>
    <w:rsid w:val="005941AC"/>
    <w:rsid w:val="005B592E"/>
    <w:rsid w:val="005B6BBC"/>
    <w:rsid w:val="005E091C"/>
    <w:rsid w:val="005E6331"/>
    <w:rsid w:val="00600FB5"/>
    <w:rsid w:val="006076C1"/>
    <w:rsid w:val="00617E1D"/>
    <w:rsid w:val="0062432A"/>
    <w:rsid w:val="006266E2"/>
    <w:rsid w:val="00634E0D"/>
    <w:rsid w:val="006407C9"/>
    <w:rsid w:val="006414E4"/>
    <w:rsid w:val="0064419F"/>
    <w:rsid w:val="00655567"/>
    <w:rsid w:val="006648DB"/>
    <w:rsid w:val="00666520"/>
    <w:rsid w:val="00671F25"/>
    <w:rsid w:val="00681A26"/>
    <w:rsid w:val="00686471"/>
    <w:rsid w:val="00692EDA"/>
    <w:rsid w:val="006B1EBA"/>
    <w:rsid w:val="006B7AAF"/>
    <w:rsid w:val="006C6FEA"/>
    <w:rsid w:val="006E4B65"/>
    <w:rsid w:val="006F1F0A"/>
    <w:rsid w:val="0072507E"/>
    <w:rsid w:val="00764B9E"/>
    <w:rsid w:val="007A6644"/>
    <w:rsid w:val="007C2A9F"/>
    <w:rsid w:val="007D09CF"/>
    <w:rsid w:val="007D72E3"/>
    <w:rsid w:val="007F4BCD"/>
    <w:rsid w:val="00803998"/>
    <w:rsid w:val="00833DAA"/>
    <w:rsid w:val="00846362"/>
    <w:rsid w:val="008645DA"/>
    <w:rsid w:val="008757D4"/>
    <w:rsid w:val="008856A8"/>
    <w:rsid w:val="008B658A"/>
    <w:rsid w:val="008F4289"/>
    <w:rsid w:val="00922866"/>
    <w:rsid w:val="00932844"/>
    <w:rsid w:val="0095422B"/>
    <w:rsid w:val="00956E14"/>
    <w:rsid w:val="00964D1A"/>
    <w:rsid w:val="009655DD"/>
    <w:rsid w:val="009716ED"/>
    <w:rsid w:val="00975619"/>
    <w:rsid w:val="00985E80"/>
    <w:rsid w:val="00993111"/>
    <w:rsid w:val="009A5989"/>
    <w:rsid w:val="009A605E"/>
    <w:rsid w:val="009B0923"/>
    <w:rsid w:val="009F784C"/>
    <w:rsid w:val="00A06070"/>
    <w:rsid w:val="00A316A7"/>
    <w:rsid w:val="00A3245B"/>
    <w:rsid w:val="00A40A2B"/>
    <w:rsid w:val="00A45608"/>
    <w:rsid w:val="00A5570A"/>
    <w:rsid w:val="00A61A1B"/>
    <w:rsid w:val="00A6744C"/>
    <w:rsid w:val="00A751E6"/>
    <w:rsid w:val="00A77858"/>
    <w:rsid w:val="00A8199E"/>
    <w:rsid w:val="00A8461B"/>
    <w:rsid w:val="00A9782F"/>
    <w:rsid w:val="00AB1201"/>
    <w:rsid w:val="00AB4F14"/>
    <w:rsid w:val="00AC2C79"/>
    <w:rsid w:val="00AD1032"/>
    <w:rsid w:val="00AD337B"/>
    <w:rsid w:val="00AD6E76"/>
    <w:rsid w:val="00AF3000"/>
    <w:rsid w:val="00AF6C75"/>
    <w:rsid w:val="00AF7400"/>
    <w:rsid w:val="00B10B93"/>
    <w:rsid w:val="00B11C1F"/>
    <w:rsid w:val="00B124B1"/>
    <w:rsid w:val="00B25263"/>
    <w:rsid w:val="00B36210"/>
    <w:rsid w:val="00B42721"/>
    <w:rsid w:val="00B558ED"/>
    <w:rsid w:val="00B618AA"/>
    <w:rsid w:val="00B629DD"/>
    <w:rsid w:val="00B67D67"/>
    <w:rsid w:val="00B72C2F"/>
    <w:rsid w:val="00B82709"/>
    <w:rsid w:val="00B87F7B"/>
    <w:rsid w:val="00BA5C63"/>
    <w:rsid w:val="00BB26AE"/>
    <w:rsid w:val="00BC7260"/>
    <w:rsid w:val="00BE1D58"/>
    <w:rsid w:val="00BE456B"/>
    <w:rsid w:val="00C05B6B"/>
    <w:rsid w:val="00C167DA"/>
    <w:rsid w:val="00C30959"/>
    <w:rsid w:val="00C42FAA"/>
    <w:rsid w:val="00C64191"/>
    <w:rsid w:val="00C96FB1"/>
    <w:rsid w:val="00CB3E17"/>
    <w:rsid w:val="00CB4F76"/>
    <w:rsid w:val="00CF092E"/>
    <w:rsid w:val="00D22E13"/>
    <w:rsid w:val="00D36936"/>
    <w:rsid w:val="00D57DF3"/>
    <w:rsid w:val="00D61CD4"/>
    <w:rsid w:val="00D73F0C"/>
    <w:rsid w:val="00D804A3"/>
    <w:rsid w:val="00D81AE6"/>
    <w:rsid w:val="00D96097"/>
    <w:rsid w:val="00DB2DEA"/>
    <w:rsid w:val="00DE0420"/>
    <w:rsid w:val="00DE3C1E"/>
    <w:rsid w:val="00DF1F92"/>
    <w:rsid w:val="00E14D43"/>
    <w:rsid w:val="00E24B14"/>
    <w:rsid w:val="00E63CF5"/>
    <w:rsid w:val="00E641A3"/>
    <w:rsid w:val="00E64E8C"/>
    <w:rsid w:val="00E714FD"/>
    <w:rsid w:val="00E7575E"/>
    <w:rsid w:val="00E91E68"/>
    <w:rsid w:val="00EA1AD0"/>
    <w:rsid w:val="00ED1D70"/>
    <w:rsid w:val="00EE6B9C"/>
    <w:rsid w:val="00F20F1C"/>
    <w:rsid w:val="00F42A6F"/>
    <w:rsid w:val="00F552BC"/>
    <w:rsid w:val="00F57516"/>
    <w:rsid w:val="00F725D7"/>
    <w:rsid w:val="00F76CCE"/>
    <w:rsid w:val="00F85D29"/>
    <w:rsid w:val="00F9099A"/>
    <w:rsid w:val="00FC7EBE"/>
    <w:rsid w:val="00FD09C3"/>
    <w:rsid w:val="00FF4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956E14"/>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7F4BCD"/>
    <w:rPr>
      <w:color w:val="808080"/>
    </w:rPr>
  </w:style>
  <w:style w:type="paragraph" w:customStyle="1" w:styleId="708018C380FE4A26B724AE24B8770F40">
    <w:name w:val="708018C380FE4A26B724AE24B8770F40"/>
    <w:rsid w:val="00956E14"/>
  </w:style>
  <w:style w:type="paragraph" w:customStyle="1" w:styleId="D4C55B6E1F1B404FB39DBE9FD773DD4A">
    <w:name w:val="D4C55B6E1F1B404FB39DBE9FD773DD4A"/>
    <w:rsid w:val="00956E14"/>
  </w:style>
  <w:style w:type="paragraph" w:customStyle="1" w:styleId="939B864125BF4D9EBC3D7B8910FF5A52">
    <w:name w:val="939B864125BF4D9EBC3D7B8910FF5A52"/>
    <w:rsid w:val="00956E14"/>
  </w:style>
  <w:style w:type="paragraph" w:customStyle="1" w:styleId="731EE4750392490D927FF59FCFC8B068">
    <w:name w:val="731EE4750392490D927FF59FCFC8B068"/>
    <w:rsid w:val="00956E14"/>
  </w:style>
  <w:style w:type="paragraph" w:customStyle="1" w:styleId="EE60B01B7C2546FE9ADF18C4AFB5E1BB">
    <w:name w:val="EE60B01B7C2546FE9ADF18C4AFB5E1BB"/>
    <w:rsid w:val="00956E14"/>
  </w:style>
  <w:style w:type="paragraph" w:customStyle="1" w:styleId="7D4B17D474F84752BE421258730B167F">
    <w:name w:val="7D4B17D474F84752BE421258730B167F"/>
    <w:rsid w:val="00956E14"/>
  </w:style>
  <w:style w:type="paragraph" w:customStyle="1" w:styleId="EED08B8F3B264362A2BD19FFB9EF8AD5">
    <w:name w:val="EED08B8F3B264362A2BD19FFB9EF8AD5"/>
    <w:rsid w:val="00956E14"/>
  </w:style>
  <w:style w:type="paragraph" w:customStyle="1" w:styleId="EDDFD4AC2BAD4407BF34449FAD1AC851">
    <w:name w:val="EDDFD4AC2BAD4407BF34449FAD1AC851"/>
    <w:rsid w:val="00956E14"/>
  </w:style>
  <w:style w:type="paragraph" w:customStyle="1" w:styleId="ABA1FEEF3B3B4455B598999FCC5556AC">
    <w:name w:val="ABA1FEEF3B3B4455B598999FCC5556AC"/>
    <w:rsid w:val="00956E14"/>
  </w:style>
  <w:style w:type="paragraph" w:customStyle="1" w:styleId="4376F66A0A0D49FA93F1E077581FF064">
    <w:name w:val="4376F66A0A0D49FA93F1E077581FF064"/>
    <w:rsid w:val="00956E14"/>
  </w:style>
  <w:style w:type="paragraph" w:customStyle="1" w:styleId="785E637B792148B1B1B0F86BFFD5C2BE">
    <w:name w:val="785E637B792148B1B1B0F86BFFD5C2BE"/>
    <w:rsid w:val="00956E14"/>
  </w:style>
  <w:style w:type="paragraph" w:customStyle="1" w:styleId="08889B04585E468985604AC588063517">
    <w:name w:val="08889B04585E468985604AC588063517"/>
    <w:rsid w:val="00956E14"/>
  </w:style>
  <w:style w:type="paragraph" w:customStyle="1" w:styleId="ACACF3D4DE7846F895093D7DB8BF3B27">
    <w:name w:val="ACACF3D4DE7846F895093D7DB8BF3B27"/>
    <w:rsid w:val="00B558ED"/>
    <w:rPr>
      <w:lang w:val="cs-CZ" w:eastAsia="cs-CZ"/>
    </w:rPr>
  </w:style>
  <w:style w:type="paragraph" w:customStyle="1" w:styleId="3B5BA02C92E644FB803EEEBAAEA66205">
    <w:name w:val="3B5BA02C92E644FB803EEEBAAEA66205"/>
    <w:rsid w:val="00B558ED"/>
    <w:rPr>
      <w:lang w:val="cs-CZ" w:eastAsia="cs-CZ"/>
    </w:rPr>
  </w:style>
  <w:style w:type="paragraph" w:customStyle="1" w:styleId="AB48305525274F1496AFAD28179576DB">
    <w:name w:val="AB48305525274F1496AFAD28179576DB"/>
    <w:rsid w:val="00B558ED"/>
    <w:rPr>
      <w:lang w:val="cs-CZ" w:eastAsia="cs-CZ"/>
    </w:rPr>
  </w:style>
  <w:style w:type="paragraph" w:customStyle="1" w:styleId="9779E5E9E47A4A879E47C4479CFAA984">
    <w:name w:val="9779E5E9E47A4A879E47C4479CFAA984"/>
    <w:rsid w:val="00531E9F"/>
    <w:rPr>
      <w:lang w:val="de-DE" w:eastAsia="de-DE"/>
    </w:rPr>
  </w:style>
  <w:style w:type="paragraph" w:customStyle="1" w:styleId="0574BE8FDF2F4E64A343DBFF03DDE67E">
    <w:name w:val="0574BE8FDF2F4E64A343DBFF03DDE67E"/>
    <w:rsid w:val="00531E9F"/>
    <w:rPr>
      <w:lang w:val="de-DE" w:eastAsia="de-DE"/>
    </w:rPr>
  </w:style>
  <w:style w:type="paragraph" w:customStyle="1" w:styleId="8F6175344A2A49CC863426E10F477E59">
    <w:name w:val="8F6175344A2A49CC863426E10F477E59"/>
    <w:rsid w:val="00531E9F"/>
    <w:rPr>
      <w:lang w:val="de-DE" w:eastAsia="de-DE"/>
    </w:rPr>
  </w:style>
  <w:style w:type="paragraph" w:customStyle="1" w:styleId="3977B8864457418B8F1CE9A5EB19E424">
    <w:name w:val="3977B8864457418B8F1CE9A5EB19E424"/>
    <w:rsid w:val="00531E9F"/>
    <w:rPr>
      <w:lang w:val="de-DE" w:eastAsia="de-DE"/>
    </w:rPr>
  </w:style>
  <w:style w:type="paragraph" w:customStyle="1" w:styleId="0BA62E4E892742B08F99B925AFEEB7DA">
    <w:name w:val="0BA62E4E892742B08F99B925AFEEB7DA"/>
    <w:rsid w:val="00531E9F"/>
    <w:rPr>
      <w:lang w:val="de-DE" w:eastAsia="de-DE"/>
    </w:rPr>
  </w:style>
  <w:style w:type="paragraph" w:customStyle="1" w:styleId="211A748474AF48B2B836C33D8789217A">
    <w:name w:val="211A748474AF48B2B836C33D8789217A"/>
    <w:rsid w:val="009655DD"/>
    <w:rPr>
      <w:lang w:val="de-DE" w:eastAsia="de-DE"/>
    </w:rPr>
  </w:style>
  <w:style w:type="paragraph" w:customStyle="1" w:styleId="72719D2FC8764FD6BCBABBBD99AE7BDB">
    <w:name w:val="72719D2FC8764FD6BCBABBBD99AE7BDB"/>
    <w:rsid w:val="00922866"/>
    <w:rPr>
      <w:lang w:val="de-DE" w:eastAsia="de-DE"/>
    </w:rPr>
  </w:style>
  <w:style w:type="paragraph" w:customStyle="1" w:styleId="6E2AA565BC1F4ABE8BA2DB8B4154C80A">
    <w:name w:val="6E2AA565BC1F4ABE8BA2DB8B4154C80A"/>
    <w:rsid w:val="00922866"/>
    <w:rPr>
      <w:lang w:val="de-DE" w:eastAsia="de-DE"/>
    </w:rPr>
  </w:style>
  <w:style w:type="paragraph" w:customStyle="1" w:styleId="FDE8EE125A1D4359AE2A9A4C083DAE8D">
    <w:name w:val="FDE8EE125A1D4359AE2A9A4C083DAE8D"/>
    <w:rsid w:val="00DE0420"/>
    <w:pPr>
      <w:spacing w:after="0" w:line="240" w:lineRule="auto"/>
    </w:pPr>
    <w:rPr>
      <w:rFonts w:ascii="Calibri" w:eastAsia="Arial" w:hAnsi="Calibri" w:cs="Arial"/>
      <w:szCs w:val="24"/>
      <w:lang w:val="en-AU" w:eastAsia="en-AU"/>
    </w:rPr>
  </w:style>
  <w:style w:type="paragraph" w:customStyle="1" w:styleId="7DD8B87DBCED49899903E4021219B79A">
    <w:name w:val="7DD8B87DBCED49899903E4021219B79A"/>
    <w:rsid w:val="00DE0420"/>
    <w:pPr>
      <w:spacing w:after="0" w:line="240" w:lineRule="auto"/>
    </w:pPr>
    <w:rPr>
      <w:rFonts w:ascii="Calibri" w:eastAsia="Arial" w:hAnsi="Calibri" w:cs="Arial"/>
      <w:szCs w:val="24"/>
      <w:lang w:val="en-AU" w:eastAsia="en-AU"/>
    </w:rPr>
  </w:style>
  <w:style w:type="paragraph" w:customStyle="1" w:styleId="A6E81EE9B894452BA98D9BDB8C8B74F1">
    <w:name w:val="A6E81EE9B894452BA98D9BDB8C8B74F1"/>
    <w:rsid w:val="00DE0420"/>
    <w:pPr>
      <w:spacing w:after="0" w:line="240" w:lineRule="auto"/>
    </w:pPr>
    <w:rPr>
      <w:rFonts w:ascii="Calibri" w:eastAsia="Arial" w:hAnsi="Calibri" w:cs="Arial"/>
      <w:szCs w:val="24"/>
      <w:lang w:val="en-AU" w:eastAsia="en-AU"/>
    </w:rPr>
  </w:style>
  <w:style w:type="paragraph" w:customStyle="1" w:styleId="F75959E983754D6CB31570FD58D583A9">
    <w:name w:val="F75959E983754D6CB31570FD58D583A9"/>
    <w:rsid w:val="00DE0420"/>
    <w:pPr>
      <w:spacing w:after="0" w:line="240" w:lineRule="auto"/>
    </w:pPr>
    <w:rPr>
      <w:rFonts w:ascii="Calibri" w:eastAsia="Arial" w:hAnsi="Calibri" w:cs="Arial"/>
      <w:szCs w:val="24"/>
      <w:lang w:val="en-AU" w:eastAsia="en-AU"/>
    </w:rPr>
  </w:style>
  <w:style w:type="paragraph" w:customStyle="1" w:styleId="D36ACACE6720416FAB4221E5CC2EE9A0">
    <w:name w:val="D36ACACE6720416FAB4221E5CC2EE9A0"/>
    <w:rsid w:val="00DE0420"/>
    <w:pPr>
      <w:spacing w:after="0" w:line="240" w:lineRule="auto"/>
    </w:pPr>
    <w:rPr>
      <w:rFonts w:ascii="Calibri" w:eastAsia="Arial" w:hAnsi="Calibri" w:cs="Arial"/>
      <w:szCs w:val="24"/>
      <w:lang w:val="en-AU" w:eastAsia="en-AU"/>
    </w:rPr>
  </w:style>
  <w:style w:type="paragraph" w:customStyle="1" w:styleId="1495CE8614584C9083A548580C6CD841">
    <w:name w:val="1495CE8614584C9083A548580C6CD841"/>
    <w:rsid w:val="00DE0420"/>
    <w:pPr>
      <w:spacing w:after="0" w:line="240" w:lineRule="auto"/>
    </w:pPr>
    <w:rPr>
      <w:rFonts w:ascii="Calibri" w:eastAsia="Arial" w:hAnsi="Calibri" w:cs="Arial"/>
      <w:szCs w:val="24"/>
      <w:lang w:val="en-AU" w:eastAsia="en-AU"/>
    </w:rPr>
  </w:style>
  <w:style w:type="paragraph" w:customStyle="1" w:styleId="9F067FF623074AE6B2195B660198BC37">
    <w:name w:val="9F067FF623074AE6B2195B660198BC37"/>
    <w:rsid w:val="00DE0420"/>
    <w:pPr>
      <w:spacing w:after="0" w:line="240" w:lineRule="auto"/>
    </w:pPr>
    <w:rPr>
      <w:rFonts w:ascii="Calibri" w:eastAsia="Arial" w:hAnsi="Calibri" w:cs="Arial"/>
      <w:szCs w:val="24"/>
      <w:lang w:val="en-AU" w:eastAsia="en-AU"/>
    </w:rPr>
  </w:style>
  <w:style w:type="paragraph" w:customStyle="1" w:styleId="DE27A06D16C14787867013585AE286A1">
    <w:name w:val="DE27A06D16C14787867013585AE286A1"/>
    <w:rsid w:val="00DE0420"/>
    <w:pPr>
      <w:spacing w:after="0" w:line="240" w:lineRule="auto"/>
    </w:pPr>
    <w:rPr>
      <w:rFonts w:ascii="Calibri" w:eastAsia="Arial" w:hAnsi="Calibri" w:cs="Arial"/>
      <w:szCs w:val="24"/>
      <w:lang w:val="en-AU" w:eastAsia="en-AU"/>
    </w:rPr>
  </w:style>
  <w:style w:type="paragraph" w:customStyle="1" w:styleId="857028E2BD534906BE37465258BD65AE">
    <w:name w:val="857028E2BD534906BE37465258BD65AE"/>
    <w:rsid w:val="00DE0420"/>
    <w:pPr>
      <w:spacing w:after="0" w:line="240" w:lineRule="auto"/>
    </w:pPr>
    <w:rPr>
      <w:rFonts w:ascii="Calibri" w:eastAsia="Arial" w:hAnsi="Calibri" w:cs="Arial"/>
      <w:szCs w:val="24"/>
      <w:lang w:val="en-AU" w:eastAsia="en-AU"/>
    </w:rPr>
  </w:style>
  <w:style w:type="paragraph" w:customStyle="1" w:styleId="A3A4353FCA4248BB8B214BE43B7AE4F2">
    <w:name w:val="A3A4353FCA4248BB8B214BE43B7AE4F2"/>
    <w:rsid w:val="00DE0420"/>
    <w:pPr>
      <w:spacing w:after="0" w:line="240" w:lineRule="auto"/>
    </w:pPr>
    <w:rPr>
      <w:rFonts w:ascii="Calibri" w:eastAsia="Arial" w:hAnsi="Calibri" w:cs="Arial"/>
      <w:szCs w:val="24"/>
      <w:lang w:val="en-AU" w:eastAsia="en-AU"/>
    </w:rPr>
  </w:style>
  <w:style w:type="paragraph" w:customStyle="1" w:styleId="42793C8382EA40E798ADC9224DA41E2F">
    <w:name w:val="42793C8382EA40E798ADC9224DA41E2F"/>
    <w:rsid w:val="00DE0420"/>
    <w:pPr>
      <w:spacing w:after="0" w:line="240" w:lineRule="auto"/>
    </w:pPr>
    <w:rPr>
      <w:rFonts w:ascii="Calibri" w:eastAsia="Arial" w:hAnsi="Calibri" w:cs="Arial"/>
      <w:szCs w:val="24"/>
      <w:lang w:val="en-AU" w:eastAsia="en-AU"/>
    </w:rPr>
  </w:style>
  <w:style w:type="paragraph" w:customStyle="1" w:styleId="337BF8F8C36049168161E32464031DF8">
    <w:name w:val="337BF8F8C36049168161E32464031DF8"/>
    <w:rsid w:val="00DE0420"/>
    <w:pPr>
      <w:spacing w:after="0" w:line="240" w:lineRule="auto"/>
    </w:pPr>
    <w:rPr>
      <w:rFonts w:ascii="Calibri" w:eastAsia="Arial" w:hAnsi="Calibri" w:cs="Arial"/>
      <w:szCs w:val="24"/>
      <w:lang w:val="en-AU" w:eastAsia="en-AU"/>
    </w:rPr>
  </w:style>
  <w:style w:type="paragraph" w:customStyle="1" w:styleId="963168733532468E9B946D6E73FEE114">
    <w:name w:val="963168733532468E9B946D6E73FEE114"/>
    <w:rsid w:val="00DE0420"/>
    <w:pPr>
      <w:spacing w:after="0" w:line="240" w:lineRule="auto"/>
    </w:pPr>
    <w:rPr>
      <w:rFonts w:ascii="Calibri" w:eastAsia="Arial" w:hAnsi="Calibri" w:cs="Arial"/>
      <w:szCs w:val="24"/>
      <w:lang w:val="en-AU" w:eastAsia="en-AU"/>
    </w:rPr>
  </w:style>
  <w:style w:type="paragraph" w:customStyle="1" w:styleId="FE5517B1AB854DE297DBFB2B906BD323">
    <w:name w:val="FE5517B1AB854DE297DBFB2B906BD323"/>
    <w:rsid w:val="00DE0420"/>
    <w:pPr>
      <w:spacing w:after="0" w:line="240" w:lineRule="auto"/>
    </w:pPr>
    <w:rPr>
      <w:rFonts w:ascii="Calibri" w:eastAsia="Arial" w:hAnsi="Calibri" w:cs="Arial"/>
      <w:szCs w:val="24"/>
      <w:lang w:val="en-AU" w:eastAsia="en-AU"/>
    </w:rPr>
  </w:style>
  <w:style w:type="paragraph" w:customStyle="1" w:styleId="888481D015B946FC9CC6D024A83537F5">
    <w:name w:val="888481D015B946FC9CC6D024A83537F5"/>
    <w:rsid w:val="00DE0420"/>
    <w:pPr>
      <w:spacing w:after="0" w:line="240" w:lineRule="auto"/>
    </w:pPr>
    <w:rPr>
      <w:rFonts w:ascii="Calibri" w:eastAsia="Arial" w:hAnsi="Calibri" w:cs="Arial"/>
      <w:szCs w:val="24"/>
      <w:lang w:val="en-AU" w:eastAsia="en-AU"/>
    </w:rPr>
  </w:style>
  <w:style w:type="paragraph" w:customStyle="1" w:styleId="8C94570351C04211AFA9CD67E921AEDF">
    <w:name w:val="8C94570351C04211AFA9CD67E921AEDF"/>
    <w:rsid w:val="00DE0420"/>
    <w:pPr>
      <w:spacing w:after="0" w:line="240" w:lineRule="auto"/>
    </w:pPr>
    <w:rPr>
      <w:rFonts w:ascii="Calibri" w:eastAsia="Arial" w:hAnsi="Calibri" w:cs="Arial"/>
      <w:szCs w:val="24"/>
      <w:lang w:val="en-AU" w:eastAsia="en-AU"/>
    </w:rPr>
  </w:style>
  <w:style w:type="paragraph" w:customStyle="1" w:styleId="2D72D4500FBA4772A7DE54768E947CF8">
    <w:name w:val="2D72D4500FBA4772A7DE54768E947CF8"/>
    <w:rsid w:val="00DE0420"/>
    <w:pPr>
      <w:spacing w:after="0" w:line="240" w:lineRule="auto"/>
    </w:pPr>
    <w:rPr>
      <w:rFonts w:ascii="Calibri" w:eastAsia="Arial" w:hAnsi="Calibri" w:cs="Arial"/>
      <w:szCs w:val="24"/>
      <w:lang w:val="en-AU" w:eastAsia="en-AU"/>
    </w:rPr>
  </w:style>
  <w:style w:type="paragraph" w:customStyle="1" w:styleId="5B6D937FB0D24F8B8E02A68297B8EEB7">
    <w:name w:val="5B6D937FB0D24F8B8E02A68297B8EEB7"/>
    <w:rsid w:val="00DE0420"/>
    <w:pPr>
      <w:spacing w:after="0" w:line="240" w:lineRule="auto"/>
    </w:pPr>
    <w:rPr>
      <w:rFonts w:ascii="Calibri" w:eastAsia="Arial" w:hAnsi="Calibri" w:cs="Arial"/>
      <w:szCs w:val="24"/>
      <w:lang w:val="en-AU" w:eastAsia="en-AU"/>
    </w:rPr>
  </w:style>
  <w:style w:type="paragraph" w:customStyle="1" w:styleId="7F21D1EC0A06457F8C56472053D57DA0">
    <w:name w:val="7F21D1EC0A06457F8C56472053D57DA0"/>
    <w:rsid w:val="00DE0420"/>
    <w:pPr>
      <w:spacing w:after="0" w:line="240" w:lineRule="auto"/>
    </w:pPr>
    <w:rPr>
      <w:rFonts w:ascii="Calibri" w:eastAsia="Arial" w:hAnsi="Calibri" w:cs="Arial"/>
      <w:szCs w:val="24"/>
      <w:lang w:val="en-AU" w:eastAsia="en-AU"/>
    </w:rPr>
  </w:style>
  <w:style w:type="paragraph" w:customStyle="1" w:styleId="C6D4A0A9119140628305F386D46DE588">
    <w:name w:val="C6D4A0A9119140628305F386D46DE588"/>
    <w:rsid w:val="00DE0420"/>
    <w:pPr>
      <w:spacing w:after="0" w:line="240" w:lineRule="auto"/>
    </w:pPr>
    <w:rPr>
      <w:rFonts w:ascii="Calibri" w:eastAsia="Arial" w:hAnsi="Calibri" w:cs="Arial"/>
      <w:szCs w:val="24"/>
      <w:lang w:val="en-AU" w:eastAsia="en-AU"/>
    </w:rPr>
  </w:style>
  <w:style w:type="paragraph" w:customStyle="1" w:styleId="DC7E73734CF247889EE622F1BD586882">
    <w:name w:val="DC7E73734CF247889EE622F1BD586882"/>
    <w:rsid w:val="00DE0420"/>
    <w:pPr>
      <w:spacing w:after="0" w:line="240" w:lineRule="auto"/>
    </w:pPr>
    <w:rPr>
      <w:rFonts w:ascii="Calibri" w:eastAsia="Arial" w:hAnsi="Calibri" w:cs="Arial"/>
      <w:szCs w:val="24"/>
      <w:lang w:val="en-AU" w:eastAsia="en-AU"/>
    </w:rPr>
  </w:style>
  <w:style w:type="paragraph" w:customStyle="1" w:styleId="EE084F2FC7DD429882A0F221D7B38CCF">
    <w:name w:val="EE084F2FC7DD429882A0F221D7B38CCF"/>
    <w:rsid w:val="00DE0420"/>
    <w:pPr>
      <w:spacing w:after="0" w:line="240" w:lineRule="auto"/>
    </w:pPr>
    <w:rPr>
      <w:rFonts w:ascii="Calibri" w:eastAsia="Arial" w:hAnsi="Calibri" w:cs="Arial"/>
      <w:szCs w:val="24"/>
      <w:lang w:val="en-AU" w:eastAsia="en-AU"/>
    </w:rPr>
  </w:style>
  <w:style w:type="paragraph" w:customStyle="1" w:styleId="650ED14E5EF042E684732CC54B855489">
    <w:name w:val="650ED14E5EF042E684732CC54B855489"/>
    <w:rsid w:val="00DE0420"/>
    <w:pPr>
      <w:spacing w:after="0" w:line="240" w:lineRule="auto"/>
    </w:pPr>
    <w:rPr>
      <w:rFonts w:ascii="Calibri" w:eastAsia="Arial" w:hAnsi="Calibri" w:cs="Arial"/>
      <w:szCs w:val="24"/>
      <w:lang w:val="en-AU" w:eastAsia="en-AU"/>
    </w:rPr>
  </w:style>
  <w:style w:type="paragraph" w:customStyle="1" w:styleId="917464306A474D1089E636E9D73475F3">
    <w:name w:val="917464306A474D1089E636E9D73475F3"/>
    <w:rsid w:val="00DE0420"/>
    <w:pPr>
      <w:spacing w:after="0" w:line="240" w:lineRule="auto"/>
    </w:pPr>
    <w:rPr>
      <w:rFonts w:ascii="Calibri" w:eastAsia="Arial" w:hAnsi="Calibri" w:cs="Arial"/>
      <w:szCs w:val="24"/>
      <w:lang w:val="en-AU" w:eastAsia="en-AU"/>
    </w:rPr>
  </w:style>
  <w:style w:type="paragraph" w:customStyle="1" w:styleId="622E3B14D38D4E399E4AA29205557CB0">
    <w:name w:val="622E3B14D38D4E399E4AA29205557CB0"/>
    <w:rsid w:val="00DE0420"/>
    <w:pPr>
      <w:spacing w:after="0" w:line="240" w:lineRule="auto"/>
    </w:pPr>
    <w:rPr>
      <w:rFonts w:ascii="Calibri" w:eastAsia="Arial" w:hAnsi="Calibri" w:cs="Arial"/>
      <w:szCs w:val="24"/>
      <w:lang w:val="en-AU" w:eastAsia="en-AU"/>
    </w:rPr>
  </w:style>
  <w:style w:type="paragraph" w:customStyle="1" w:styleId="31173C2E6668457EB705BC7476E3724B">
    <w:name w:val="31173C2E6668457EB705BC7476E3724B"/>
    <w:rsid w:val="00DE0420"/>
    <w:pPr>
      <w:spacing w:after="0" w:line="240" w:lineRule="auto"/>
    </w:pPr>
    <w:rPr>
      <w:rFonts w:ascii="Calibri" w:eastAsia="Arial" w:hAnsi="Calibri" w:cs="Arial"/>
      <w:szCs w:val="24"/>
      <w:lang w:val="en-AU" w:eastAsia="en-AU"/>
    </w:rPr>
  </w:style>
  <w:style w:type="paragraph" w:customStyle="1" w:styleId="E5C962B53DFD4481B61CEAF0D595ED9B">
    <w:name w:val="E5C962B53DFD4481B61CEAF0D595ED9B"/>
    <w:rsid w:val="00DE0420"/>
    <w:pPr>
      <w:spacing w:after="0" w:line="240" w:lineRule="auto"/>
    </w:pPr>
    <w:rPr>
      <w:rFonts w:ascii="Calibri" w:eastAsia="Arial" w:hAnsi="Calibri" w:cs="Arial"/>
      <w:szCs w:val="24"/>
      <w:lang w:val="en-AU" w:eastAsia="en-AU"/>
    </w:rPr>
  </w:style>
  <w:style w:type="paragraph" w:customStyle="1" w:styleId="3D838282B6B441B6A66F05DBD0ADDEC4">
    <w:name w:val="3D838282B6B441B6A66F05DBD0ADDEC4"/>
    <w:rsid w:val="00DE0420"/>
    <w:pPr>
      <w:spacing w:after="0" w:line="240" w:lineRule="auto"/>
    </w:pPr>
    <w:rPr>
      <w:rFonts w:ascii="Calibri" w:eastAsia="Arial" w:hAnsi="Calibri" w:cs="Arial"/>
      <w:szCs w:val="24"/>
      <w:lang w:val="en-AU" w:eastAsia="en-AU"/>
    </w:rPr>
  </w:style>
  <w:style w:type="paragraph" w:customStyle="1" w:styleId="168C9DA2E55F47A48554D8AD57F5BC99">
    <w:name w:val="168C9DA2E55F47A48554D8AD57F5BC99"/>
    <w:rsid w:val="00DE0420"/>
    <w:pPr>
      <w:spacing w:after="0" w:line="240" w:lineRule="auto"/>
    </w:pPr>
    <w:rPr>
      <w:rFonts w:ascii="Calibri" w:eastAsia="Arial" w:hAnsi="Calibri" w:cs="Arial"/>
      <w:szCs w:val="24"/>
      <w:lang w:val="en-AU" w:eastAsia="en-AU"/>
    </w:rPr>
  </w:style>
  <w:style w:type="paragraph" w:customStyle="1" w:styleId="4E08A4DE0CE141EDAB88E6962642BF68">
    <w:name w:val="4E08A4DE0CE141EDAB88E6962642BF68"/>
    <w:rsid w:val="00DE0420"/>
    <w:pPr>
      <w:spacing w:after="0" w:line="240" w:lineRule="auto"/>
    </w:pPr>
    <w:rPr>
      <w:rFonts w:ascii="Calibri" w:eastAsia="Arial" w:hAnsi="Calibri" w:cs="Arial"/>
      <w:szCs w:val="24"/>
      <w:lang w:val="en-AU" w:eastAsia="en-AU"/>
    </w:rPr>
  </w:style>
  <w:style w:type="paragraph" w:customStyle="1" w:styleId="B56A9164D67B4943A8A5BEF579D9FAC7">
    <w:name w:val="B56A9164D67B4943A8A5BEF579D9FAC7"/>
    <w:rsid w:val="00DE0420"/>
    <w:pPr>
      <w:spacing w:after="0" w:line="240" w:lineRule="auto"/>
    </w:pPr>
    <w:rPr>
      <w:rFonts w:ascii="Calibri" w:eastAsia="Arial" w:hAnsi="Calibri" w:cs="Arial"/>
      <w:szCs w:val="24"/>
      <w:lang w:val="en-AU" w:eastAsia="en-AU"/>
    </w:rPr>
  </w:style>
  <w:style w:type="paragraph" w:customStyle="1" w:styleId="AAEF948F778F43738470463E037E4428">
    <w:name w:val="AAEF948F778F43738470463E037E4428"/>
    <w:rsid w:val="00DE0420"/>
    <w:pPr>
      <w:spacing w:after="0" w:line="240" w:lineRule="auto"/>
    </w:pPr>
    <w:rPr>
      <w:rFonts w:ascii="Calibri" w:eastAsia="Arial" w:hAnsi="Calibri" w:cs="Arial"/>
      <w:szCs w:val="24"/>
      <w:lang w:val="en-AU" w:eastAsia="en-AU"/>
    </w:rPr>
  </w:style>
  <w:style w:type="paragraph" w:customStyle="1" w:styleId="BA2AFCAF5B324AFF8D8047D4E4D0F9B0">
    <w:name w:val="BA2AFCAF5B324AFF8D8047D4E4D0F9B0"/>
    <w:rsid w:val="00DE0420"/>
    <w:pPr>
      <w:spacing w:after="0" w:line="240" w:lineRule="auto"/>
    </w:pPr>
    <w:rPr>
      <w:rFonts w:ascii="Calibri" w:eastAsia="Arial" w:hAnsi="Calibri" w:cs="Arial"/>
      <w:szCs w:val="24"/>
      <w:lang w:val="en-AU" w:eastAsia="en-AU"/>
    </w:rPr>
  </w:style>
  <w:style w:type="paragraph" w:customStyle="1" w:styleId="F707C19EED8141D181F914FDB18A3E3A">
    <w:name w:val="F707C19EED8141D181F914FDB18A3E3A"/>
    <w:rsid w:val="00DE0420"/>
    <w:pPr>
      <w:spacing w:after="0" w:line="240" w:lineRule="auto"/>
    </w:pPr>
    <w:rPr>
      <w:rFonts w:ascii="Calibri" w:eastAsia="Arial" w:hAnsi="Calibri" w:cs="Arial"/>
      <w:szCs w:val="24"/>
      <w:lang w:val="en-AU" w:eastAsia="en-AU"/>
    </w:rPr>
  </w:style>
  <w:style w:type="paragraph" w:customStyle="1" w:styleId="C0ADC9A7DAFC470EA4084CD45BCAC0AB">
    <w:name w:val="C0ADC9A7DAFC470EA4084CD45BCAC0AB"/>
    <w:rsid w:val="00DE0420"/>
    <w:pPr>
      <w:spacing w:after="0" w:line="240" w:lineRule="auto"/>
    </w:pPr>
    <w:rPr>
      <w:rFonts w:ascii="Calibri" w:eastAsia="Arial" w:hAnsi="Calibri" w:cs="Arial"/>
      <w:szCs w:val="24"/>
      <w:lang w:val="en-AU" w:eastAsia="en-AU"/>
    </w:rPr>
  </w:style>
  <w:style w:type="paragraph" w:customStyle="1" w:styleId="085038948F4F4E01A2297DA260D32579">
    <w:name w:val="085038948F4F4E01A2297DA260D32579"/>
    <w:rsid w:val="00DE0420"/>
    <w:pPr>
      <w:spacing w:after="0" w:line="240" w:lineRule="auto"/>
    </w:pPr>
    <w:rPr>
      <w:rFonts w:ascii="Calibri" w:eastAsia="Arial" w:hAnsi="Calibri" w:cs="Arial"/>
      <w:szCs w:val="24"/>
      <w:lang w:val="en-AU" w:eastAsia="en-AU"/>
    </w:rPr>
  </w:style>
  <w:style w:type="paragraph" w:customStyle="1" w:styleId="2EF2E0212F6C45D78298285B665016D6">
    <w:name w:val="2EF2E0212F6C45D78298285B665016D6"/>
    <w:rsid w:val="00DE0420"/>
    <w:pPr>
      <w:spacing w:after="0" w:line="240" w:lineRule="auto"/>
    </w:pPr>
    <w:rPr>
      <w:rFonts w:ascii="Calibri" w:eastAsia="Arial" w:hAnsi="Calibri" w:cs="Arial"/>
      <w:szCs w:val="24"/>
      <w:lang w:val="en-AU" w:eastAsia="en-AU"/>
    </w:rPr>
  </w:style>
  <w:style w:type="paragraph" w:customStyle="1" w:styleId="9DD35DD775C94FAD84A656DA4D1B0672">
    <w:name w:val="9DD35DD775C94FAD84A656DA4D1B0672"/>
    <w:rsid w:val="00DE0420"/>
    <w:pPr>
      <w:spacing w:after="0" w:line="240" w:lineRule="auto"/>
    </w:pPr>
    <w:rPr>
      <w:rFonts w:ascii="Calibri" w:eastAsia="Arial" w:hAnsi="Calibri" w:cs="Arial"/>
      <w:szCs w:val="24"/>
      <w:lang w:val="en-AU" w:eastAsia="en-AU"/>
    </w:rPr>
  </w:style>
  <w:style w:type="paragraph" w:customStyle="1" w:styleId="353E8263C44F43229304697C3FE61910">
    <w:name w:val="353E8263C44F43229304697C3FE61910"/>
    <w:rsid w:val="00DE0420"/>
    <w:pPr>
      <w:spacing w:after="0" w:line="240" w:lineRule="auto"/>
    </w:pPr>
    <w:rPr>
      <w:rFonts w:ascii="Calibri" w:eastAsia="Arial" w:hAnsi="Calibri" w:cs="Arial"/>
      <w:szCs w:val="24"/>
      <w:lang w:val="en-AU" w:eastAsia="en-AU"/>
    </w:rPr>
  </w:style>
  <w:style w:type="paragraph" w:customStyle="1" w:styleId="41CE63837347419C87FCE5F996F1681A">
    <w:name w:val="41CE63837347419C87FCE5F996F1681A"/>
    <w:rsid w:val="00DE0420"/>
    <w:pPr>
      <w:spacing w:after="0" w:line="240" w:lineRule="auto"/>
    </w:pPr>
    <w:rPr>
      <w:rFonts w:ascii="Calibri" w:eastAsia="Arial" w:hAnsi="Calibri" w:cs="Arial"/>
      <w:szCs w:val="24"/>
      <w:lang w:val="en-AU" w:eastAsia="en-AU"/>
    </w:rPr>
  </w:style>
  <w:style w:type="paragraph" w:customStyle="1" w:styleId="A809F9A42538428DBCB5ED534D489129">
    <w:name w:val="A809F9A42538428DBCB5ED534D489129"/>
    <w:rsid w:val="00DE0420"/>
    <w:pPr>
      <w:spacing w:after="0" w:line="240" w:lineRule="auto"/>
    </w:pPr>
    <w:rPr>
      <w:rFonts w:ascii="Calibri" w:eastAsia="Arial" w:hAnsi="Calibri" w:cs="Arial"/>
      <w:szCs w:val="24"/>
      <w:lang w:val="en-AU" w:eastAsia="en-AU"/>
    </w:rPr>
  </w:style>
  <w:style w:type="paragraph" w:customStyle="1" w:styleId="336D12A52B6A4A3490083D6B4B321F4C">
    <w:name w:val="336D12A52B6A4A3490083D6B4B321F4C"/>
    <w:rsid w:val="00DE0420"/>
    <w:pPr>
      <w:spacing w:after="0" w:line="240" w:lineRule="auto"/>
    </w:pPr>
    <w:rPr>
      <w:rFonts w:ascii="Calibri" w:eastAsia="Arial" w:hAnsi="Calibri" w:cs="Arial"/>
      <w:szCs w:val="24"/>
      <w:lang w:val="en-AU" w:eastAsia="en-AU"/>
    </w:rPr>
  </w:style>
  <w:style w:type="paragraph" w:customStyle="1" w:styleId="EA285665FD53409899E80A5C23C7E2D1">
    <w:name w:val="EA285665FD53409899E80A5C23C7E2D1"/>
    <w:rsid w:val="00DE0420"/>
    <w:pPr>
      <w:spacing w:after="0" w:line="240" w:lineRule="auto"/>
    </w:pPr>
    <w:rPr>
      <w:rFonts w:ascii="Calibri" w:eastAsia="Arial" w:hAnsi="Calibri" w:cs="Arial"/>
      <w:szCs w:val="24"/>
      <w:lang w:val="en-AU" w:eastAsia="en-AU"/>
    </w:rPr>
  </w:style>
  <w:style w:type="paragraph" w:customStyle="1" w:styleId="309B23533A504E5197C3F78B0AFCCE68">
    <w:name w:val="309B23533A504E5197C3F78B0AFCCE68"/>
    <w:rsid w:val="00DE0420"/>
    <w:pPr>
      <w:spacing w:after="0" w:line="240" w:lineRule="auto"/>
    </w:pPr>
    <w:rPr>
      <w:rFonts w:ascii="Calibri" w:eastAsia="Arial" w:hAnsi="Calibri" w:cs="Arial"/>
      <w:szCs w:val="24"/>
      <w:lang w:val="en-AU" w:eastAsia="en-AU"/>
    </w:rPr>
  </w:style>
  <w:style w:type="paragraph" w:customStyle="1" w:styleId="CDE3EFA9831E451AA6C8B8E640C11FD2">
    <w:name w:val="CDE3EFA9831E451AA6C8B8E640C11FD2"/>
    <w:rsid w:val="00DE0420"/>
    <w:pPr>
      <w:spacing w:after="0" w:line="240" w:lineRule="auto"/>
    </w:pPr>
    <w:rPr>
      <w:rFonts w:ascii="Calibri" w:eastAsia="Arial" w:hAnsi="Calibri" w:cs="Arial"/>
      <w:szCs w:val="24"/>
      <w:lang w:val="en-AU" w:eastAsia="en-AU"/>
    </w:rPr>
  </w:style>
  <w:style w:type="paragraph" w:customStyle="1" w:styleId="5A5BE55816CB411DAEB0A2C9576038A3">
    <w:name w:val="5A5BE55816CB411DAEB0A2C9576038A3"/>
    <w:rsid w:val="00DE0420"/>
    <w:pPr>
      <w:spacing w:after="0" w:line="240" w:lineRule="auto"/>
    </w:pPr>
    <w:rPr>
      <w:rFonts w:ascii="Calibri" w:eastAsia="Arial" w:hAnsi="Calibri" w:cs="Arial"/>
      <w:szCs w:val="24"/>
      <w:lang w:val="en-AU" w:eastAsia="en-AU"/>
    </w:rPr>
  </w:style>
  <w:style w:type="paragraph" w:customStyle="1" w:styleId="00383977D710434A8888313A90CD4F8E">
    <w:name w:val="00383977D710434A8888313A90CD4F8E"/>
    <w:rsid w:val="00DE0420"/>
    <w:pPr>
      <w:spacing w:after="0" w:line="240" w:lineRule="auto"/>
    </w:pPr>
    <w:rPr>
      <w:rFonts w:ascii="Calibri" w:eastAsia="Arial" w:hAnsi="Calibri" w:cs="Arial"/>
      <w:szCs w:val="24"/>
      <w:lang w:val="en-AU" w:eastAsia="en-AU"/>
    </w:rPr>
  </w:style>
  <w:style w:type="paragraph" w:customStyle="1" w:styleId="25082339A93F4B5884A68EA092A97A1B">
    <w:name w:val="25082339A93F4B5884A68EA092A97A1B"/>
    <w:rsid w:val="00DE0420"/>
    <w:pPr>
      <w:spacing w:after="0" w:line="240" w:lineRule="auto"/>
    </w:pPr>
    <w:rPr>
      <w:rFonts w:ascii="Calibri" w:eastAsia="Arial" w:hAnsi="Calibri" w:cs="Arial"/>
      <w:szCs w:val="24"/>
      <w:lang w:val="en-AU" w:eastAsia="en-AU"/>
    </w:rPr>
  </w:style>
  <w:style w:type="paragraph" w:customStyle="1" w:styleId="AC306CC1A062447EBD9CEE0BCAC6F6F2">
    <w:name w:val="AC306CC1A062447EBD9CEE0BCAC6F6F2"/>
    <w:rsid w:val="00DE0420"/>
    <w:pPr>
      <w:spacing w:after="0" w:line="240" w:lineRule="auto"/>
    </w:pPr>
    <w:rPr>
      <w:rFonts w:ascii="Calibri" w:eastAsia="Arial" w:hAnsi="Calibri" w:cs="Arial"/>
      <w:szCs w:val="24"/>
      <w:lang w:val="en-AU" w:eastAsia="en-AU"/>
    </w:rPr>
  </w:style>
  <w:style w:type="paragraph" w:customStyle="1" w:styleId="EA42C8B1ADFD47B4BF1F5927CFA439A4">
    <w:name w:val="EA42C8B1ADFD47B4BF1F5927CFA439A4"/>
    <w:rsid w:val="00DE0420"/>
    <w:pPr>
      <w:spacing w:after="0" w:line="240" w:lineRule="auto"/>
    </w:pPr>
    <w:rPr>
      <w:rFonts w:ascii="Calibri" w:eastAsia="Arial" w:hAnsi="Calibri" w:cs="Arial"/>
      <w:szCs w:val="24"/>
      <w:lang w:val="en-AU" w:eastAsia="en-AU"/>
    </w:rPr>
  </w:style>
  <w:style w:type="paragraph" w:customStyle="1" w:styleId="66CA50588B834DCEBFE23082D35DA8C1">
    <w:name w:val="66CA50588B834DCEBFE23082D35DA8C1"/>
    <w:rsid w:val="00DE0420"/>
    <w:pPr>
      <w:spacing w:after="0" w:line="240" w:lineRule="auto"/>
    </w:pPr>
    <w:rPr>
      <w:rFonts w:ascii="Calibri" w:eastAsia="Arial" w:hAnsi="Calibri" w:cs="Arial"/>
      <w:szCs w:val="24"/>
      <w:lang w:val="en-AU" w:eastAsia="en-AU"/>
    </w:rPr>
  </w:style>
  <w:style w:type="paragraph" w:customStyle="1" w:styleId="90E21CF1B9EB4E118F95A28B50E2C2BE">
    <w:name w:val="90E21CF1B9EB4E118F95A28B50E2C2BE"/>
    <w:rsid w:val="00DE0420"/>
    <w:pPr>
      <w:spacing w:after="0" w:line="240" w:lineRule="auto"/>
    </w:pPr>
    <w:rPr>
      <w:rFonts w:ascii="Calibri" w:eastAsia="Arial" w:hAnsi="Calibri" w:cs="Arial"/>
      <w:szCs w:val="24"/>
      <w:lang w:val="en-AU" w:eastAsia="en-AU"/>
    </w:rPr>
  </w:style>
  <w:style w:type="paragraph" w:customStyle="1" w:styleId="B5B353510B6A4B8C8F7DAF2F260D1AA3">
    <w:name w:val="B5B353510B6A4B8C8F7DAF2F260D1AA3"/>
    <w:rsid w:val="00DE0420"/>
    <w:pPr>
      <w:spacing w:after="0" w:line="240" w:lineRule="auto"/>
    </w:pPr>
    <w:rPr>
      <w:rFonts w:ascii="Calibri" w:eastAsia="Arial" w:hAnsi="Calibri" w:cs="Arial"/>
      <w:szCs w:val="24"/>
      <w:lang w:val="en-AU" w:eastAsia="en-AU"/>
    </w:rPr>
  </w:style>
  <w:style w:type="paragraph" w:customStyle="1" w:styleId="BF9CA61FC2FD48F8AB03AE9BE9652DE8">
    <w:name w:val="BF9CA61FC2FD48F8AB03AE9BE9652DE8"/>
    <w:rsid w:val="00DE0420"/>
    <w:pPr>
      <w:spacing w:after="0" w:line="240" w:lineRule="auto"/>
    </w:pPr>
    <w:rPr>
      <w:rFonts w:ascii="Calibri" w:eastAsia="Arial" w:hAnsi="Calibri" w:cs="Arial"/>
      <w:szCs w:val="24"/>
      <w:lang w:val="en-AU" w:eastAsia="en-AU"/>
    </w:rPr>
  </w:style>
  <w:style w:type="paragraph" w:customStyle="1" w:styleId="F5237E34C95547E1BBD783670B7D109D">
    <w:name w:val="F5237E34C95547E1BBD783670B7D109D"/>
    <w:rsid w:val="00DE0420"/>
    <w:pPr>
      <w:spacing w:after="0" w:line="240" w:lineRule="auto"/>
    </w:pPr>
    <w:rPr>
      <w:rFonts w:ascii="Calibri" w:eastAsia="Arial" w:hAnsi="Calibri" w:cs="Arial"/>
      <w:szCs w:val="24"/>
      <w:lang w:val="en-AU" w:eastAsia="en-AU"/>
    </w:rPr>
  </w:style>
  <w:style w:type="paragraph" w:customStyle="1" w:styleId="5793A25E284E421092E647C2F58781A9">
    <w:name w:val="5793A25E284E421092E647C2F58781A9"/>
    <w:rsid w:val="00DE0420"/>
    <w:pPr>
      <w:spacing w:after="0" w:line="240" w:lineRule="auto"/>
    </w:pPr>
    <w:rPr>
      <w:rFonts w:ascii="Calibri" w:eastAsia="Arial" w:hAnsi="Calibri" w:cs="Arial"/>
      <w:szCs w:val="24"/>
      <w:lang w:val="en-AU" w:eastAsia="en-AU"/>
    </w:rPr>
  </w:style>
  <w:style w:type="paragraph" w:customStyle="1" w:styleId="EE7C14ED5EF34883B640879C443B194E">
    <w:name w:val="EE7C14ED5EF34883B640879C443B194E"/>
    <w:rsid w:val="00DE0420"/>
    <w:pPr>
      <w:spacing w:after="0" w:line="240" w:lineRule="auto"/>
    </w:pPr>
    <w:rPr>
      <w:rFonts w:ascii="Calibri" w:eastAsia="Arial" w:hAnsi="Calibri" w:cs="Arial"/>
      <w:szCs w:val="24"/>
      <w:lang w:val="en-AU" w:eastAsia="en-AU"/>
    </w:rPr>
  </w:style>
  <w:style w:type="paragraph" w:customStyle="1" w:styleId="4BE38FC61D894C95B888E4603BDEC86B">
    <w:name w:val="4BE38FC61D894C95B888E4603BDEC86B"/>
    <w:rsid w:val="00DE0420"/>
    <w:pPr>
      <w:spacing w:after="0" w:line="240" w:lineRule="auto"/>
    </w:pPr>
    <w:rPr>
      <w:rFonts w:ascii="Calibri" w:eastAsia="Arial" w:hAnsi="Calibri" w:cs="Arial"/>
      <w:szCs w:val="24"/>
      <w:lang w:val="en-AU" w:eastAsia="en-AU"/>
    </w:rPr>
  </w:style>
  <w:style w:type="paragraph" w:customStyle="1" w:styleId="0715CF98BF1C4D9B8C7E0055182896F1">
    <w:name w:val="0715CF98BF1C4D9B8C7E0055182896F1"/>
    <w:rsid w:val="00DE0420"/>
    <w:pPr>
      <w:spacing w:after="0" w:line="240" w:lineRule="auto"/>
    </w:pPr>
    <w:rPr>
      <w:rFonts w:ascii="Calibri" w:eastAsia="Arial" w:hAnsi="Calibri" w:cs="Arial"/>
      <w:szCs w:val="24"/>
      <w:lang w:val="en-AU" w:eastAsia="en-AU"/>
    </w:rPr>
  </w:style>
  <w:style w:type="paragraph" w:customStyle="1" w:styleId="D6BC404173BB4C158CA6B4EDFA580470">
    <w:name w:val="D6BC404173BB4C158CA6B4EDFA580470"/>
    <w:rsid w:val="00DE0420"/>
    <w:pPr>
      <w:spacing w:after="0" w:line="240" w:lineRule="auto"/>
    </w:pPr>
    <w:rPr>
      <w:rFonts w:ascii="Calibri" w:eastAsia="Arial" w:hAnsi="Calibri" w:cs="Arial"/>
      <w:szCs w:val="24"/>
      <w:lang w:val="en-AU" w:eastAsia="en-AU"/>
    </w:rPr>
  </w:style>
  <w:style w:type="paragraph" w:customStyle="1" w:styleId="865EA75C08F048E3BDBFA62505DA0AE7">
    <w:name w:val="865EA75C08F048E3BDBFA62505DA0AE7"/>
    <w:rsid w:val="00DE0420"/>
    <w:pPr>
      <w:spacing w:after="0" w:line="240" w:lineRule="auto"/>
    </w:pPr>
    <w:rPr>
      <w:rFonts w:ascii="Calibri" w:eastAsia="Arial" w:hAnsi="Calibri" w:cs="Arial"/>
      <w:szCs w:val="24"/>
      <w:lang w:val="en-AU" w:eastAsia="en-AU"/>
    </w:rPr>
  </w:style>
  <w:style w:type="paragraph" w:customStyle="1" w:styleId="B2F4071848FC4082ACA76D94E5856784">
    <w:name w:val="B2F4071848FC4082ACA76D94E5856784"/>
    <w:rsid w:val="00DE0420"/>
    <w:pPr>
      <w:spacing w:after="0" w:line="240" w:lineRule="auto"/>
    </w:pPr>
    <w:rPr>
      <w:rFonts w:ascii="Calibri" w:eastAsia="Arial" w:hAnsi="Calibri" w:cs="Arial"/>
      <w:szCs w:val="24"/>
      <w:lang w:val="en-AU" w:eastAsia="en-AU"/>
    </w:rPr>
  </w:style>
  <w:style w:type="paragraph" w:customStyle="1" w:styleId="9A4CB3D667864F8F941E279A49BADE83">
    <w:name w:val="9A4CB3D667864F8F941E279A49BADE83"/>
    <w:rsid w:val="00DE0420"/>
    <w:pPr>
      <w:spacing w:after="0" w:line="240" w:lineRule="auto"/>
    </w:pPr>
    <w:rPr>
      <w:rFonts w:ascii="Calibri" w:eastAsia="Arial" w:hAnsi="Calibri" w:cs="Arial"/>
      <w:szCs w:val="24"/>
      <w:lang w:val="en-AU" w:eastAsia="en-AU"/>
    </w:rPr>
  </w:style>
  <w:style w:type="paragraph" w:customStyle="1" w:styleId="547444D993344E918C44ACEF0EB6900C">
    <w:name w:val="547444D993344E918C44ACEF0EB6900C"/>
    <w:rsid w:val="00DE0420"/>
    <w:pPr>
      <w:spacing w:after="0" w:line="240" w:lineRule="auto"/>
    </w:pPr>
    <w:rPr>
      <w:rFonts w:ascii="Calibri" w:eastAsia="Arial" w:hAnsi="Calibri" w:cs="Arial"/>
      <w:szCs w:val="24"/>
      <w:lang w:val="en-AU" w:eastAsia="en-AU"/>
    </w:rPr>
  </w:style>
  <w:style w:type="paragraph" w:customStyle="1" w:styleId="2E5C6597D5564E12BD9630FE5860800D">
    <w:name w:val="2E5C6597D5564E12BD9630FE5860800D"/>
    <w:rsid w:val="00DE0420"/>
    <w:pPr>
      <w:spacing w:after="0" w:line="240" w:lineRule="auto"/>
    </w:pPr>
    <w:rPr>
      <w:rFonts w:ascii="Calibri" w:eastAsia="Arial" w:hAnsi="Calibri" w:cs="Arial"/>
      <w:szCs w:val="24"/>
      <w:lang w:val="en-AU" w:eastAsia="en-AU"/>
    </w:rPr>
  </w:style>
  <w:style w:type="paragraph" w:customStyle="1" w:styleId="CD08B68ECB5946E9B9BC7D432A102F2D">
    <w:name w:val="CD08B68ECB5946E9B9BC7D432A102F2D"/>
    <w:rsid w:val="00DE0420"/>
    <w:pPr>
      <w:spacing w:after="0" w:line="240" w:lineRule="auto"/>
    </w:pPr>
    <w:rPr>
      <w:rFonts w:ascii="Calibri" w:eastAsia="Arial" w:hAnsi="Calibri" w:cs="Arial"/>
      <w:szCs w:val="24"/>
      <w:lang w:val="en-AU" w:eastAsia="en-AU"/>
    </w:rPr>
  </w:style>
  <w:style w:type="paragraph" w:customStyle="1" w:styleId="BD7119BD89814EFEAFD318E8E6DB9B8A">
    <w:name w:val="BD7119BD89814EFEAFD318E8E6DB9B8A"/>
    <w:rsid w:val="005B592E"/>
    <w:pPr>
      <w:spacing w:after="0" w:line="240" w:lineRule="auto"/>
    </w:pPr>
    <w:rPr>
      <w:rFonts w:ascii="Calibri" w:eastAsia="Arial" w:hAnsi="Calibri" w:cs="Arial"/>
      <w:szCs w:val="24"/>
      <w:lang w:val="en-AU" w:eastAsia="en-AU"/>
    </w:rPr>
  </w:style>
  <w:style w:type="paragraph" w:customStyle="1" w:styleId="E26A886DA39B4707B7DC3E460E905E9E">
    <w:name w:val="E26A886DA39B4707B7DC3E460E905E9E"/>
    <w:rsid w:val="005B592E"/>
    <w:pPr>
      <w:spacing w:after="0" w:line="240" w:lineRule="auto"/>
    </w:pPr>
    <w:rPr>
      <w:rFonts w:ascii="Calibri" w:eastAsia="Arial" w:hAnsi="Calibri" w:cs="Arial"/>
      <w:szCs w:val="24"/>
      <w:lang w:val="en-AU" w:eastAsia="en-AU"/>
    </w:rPr>
  </w:style>
  <w:style w:type="paragraph" w:customStyle="1" w:styleId="7F651646FB164062A6E46362A8CE8C3B">
    <w:name w:val="7F651646FB164062A6E46362A8CE8C3B"/>
    <w:rsid w:val="005B592E"/>
    <w:pPr>
      <w:spacing w:after="0" w:line="240" w:lineRule="auto"/>
    </w:pPr>
    <w:rPr>
      <w:rFonts w:ascii="Calibri" w:eastAsia="Arial" w:hAnsi="Calibri" w:cs="Arial"/>
      <w:szCs w:val="24"/>
      <w:lang w:val="en-AU" w:eastAsia="en-AU"/>
    </w:rPr>
  </w:style>
  <w:style w:type="paragraph" w:customStyle="1" w:styleId="0BC0AD417A004096938A43FD045066B5">
    <w:name w:val="0BC0AD417A004096938A43FD045066B5"/>
    <w:rsid w:val="005B592E"/>
    <w:pPr>
      <w:spacing w:after="0" w:line="240" w:lineRule="auto"/>
    </w:pPr>
    <w:rPr>
      <w:rFonts w:ascii="Calibri" w:eastAsia="Arial" w:hAnsi="Calibri" w:cs="Arial"/>
      <w:szCs w:val="24"/>
      <w:lang w:val="en-AU" w:eastAsia="en-AU"/>
    </w:rPr>
  </w:style>
  <w:style w:type="paragraph" w:customStyle="1" w:styleId="41F81FD0FA744489AF486D19AE348A97">
    <w:name w:val="41F81FD0FA744489AF486D19AE348A97"/>
    <w:rsid w:val="005B592E"/>
    <w:pPr>
      <w:spacing w:after="0" w:line="240" w:lineRule="auto"/>
    </w:pPr>
    <w:rPr>
      <w:rFonts w:ascii="Calibri" w:eastAsia="Arial" w:hAnsi="Calibri" w:cs="Arial"/>
      <w:szCs w:val="24"/>
      <w:lang w:val="en-AU" w:eastAsia="en-AU"/>
    </w:rPr>
  </w:style>
  <w:style w:type="paragraph" w:customStyle="1" w:styleId="E205E1295E8645978588D5F3C0728BE2">
    <w:name w:val="E205E1295E8645978588D5F3C0728BE2"/>
    <w:rsid w:val="005B592E"/>
    <w:pPr>
      <w:spacing w:after="0" w:line="240" w:lineRule="auto"/>
    </w:pPr>
    <w:rPr>
      <w:rFonts w:ascii="Calibri" w:eastAsia="Arial" w:hAnsi="Calibri" w:cs="Arial"/>
      <w:szCs w:val="24"/>
      <w:lang w:val="en-AU" w:eastAsia="en-AU"/>
    </w:rPr>
  </w:style>
  <w:style w:type="paragraph" w:customStyle="1" w:styleId="641551B7FB8B4FAAB310040BEEA66DB5">
    <w:name w:val="641551B7FB8B4FAAB310040BEEA66DB5"/>
    <w:rsid w:val="005B592E"/>
    <w:pPr>
      <w:spacing w:after="0" w:line="240" w:lineRule="auto"/>
    </w:pPr>
    <w:rPr>
      <w:rFonts w:ascii="Calibri" w:eastAsia="Arial" w:hAnsi="Calibri" w:cs="Arial"/>
      <w:szCs w:val="24"/>
      <w:lang w:val="en-AU" w:eastAsia="en-AU"/>
    </w:rPr>
  </w:style>
  <w:style w:type="paragraph" w:customStyle="1" w:styleId="FFB27D505BE044DA9BCA207193005C1D">
    <w:name w:val="FFB27D505BE044DA9BCA207193005C1D"/>
    <w:rsid w:val="005B592E"/>
    <w:pPr>
      <w:spacing w:after="0" w:line="240" w:lineRule="auto"/>
    </w:pPr>
    <w:rPr>
      <w:rFonts w:ascii="Calibri" w:eastAsia="Arial" w:hAnsi="Calibri" w:cs="Arial"/>
      <w:szCs w:val="24"/>
      <w:lang w:val="en-AU" w:eastAsia="en-AU"/>
    </w:rPr>
  </w:style>
  <w:style w:type="paragraph" w:customStyle="1" w:styleId="B048DFBD39A746D593232EB45A4A9985">
    <w:name w:val="B048DFBD39A746D593232EB45A4A9985"/>
    <w:rsid w:val="005B592E"/>
    <w:pPr>
      <w:spacing w:after="0" w:line="240" w:lineRule="auto"/>
    </w:pPr>
    <w:rPr>
      <w:rFonts w:ascii="Calibri" w:eastAsia="Arial" w:hAnsi="Calibri" w:cs="Arial"/>
      <w:szCs w:val="24"/>
      <w:lang w:val="en-AU" w:eastAsia="en-AU"/>
    </w:rPr>
  </w:style>
  <w:style w:type="paragraph" w:customStyle="1" w:styleId="F654922979AF46EC99C1E844F17E49F0">
    <w:name w:val="F654922979AF46EC99C1E844F17E49F0"/>
    <w:rsid w:val="005B592E"/>
    <w:pPr>
      <w:spacing w:after="0" w:line="240" w:lineRule="auto"/>
    </w:pPr>
    <w:rPr>
      <w:rFonts w:ascii="Calibri" w:eastAsia="Arial" w:hAnsi="Calibri" w:cs="Arial"/>
      <w:szCs w:val="24"/>
      <w:lang w:val="en-AU" w:eastAsia="en-AU"/>
    </w:rPr>
  </w:style>
  <w:style w:type="paragraph" w:customStyle="1" w:styleId="36E39B7A14584BAE84D988127004206C">
    <w:name w:val="36E39B7A14584BAE84D988127004206C"/>
    <w:rsid w:val="005B592E"/>
    <w:pPr>
      <w:spacing w:after="0" w:line="240" w:lineRule="auto"/>
    </w:pPr>
    <w:rPr>
      <w:rFonts w:ascii="Calibri" w:eastAsia="Arial" w:hAnsi="Calibri" w:cs="Arial"/>
      <w:szCs w:val="24"/>
      <w:lang w:val="en-AU" w:eastAsia="en-AU"/>
    </w:rPr>
  </w:style>
  <w:style w:type="paragraph" w:customStyle="1" w:styleId="8731B7D147F74F4BB4C82C596DCF715B">
    <w:name w:val="8731B7D147F74F4BB4C82C596DCF715B"/>
    <w:rsid w:val="005B592E"/>
    <w:pPr>
      <w:spacing w:after="0" w:line="240" w:lineRule="auto"/>
    </w:pPr>
    <w:rPr>
      <w:rFonts w:ascii="Calibri" w:eastAsia="Arial" w:hAnsi="Calibri" w:cs="Arial"/>
      <w:szCs w:val="24"/>
      <w:lang w:val="en-AU" w:eastAsia="en-AU"/>
    </w:rPr>
  </w:style>
  <w:style w:type="paragraph" w:customStyle="1" w:styleId="184F8C8B58C34F668185544768667772">
    <w:name w:val="184F8C8B58C34F668185544768667772"/>
    <w:rsid w:val="005B592E"/>
    <w:pPr>
      <w:spacing w:after="0" w:line="240" w:lineRule="auto"/>
    </w:pPr>
    <w:rPr>
      <w:rFonts w:ascii="Calibri" w:eastAsia="Arial" w:hAnsi="Calibri" w:cs="Arial"/>
      <w:szCs w:val="24"/>
      <w:lang w:val="en-AU" w:eastAsia="en-AU"/>
    </w:rPr>
  </w:style>
  <w:style w:type="paragraph" w:customStyle="1" w:styleId="3B63AD8BA4A045FDB29AC706C7F91371">
    <w:name w:val="3B63AD8BA4A045FDB29AC706C7F91371"/>
    <w:rsid w:val="005B592E"/>
    <w:pPr>
      <w:spacing w:after="0" w:line="240" w:lineRule="auto"/>
    </w:pPr>
    <w:rPr>
      <w:rFonts w:ascii="Calibri" w:eastAsia="Arial" w:hAnsi="Calibri" w:cs="Arial"/>
      <w:szCs w:val="24"/>
      <w:lang w:val="en-AU" w:eastAsia="en-AU"/>
    </w:rPr>
  </w:style>
  <w:style w:type="paragraph" w:customStyle="1" w:styleId="7646B5AADF724B939E33A30BCE59DE94">
    <w:name w:val="7646B5AADF724B939E33A30BCE59DE94"/>
    <w:rsid w:val="005B592E"/>
    <w:pPr>
      <w:spacing w:after="0" w:line="240" w:lineRule="auto"/>
    </w:pPr>
    <w:rPr>
      <w:rFonts w:ascii="Calibri" w:eastAsia="Arial" w:hAnsi="Calibri" w:cs="Arial"/>
      <w:szCs w:val="24"/>
      <w:lang w:val="en-AU" w:eastAsia="en-AU"/>
    </w:rPr>
  </w:style>
  <w:style w:type="paragraph" w:customStyle="1" w:styleId="98936A0C0F174653841629ECA019BFA4">
    <w:name w:val="98936A0C0F174653841629ECA019BFA4"/>
    <w:rsid w:val="005B592E"/>
    <w:pPr>
      <w:spacing w:after="0" w:line="240" w:lineRule="auto"/>
    </w:pPr>
    <w:rPr>
      <w:rFonts w:ascii="Calibri" w:eastAsia="Arial" w:hAnsi="Calibri" w:cs="Arial"/>
      <w:szCs w:val="24"/>
      <w:lang w:val="en-AU" w:eastAsia="en-AU"/>
    </w:rPr>
  </w:style>
  <w:style w:type="paragraph" w:customStyle="1" w:styleId="57371E12DC234799B1FA733ADFCC934D">
    <w:name w:val="57371E12DC234799B1FA733ADFCC934D"/>
    <w:rsid w:val="005B592E"/>
    <w:pPr>
      <w:spacing w:after="0" w:line="240" w:lineRule="auto"/>
    </w:pPr>
    <w:rPr>
      <w:rFonts w:ascii="Calibri" w:eastAsia="Arial" w:hAnsi="Calibri" w:cs="Arial"/>
      <w:szCs w:val="24"/>
      <w:lang w:val="en-AU" w:eastAsia="en-AU"/>
    </w:rPr>
  </w:style>
  <w:style w:type="paragraph" w:customStyle="1" w:styleId="9F5382A4873C4A2D8713EFBED394CD1B">
    <w:name w:val="9F5382A4873C4A2D8713EFBED394CD1B"/>
    <w:rsid w:val="005B592E"/>
    <w:pPr>
      <w:spacing w:after="0" w:line="240" w:lineRule="auto"/>
    </w:pPr>
    <w:rPr>
      <w:rFonts w:ascii="Calibri" w:eastAsia="Arial" w:hAnsi="Calibri" w:cs="Arial"/>
      <w:szCs w:val="24"/>
      <w:lang w:val="en-AU" w:eastAsia="en-AU"/>
    </w:rPr>
  </w:style>
  <w:style w:type="paragraph" w:customStyle="1" w:styleId="26F783424543490FA2C0B95C18E108CA">
    <w:name w:val="26F783424543490FA2C0B95C18E108CA"/>
    <w:rsid w:val="005B592E"/>
    <w:pPr>
      <w:spacing w:after="0" w:line="240" w:lineRule="auto"/>
    </w:pPr>
    <w:rPr>
      <w:rFonts w:ascii="Calibri" w:eastAsia="Arial" w:hAnsi="Calibri" w:cs="Arial"/>
      <w:szCs w:val="24"/>
      <w:lang w:val="en-AU" w:eastAsia="en-AU"/>
    </w:rPr>
  </w:style>
  <w:style w:type="paragraph" w:customStyle="1" w:styleId="22456238E4BE4D38B44A2C8660470EE2">
    <w:name w:val="22456238E4BE4D38B44A2C8660470EE2"/>
    <w:rsid w:val="005B592E"/>
    <w:pPr>
      <w:spacing w:after="0" w:line="240" w:lineRule="auto"/>
    </w:pPr>
    <w:rPr>
      <w:rFonts w:ascii="Calibri" w:eastAsia="Arial" w:hAnsi="Calibri" w:cs="Arial"/>
      <w:szCs w:val="24"/>
      <w:lang w:val="en-AU" w:eastAsia="en-AU"/>
    </w:rPr>
  </w:style>
  <w:style w:type="paragraph" w:customStyle="1" w:styleId="30945E1C8A504FE4B305BCB0FA7CD6F7">
    <w:name w:val="30945E1C8A504FE4B305BCB0FA7CD6F7"/>
    <w:rsid w:val="005B592E"/>
    <w:pPr>
      <w:spacing w:after="0" w:line="240" w:lineRule="auto"/>
    </w:pPr>
    <w:rPr>
      <w:rFonts w:ascii="Calibri" w:eastAsia="Arial" w:hAnsi="Calibri" w:cs="Arial"/>
      <w:szCs w:val="24"/>
      <w:lang w:val="en-AU" w:eastAsia="en-AU"/>
    </w:rPr>
  </w:style>
  <w:style w:type="paragraph" w:customStyle="1" w:styleId="4B3FF54101324C13A889F96A32D602CC">
    <w:name w:val="4B3FF54101324C13A889F96A32D602CC"/>
    <w:rsid w:val="005B592E"/>
    <w:pPr>
      <w:spacing w:after="0" w:line="240" w:lineRule="auto"/>
    </w:pPr>
    <w:rPr>
      <w:rFonts w:ascii="Calibri" w:eastAsia="Arial" w:hAnsi="Calibri" w:cs="Arial"/>
      <w:szCs w:val="24"/>
      <w:lang w:val="en-AU" w:eastAsia="en-AU"/>
    </w:rPr>
  </w:style>
  <w:style w:type="paragraph" w:customStyle="1" w:styleId="6EDB4BBFFCDE406AADE3B87D2BC36158">
    <w:name w:val="6EDB4BBFFCDE406AADE3B87D2BC36158"/>
    <w:rsid w:val="005B592E"/>
    <w:pPr>
      <w:spacing w:after="0" w:line="240" w:lineRule="auto"/>
    </w:pPr>
    <w:rPr>
      <w:rFonts w:ascii="Calibri" w:eastAsia="Arial" w:hAnsi="Calibri" w:cs="Arial"/>
      <w:szCs w:val="24"/>
      <w:lang w:val="en-AU" w:eastAsia="en-AU"/>
    </w:rPr>
  </w:style>
  <w:style w:type="paragraph" w:customStyle="1" w:styleId="E32398C853304FDDAC8899264867D7E1">
    <w:name w:val="E32398C853304FDDAC8899264867D7E1"/>
    <w:rsid w:val="005B592E"/>
    <w:pPr>
      <w:spacing w:after="0" w:line="240" w:lineRule="auto"/>
    </w:pPr>
    <w:rPr>
      <w:rFonts w:ascii="Calibri" w:eastAsia="Arial" w:hAnsi="Calibri" w:cs="Arial"/>
      <w:szCs w:val="24"/>
      <w:lang w:val="en-AU" w:eastAsia="en-AU"/>
    </w:rPr>
  </w:style>
  <w:style w:type="paragraph" w:customStyle="1" w:styleId="81E7E28FFAE74EC6B485BED4428668A4">
    <w:name w:val="81E7E28FFAE74EC6B485BED4428668A4"/>
    <w:rsid w:val="005B592E"/>
    <w:pPr>
      <w:spacing w:after="0" w:line="240" w:lineRule="auto"/>
    </w:pPr>
    <w:rPr>
      <w:rFonts w:ascii="Calibri" w:eastAsia="Arial" w:hAnsi="Calibri" w:cs="Arial"/>
      <w:szCs w:val="24"/>
      <w:lang w:val="en-AU" w:eastAsia="en-AU"/>
    </w:rPr>
  </w:style>
  <w:style w:type="paragraph" w:customStyle="1" w:styleId="F08E7B0149934AAA9427DD643E7387EB">
    <w:name w:val="F08E7B0149934AAA9427DD643E7387EB"/>
    <w:rsid w:val="005B592E"/>
    <w:pPr>
      <w:spacing w:after="0" w:line="240" w:lineRule="auto"/>
    </w:pPr>
    <w:rPr>
      <w:rFonts w:ascii="Calibri" w:eastAsia="Arial" w:hAnsi="Calibri" w:cs="Arial"/>
      <w:szCs w:val="24"/>
      <w:lang w:val="en-AU" w:eastAsia="en-AU"/>
    </w:rPr>
  </w:style>
  <w:style w:type="paragraph" w:customStyle="1" w:styleId="C720BF433F03433B8248D7278EDD481C">
    <w:name w:val="C720BF433F03433B8248D7278EDD481C"/>
    <w:rsid w:val="005B592E"/>
    <w:pPr>
      <w:spacing w:after="0" w:line="240" w:lineRule="auto"/>
    </w:pPr>
    <w:rPr>
      <w:rFonts w:ascii="Calibri" w:eastAsia="Arial" w:hAnsi="Calibri" w:cs="Arial"/>
      <w:szCs w:val="24"/>
      <w:lang w:val="en-AU" w:eastAsia="en-AU"/>
    </w:rPr>
  </w:style>
  <w:style w:type="paragraph" w:customStyle="1" w:styleId="2C1B20EAD0EB4185B9716AC4A09BDC2F">
    <w:name w:val="2C1B20EAD0EB4185B9716AC4A09BDC2F"/>
    <w:rsid w:val="005B592E"/>
    <w:pPr>
      <w:spacing w:after="0" w:line="240" w:lineRule="auto"/>
    </w:pPr>
    <w:rPr>
      <w:rFonts w:ascii="Calibri" w:eastAsia="Arial" w:hAnsi="Calibri" w:cs="Arial"/>
      <w:szCs w:val="24"/>
      <w:lang w:val="en-AU" w:eastAsia="en-AU"/>
    </w:rPr>
  </w:style>
  <w:style w:type="paragraph" w:customStyle="1" w:styleId="57DEF4A569524E869E0890847BE3FF9A">
    <w:name w:val="57DEF4A569524E869E0890847BE3FF9A"/>
    <w:rsid w:val="005B592E"/>
    <w:pPr>
      <w:spacing w:after="0" w:line="240" w:lineRule="auto"/>
    </w:pPr>
    <w:rPr>
      <w:rFonts w:ascii="Calibri" w:eastAsia="Arial" w:hAnsi="Calibri" w:cs="Arial"/>
      <w:szCs w:val="24"/>
      <w:lang w:val="en-AU" w:eastAsia="en-AU"/>
    </w:rPr>
  </w:style>
  <w:style w:type="paragraph" w:customStyle="1" w:styleId="64D620CC613B40EC8B13CF25E17AD579">
    <w:name w:val="64D620CC613B40EC8B13CF25E17AD579"/>
    <w:rsid w:val="005B592E"/>
    <w:pPr>
      <w:spacing w:after="0" w:line="240" w:lineRule="auto"/>
    </w:pPr>
    <w:rPr>
      <w:rFonts w:ascii="Calibri" w:eastAsia="Arial" w:hAnsi="Calibri" w:cs="Arial"/>
      <w:szCs w:val="24"/>
      <w:lang w:val="en-AU" w:eastAsia="en-AU"/>
    </w:rPr>
  </w:style>
  <w:style w:type="paragraph" w:customStyle="1" w:styleId="F039566D9F6549D79AC7978F69972BE0">
    <w:name w:val="F039566D9F6549D79AC7978F69972BE0"/>
    <w:rsid w:val="005B592E"/>
    <w:pPr>
      <w:spacing w:after="0" w:line="240" w:lineRule="auto"/>
    </w:pPr>
    <w:rPr>
      <w:rFonts w:ascii="Calibri" w:eastAsia="Arial" w:hAnsi="Calibri" w:cs="Arial"/>
      <w:szCs w:val="24"/>
      <w:lang w:val="en-AU" w:eastAsia="en-AU"/>
    </w:rPr>
  </w:style>
  <w:style w:type="paragraph" w:customStyle="1" w:styleId="41D44E2C9A7041CE8A69D0F81498AEFA">
    <w:name w:val="41D44E2C9A7041CE8A69D0F81498AEFA"/>
    <w:rsid w:val="005B592E"/>
    <w:pPr>
      <w:spacing w:after="0" w:line="240" w:lineRule="auto"/>
    </w:pPr>
    <w:rPr>
      <w:rFonts w:ascii="Calibri" w:eastAsia="Arial" w:hAnsi="Calibri" w:cs="Arial"/>
      <w:szCs w:val="24"/>
      <w:lang w:val="en-AU" w:eastAsia="en-AU"/>
    </w:rPr>
  </w:style>
  <w:style w:type="paragraph" w:customStyle="1" w:styleId="0DD6F65E1D4B431CBC9B9FE4A4BF2A46">
    <w:name w:val="0DD6F65E1D4B431CBC9B9FE4A4BF2A46"/>
    <w:rsid w:val="005B592E"/>
    <w:pPr>
      <w:spacing w:after="0" w:line="240" w:lineRule="auto"/>
    </w:pPr>
    <w:rPr>
      <w:rFonts w:ascii="Calibri" w:eastAsia="Arial" w:hAnsi="Calibri" w:cs="Arial"/>
      <w:szCs w:val="24"/>
      <w:lang w:val="en-AU" w:eastAsia="en-AU"/>
    </w:rPr>
  </w:style>
  <w:style w:type="paragraph" w:customStyle="1" w:styleId="99285759C3A344B3843F455AF0C0301D">
    <w:name w:val="99285759C3A344B3843F455AF0C0301D"/>
    <w:rsid w:val="005B592E"/>
    <w:pPr>
      <w:spacing w:after="0" w:line="240" w:lineRule="auto"/>
    </w:pPr>
    <w:rPr>
      <w:rFonts w:ascii="Calibri" w:eastAsia="Arial" w:hAnsi="Calibri" w:cs="Arial"/>
      <w:szCs w:val="24"/>
      <w:lang w:val="en-AU" w:eastAsia="en-AU"/>
    </w:rPr>
  </w:style>
  <w:style w:type="paragraph" w:customStyle="1" w:styleId="64252568AC534B648179A9BD7BB9DB9E">
    <w:name w:val="64252568AC534B648179A9BD7BB9DB9E"/>
    <w:rsid w:val="005B592E"/>
    <w:pPr>
      <w:spacing w:after="0" w:line="240" w:lineRule="auto"/>
    </w:pPr>
    <w:rPr>
      <w:rFonts w:ascii="Calibri" w:eastAsia="Arial" w:hAnsi="Calibri" w:cs="Arial"/>
      <w:szCs w:val="24"/>
      <w:lang w:val="en-AU" w:eastAsia="en-AU"/>
    </w:rPr>
  </w:style>
  <w:style w:type="paragraph" w:customStyle="1" w:styleId="5A58CA889BD24AB0BF718726CD2F906E">
    <w:name w:val="5A58CA889BD24AB0BF718726CD2F906E"/>
    <w:rsid w:val="005B592E"/>
    <w:pPr>
      <w:spacing w:after="0" w:line="240" w:lineRule="auto"/>
    </w:pPr>
    <w:rPr>
      <w:rFonts w:ascii="Calibri" w:eastAsia="Arial" w:hAnsi="Calibri" w:cs="Arial"/>
      <w:szCs w:val="24"/>
      <w:lang w:val="en-AU" w:eastAsia="en-AU"/>
    </w:rPr>
  </w:style>
  <w:style w:type="paragraph" w:customStyle="1" w:styleId="8B8D3EC190FF4F629FA7AFD10089C214">
    <w:name w:val="8B8D3EC190FF4F629FA7AFD10089C214"/>
    <w:rsid w:val="005B592E"/>
    <w:pPr>
      <w:spacing w:after="0" w:line="240" w:lineRule="auto"/>
    </w:pPr>
    <w:rPr>
      <w:rFonts w:ascii="Calibri" w:eastAsia="Arial" w:hAnsi="Calibri" w:cs="Arial"/>
      <w:szCs w:val="24"/>
      <w:lang w:val="en-AU" w:eastAsia="en-AU"/>
    </w:rPr>
  </w:style>
  <w:style w:type="paragraph" w:customStyle="1" w:styleId="545497DE5EEE4522B369E23E9ABEF705">
    <w:name w:val="545497DE5EEE4522B369E23E9ABEF705"/>
    <w:rsid w:val="005B592E"/>
    <w:pPr>
      <w:spacing w:after="0" w:line="240" w:lineRule="auto"/>
    </w:pPr>
    <w:rPr>
      <w:rFonts w:ascii="Calibri" w:eastAsia="Arial" w:hAnsi="Calibri" w:cs="Arial"/>
      <w:szCs w:val="24"/>
      <w:lang w:val="en-AU" w:eastAsia="en-AU"/>
    </w:rPr>
  </w:style>
  <w:style w:type="paragraph" w:customStyle="1" w:styleId="390631E0EEB647B1A2103D654BC033E3">
    <w:name w:val="390631E0EEB647B1A2103D654BC033E3"/>
    <w:rsid w:val="005B592E"/>
    <w:pPr>
      <w:spacing w:after="0" w:line="240" w:lineRule="auto"/>
    </w:pPr>
    <w:rPr>
      <w:rFonts w:ascii="Calibri" w:eastAsia="Arial" w:hAnsi="Calibri" w:cs="Arial"/>
      <w:szCs w:val="24"/>
      <w:lang w:val="en-AU" w:eastAsia="en-AU"/>
    </w:rPr>
  </w:style>
  <w:style w:type="paragraph" w:customStyle="1" w:styleId="0184AFD410814D159DAB6B9F1F888E48">
    <w:name w:val="0184AFD410814D159DAB6B9F1F888E48"/>
    <w:rsid w:val="005B592E"/>
    <w:pPr>
      <w:spacing w:after="0" w:line="240" w:lineRule="auto"/>
    </w:pPr>
    <w:rPr>
      <w:rFonts w:ascii="Calibri" w:eastAsia="Arial" w:hAnsi="Calibri" w:cs="Arial"/>
      <w:szCs w:val="24"/>
      <w:lang w:val="en-AU" w:eastAsia="en-AU"/>
    </w:rPr>
  </w:style>
  <w:style w:type="paragraph" w:customStyle="1" w:styleId="E61589DF240F4B8491748532A8EACBC6">
    <w:name w:val="E61589DF240F4B8491748532A8EACBC6"/>
    <w:rsid w:val="005B592E"/>
    <w:pPr>
      <w:spacing w:after="0" w:line="240" w:lineRule="auto"/>
    </w:pPr>
    <w:rPr>
      <w:rFonts w:ascii="Calibri" w:eastAsia="Arial" w:hAnsi="Calibri" w:cs="Arial"/>
      <w:szCs w:val="24"/>
      <w:lang w:val="en-AU" w:eastAsia="en-AU"/>
    </w:rPr>
  </w:style>
  <w:style w:type="paragraph" w:customStyle="1" w:styleId="C226DC47FD344F4B99DF1B0BCA9279C9">
    <w:name w:val="C226DC47FD344F4B99DF1B0BCA9279C9"/>
    <w:rsid w:val="005B592E"/>
    <w:pPr>
      <w:spacing w:after="0" w:line="240" w:lineRule="auto"/>
    </w:pPr>
    <w:rPr>
      <w:rFonts w:ascii="Calibri" w:eastAsia="Arial" w:hAnsi="Calibri" w:cs="Arial"/>
      <w:szCs w:val="24"/>
      <w:lang w:val="en-AU" w:eastAsia="en-AU"/>
    </w:rPr>
  </w:style>
  <w:style w:type="paragraph" w:customStyle="1" w:styleId="32C4485B801F445EB2E9B64A7EBB7D5C">
    <w:name w:val="32C4485B801F445EB2E9B64A7EBB7D5C"/>
    <w:rsid w:val="005B592E"/>
    <w:pPr>
      <w:spacing w:after="0" w:line="240" w:lineRule="auto"/>
    </w:pPr>
    <w:rPr>
      <w:rFonts w:ascii="Calibri" w:eastAsia="Arial" w:hAnsi="Calibri" w:cs="Arial"/>
      <w:szCs w:val="24"/>
      <w:lang w:val="en-AU" w:eastAsia="en-AU"/>
    </w:rPr>
  </w:style>
  <w:style w:type="paragraph" w:customStyle="1" w:styleId="2F37A8C1ADAF42FA89B23006816990E0">
    <w:name w:val="2F37A8C1ADAF42FA89B23006816990E0"/>
    <w:rsid w:val="005B592E"/>
    <w:pPr>
      <w:spacing w:after="0" w:line="240" w:lineRule="auto"/>
    </w:pPr>
    <w:rPr>
      <w:rFonts w:ascii="Calibri" w:eastAsia="Arial" w:hAnsi="Calibri" w:cs="Arial"/>
      <w:szCs w:val="24"/>
      <w:lang w:val="en-AU" w:eastAsia="en-AU"/>
    </w:rPr>
  </w:style>
  <w:style w:type="paragraph" w:customStyle="1" w:styleId="F3B0F397FBFE47689181B479F36044C2">
    <w:name w:val="F3B0F397FBFE47689181B479F36044C2"/>
    <w:rsid w:val="005B592E"/>
    <w:pPr>
      <w:spacing w:after="0" w:line="240" w:lineRule="auto"/>
    </w:pPr>
    <w:rPr>
      <w:rFonts w:ascii="Calibri" w:eastAsia="Arial" w:hAnsi="Calibri" w:cs="Arial"/>
      <w:szCs w:val="24"/>
      <w:lang w:val="en-AU" w:eastAsia="en-AU"/>
    </w:rPr>
  </w:style>
  <w:style w:type="paragraph" w:customStyle="1" w:styleId="206A1F9C271444BB9938C3EEC23E9FE5">
    <w:name w:val="206A1F9C271444BB9938C3EEC23E9FE5"/>
    <w:rsid w:val="005B592E"/>
    <w:pPr>
      <w:spacing w:after="0" w:line="240" w:lineRule="auto"/>
    </w:pPr>
    <w:rPr>
      <w:rFonts w:ascii="Calibri" w:eastAsia="Arial" w:hAnsi="Calibri" w:cs="Arial"/>
      <w:szCs w:val="24"/>
      <w:lang w:val="en-AU" w:eastAsia="en-AU"/>
    </w:rPr>
  </w:style>
  <w:style w:type="paragraph" w:customStyle="1" w:styleId="BCA742035CFC4803AA5F24968DD49DBE">
    <w:name w:val="BCA742035CFC4803AA5F24968DD49DBE"/>
    <w:rsid w:val="005B592E"/>
    <w:pPr>
      <w:spacing w:after="0" w:line="240" w:lineRule="auto"/>
    </w:pPr>
    <w:rPr>
      <w:rFonts w:ascii="Calibri" w:eastAsia="Arial" w:hAnsi="Calibri" w:cs="Arial"/>
      <w:szCs w:val="24"/>
      <w:lang w:val="en-AU" w:eastAsia="en-AU"/>
    </w:rPr>
  </w:style>
  <w:style w:type="paragraph" w:customStyle="1" w:styleId="256B768EAE1F483F8D8F9D7B6BC30B56">
    <w:name w:val="256B768EAE1F483F8D8F9D7B6BC30B56"/>
    <w:rsid w:val="005B592E"/>
    <w:pPr>
      <w:spacing w:after="0" w:line="240" w:lineRule="auto"/>
    </w:pPr>
    <w:rPr>
      <w:rFonts w:ascii="Calibri" w:eastAsia="Arial" w:hAnsi="Calibri" w:cs="Arial"/>
      <w:szCs w:val="24"/>
      <w:lang w:val="en-AU" w:eastAsia="en-AU"/>
    </w:rPr>
  </w:style>
  <w:style w:type="paragraph" w:customStyle="1" w:styleId="33543C4855EE445F919872AE1E940255">
    <w:name w:val="33543C4855EE445F919872AE1E940255"/>
    <w:rsid w:val="005B592E"/>
    <w:pPr>
      <w:spacing w:after="0" w:line="240" w:lineRule="auto"/>
    </w:pPr>
    <w:rPr>
      <w:rFonts w:ascii="Calibri" w:eastAsia="Arial" w:hAnsi="Calibri" w:cs="Arial"/>
      <w:szCs w:val="24"/>
      <w:lang w:val="en-AU" w:eastAsia="en-AU"/>
    </w:rPr>
  </w:style>
  <w:style w:type="paragraph" w:customStyle="1" w:styleId="CB5CE3ECA6CA46F18B66932F39622EBE">
    <w:name w:val="CB5CE3ECA6CA46F18B66932F39622EBE"/>
    <w:rsid w:val="005B592E"/>
    <w:pPr>
      <w:spacing w:after="0" w:line="240" w:lineRule="auto"/>
    </w:pPr>
    <w:rPr>
      <w:rFonts w:ascii="Calibri" w:eastAsia="Arial" w:hAnsi="Calibri" w:cs="Arial"/>
      <w:szCs w:val="24"/>
      <w:lang w:val="en-AU" w:eastAsia="en-AU"/>
    </w:rPr>
  </w:style>
  <w:style w:type="paragraph" w:customStyle="1" w:styleId="A9FC07B0B11E46D0AE7A027F5403A385">
    <w:name w:val="A9FC07B0B11E46D0AE7A027F5403A385"/>
    <w:rsid w:val="005B592E"/>
    <w:pPr>
      <w:spacing w:after="0" w:line="240" w:lineRule="auto"/>
    </w:pPr>
    <w:rPr>
      <w:rFonts w:ascii="Calibri" w:eastAsia="Arial" w:hAnsi="Calibri" w:cs="Arial"/>
      <w:szCs w:val="24"/>
      <w:lang w:val="en-AU" w:eastAsia="en-AU"/>
    </w:rPr>
  </w:style>
  <w:style w:type="paragraph" w:customStyle="1" w:styleId="03E36D7318D644C282384A0984D3C520">
    <w:name w:val="03E36D7318D644C282384A0984D3C520"/>
    <w:rsid w:val="005B592E"/>
    <w:pPr>
      <w:spacing w:after="0" w:line="240" w:lineRule="auto"/>
    </w:pPr>
    <w:rPr>
      <w:rFonts w:ascii="Calibri" w:eastAsia="Arial" w:hAnsi="Calibri" w:cs="Arial"/>
      <w:szCs w:val="24"/>
      <w:lang w:val="en-AU" w:eastAsia="en-AU"/>
    </w:rPr>
  </w:style>
  <w:style w:type="paragraph" w:customStyle="1" w:styleId="01B889B1BDE34B688E4A022726C5DB02">
    <w:name w:val="01B889B1BDE34B688E4A022726C5DB02"/>
    <w:rsid w:val="005B592E"/>
    <w:pPr>
      <w:spacing w:after="0" w:line="240" w:lineRule="auto"/>
    </w:pPr>
    <w:rPr>
      <w:rFonts w:ascii="Calibri" w:eastAsia="Arial" w:hAnsi="Calibri" w:cs="Arial"/>
      <w:szCs w:val="24"/>
      <w:lang w:val="en-AU" w:eastAsia="en-AU"/>
    </w:rPr>
  </w:style>
  <w:style w:type="paragraph" w:customStyle="1" w:styleId="2128685CA46C4506AD1A7F684360FC4D">
    <w:name w:val="2128685CA46C4506AD1A7F684360FC4D"/>
    <w:rsid w:val="005B592E"/>
    <w:pPr>
      <w:spacing w:after="0" w:line="240" w:lineRule="auto"/>
    </w:pPr>
    <w:rPr>
      <w:rFonts w:ascii="Calibri" w:eastAsia="Arial" w:hAnsi="Calibri" w:cs="Arial"/>
      <w:szCs w:val="24"/>
      <w:lang w:val="en-AU" w:eastAsia="en-AU"/>
    </w:rPr>
  </w:style>
  <w:style w:type="paragraph" w:customStyle="1" w:styleId="4F91F57521404926B1AF5A2790C07BF9">
    <w:name w:val="4F91F57521404926B1AF5A2790C07BF9"/>
    <w:rsid w:val="005B592E"/>
    <w:pPr>
      <w:spacing w:after="0" w:line="240" w:lineRule="auto"/>
    </w:pPr>
    <w:rPr>
      <w:rFonts w:ascii="Calibri" w:eastAsia="Arial" w:hAnsi="Calibri" w:cs="Arial"/>
      <w:szCs w:val="24"/>
      <w:lang w:val="en-AU" w:eastAsia="en-AU"/>
    </w:rPr>
  </w:style>
  <w:style w:type="paragraph" w:customStyle="1" w:styleId="9BF741803B604B448A8A89071578DE54">
    <w:name w:val="9BF741803B604B448A8A89071578DE54"/>
    <w:rsid w:val="005B592E"/>
    <w:pPr>
      <w:spacing w:after="0" w:line="240" w:lineRule="auto"/>
    </w:pPr>
    <w:rPr>
      <w:rFonts w:ascii="Calibri" w:eastAsia="Arial" w:hAnsi="Calibri" w:cs="Arial"/>
      <w:szCs w:val="24"/>
      <w:lang w:val="en-AU" w:eastAsia="en-AU"/>
    </w:rPr>
  </w:style>
  <w:style w:type="paragraph" w:customStyle="1" w:styleId="814F9D307A5E455D91AEB7D9527956C2">
    <w:name w:val="814F9D307A5E455D91AEB7D9527956C2"/>
    <w:rsid w:val="005B592E"/>
    <w:pPr>
      <w:spacing w:after="0" w:line="240" w:lineRule="auto"/>
    </w:pPr>
    <w:rPr>
      <w:rFonts w:ascii="Calibri" w:eastAsia="Arial" w:hAnsi="Calibri" w:cs="Arial"/>
      <w:szCs w:val="24"/>
      <w:lang w:val="en-AU" w:eastAsia="en-AU"/>
    </w:rPr>
  </w:style>
  <w:style w:type="paragraph" w:customStyle="1" w:styleId="93263691EC5D487A8AD0205F08BEDB46">
    <w:name w:val="93263691EC5D487A8AD0205F08BEDB46"/>
    <w:rsid w:val="005B592E"/>
    <w:pPr>
      <w:spacing w:after="0" w:line="240" w:lineRule="auto"/>
    </w:pPr>
    <w:rPr>
      <w:rFonts w:ascii="Calibri" w:eastAsia="Arial" w:hAnsi="Calibri" w:cs="Arial"/>
      <w:szCs w:val="24"/>
      <w:lang w:val="en-AU" w:eastAsia="en-AU"/>
    </w:rPr>
  </w:style>
  <w:style w:type="paragraph" w:customStyle="1" w:styleId="BF5A1D9FE8BE4A5393266169D40CCD59">
    <w:name w:val="BF5A1D9FE8BE4A5393266169D40CCD59"/>
    <w:rsid w:val="005B592E"/>
    <w:pPr>
      <w:spacing w:after="0" w:line="240" w:lineRule="auto"/>
    </w:pPr>
    <w:rPr>
      <w:rFonts w:ascii="Calibri" w:eastAsia="Arial" w:hAnsi="Calibri" w:cs="Arial"/>
      <w:szCs w:val="24"/>
      <w:lang w:val="en-AU" w:eastAsia="en-AU"/>
    </w:rPr>
  </w:style>
  <w:style w:type="paragraph" w:customStyle="1" w:styleId="40EECA3A290A44BA84FD47479B4B1AA8">
    <w:name w:val="40EECA3A290A44BA84FD47479B4B1AA8"/>
    <w:rsid w:val="005B592E"/>
    <w:pPr>
      <w:spacing w:after="0" w:line="240" w:lineRule="auto"/>
    </w:pPr>
    <w:rPr>
      <w:rFonts w:ascii="Calibri" w:eastAsia="Arial" w:hAnsi="Calibri" w:cs="Arial"/>
      <w:szCs w:val="24"/>
      <w:lang w:val="en-AU" w:eastAsia="en-AU"/>
    </w:rPr>
  </w:style>
  <w:style w:type="paragraph" w:customStyle="1" w:styleId="4679DC56BCD54D65962D198F808BA9AD">
    <w:name w:val="4679DC56BCD54D65962D198F808BA9AD"/>
    <w:rsid w:val="005B592E"/>
    <w:pPr>
      <w:spacing w:after="0" w:line="240" w:lineRule="auto"/>
    </w:pPr>
    <w:rPr>
      <w:rFonts w:ascii="Calibri" w:eastAsia="Arial" w:hAnsi="Calibri" w:cs="Arial"/>
      <w:szCs w:val="24"/>
      <w:lang w:val="en-AU" w:eastAsia="en-AU"/>
    </w:rPr>
  </w:style>
  <w:style w:type="paragraph" w:customStyle="1" w:styleId="E756093274DE431784717E16226A377C">
    <w:name w:val="E756093274DE431784717E16226A377C"/>
    <w:rsid w:val="005B592E"/>
    <w:pPr>
      <w:spacing w:after="0" w:line="240" w:lineRule="auto"/>
    </w:pPr>
    <w:rPr>
      <w:rFonts w:ascii="Calibri" w:eastAsia="Arial" w:hAnsi="Calibri" w:cs="Arial"/>
      <w:szCs w:val="24"/>
      <w:lang w:val="en-AU" w:eastAsia="en-AU"/>
    </w:rPr>
  </w:style>
  <w:style w:type="paragraph" w:customStyle="1" w:styleId="8BBC4E0CF9C549A2A98473D4DBD3448A">
    <w:name w:val="8BBC4E0CF9C549A2A98473D4DBD3448A"/>
    <w:rsid w:val="005B592E"/>
    <w:pPr>
      <w:spacing w:after="0" w:line="240" w:lineRule="auto"/>
    </w:pPr>
    <w:rPr>
      <w:rFonts w:ascii="Calibri" w:eastAsia="Arial" w:hAnsi="Calibri" w:cs="Arial"/>
      <w:szCs w:val="24"/>
      <w:lang w:val="en-AU" w:eastAsia="en-AU"/>
    </w:rPr>
  </w:style>
  <w:style w:type="paragraph" w:customStyle="1" w:styleId="5617DCF22C264C9B9E7A45BD358B058B">
    <w:name w:val="5617DCF22C264C9B9E7A45BD358B058B"/>
    <w:rsid w:val="005B592E"/>
    <w:pPr>
      <w:spacing w:after="0" w:line="240" w:lineRule="auto"/>
    </w:pPr>
    <w:rPr>
      <w:rFonts w:ascii="Calibri" w:eastAsia="Arial" w:hAnsi="Calibri" w:cs="Arial"/>
      <w:szCs w:val="24"/>
      <w:lang w:val="en-AU" w:eastAsia="en-AU"/>
    </w:rPr>
  </w:style>
  <w:style w:type="paragraph" w:customStyle="1" w:styleId="6D6697DC6D534B76AA74371CE673F6AB">
    <w:name w:val="6D6697DC6D534B76AA74371CE673F6AB"/>
    <w:rsid w:val="005B592E"/>
    <w:pPr>
      <w:spacing w:after="0" w:line="240" w:lineRule="auto"/>
    </w:pPr>
    <w:rPr>
      <w:rFonts w:ascii="Calibri" w:eastAsia="Arial" w:hAnsi="Calibri" w:cs="Arial"/>
      <w:szCs w:val="24"/>
      <w:lang w:val="en-AU" w:eastAsia="en-AU"/>
    </w:rPr>
  </w:style>
  <w:style w:type="paragraph" w:customStyle="1" w:styleId="D75EF608869B4514A5321FC684C72E03">
    <w:name w:val="D75EF608869B4514A5321FC684C72E03"/>
    <w:rsid w:val="005B592E"/>
    <w:pPr>
      <w:spacing w:after="0" w:line="240" w:lineRule="auto"/>
    </w:pPr>
    <w:rPr>
      <w:rFonts w:ascii="Calibri" w:eastAsia="Arial" w:hAnsi="Calibri" w:cs="Arial"/>
      <w:szCs w:val="24"/>
      <w:lang w:val="en-AU" w:eastAsia="en-AU"/>
    </w:rPr>
  </w:style>
  <w:style w:type="paragraph" w:customStyle="1" w:styleId="D6DAD8D8CA4340D6A95EAD84DDA3C614">
    <w:name w:val="D6DAD8D8CA4340D6A95EAD84DDA3C614"/>
    <w:rsid w:val="00985E80"/>
    <w:rPr>
      <w:lang w:val="de-DE" w:eastAsia="de-DE"/>
    </w:rPr>
  </w:style>
  <w:style w:type="paragraph" w:customStyle="1" w:styleId="DE36941073964ECA8FA0CFD3AE5A229B">
    <w:name w:val="DE36941073964ECA8FA0CFD3AE5A229B"/>
    <w:rsid w:val="00985E80"/>
    <w:rPr>
      <w:lang w:val="de-DE" w:eastAsia="de-DE"/>
    </w:rPr>
  </w:style>
  <w:style w:type="paragraph" w:customStyle="1" w:styleId="543B422E46F34284AB48875BE6436973">
    <w:name w:val="543B422E46F34284AB48875BE6436973"/>
    <w:rsid w:val="0042558A"/>
    <w:rPr>
      <w:lang w:val="de-DE" w:eastAsia="de-DE"/>
    </w:rPr>
  </w:style>
  <w:style w:type="paragraph" w:customStyle="1" w:styleId="45FFDEE2FBBB4310B638C6AEB48BDEB5">
    <w:name w:val="45FFDEE2FBBB4310B638C6AEB48BDEB5"/>
    <w:rsid w:val="0042558A"/>
    <w:rPr>
      <w:lang w:val="de-DE" w:eastAsia="de-DE"/>
    </w:rPr>
  </w:style>
  <w:style w:type="paragraph" w:customStyle="1" w:styleId="8AE828D578D243929B22CD8BA4BC4B15">
    <w:name w:val="8AE828D578D243929B22CD8BA4BC4B15"/>
    <w:rsid w:val="00666520"/>
    <w:rPr>
      <w:lang w:val="en-US" w:eastAsia="en-US"/>
    </w:rPr>
  </w:style>
  <w:style w:type="paragraph" w:customStyle="1" w:styleId="99AC9D7526C0436ABC791F84971FEFA0">
    <w:name w:val="99AC9D7526C0436ABC791F84971FEFA0"/>
    <w:rsid w:val="00666520"/>
    <w:rPr>
      <w:lang w:val="en-US" w:eastAsia="en-US"/>
    </w:rPr>
  </w:style>
  <w:style w:type="paragraph" w:customStyle="1" w:styleId="EAD26674040C441DAD74D5E7CE3F1334">
    <w:name w:val="EAD26674040C441DAD74D5E7CE3F1334"/>
    <w:rsid w:val="00666520"/>
    <w:rPr>
      <w:lang w:val="en-US" w:eastAsia="en-US"/>
    </w:rPr>
  </w:style>
  <w:style w:type="paragraph" w:customStyle="1" w:styleId="EB743AC57434442AB3EE058C0D6166D7">
    <w:name w:val="EB743AC57434442AB3EE058C0D6166D7"/>
    <w:rsid w:val="00666520"/>
    <w:rPr>
      <w:lang w:val="en-US" w:eastAsia="en-US"/>
    </w:rPr>
  </w:style>
  <w:style w:type="paragraph" w:customStyle="1" w:styleId="A372F54AD85047A4AFDF56032B553185">
    <w:name w:val="A372F54AD85047A4AFDF56032B553185"/>
    <w:rsid w:val="00666520"/>
    <w:rPr>
      <w:lang w:val="en-US" w:eastAsia="en-US"/>
    </w:rPr>
  </w:style>
  <w:style w:type="paragraph" w:customStyle="1" w:styleId="5BFD41142B834FB78CC60579892FB87F">
    <w:name w:val="5BFD41142B834FB78CC60579892FB87F"/>
    <w:rsid w:val="007A6644"/>
    <w:pPr>
      <w:spacing w:after="0" w:line="240" w:lineRule="auto"/>
    </w:pPr>
    <w:rPr>
      <w:rFonts w:ascii="Calibri" w:eastAsia="Arial" w:hAnsi="Calibri" w:cs="Arial"/>
      <w:szCs w:val="24"/>
      <w:lang w:val="en-AU" w:eastAsia="en-AU"/>
    </w:rPr>
  </w:style>
  <w:style w:type="paragraph" w:customStyle="1" w:styleId="2C622567202A48859B23EC425899D228">
    <w:name w:val="2C622567202A48859B23EC425899D228"/>
    <w:rsid w:val="007A6644"/>
    <w:pPr>
      <w:spacing w:after="0" w:line="240" w:lineRule="auto"/>
    </w:pPr>
    <w:rPr>
      <w:rFonts w:ascii="Calibri" w:eastAsia="Arial" w:hAnsi="Calibri" w:cs="Arial"/>
      <w:szCs w:val="24"/>
      <w:lang w:val="en-AU" w:eastAsia="en-AU"/>
    </w:rPr>
  </w:style>
  <w:style w:type="paragraph" w:customStyle="1" w:styleId="E0EFE93F8B3846D890DE9CF45C1D6CEC">
    <w:name w:val="E0EFE93F8B3846D890DE9CF45C1D6CEC"/>
    <w:rsid w:val="007A6644"/>
    <w:pPr>
      <w:spacing w:after="0" w:line="240" w:lineRule="auto"/>
    </w:pPr>
    <w:rPr>
      <w:rFonts w:ascii="Calibri" w:eastAsia="Arial" w:hAnsi="Calibri" w:cs="Arial"/>
      <w:szCs w:val="24"/>
      <w:lang w:val="en-AU" w:eastAsia="en-AU"/>
    </w:rPr>
  </w:style>
  <w:style w:type="paragraph" w:customStyle="1" w:styleId="855D193634E8481089F68473DC82F008">
    <w:name w:val="855D193634E8481089F68473DC82F008"/>
    <w:rsid w:val="007A6644"/>
    <w:pPr>
      <w:spacing w:after="0" w:line="240" w:lineRule="auto"/>
    </w:pPr>
    <w:rPr>
      <w:rFonts w:ascii="Calibri" w:eastAsia="Arial" w:hAnsi="Calibri" w:cs="Arial"/>
      <w:szCs w:val="24"/>
      <w:lang w:val="en-AU" w:eastAsia="en-AU"/>
    </w:rPr>
  </w:style>
  <w:style w:type="paragraph" w:customStyle="1" w:styleId="1867B02B00D949CE8DC9F911242F2F50">
    <w:name w:val="1867B02B00D949CE8DC9F911242F2F50"/>
    <w:rsid w:val="007A6644"/>
    <w:pPr>
      <w:spacing w:after="0" w:line="240" w:lineRule="auto"/>
    </w:pPr>
    <w:rPr>
      <w:rFonts w:ascii="Calibri" w:eastAsia="Arial" w:hAnsi="Calibri" w:cs="Arial"/>
      <w:szCs w:val="24"/>
      <w:lang w:val="en-AU" w:eastAsia="en-AU"/>
    </w:rPr>
  </w:style>
  <w:style w:type="paragraph" w:customStyle="1" w:styleId="57C5259825DB4ED9B3523CA32FEC1555">
    <w:name w:val="57C5259825DB4ED9B3523CA32FEC1555"/>
    <w:rsid w:val="007A6644"/>
    <w:pPr>
      <w:spacing w:after="0" w:line="240" w:lineRule="auto"/>
    </w:pPr>
    <w:rPr>
      <w:rFonts w:ascii="Calibri" w:eastAsia="Arial" w:hAnsi="Calibri" w:cs="Arial"/>
      <w:szCs w:val="24"/>
      <w:lang w:val="en-AU" w:eastAsia="en-AU"/>
    </w:rPr>
  </w:style>
  <w:style w:type="paragraph" w:customStyle="1" w:styleId="C1830CCAE0024F7894A0A80BBD0B4E96">
    <w:name w:val="C1830CCAE0024F7894A0A80BBD0B4E96"/>
    <w:rsid w:val="007A6644"/>
    <w:pPr>
      <w:spacing w:after="0" w:line="240" w:lineRule="auto"/>
    </w:pPr>
    <w:rPr>
      <w:rFonts w:ascii="Calibri" w:eastAsia="Arial" w:hAnsi="Calibri" w:cs="Arial"/>
      <w:szCs w:val="24"/>
      <w:lang w:val="en-AU" w:eastAsia="en-AU"/>
    </w:rPr>
  </w:style>
  <w:style w:type="paragraph" w:customStyle="1" w:styleId="FBF04C2868714C2C8A612A2DD1A80C78">
    <w:name w:val="FBF04C2868714C2C8A612A2DD1A80C78"/>
    <w:rsid w:val="007A6644"/>
    <w:pPr>
      <w:spacing w:after="0" w:line="240" w:lineRule="auto"/>
    </w:pPr>
    <w:rPr>
      <w:rFonts w:ascii="Calibri" w:eastAsia="Arial" w:hAnsi="Calibri" w:cs="Arial"/>
      <w:szCs w:val="24"/>
      <w:lang w:val="en-AU" w:eastAsia="en-AU"/>
    </w:rPr>
  </w:style>
  <w:style w:type="paragraph" w:customStyle="1" w:styleId="86F58A74349D4D909582E799EC0549CB">
    <w:name w:val="86F58A74349D4D909582E799EC0549CB"/>
    <w:rsid w:val="007A6644"/>
    <w:pPr>
      <w:spacing w:after="0" w:line="240" w:lineRule="auto"/>
    </w:pPr>
    <w:rPr>
      <w:rFonts w:ascii="Calibri" w:eastAsia="Arial" w:hAnsi="Calibri" w:cs="Arial"/>
      <w:szCs w:val="24"/>
      <w:lang w:val="en-AU" w:eastAsia="en-AU"/>
    </w:rPr>
  </w:style>
  <w:style w:type="paragraph" w:customStyle="1" w:styleId="B97E5A4CC0214D06B2A1B5326F4472E2">
    <w:name w:val="B97E5A4CC0214D06B2A1B5326F4472E2"/>
    <w:rsid w:val="007A6644"/>
    <w:pPr>
      <w:spacing w:after="0" w:line="240" w:lineRule="auto"/>
    </w:pPr>
    <w:rPr>
      <w:rFonts w:ascii="Calibri" w:eastAsia="Arial" w:hAnsi="Calibri" w:cs="Arial"/>
      <w:szCs w:val="24"/>
      <w:lang w:val="en-AU" w:eastAsia="en-AU"/>
    </w:rPr>
  </w:style>
  <w:style w:type="paragraph" w:customStyle="1" w:styleId="12B9F79563A14C6B9AEC9B2E3C63FE59">
    <w:name w:val="12B9F79563A14C6B9AEC9B2E3C63FE59"/>
    <w:rsid w:val="007A6644"/>
    <w:pPr>
      <w:spacing w:after="0" w:line="240" w:lineRule="auto"/>
    </w:pPr>
    <w:rPr>
      <w:rFonts w:ascii="Calibri" w:eastAsia="Arial" w:hAnsi="Calibri" w:cs="Arial"/>
      <w:szCs w:val="24"/>
      <w:lang w:val="en-AU" w:eastAsia="en-AU"/>
    </w:rPr>
  </w:style>
  <w:style w:type="paragraph" w:customStyle="1" w:styleId="8B6D8EFDED154CAA96D8A27196FD901E">
    <w:name w:val="8B6D8EFDED154CAA96D8A27196FD901E"/>
    <w:rsid w:val="007A6644"/>
    <w:pPr>
      <w:spacing w:after="0" w:line="240" w:lineRule="auto"/>
    </w:pPr>
    <w:rPr>
      <w:rFonts w:ascii="Calibri" w:eastAsia="Arial" w:hAnsi="Calibri" w:cs="Arial"/>
      <w:szCs w:val="24"/>
      <w:lang w:val="en-AU" w:eastAsia="en-AU"/>
    </w:rPr>
  </w:style>
  <w:style w:type="paragraph" w:customStyle="1" w:styleId="85D472C7726A4D1088009005ADA71023">
    <w:name w:val="85D472C7726A4D1088009005ADA71023"/>
    <w:rsid w:val="007A6644"/>
    <w:pPr>
      <w:spacing w:after="0" w:line="240" w:lineRule="auto"/>
    </w:pPr>
    <w:rPr>
      <w:rFonts w:ascii="Calibri" w:eastAsia="Arial" w:hAnsi="Calibri" w:cs="Arial"/>
      <w:szCs w:val="24"/>
      <w:lang w:val="en-AU" w:eastAsia="en-AU"/>
    </w:rPr>
  </w:style>
  <w:style w:type="paragraph" w:customStyle="1" w:styleId="7AA3A1457A21454B86D019BE1C48F06B">
    <w:name w:val="7AA3A1457A21454B86D019BE1C48F06B"/>
    <w:rsid w:val="007A6644"/>
    <w:pPr>
      <w:spacing w:after="0" w:line="240" w:lineRule="auto"/>
    </w:pPr>
    <w:rPr>
      <w:rFonts w:ascii="Calibri" w:eastAsia="Arial" w:hAnsi="Calibri" w:cs="Arial"/>
      <w:szCs w:val="24"/>
      <w:lang w:val="en-AU" w:eastAsia="en-AU"/>
    </w:rPr>
  </w:style>
  <w:style w:type="paragraph" w:customStyle="1" w:styleId="825C504A681544CB86C8697EC0AD6491">
    <w:name w:val="825C504A681544CB86C8697EC0AD6491"/>
    <w:rsid w:val="007A6644"/>
    <w:pPr>
      <w:spacing w:after="0" w:line="240" w:lineRule="auto"/>
    </w:pPr>
    <w:rPr>
      <w:rFonts w:ascii="Calibri" w:eastAsia="Arial" w:hAnsi="Calibri" w:cs="Arial"/>
      <w:szCs w:val="24"/>
      <w:lang w:val="en-AU" w:eastAsia="en-AU"/>
    </w:rPr>
  </w:style>
  <w:style w:type="paragraph" w:customStyle="1" w:styleId="233AAB2875F44ACBA9FCFCCDFB4ECA6F">
    <w:name w:val="233AAB2875F44ACBA9FCFCCDFB4ECA6F"/>
    <w:rsid w:val="007A6644"/>
    <w:pPr>
      <w:spacing w:after="0" w:line="240" w:lineRule="auto"/>
    </w:pPr>
    <w:rPr>
      <w:rFonts w:ascii="Calibri" w:eastAsia="Arial" w:hAnsi="Calibri" w:cs="Arial"/>
      <w:szCs w:val="24"/>
      <w:lang w:val="en-AU" w:eastAsia="en-AU"/>
    </w:rPr>
  </w:style>
  <w:style w:type="paragraph" w:customStyle="1" w:styleId="CF97E282C3D04DD094CC374EBFDAFD53">
    <w:name w:val="CF97E282C3D04DD094CC374EBFDAFD53"/>
    <w:rsid w:val="007A6644"/>
    <w:pPr>
      <w:spacing w:after="0" w:line="240" w:lineRule="auto"/>
    </w:pPr>
    <w:rPr>
      <w:rFonts w:ascii="Calibri" w:eastAsia="Arial" w:hAnsi="Calibri" w:cs="Arial"/>
      <w:szCs w:val="24"/>
      <w:lang w:val="en-AU" w:eastAsia="en-AU"/>
    </w:rPr>
  </w:style>
  <w:style w:type="paragraph" w:customStyle="1" w:styleId="3D662F1527AC475A9C2B59ADBE86D06C">
    <w:name w:val="3D662F1527AC475A9C2B59ADBE86D06C"/>
    <w:rsid w:val="007A6644"/>
    <w:pPr>
      <w:spacing w:after="0" w:line="240" w:lineRule="auto"/>
    </w:pPr>
    <w:rPr>
      <w:rFonts w:ascii="Calibri" w:eastAsia="Arial" w:hAnsi="Calibri" w:cs="Arial"/>
      <w:szCs w:val="24"/>
      <w:lang w:val="en-AU" w:eastAsia="en-AU"/>
    </w:rPr>
  </w:style>
  <w:style w:type="paragraph" w:customStyle="1" w:styleId="EA409D71377F488C85B0C4861D6B9048">
    <w:name w:val="EA409D71377F488C85B0C4861D6B9048"/>
    <w:rsid w:val="007A6644"/>
    <w:pPr>
      <w:spacing w:after="0" w:line="240" w:lineRule="auto"/>
    </w:pPr>
    <w:rPr>
      <w:rFonts w:ascii="Calibri" w:eastAsia="Arial" w:hAnsi="Calibri" w:cs="Arial"/>
      <w:szCs w:val="24"/>
      <w:lang w:val="en-AU" w:eastAsia="en-AU"/>
    </w:rPr>
  </w:style>
  <w:style w:type="paragraph" w:customStyle="1" w:styleId="E28FAEE951D049C48819B5BFB00511E7">
    <w:name w:val="E28FAEE951D049C48819B5BFB00511E7"/>
    <w:rsid w:val="007A6644"/>
    <w:pPr>
      <w:spacing w:after="0" w:line="240" w:lineRule="auto"/>
    </w:pPr>
    <w:rPr>
      <w:rFonts w:ascii="Calibri" w:eastAsia="Arial" w:hAnsi="Calibri" w:cs="Arial"/>
      <w:szCs w:val="24"/>
      <w:lang w:val="en-AU" w:eastAsia="en-AU"/>
    </w:rPr>
  </w:style>
  <w:style w:type="paragraph" w:customStyle="1" w:styleId="016951E92A0B42E78B168D2C64541462">
    <w:name w:val="016951E92A0B42E78B168D2C64541462"/>
    <w:rsid w:val="007A6644"/>
    <w:pPr>
      <w:spacing w:after="0" w:line="240" w:lineRule="auto"/>
    </w:pPr>
    <w:rPr>
      <w:rFonts w:ascii="Calibri" w:eastAsia="Arial" w:hAnsi="Calibri" w:cs="Arial"/>
      <w:szCs w:val="24"/>
      <w:lang w:val="en-AU" w:eastAsia="en-AU"/>
    </w:rPr>
  </w:style>
  <w:style w:type="paragraph" w:customStyle="1" w:styleId="B714DE37ED8C4077B044B81E02FC9C76">
    <w:name w:val="B714DE37ED8C4077B044B81E02FC9C76"/>
    <w:rsid w:val="007A6644"/>
    <w:pPr>
      <w:spacing w:after="0" w:line="240" w:lineRule="auto"/>
    </w:pPr>
    <w:rPr>
      <w:rFonts w:ascii="Calibri" w:eastAsia="Arial" w:hAnsi="Calibri" w:cs="Arial"/>
      <w:szCs w:val="24"/>
      <w:lang w:val="en-AU" w:eastAsia="en-AU"/>
    </w:rPr>
  </w:style>
  <w:style w:type="paragraph" w:customStyle="1" w:styleId="253B4CDB21BC455D95114B35BC557171">
    <w:name w:val="253B4CDB21BC455D95114B35BC557171"/>
    <w:rsid w:val="007A6644"/>
    <w:pPr>
      <w:spacing w:after="0" w:line="240" w:lineRule="auto"/>
    </w:pPr>
    <w:rPr>
      <w:rFonts w:ascii="Calibri" w:eastAsia="Arial" w:hAnsi="Calibri" w:cs="Arial"/>
      <w:szCs w:val="24"/>
      <w:lang w:val="en-AU" w:eastAsia="en-AU"/>
    </w:rPr>
  </w:style>
  <w:style w:type="paragraph" w:customStyle="1" w:styleId="D2BAB168E16B403991D259C9FF0A4ABD">
    <w:name w:val="D2BAB168E16B403991D259C9FF0A4ABD"/>
    <w:rsid w:val="007A6644"/>
    <w:pPr>
      <w:spacing w:after="0" w:line="240" w:lineRule="auto"/>
    </w:pPr>
    <w:rPr>
      <w:rFonts w:ascii="Calibri" w:eastAsia="Arial" w:hAnsi="Calibri" w:cs="Arial"/>
      <w:szCs w:val="24"/>
      <w:lang w:val="en-AU" w:eastAsia="en-AU"/>
    </w:rPr>
  </w:style>
  <w:style w:type="paragraph" w:customStyle="1" w:styleId="2B6632CA94AB440F8359DAA6E96EF1DD">
    <w:name w:val="2B6632CA94AB440F8359DAA6E96EF1DD"/>
    <w:rsid w:val="007A6644"/>
    <w:pPr>
      <w:spacing w:after="0" w:line="240" w:lineRule="auto"/>
    </w:pPr>
    <w:rPr>
      <w:rFonts w:ascii="Calibri" w:eastAsia="Arial" w:hAnsi="Calibri" w:cs="Arial"/>
      <w:szCs w:val="24"/>
      <w:lang w:val="en-AU" w:eastAsia="en-AU"/>
    </w:rPr>
  </w:style>
  <w:style w:type="paragraph" w:customStyle="1" w:styleId="D11E9814C4F848FAA5026B15F9FA1D7C">
    <w:name w:val="D11E9814C4F848FAA5026B15F9FA1D7C"/>
    <w:rsid w:val="007A6644"/>
    <w:pPr>
      <w:spacing w:after="0" w:line="240" w:lineRule="auto"/>
    </w:pPr>
    <w:rPr>
      <w:rFonts w:ascii="Calibri" w:eastAsia="Arial" w:hAnsi="Calibri" w:cs="Arial"/>
      <w:szCs w:val="24"/>
      <w:lang w:val="en-AU" w:eastAsia="en-AU"/>
    </w:rPr>
  </w:style>
  <w:style w:type="paragraph" w:customStyle="1" w:styleId="E33D57076D86435DB7829E82B430BB98">
    <w:name w:val="E33D57076D86435DB7829E82B430BB98"/>
    <w:rsid w:val="007A6644"/>
    <w:pPr>
      <w:spacing w:after="0" w:line="240" w:lineRule="auto"/>
    </w:pPr>
    <w:rPr>
      <w:rFonts w:ascii="Calibri" w:eastAsia="Arial" w:hAnsi="Calibri" w:cs="Arial"/>
      <w:szCs w:val="24"/>
      <w:lang w:val="en-AU" w:eastAsia="en-AU"/>
    </w:rPr>
  </w:style>
  <w:style w:type="paragraph" w:customStyle="1" w:styleId="FC69ABDE851B431690DC62533A23DE83">
    <w:name w:val="FC69ABDE851B431690DC62533A23DE83"/>
    <w:rsid w:val="007A6644"/>
    <w:pPr>
      <w:spacing w:after="0" w:line="240" w:lineRule="auto"/>
    </w:pPr>
    <w:rPr>
      <w:rFonts w:ascii="Calibri" w:eastAsia="Arial" w:hAnsi="Calibri" w:cs="Arial"/>
      <w:szCs w:val="24"/>
      <w:lang w:val="en-AU" w:eastAsia="en-AU"/>
    </w:rPr>
  </w:style>
  <w:style w:type="paragraph" w:customStyle="1" w:styleId="FD28BE7AF88D4AA6ADF565634CCA5FBF">
    <w:name w:val="FD28BE7AF88D4AA6ADF565634CCA5FBF"/>
    <w:rsid w:val="007A6644"/>
    <w:pPr>
      <w:spacing w:after="0" w:line="240" w:lineRule="auto"/>
    </w:pPr>
    <w:rPr>
      <w:rFonts w:ascii="Calibri" w:eastAsia="Arial" w:hAnsi="Calibri" w:cs="Arial"/>
      <w:szCs w:val="24"/>
      <w:lang w:val="en-AU" w:eastAsia="en-AU"/>
    </w:rPr>
  </w:style>
  <w:style w:type="paragraph" w:customStyle="1" w:styleId="96DD69F7BFBF44DFBDE8975B3CA04755">
    <w:name w:val="96DD69F7BFBF44DFBDE8975B3CA04755"/>
    <w:rsid w:val="007A6644"/>
    <w:pPr>
      <w:spacing w:after="0" w:line="240" w:lineRule="auto"/>
    </w:pPr>
    <w:rPr>
      <w:rFonts w:ascii="Calibri" w:eastAsia="Arial" w:hAnsi="Calibri" w:cs="Arial"/>
      <w:szCs w:val="24"/>
      <w:lang w:val="en-AU" w:eastAsia="en-AU"/>
    </w:rPr>
  </w:style>
  <w:style w:type="paragraph" w:customStyle="1" w:styleId="5DF4C1040ABE409F95593BE746F22413">
    <w:name w:val="5DF4C1040ABE409F95593BE746F22413"/>
    <w:rsid w:val="007A6644"/>
    <w:pPr>
      <w:spacing w:after="0" w:line="240" w:lineRule="auto"/>
    </w:pPr>
    <w:rPr>
      <w:rFonts w:ascii="Calibri" w:eastAsia="Arial" w:hAnsi="Calibri" w:cs="Arial"/>
      <w:szCs w:val="24"/>
      <w:lang w:val="en-AU" w:eastAsia="en-AU"/>
    </w:rPr>
  </w:style>
  <w:style w:type="paragraph" w:customStyle="1" w:styleId="D2634A8F115E43C0B97C9D8348EAC347">
    <w:name w:val="D2634A8F115E43C0B97C9D8348EAC347"/>
    <w:rsid w:val="007A6644"/>
    <w:pPr>
      <w:spacing w:after="0" w:line="240" w:lineRule="auto"/>
    </w:pPr>
    <w:rPr>
      <w:rFonts w:ascii="Calibri" w:eastAsia="Arial" w:hAnsi="Calibri" w:cs="Arial"/>
      <w:szCs w:val="24"/>
      <w:lang w:val="en-AU" w:eastAsia="en-AU"/>
    </w:rPr>
  </w:style>
  <w:style w:type="paragraph" w:customStyle="1" w:styleId="F179C039EEF142AB98D54AAB257C4B66">
    <w:name w:val="F179C039EEF142AB98D54AAB257C4B66"/>
    <w:rsid w:val="007A6644"/>
    <w:pPr>
      <w:spacing w:after="0" w:line="240" w:lineRule="auto"/>
    </w:pPr>
    <w:rPr>
      <w:rFonts w:ascii="Calibri" w:eastAsia="Arial" w:hAnsi="Calibri" w:cs="Arial"/>
      <w:szCs w:val="24"/>
      <w:lang w:val="en-AU" w:eastAsia="en-AU"/>
    </w:rPr>
  </w:style>
  <w:style w:type="paragraph" w:customStyle="1" w:styleId="71FDC87E59094D1C9C589E231D37398E">
    <w:name w:val="71FDC87E59094D1C9C589E231D37398E"/>
    <w:rsid w:val="006407C9"/>
    <w:rPr>
      <w:lang w:val="en-US" w:eastAsia="en-US"/>
    </w:rPr>
  </w:style>
  <w:style w:type="paragraph" w:customStyle="1" w:styleId="5ED0265E9FD34950AE1FC050D0F05C5E">
    <w:name w:val="5ED0265E9FD34950AE1FC050D0F05C5E"/>
    <w:rsid w:val="006407C9"/>
    <w:rPr>
      <w:lang w:val="en-US" w:eastAsia="en-US"/>
    </w:rPr>
  </w:style>
  <w:style w:type="paragraph" w:customStyle="1" w:styleId="2FDA0B7E822B4B02BB00B47CF53B63D2">
    <w:name w:val="2FDA0B7E822B4B02BB00B47CF53B63D2"/>
    <w:rsid w:val="006407C9"/>
    <w:rPr>
      <w:lang w:val="en-US" w:eastAsia="en-US"/>
    </w:rPr>
  </w:style>
  <w:style w:type="paragraph" w:customStyle="1" w:styleId="A99E43973B384B23B148A294DC81339C">
    <w:name w:val="A99E43973B384B23B148A294DC81339C"/>
    <w:rsid w:val="006407C9"/>
    <w:rPr>
      <w:lang w:val="en-US" w:eastAsia="en-US"/>
    </w:rPr>
  </w:style>
  <w:style w:type="paragraph" w:customStyle="1" w:styleId="55722A711A464ADA8A757976AFBDFE7E">
    <w:name w:val="55722A711A464ADA8A757976AFBDFE7E"/>
    <w:rsid w:val="006407C9"/>
    <w:rPr>
      <w:lang w:val="en-US" w:eastAsia="en-US"/>
    </w:rPr>
  </w:style>
  <w:style w:type="paragraph" w:customStyle="1" w:styleId="658F67D91ACD4B428E9740559B2DE5B0">
    <w:name w:val="658F67D91ACD4B428E9740559B2DE5B0"/>
    <w:rsid w:val="006407C9"/>
    <w:rPr>
      <w:lang w:val="en-US" w:eastAsia="en-US"/>
    </w:rPr>
  </w:style>
  <w:style w:type="paragraph" w:customStyle="1" w:styleId="5AE945684E7646FD8880EB4786639681">
    <w:name w:val="5AE945684E7646FD8880EB4786639681"/>
    <w:rsid w:val="006407C9"/>
    <w:rPr>
      <w:lang w:val="en-US" w:eastAsia="en-US"/>
    </w:rPr>
  </w:style>
  <w:style w:type="paragraph" w:customStyle="1" w:styleId="EFED557C309F48B39CFA893F81F3FA67">
    <w:name w:val="EFED557C309F48B39CFA893F81F3FA67"/>
    <w:rsid w:val="006407C9"/>
    <w:rPr>
      <w:lang w:val="en-US" w:eastAsia="en-US"/>
    </w:rPr>
  </w:style>
  <w:style w:type="paragraph" w:customStyle="1" w:styleId="752C1400929C4C8281B5FCC541D05B45">
    <w:name w:val="752C1400929C4C8281B5FCC541D05B45"/>
    <w:rsid w:val="006407C9"/>
    <w:rPr>
      <w:lang w:val="en-US" w:eastAsia="en-US"/>
    </w:rPr>
  </w:style>
  <w:style w:type="paragraph" w:customStyle="1" w:styleId="2338749EA4854928BE76C3D5765A0C17">
    <w:name w:val="2338749EA4854928BE76C3D5765A0C17"/>
    <w:rsid w:val="006407C9"/>
    <w:rPr>
      <w:lang w:val="en-US" w:eastAsia="en-US"/>
    </w:rPr>
  </w:style>
  <w:style w:type="paragraph" w:customStyle="1" w:styleId="9F5ED42359C34EA9BFD5E7284EFCE9EA">
    <w:name w:val="9F5ED42359C34EA9BFD5E7284EFCE9EA"/>
    <w:rsid w:val="006407C9"/>
    <w:rPr>
      <w:lang w:val="en-US" w:eastAsia="en-US"/>
    </w:rPr>
  </w:style>
  <w:style w:type="paragraph" w:customStyle="1" w:styleId="46B655779229481E9A74525B1A2A3970">
    <w:name w:val="46B655779229481E9A74525B1A2A3970"/>
    <w:rsid w:val="006407C9"/>
    <w:rPr>
      <w:lang w:val="en-US" w:eastAsia="en-US"/>
    </w:rPr>
  </w:style>
  <w:style w:type="paragraph" w:customStyle="1" w:styleId="B1C32CAC7A554ECEB9093B14A18920FA">
    <w:name w:val="B1C32CAC7A554ECEB9093B14A18920FA"/>
    <w:rsid w:val="006407C9"/>
    <w:rPr>
      <w:lang w:val="en-US" w:eastAsia="en-US"/>
    </w:rPr>
  </w:style>
  <w:style w:type="paragraph" w:customStyle="1" w:styleId="F91A82133F87457A9DE96006425801B3">
    <w:name w:val="F91A82133F87457A9DE96006425801B3"/>
    <w:rsid w:val="006407C9"/>
    <w:rPr>
      <w:lang w:val="en-US" w:eastAsia="en-US"/>
    </w:rPr>
  </w:style>
  <w:style w:type="paragraph" w:customStyle="1" w:styleId="E156D5BDC2624DA29DE7BA888DA17022">
    <w:name w:val="E156D5BDC2624DA29DE7BA888DA17022"/>
    <w:rsid w:val="006407C9"/>
    <w:rPr>
      <w:lang w:val="en-US" w:eastAsia="en-US"/>
    </w:rPr>
  </w:style>
  <w:style w:type="paragraph" w:customStyle="1" w:styleId="329DCFF6FC16433D90C6833036A68C05">
    <w:name w:val="329DCFF6FC16433D90C6833036A68C05"/>
    <w:rsid w:val="006407C9"/>
    <w:rPr>
      <w:lang w:val="en-US" w:eastAsia="en-US"/>
    </w:rPr>
  </w:style>
  <w:style w:type="paragraph" w:customStyle="1" w:styleId="CD8EE2F963BA4792BFDA092AD668042B">
    <w:name w:val="CD8EE2F963BA4792BFDA092AD668042B"/>
    <w:rsid w:val="006407C9"/>
    <w:rPr>
      <w:lang w:val="en-US" w:eastAsia="en-US"/>
    </w:rPr>
  </w:style>
  <w:style w:type="paragraph" w:customStyle="1" w:styleId="454C0EF14CFA4219AB0F1F7ACB227924">
    <w:name w:val="454C0EF14CFA4219AB0F1F7ACB227924"/>
    <w:rsid w:val="006407C9"/>
    <w:rPr>
      <w:lang w:val="en-US" w:eastAsia="en-US"/>
    </w:rPr>
  </w:style>
  <w:style w:type="paragraph" w:customStyle="1" w:styleId="FE9BE882F8AF49009CA64B8502B3173A">
    <w:name w:val="FE9BE882F8AF49009CA64B8502B3173A"/>
    <w:rsid w:val="006407C9"/>
    <w:rPr>
      <w:lang w:val="en-US" w:eastAsia="en-US"/>
    </w:rPr>
  </w:style>
  <w:style w:type="paragraph" w:customStyle="1" w:styleId="E9116149E7CA4256ADC8E3AB8D407420">
    <w:name w:val="E9116149E7CA4256ADC8E3AB8D407420"/>
    <w:rsid w:val="006407C9"/>
    <w:rPr>
      <w:lang w:val="en-US" w:eastAsia="en-US"/>
    </w:rPr>
  </w:style>
  <w:style w:type="paragraph" w:customStyle="1" w:styleId="7E81677231AC4F19B6C01435EF4E1F13">
    <w:name w:val="7E81677231AC4F19B6C01435EF4E1F13"/>
    <w:rsid w:val="006407C9"/>
    <w:rPr>
      <w:lang w:val="en-US" w:eastAsia="en-US"/>
    </w:rPr>
  </w:style>
  <w:style w:type="paragraph" w:customStyle="1" w:styleId="FF40B619505B416491BF83E158305417">
    <w:name w:val="FF40B619505B416491BF83E158305417"/>
    <w:rsid w:val="006407C9"/>
    <w:rPr>
      <w:lang w:val="en-US" w:eastAsia="en-US"/>
    </w:rPr>
  </w:style>
  <w:style w:type="paragraph" w:customStyle="1" w:styleId="DDBE134B324B403DBC13D73BF682DC23">
    <w:name w:val="DDBE134B324B403DBC13D73BF682DC23"/>
    <w:rsid w:val="006407C9"/>
    <w:rPr>
      <w:lang w:val="en-US" w:eastAsia="en-US"/>
    </w:rPr>
  </w:style>
  <w:style w:type="paragraph" w:customStyle="1" w:styleId="56CE8A3F179344D887A804BFD57400AE">
    <w:name w:val="56CE8A3F179344D887A804BFD57400AE"/>
    <w:rsid w:val="006407C9"/>
    <w:rPr>
      <w:lang w:val="en-US" w:eastAsia="en-US"/>
    </w:rPr>
  </w:style>
  <w:style w:type="paragraph" w:customStyle="1" w:styleId="C559EE00E2BC4A9FA753BAC24FD70694">
    <w:name w:val="C559EE00E2BC4A9FA753BAC24FD70694"/>
    <w:rsid w:val="00CB3E17"/>
    <w:pPr>
      <w:spacing w:after="0" w:line="240" w:lineRule="auto"/>
    </w:pPr>
    <w:rPr>
      <w:rFonts w:ascii="Calibri" w:eastAsia="Arial" w:hAnsi="Calibri" w:cs="Arial"/>
      <w:szCs w:val="24"/>
      <w:lang w:val="en-AU" w:eastAsia="en-AU"/>
    </w:rPr>
  </w:style>
  <w:style w:type="paragraph" w:customStyle="1" w:styleId="D4BFBF2B97AC47C3B293EB0C347BE17B">
    <w:name w:val="D4BFBF2B97AC47C3B293EB0C347BE17B"/>
    <w:rsid w:val="00CB3E17"/>
    <w:pPr>
      <w:spacing w:after="0" w:line="240" w:lineRule="auto"/>
    </w:pPr>
    <w:rPr>
      <w:rFonts w:ascii="Calibri" w:eastAsia="Arial" w:hAnsi="Calibri" w:cs="Arial"/>
      <w:szCs w:val="24"/>
      <w:lang w:val="en-AU" w:eastAsia="en-AU"/>
    </w:rPr>
  </w:style>
  <w:style w:type="paragraph" w:customStyle="1" w:styleId="805E1E4F54734D9D8111CEDCE92991B1">
    <w:name w:val="805E1E4F54734D9D8111CEDCE92991B1"/>
    <w:rsid w:val="00CB3E17"/>
    <w:pPr>
      <w:spacing w:after="0" w:line="240" w:lineRule="auto"/>
    </w:pPr>
    <w:rPr>
      <w:rFonts w:ascii="Calibri" w:eastAsia="Arial" w:hAnsi="Calibri" w:cs="Arial"/>
      <w:szCs w:val="24"/>
      <w:lang w:val="en-AU" w:eastAsia="en-AU"/>
    </w:rPr>
  </w:style>
  <w:style w:type="paragraph" w:customStyle="1" w:styleId="C8A314A526454024B077E1D0FB241ADF">
    <w:name w:val="C8A314A526454024B077E1D0FB241ADF"/>
    <w:rsid w:val="00CB3E17"/>
    <w:pPr>
      <w:spacing w:after="0" w:line="240" w:lineRule="auto"/>
    </w:pPr>
    <w:rPr>
      <w:rFonts w:ascii="Calibri" w:eastAsia="Arial" w:hAnsi="Calibri" w:cs="Arial"/>
      <w:szCs w:val="24"/>
      <w:lang w:val="en-AU" w:eastAsia="en-AU"/>
    </w:rPr>
  </w:style>
  <w:style w:type="paragraph" w:customStyle="1" w:styleId="1DABCF0CE84042BFA51E57BDA41418E6">
    <w:name w:val="1DABCF0CE84042BFA51E57BDA41418E6"/>
    <w:rsid w:val="00CB3E17"/>
    <w:pPr>
      <w:spacing w:after="0" w:line="240" w:lineRule="auto"/>
    </w:pPr>
    <w:rPr>
      <w:rFonts w:ascii="Calibri" w:eastAsia="Arial" w:hAnsi="Calibri" w:cs="Arial"/>
      <w:szCs w:val="24"/>
      <w:lang w:val="en-AU" w:eastAsia="en-AU"/>
    </w:rPr>
  </w:style>
  <w:style w:type="paragraph" w:customStyle="1" w:styleId="452A362280E94C5CBA2B6D60027A00AF">
    <w:name w:val="452A362280E94C5CBA2B6D60027A00AF"/>
    <w:rsid w:val="00CB3E17"/>
    <w:pPr>
      <w:spacing w:after="0" w:line="240" w:lineRule="auto"/>
    </w:pPr>
    <w:rPr>
      <w:rFonts w:ascii="Calibri" w:eastAsia="Arial" w:hAnsi="Calibri" w:cs="Arial"/>
      <w:szCs w:val="24"/>
      <w:lang w:val="en-AU" w:eastAsia="en-AU"/>
    </w:rPr>
  </w:style>
  <w:style w:type="paragraph" w:customStyle="1" w:styleId="57F6DA0689E144FE8C9D9D2040BC849B">
    <w:name w:val="57F6DA0689E144FE8C9D9D2040BC849B"/>
    <w:rsid w:val="00CB3E17"/>
    <w:pPr>
      <w:spacing w:after="0" w:line="240" w:lineRule="auto"/>
    </w:pPr>
    <w:rPr>
      <w:rFonts w:ascii="Calibri" w:eastAsia="Arial" w:hAnsi="Calibri" w:cs="Arial"/>
      <w:szCs w:val="24"/>
      <w:lang w:val="en-AU" w:eastAsia="en-AU"/>
    </w:rPr>
  </w:style>
  <w:style w:type="paragraph" w:customStyle="1" w:styleId="2ADF7020D90F49AFBDA5ED2A4DB0CB9D">
    <w:name w:val="2ADF7020D90F49AFBDA5ED2A4DB0CB9D"/>
    <w:rsid w:val="00CB3E17"/>
    <w:pPr>
      <w:spacing w:after="0" w:line="240" w:lineRule="auto"/>
    </w:pPr>
    <w:rPr>
      <w:rFonts w:ascii="Calibri" w:eastAsia="Arial" w:hAnsi="Calibri" w:cs="Arial"/>
      <w:szCs w:val="24"/>
      <w:lang w:val="en-AU" w:eastAsia="en-AU"/>
    </w:rPr>
  </w:style>
  <w:style w:type="paragraph" w:customStyle="1" w:styleId="8F3A4D40B1B84A6080C82530DCCEE3CB">
    <w:name w:val="8F3A4D40B1B84A6080C82530DCCEE3CB"/>
    <w:rsid w:val="00CB3E17"/>
    <w:pPr>
      <w:spacing w:after="0" w:line="240" w:lineRule="auto"/>
    </w:pPr>
    <w:rPr>
      <w:rFonts w:ascii="Calibri" w:eastAsia="Arial" w:hAnsi="Calibri" w:cs="Arial"/>
      <w:szCs w:val="24"/>
      <w:lang w:val="en-AU" w:eastAsia="en-AU"/>
    </w:rPr>
  </w:style>
  <w:style w:type="paragraph" w:customStyle="1" w:styleId="CDB22128ED664DB9B35438CA49DECBC6">
    <w:name w:val="CDB22128ED664DB9B35438CA49DECBC6"/>
    <w:rsid w:val="00CB3E17"/>
    <w:pPr>
      <w:spacing w:after="0" w:line="240" w:lineRule="auto"/>
    </w:pPr>
    <w:rPr>
      <w:rFonts w:ascii="Calibri" w:eastAsia="Arial" w:hAnsi="Calibri" w:cs="Arial"/>
      <w:szCs w:val="24"/>
      <w:lang w:val="en-AU" w:eastAsia="en-AU"/>
    </w:rPr>
  </w:style>
  <w:style w:type="paragraph" w:customStyle="1" w:styleId="49F041E7E50C454DBD4A3BBF45D1F031">
    <w:name w:val="49F041E7E50C454DBD4A3BBF45D1F031"/>
    <w:rsid w:val="00CB3E17"/>
    <w:pPr>
      <w:spacing w:after="0" w:line="240" w:lineRule="auto"/>
    </w:pPr>
    <w:rPr>
      <w:rFonts w:ascii="Calibri" w:eastAsia="Arial" w:hAnsi="Calibri" w:cs="Arial"/>
      <w:szCs w:val="24"/>
      <w:lang w:val="en-AU" w:eastAsia="en-AU"/>
    </w:rPr>
  </w:style>
  <w:style w:type="paragraph" w:customStyle="1" w:styleId="0D9560FB6A634407B3B1CDEAA2569585">
    <w:name w:val="0D9560FB6A634407B3B1CDEAA2569585"/>
    <w:rsid w:val="00CB3E17"/>
    <w:pPr>
      <w:spacing w:after="0" w:line="240" w:lineRule="auto"/>
    </w:pPr>
    <w:rPr>
      <w:rFonts w:ascii="Calibri" w:eastAsia="Arial" w:hAnsi="Calibri" w:cs="Arial"/>
      <w:szCs w:val="24"/>
      <w:lang w:val="en-AU" w:eastAsia="en-AU"/>
    </w:rPr>
  </w:style>
  <w:style w:type="paragraph" w:customStyle="1" w:styleId="780553A96B824CCAABE57685F99C2618">
    <w:name w:val="780553A96B824CCAABE57685F99C2618"/>
    <w:rsid w:val="00CB3E17"/>
    <w:pPr>
      <w:spacing w:after="0" w:line="240" w:lineRule="auto"/>
    </w:pPr>
    <w:rPr>
      <w:rFonts w:ascii="Calibri" w:eastAsia="Arial" w:hAnsi="Calibri" w:cs="Arial"/>
      <w:szCs w:val="24"/>
      <w:lang w:val="en-AU" w:eastAsia="en-AU"/>
    </w:rPr>
  </w:style>
  <w:style w:type="paragraph" w:customStyle="1" w:styleId="373E739655D3412686FDBC339FF8A010">
    <w:name w:val="373E739655D3412686FDBC339FF8A010"/>
    <w:rsid w:val="00CB3E17"/>
    <w:pPr>
      <w:spacing w:after="0" w:line="240" w:lineRule="auto"/>
    </w:pPr>
    <w:rPr>
      <w:rFonts w:ascii="Calibri" w:eastAsia="Arial" w:hAnsi="Calibri" w:cs="Arial"/>
      <w:szCs w:val="24"/>
      <w:lang w:val="en-AU" w:eastAsia="en-AU"/>
    </w:rPr>
  </w:style>
  <w:style w:type="paragraph" w:customStyle="1" w:styleId="0204ED90210C4B5EACE986909F96646A">
    <w:name w:val="0204ED90210C4B5EACE986909F96646A"/>
    <w:rsid w:val="00CB3E17"/>
    <w:pPr>
      <w:spacing w:after="0" w:line="240" w:lineRule="auto"/>
    </w:pPr>
    <w:rPr>
      <w:rFonts w:ascii="Calibri" w:eastAsia="Arial" w:hAnsi="Calibri" w:cs="Arial"/>
      <w:szCs w:val="24"/>
      <w:lang w:val="en-AU" w:eastAsia="en-AU"/>
    </w:rPr>
  </w:style>
  <w:style w:type="paragraph" w:customStyle="1" w:styleId="F722BA25A91F46EE85583E770BFB4C78">
    <w:name w:val="F722BA25A91F46EE85583E770BFB4C78"/>
    <w:rsid w:val="00CB3E17"/>
    <w:pPr>
      <w:spacing w:after="0" w:line="240" w:lineRule="auto"/>
    </w:pPr>
    <w:rPr>
      <w:rFonts w:ascii="Calibri" w:eastAsia="Arial" w:hAnsi="Calibri" w:cs="Arial"/>
      <w:szCs w:val="24"/>
      <w:lang w:val="en-AU" w:eastAsia="en-AU"/>
    </w:rPr>
  </w:style>
  <w:style w:type="paragraph" w:customStyle="1" w:styleId="44301DCD2DAC4F29B9FCF0B48FAF4AC9">
    <w:name w:val="44301DCD2DAC4F29B9FCF0B48FAF4AC9"/>
    <w:rsid w:val="00CB3E17"/>
    <w:pPr>
      <w:spacing w:after="0" w:line="240" w:lineRule="auto"/>
    </w:pPr>
    <w:rPr>
      <w:rFonts w:ascii="Calibri" w:eastAsia="Arial" w:hAnsi="Calibri" w:cs="Arial"/>
      <w:szCs w:val="24"/>
      <w:lang w:val="en-AU" w:eastAsia="en-AU"/>
    </w:rPr>
  </w:style>
  <w:style w:type="paragraph" w:customStyle="1" w:styleId="179F574094E9490CA9091B17703AD59A">
    <w:name w:val="179F574094E9490CA9091B17703AD59A"/>
    <w:rsid w:val="00CB3E17"/>
    <w:pPr>
      <w:spacing w:after="0" w:line="240" w:lineRule="auto"/>
    </w:pPr>
    <w:rPr>
      <w:rFonts w:ascii="Calibri" w:eastAsia="Arial" w:hAnsi="Calibri" w:cs="Arial"/>
      <w:szCs w:val="24"/>
      <w:lang w:val="en-AU" w:eastAsia="en-AU"/>
    </w:rPr>
  </w:style>
  <w:style w:type="paragraph" w:customStyle="1" w:styleId="BE810BE1F13743B6AFDEAE712506C648">
    <w:name w:val="BE810BE1F13743B6AFDEAE712506C648"/>
    <w:rsid w:val="00CB3E17"/>
    <w:pPr>
      <w:spacing w:after="0" w:line="240" w:lineRule="auto"/>
    </w:pPr>
    <w:rPr>
      <w:rFonts w:ascii="Calibri" w:eastAsia="Arial" w:hAnsi="Calibri" w:cs="Arial"/>
      <w:szCs w:val="24"/>
      <w:lang w:val="en-AU" w:eastAsia="en-AU"/>
    </w:rPr>
  </w:style>
  <w:style w:type="paragraph" w:customStyle="1" w:styleId="6CD789F8C04645FAA513832F0F47D7B9">
    <w:name w:val="6CD789F8C04645FAA513832F0F47D7B9"/>
    <w:rsid w:val="00CB3E17"/>
    <w:pPr>
      <w:spacing w:after="0" w:line="240" w:lineRule="auto"/>
    </w:pPr>
    <w:rPr>
      <w:rFonts w:ascii="Calibri" w:eastAsia="Arial" w:hAnsi="Calibri" w:cs="Arial"/>
      <w:szCs w:val="24"/>
      <w:lang w:val="en-AU" w:eastAsia="en-AU"/>
    </w:rPr>
  </w:style>
  <w:style w:type="paragraph" w:customStyle="1" w:styleId="C8ACAB65341B43B2BEBB51932D1A23CD">
    <w:name w:val="C8ACAB65341B43B2BEBB51932D1A23CD"/>
    <w:rsid w:val="00CB3E17"/>
    <w:pPr>
      <w:spacing w:after="0" w:line="240" w:lineRule="auto"/>
    </w:pPr>
    <w:rPr>
      <w:rFonts w:ascii="Calibri" w:eastAsia="Arial" w:hAnsi="Calibri" w:cs="Arial"/>
      <w:szCs w:val="24"/>
      <w:lang w:val="en-AU" w:eastAsia="en-AU"/>
    </w:rPr>
  </w:style>
  <w:style w:type="paragraph" w:customStyle="1" w:styleId="44E88144B84344789731B84B16A2C1F7">
    <w:name w:val="44E88144B84344789731B84B16A2C1F7"/>
    <w:rsid w:val="00CB3E17"/>
    <w:pPr>
      <w:spacing w:after="0" w:line="240" w:lineRule="auto"/>
    </w:pPr>
    <w:rPr>
      <w:rFonts w:ascii="Calibri" w:eastAsia="Arial" w:hAnsi="Calibri" w:cs="Arial"/>
      <w:szCs w:val="24"/>
      <w:lang w:val="en-AU" w:eastAsia="en-AU"/>
    </w:rPr>
  </w:style>
  <w:style w:type="paragraph" w:customStyle="1" w:styleId="7A1898069BF14C828CE753280D58E1E4">
    <w:name w:val="7A1898069BF14C828CE753280D58E1E4"/>
    <w:rsid w:val="00CB3E17"/>
    <w:pPr>
      <w:spacing w:after="0" w:line="240" w:lineRule="auto"/>
    </w:pPr>
    <w:rPr>
      <w:rFonts w:ascii="Calibri" w:eastAsia="Arial" w:hAnsi="Calibri" w:cs="Arial"/>
      <w:szCs w:val="24"/>
      <w:lang w:val="en-AU" w:eastAsia="en-AU"/>
    </w:rPr>
  </w:style>
  <w:style w:type="paragraph" w:customStyle="1" w:styleId="F32C24F2B07C43508328158C276ADF37">
    <w:name w:val="F32C24F2B07C43508328158C276ADF37"/>
    <w:rsid w:val="00CB3E17"/>
    <w:pPr>
      <w:spacing w:after="0" w:line="240" w:lineRule="auto"/>
    </w:pPr>
    <w:rPr>
      <w:rFonts w:ascii="Calibri" w:eastAsia="Arial" w:hAnsi="Calibri" w:cs="Arial"/>
      <w:szCs w:val="24"/>
      <w:lang w:val="en-AU" w:eastAsia="en-AU"/>
    </w:rPr>
  </w:style>
  <w:style w:type="paragraph" w:customStyle="1" w:styleId="66529DAB86F84674BFF6763E01CFCBF1">
    <w:name w:val="66529DAB86F84674BFF6763E01CFCBF1"/>
    <w:rsid w:val="00CB3E17"/>
    <w:pPr>
      <w:spacing w:after="0" w:line="240" w:lineRule="auto"/>
    </w:pPr>
    <w:rPr>
      <w:rFonts w:ascii="Calibri" w:eastAsia="Arial" w:hAnsi="Calibri" w:cs="Arial"/>
      <w:szCs w:val="24"/>
      <w:lang w:val="en-AU" w:eastAsia="en-AU"/>
    </w:rPr>
  </w:style>
  <w:style w:type="paragraph" w:customStyle="1" w:styleId="2B1926837BAF4947AE150F178418FE7A">
    <w:name w:val="2B1926837BAF4947AE150F178418FE7A"/>
    <w:rsid w:val="00CB3E17"/>
    <w:pPr>
      <w:spacing w:after="0" w:line="240" w:lineRule="auto"/>
    </w:pPr>
    <w:rPr>
      <w:rFonts w:ascii="Calibri" w:eastAsia="Arial" w:hAnsi="Calibri" w:cs="Arial"/>
      <w:szCs w:val="24"/>
      <w:lang w:val="en-AU" w:eastAsia="en-AU"/>
    </w:rPr>
  </w:style>
  <w:style w:type="paragraph" w:customStyle="1" w:styleId="32F190D63EE14FE98B688DA6BA2F99B1">
    <w:name w:val="32F190D63EE14FE98B688DA6BA2F99B1"/>
    <w:rsid w:val="00CB3E17"/>
    <w:pPr>
      <w:spacing w:after="0" w:line="240" w:lineRule="auto"/>
    </w:pPr>
    <w:rPr>
      <w:rFonts w:ascii="Calibri" w:eastAsia="Arial" w:hAnsi="Calibri" w:cs="Arial"/>
      <w:szCs w:val="24"/>
      <w:lang w:val="en-AU" w:eastAsia="en-AU"/>
    </w:rPr>
  </w:style>
  <w:style w:type="paragraph" w:customStyle="1" w:styleId="75BEC92149DA46F997E04C9BFFBE9DF7">
    <w:name w:val="75BEC92149DA46F997E04C9BFFBE9DF7"/>
    <w:rsid w:val="00CB3E17"/>
    <w:pPr>
      <w:spacing w:after="0" w:line="240" w:lineRule="auto"/>
    </w:pPr>
    <w:rPr>
      <w:rFonts w:ascii="Calibri" w:eastAsia="Arial" w:hAnsi="Calibri" w:cs="Arial"/>
      <w:szCs w:val="24"/>
      <w:lang w:val="en-AU" w:eastAsia="en-AU"/>
    </w:rPr>
  </w:style>
  <w:style w:type="paragraph" w:customStyle="1" w:styleId="2E587A348A584E049605C6C6F2B111D4">
    <w:name w:val="2E587A348A584E049605C6C6F2B111D4"/>
    <w:rsid w:val="00CB3E17"/>
    <w:pPr>
      <w:spacing w:after="0" w:line="240" w:lineRule="auto"/>
    </w:pPr>
    <w:rPr>
      <w:rFonts w:ascii="Calibri" w:eastAsia="Arial" w:hAnsi="Calibri" w:cs="Arial"/>
      <w:szCs w:val="24"/>
      <w:lang w:val="en-AU" w:eastAsia="en-AU"/>
    </w:rPr>
  </w:style>
  <w:style w:type="paragraph" w:customStyle="1" w:styleId="AEF9DA3913F54C37BA96D684006E5DDB">
    <w:name w:val="AEF9DA3913F54C37BA96D684006E5DDB"/>
    <w:rsid w:val="00CB3E17"/>
    <w:pPr>
      <w:spacing w:after="0" w:line="240" w:lineRule="auto"/>
    </w:pPr>
    <w:rPr>
      <w:rFonts w:ascii="Calibri" w:eastAsia="Arial" w:hAnsi="Calibri" w:cs="Arial"/>
      <w:szCs w:val="24"/>
      <w:lang w:val="en-AU" w:eastAsia="en-AU"/>
    </w:rPr>
  </w:style>
  <w:style w:type="paragraph" w:customStyle="1" w:styleId="C7BEEF199626435BB024A65181FCD348">
    <w:name w:val="C7BEEF199626435BB024A65181FCD348"/>
    <w:rsid w:val="00CB3E17"/>
    <w:pPr>
      <w:spacing w:after="0" w:line="240" w:lineRule="auto"/>
    </w:pPr>
    <w:rPr>
      <w:rFonts w:ascii="Calibri" w:eastAsia="Arial" w:hAnsi="Calibri" w:cs="Arial"/>
      <w:szCs w:val="24"/>
      <w:lang w:val="en-AU" w:eastAsia="en-AU"/>
    </w:rPr>
  </w:style>
  <w:style w:type="paragraph" w:customStyle="1" w:styleId="8B73C9D0F50E41FAB31E486C1E3C722A">
    <w:name w:val="8B73C9D0F50E41FAB31E486C1E3C722A"/>
    <w:rsid w:val="00CB3E17"/>
    <w:pPr>
      <w:spacing w:after="0" w:line="240" w:lineRule="auto"/>
    </w:pPr>
    <w:rPr>
      <w:rFonts w:ascii="Calibri" w:eastAsia="Arial" w:hAnsi="Calibri" w:cs="Arial"/>
      <w:szCs w:val="24"/>
      <w:lang w:val="en-AU" w:eastAsia="en-AU"/>
    </w:rPr>
  </w:style>
  <w:style w:type="paragraph" w:customStyle="1" w:styleId="74C50F712F1942E3AA72BFB01C74D7CF">
    <w:name w:val="74C50F712F1942E3AA72BFB01C74D7CF"/>
    <w:rsid w:val="00CB3E17"/>
    <w:pPr>
      <w:spacing w:after="0" w:line="240" w:lineRule="auto"/>
    </w:pPr>
    <w:rPr>
      <w:rFonts w:ascii="Calibri" w:eastAsia="Arial" w:hAnsi="Calibri" w:cs="Arial"/>
      <w:szCs w:val="24"/>
      <w:lang w:val="en-AU" w:eastAsia="en-AU"/>
    </w:rPr>
  </w:style>
  <w:style w:type="paragraph" w:customStyle="1" w:styleId="25DB7FD3B4ED494B9BC6CB3022802ECC">
    <w:name w:val="25DB7FD3B4ED494B9BC6CB3022802ECC"/>
    <w:rsid w:val="00CB3E17"/>
    <w:pPr>
      <w:spacing w:after="0" w:line="240" w:lineRule="auto"/>
    </w:pPr>
    <w:rPr>
      <w:rFonts w:ascii="Calibri" w:eastAsia="Arial" w:hAnsi="Calibri" w:cs="Arial"/>
      <w:szCs w:val="24"/>
      <w:lang w:val="en-AU" w:eastAsia="en-AU"/>
    </w:rPr>
  </w:style>
  <w:style w:type="paragraph" w:customStyle="1" w:styleId="9FC6DCD88C9047CE88E841B3652C6315">
    <w:name w:val="9FC6DCD88C9047CE88E841B3652C6315"/>
    <w:rsid w:val="00CB3E17"/>
    <w:pPr>
      <w:spacing w:after="0" w:line="240" w:lineRule="auto"/>
    </w:pPr>
    <w:rPr>
      <w:rFonts w:ascii="Calibri" w:eastAsia="Arial" w:hAnsi="Calibri" w:cs="Arial"/>
      <w:szCs w:val="24"/>
      <w:lang w:val="en-AU" w:eastAsia="en-AU"/>
    </w:rPr>
  </w:style>
  <w:style w:type="paragraph" w:customStyle="1" w:styleId="94B7E12F9BBF424EA88F770B916929D6">
    <w:name w:val="94B7E12F9BBF424EA88F770B916929D6"/>
    <w:rsid w:val="00CB3E17"/>
    <w:pPr>
      <w:spacing w:after="0" w:line="240" w:lineRule="auto"/>
    </w:pPr>
    <w:rPr>
      <w:rFonts w:ascii="Calibri" w:eastAsia="Arial" w:hAnsi="Calibri" w:cs="Arial"/>
      <w:szCs w:val="24"/>
      <w:lang w:val="en-AU" w:eastAsia="en-AU"/>
    </w:rPr>
  </w:style>
  <w:style w:type="paragraph" w:customStyle="1" w:styleId="CD9327C9506142A59E5ABB93C311863E">
    <w:name w:val="CD9327C9506142A59E5ABB93C311863E"/>
    <w:rsid w:val="00CB3E17"/>
    <w:pPr>
      <w:spacing w:after="0" w:line="240" w:lineRule="auto"/>
    </w:pPr>
    <w:rPr>
      <w:rFonts w:ascii="Calibri" w:eastAsia="Arial" w:hAnsi="Calibri" w:cs="Arial"/>
      <w:szCs w:val="24"/>
      <w:lang w:val="en-AU" w:eastAsia="en-AU"/>
    </w:rPr>
  </w:style>
  <w:style w:type="paragraph" w:customStyle="1" w:styleId="A4B3CB372511479CBE063DA73378EA89">
    <w:name w:val="A4B3CB372511479CBE063DA73378EA89"/>
    <w:rsid w:val="00CB3E17"/>
    <w:pPr>
      <w:spacing w:after="0" w:line="240" w:lineRule="auto"/>
    </w:pPr>
    <w:rPr>
      <w:rFonts w:ascii="Calibri" w:eastAsia="Arial" w:hAnsi="Calibri" w:cs="Arial"/>
      <w:szCs w:val="24"/>
      <w:lang w:val="en-AU" w:eastAsia="en-AU"/>
    </w:rPr>
  </w:style>
  <w:style w:type="paragraph" w:customStyle="1" w:styleId="596F806744624847B8833DE9D2B39569">
    <w:name w:val="596F806744624847B8833DE9D2B39569"/>
    <w:rsid w:val="00CB3E17"/>
    <w:pPr>
      <w:spacing w:after="0" w:line="240" w:lineRule="auto"/>
    </w:pPr>
    <w:rPr>
      <w:rFonts w:ascii="Calibri" w:eastAsia="Arial" w:hAnsi="Calibri" w:cs="Arial"/>
      <w:szCs w:val="24"/>
      <w:lang w:val="en-AU" w:eastAsia="en-AU"/>
    </w:rPr>
  </w:style>
  <w:style w:type="paragraph" w:customStyle="1" w:styleId="2E445AE590B04F1E85A4A047133CADF3">
    <w:name w:val="2E445AE590B04F1E85A4A047133CADF3"/>
    <w:rsid w:val="00CB3E17"/>
    <w:pPr>
      <w:spacing w:after="0" w:line="240" w:lineRule="auto"/>
    </w:pPr>
    <w:rPr>
      <w:rFonts w:ascii="Calibri" w:eastAsia="Arial" w:hAnsi="Calibri" w:cs="Arial"/>
      <w:szCs w:val="24"/>
      <w:lang w:val="en-AU" w:eastAsia="en-AU"/>
    </w:rPr>
  </w:style>
  <w:style w:type="paragraph" w:customStyle="1" w:styleId="24DA5A13722E4C6B836EBD33C989375C">
    <w:name w:val="24DA5A13722E4C6B836EBD33C989375C"/>
    <w:rsid w:val="00CB3E17"/>
    <w:pPr>
      <w:spacing w:after="0" w:line="240" w:lineRule="auto"/>
    </w:pPr>
    <w:rPr>
      <w:rFonts w:ascii="Calibri" w:eastAsia="Arial" w:hAnsi="Calibri" w:cs="Arial"/>
      <w:szCs w:val="24"/>
      <w:lang w:val="en-AU" w:eastAsia="en-AU"/>
    </w:rPr>
  </w:style>
  <w:style w:type="paragraph" w:customStyle="1" w:styleId="2849BF6761D04C5F834F21EF3AF48E3C">
    <w:name w:val="2849BF6761D04C5F834F21EF3AF48E3C"/>
    <w:rsid w:val="00CB3E17"/>
    <w:pPr>
      <w:spacing w:after="0" w:line="240" w:lineRule="auto"/>
    </w:pPr>
    <w:rPr>
      <w:rFonts w:ascii="Calibri" w:eastAsia="Arial" w:hAnsi="Calibri" w:cs="Arial"/>
      <w:szCs w:val="24"/>
      <w:lang w:val="en-AU" w:eastAsia="en-AU"/>
    </w:rPr>
  </w:style>
  <w:style w:type="paragraph" w:customStyle="1" w:styleId="422E8E16C1E34D8ABD12A0520EED4D15">
    <w:name w:val="422E8E16C1E34D8ABD12A0520EED4D15"/>
    <w:rsid w:val="00CB3E17"/>
    <w:pPr>
      <w:spacing w:after="0" w:line="240" w:lineRule="auto"/>
    </w:pPr>
    <w:rPr>
      <w:rFonts w:ascii="Calibri" w:eastAsia="Arial" w:hAnsi="Calibri" w:cs="Arial"/>
      <w:szCs w:val="24"/>
      <w:lang w:val="en-AU" w:eastAsia="en-AU"/>
    </w:rPr>
  </w:style>
  <w:style w:type="paragraph" w:customStyle="1" w:styleId="355E4B830C974CDD8C08C6EAB12D36CE">
    <w:name w:val="355E4B830C974CDD8C08C6EAB12D36CE"/>
    <w:rsid w:val="00CB3E17"/>
    <w:pPr>
      <w:spacing w:after="0" w:line="240" w:lineRule="auto"/>
    </w:pPr>
    <w:rPr>
      <w:rFonts w:ascii="Calibri" w:eastAsia="Arial" w:hAnsi="Calibri" w:cs="Arial"/>
      <w:szCs w:val="24"/>
      <w:lang w:val="en-AU" w:eastAsia="en-AU"/>
    </w:rPr>
  </w:style>
  <w:style w:type="paragraph" w:customStyle="1" w:styleId="024DC8C3D3144538AED70791E1D33183">
    <w:name w:val="024DC8C3D3144538AED70791E1D33183"/>
    <w:rsid w:val="00CB3E17"/>
    <w:pPr>
      <w:spacing w:after="0" w:line="240" w:lineRule="auto"/>
    </w:pPr>
    <w:rPr>
      <w:rFonts w:ascii="Calibri" w:eastAsia="Arial" w:hAnsi="Calibri" w:cs="Arial"/>
      <w:szCs w:val="24"/>
      <w:lang w:val="en-AU" w:eastAsia="en-AU"/>
    </w:rPr>
  </w:style>
  <w:style w:type="paragraph" w:customStyle="1" w:styleId="E7F849F3CE904C6FB5F26FE13825C717">
    <w:name w:val="E7F849F3CE904C6FB5F26FE13825C717"/>
    <w:rsid w:val="00CB3E17"/>
    <w:pPr>
      <w:spacing w:after="0" w:line="240" w:lineRule="auto"/>
    </w:pPr>
    <w:rPr>
      <w:rFonts w:ascii="Calibri" w:eastAsia="Arial" w:hAnsi="Calibri" w:cs="Arial"/>
      <w:szCs w:val="24"/>
      <w:lang w:val="en-AU" w:eastAsia="en-AU"/>
    </w:rPr>
  </w:style>
  <w:style w:type="paragraph" w:customStyle="1" w:styleId="2FCE1C363F084D099701891FBAF9DBDC">
    <w:name w:val="2FCE1C363F084D099701891FBAF9DBDC"/>
    <w:rsid w:val="00CB3E17"/>
    <w:pPr>
      <w:spacing w:after="0" w:line="240" w:lineRule="auto"/>
    </w:pPr>
    <w:rPr>
      <w:rFonts w:ascii="Calibri" w:eastAsia="Arial" w:hAnsi="Calibri" w:cs="Arial"/>
      <w:szCs w:val="24"/>
      <w:lang w:val="en-AU" w:eastAsia="en-AU"/>
    </w:rPr>
  </w:style>
  <w:style w:type="paragraph" w:customStyle="1" w:styleId="DE47DA54B9B940939DFE1999EA8E0DB4">
    <w:name w:val="DE47DA54B9B940939DFE1999EA8E0DB4"/>
    <w:rsid w:val="00CB3E17"/>
    <w:pPr>
      <w:spacing w:after="0" w:line="240" w:lineRule="auto"/>
    </w:pPr>
    <w:rPr>
      <w:rFonts w:ascii="Calibri" w:eastAsia="Arial" w:hAnsi="Calibri" w:cs="Arial"/>
      <w:szCs w:val="24"/>
      <w:lang w:val="en-AU" w:eastAsia="en-AU"/>
    </w:rPr>
  </w:style>
  <w:style w:type="paragraph" w:customStyle="1" w:styleId="64FCA666391B4FF9BDE5337A799153F6">
    <w:name w:val="64FCA666391B4FF9BDE5337A799153F6"/>
    <w:rsid w:val="00CB3E17"/>
    <w:pPr>
      <w:spacing w:after="0" w:line="240" w:lineRule="auto"/>
    </w:pPr>
    <w:rPr>
      <w:rFonts w:ascii="Calibri" w:eastAsia="Arial" w:hAnsi="Calibri" w:cs="Arial"/>
      <w:szCs w:val="24"/>
      <w:lang w:val="en-AU" w:eastAsia="en-AU"/>
    </w:rPr>
  </w:style>
  <w:style w:type="paragraph" w:customStyle="1" w:styleId="36B7312DF61744D6923DE0E4FF89ED93">
    <w:name w:val="36B7312DF61744D6923DE0E4FF89ED93"/>
    <w:rsid w:val="00CB3E17"/>
    <w:pPr>
      <w:spacing w:after="0" w:line="240" w:lineRule="auto"/>
    </w:pPr>
    <w:rPr>
      <w:rFonts w:ascii="Calibri" w:eastAsia="Arial" w:hAnsi="Calibri" w:cs="Arial"/>
      <w:szCs w:val="24"/>
      <w:lang w:val="en-AU" w:eastAsia="en-AU"/>
    </w:rPr>
  </w:style>
  <w:style w:type="paragraph" w:customStyle="1" w:styleId="0B3ED6D2BE0C429597444B8500DD3295">
    <w:name w:val="0B3ED6D2BE0C429597444B8500DD3295"/>
    <w:rsid w:val="00CB3E17"/>
    <w:pPr>
      <w:spacing w:after="0" w:line="240" w:lineRule="auto"/>
    </w:pPr>
    <w:rPr>
      <w:rFonts w:ascii="Calibri" w:eastAsia="Arial" w:hAnsi="Calibri" w:cs="Arial"/>
      <w:szCs w:val="24"/>
      <w:lang w:val="en-AU" w:eastAsia="en-AU"/>
    </w:rPr>
  </w:style>
  <w:style w:type="paragraph" w:customStyle="1" w:styleId="A8D9DB518300460A937AD08DF51CD128">
    <w:name w:val="A8D9DB518300460A937AD08DF51CD128"/>
    <w:rsid w:val="00CB3E17"/>
    <w:pPr>
      <w:spacing w:after="0" w:line="240" w:lineRule="auto"/>
    </w:pPr>
    <w:rPr>
      <w:rFonts w:ascii="Calibri" w:eastAsia="Arial" w:hAnsi="Calibri" w:cs="Arial"/>
      <w:szCs w:val="24"/>
      <w:lang w:val="en-AU" w:eastAsia="en-AU"/>
    </w:rPr>
  </w:style>
  <w:style w:type="paragraph" w:customStyle="1" w:styleId="2DA4DA15947F475D8C90A6AC26FCB2AC">
    <w:name w:val="2DA4DA15947F475D8C90A6AC26FCB2AC"/>
    <w:rsid w:val="00CB3E17"/>
    <w:pPr>
      <w:spacing w:after="0" w:line="240" w:lineRule="auto"/>
    </w:pPr>
    <w:rPr>
      <w:rFonts w:ascii="Calibri" w:eastAsia="Arial" w:hAnsi="Calibri" w:cs="Arial"/>
      <w:szCs w:val="24"/>
      <w:lang w:val="en-AU" w:eastAsia="en-AU"/>
    </w:rPr>
  </w:style>
  <w:style w:type="paragraph" w:customStyle="1" w:styleId="0035588F692E4F0A989485794FAD6CE2">
    <w:name w:val="0035588F692E4F0A989485794FAD6CE2"/>
    <w:rsid w:val="00CB3E17"/>
    <w:pPr>
      <w:spacing w:after="0" w:line="240" w:lineRule="auto"/>
    </w:pPr>
    <w:rPr>
      <w:rFonts w:ascii="Calibri" w:eastAsia="Arial" w:hAnsi="Calibri" w:cs="Arial"/>
      <w:szCs w:val="24"/>
      <w:lang w:val="en-AU" w:eastAsia="en-AU"/>
    </w:rPr>
  </w:style>
  <w:style w:type="paragraph" w:customStyle="1" w:styleId="5CFD6C24D9354178B1098438724EA7EC">
    <w:name w:val="5CFD6C24D9354178B1098438724EA7EC"/>
    <w:rsid w:val="00CB3E17"/>
    <w:pPr>
      <w:spacing w:after="0" w:line="240" w:lineRule="auto"/>
    </w:pPr>
    <w:rPr>
      <w:rFonts w:ascii="Calibri" w:eastAsia="Arial" w:hAnsi="Calibri" w:cs="Arial"/>
      <w:szCs w:val="24"/>
      <w:lang w:val="en-AU" w:eastAsia="en-AU"/>
    </w:rPr>
  </w:style>
  <w:style w:type="paragraph" w:customStyle="1" w:styleId="00C7D8DA7C444F369C09421AB7CC29E5">
    <w:name w:val="00C7D8DA7C444F369C09421AB7CC29E5"/>
    <w:rsid w:val="00CB3E17"/>
    <w:pPr>
      <w:spacing w:after="0" w:line="240" w:lineRule="auto"/>
    </w:pPr>
    <w:rPr>
      <w:rFonts w:ascii="Calibri" w:eastAsia="Arial" w:hAnsi="Calibri" w:cs="Arial"/>
      <w:szCs w:val="24"/>
      <w:lang w:val="en-AU" w:eastAsia="en-AU"/>
    </w:rPr>
  </w:style>
  <w:style w:type="paragraph" w:customStyle="1" w:styleId="8E7C2136DA294DCD9F38FE39A46BCA05">
    <w:name w:val="8E7C2136DA294DCD9F38FE39A46BCA05"/>
    <w:rsid w:val="00CB3E17"/>
    <w:pPr>
      <w:spacing w:after="0" w:line="240" w:lineRule="auto"/>
    </w:pPr>
    <w:rPr>
      <w:rFonts w:ascii="Calibri" w:eastAsia="Arial" w:hAnsi="Calibri" w:cs="Arial"/>
      <w:szCs w:val="24"/>
      <w:lang w:val="en-AU" w:eastAsia="en-AU"/>
    </w:rPr>
  </w:style>
  <w:style w:type="paragraph" w:customStyle="1" w:styleId="2325F41B63D544C58CD1A4782CA25273">
    <w:name w:val="2325F41B63D544C58CD1A4782CA25273"/>
    <w:rsid w:val="00CB3E17"/>
    <w:pPr>
      <w:spacing w:after="0" w:line="240" w:lineRule="auto"/>
    </w:pPr>
    <w:rPr>
      <w:rFonts w:ascii="Calibri" w:eastAsia="Arial" w:hAnsi="Calibri" w:cs="Arial"/>
      <w:szCs w:val="24"/>
      <w:lang w:val="en-AU" w:eastAsia="en-AU"/>
    </w:rPr>
  </w:style>
  <w:style w:type="paragraph" w:customStyle="1" w:styleId="D211CA7582B047A3896F9161B0AABC2F">
    <w:name w:val="D211CA7582B047A3896F9161B0AABC2F"/>
    <w:rsid w:val="00CB3E17"/>
    <w:pPr>
      <w:spacing w:after="0" w:line="240" w:lineRule="auto"/>
    </w:pPr>
    <w:rPr>
      <w:rFonts w:ascii="Calibri" w:eastAsia="Arial" w:hAnsi="Calibri" w:cs="Arial"/>
      <w:szCs w:val="24"/>
      <w:lang w:val="en-AU" w:eastAsia="en-AU"/>
    </w:rPr>
  </w:style>
  <w:style w:type="paragraph" w:customStyle="1" w:styleId="42E62C906C6A4788A8F8EDED4450C83D">
    <w:name w:val="42E62C906C6A4788A8F8EDED4450C83D"/>
    <w:rsid w:val="00CB3E17"/>
    <w:pPr>
      <w:spacing w:after="0" w:line="240" w:lineRule="auto"/>
    </w:pPr>
    <w:rPr>
      <w:rFonts w:ascii="Calibri" w:eastAsia="Arial" w:hAnsi="Calibri" w:cs="Arial"/>
      <w:szCs w:val="24"/>
      <w:lang w:val="en-AU" w:eastAsia="en-AU"/>
    </w:rPr>
  </w:style>
  <w:style w:type="paragraph" w:customStyle="1" w:styleId="15DC46FBFB5E40CBA5594D89A702FDDA">
    <w:name w:val="15DC46FBFB5E40CBA5594D89A702FDDA"/>
    <w:rsid w:val="00CB3E17"/>
    <w:pPr>
      <w:spacing w:after="0" w:line="240" w:lineRule="auto"/>
    </w:pPr>
    <w:rPr>
      <w:rFonts w:ascii="Calibri" w:eastAsia="Arial" w:hAnsi="Calibri" w:cs="Arial"/>
      <w:szCs w:val="24"/>
      <w:lang w:val="en-AU" w:eastAsia="en-AU"/>
    </w:rPr>
  </w:style>
  <w:style w:type="paragraph" w:customStyle="1" w:styleId="42ADF936515D4A6FB9B990638AC2E874">
    <w:name w:val="42ADF936515D4A6FB9B990638AC2E874"/>
    <w:rsid w:val="00CB3E17"/>
    <w:pPr>
      <w:spacing w:after="0" w:line="240" w:lineRule="auto"/>
    </w:pPr>
    <w:rPr>
      <w:rFonts w:ascii="Calibri" w:eastAsia="Arial" w:hAnsi="Calibri" w:cs="Arial"/>
      <w:szCs w:val="24"/>
      <w:lang w:val="en-AU" w:eastAsia="en-AU"/>
    </w:rPr>
  </w:style>
  <w:style w:type="paragraph" w:customStyle="1" w:styleId="5EFEAC6F70354C5BA2BF03C70E7559DF">
    <w:name w:val="5EFEAC6F70354C5BA2BF03C70E7559DF"/>
    <w:rsid w:val="00CB3E17"/>
    <w:pPr>
      <w:spacing w:after="0" w:line="240" w:lineRule="auto"/>
    </w:pPr>
    <w:rPr>
      <w:rFonts w:ascii="Calibri" w:eastAsia="Arial" w:hAnsi="Calibri" w:cs="Arial"/>
      <w:szCs w:val="24"/>
      <w:lang w:val="en-AU" w:eastAsia="en-AU"/>
    </w:rPr>
  </w:style>
  <w:style w:type="paragraph" w:customStyle="1" w:styleId="115AD30A33F84DA2AF918F08FC9EB980">
    <w:name w:val="115AD30A33F84DA2AF918F08FC9EB980"/>
    <w:rsid w:val="00CB3E17"/>
    <w:pPr>
      <w:spacing w:after="0" w:line="240" w:lineRule="auto"/>
    </w:pPr>
    <w:rPr>
      <w:rFonts w:ascii="Calibri" w:eastAsia="Arial" w:hAnsi="Calibri" w:cs="Arial"/>
      <w:szCs w:val="24"/>
      <w:lang w:val="en-AU" w:eastAsia="en-AU"/>
    </w:rPr>
  </w:style>
  <w:style w:type="paragraph" w:customStyle="1" w:styleId="6CC0282C7630443EBBFC415063D8FA15">
    <w:name w:val="6CC0282C7630443EBBFC415063D8FA15"/>
    <w:rsid w:val="00CB3E17"/>
    <w:pPr>
      <w:spacing w:after="0" w:line="240" w:lineRule="auto"/>
    </w:pPr>
    <w:rPr>
      <w:rFonts w:ascii="Calibri" w:eastAsia="Arial" w:hAnsi="Calibri" w:cs="Arial"/>
      <w:szCs w:val="24"/>
      <w:lang w:val="en-AU" w:eastAsia="en-AU"/>
    </w:rPr>
  </w:style>
  <w:style w:type="paragraph" w:customStyle="1" w:styleId="608E3F054C764553B294EC0051561D43">
    <w:name w:val="608E3F054C764553B294EC0051561D43"/>
    <w:rsid w:val="00CB3E17"/>
    <w:pPr>
      <w:spacing w:after="0" w:line="240" w:lineRule="auto"/>
    </w:pPr>
    <w:rPr>
      <w:rFonts w:ascii="Calibri" w:eastAsia="Arial" w:hAnsi="Calibri" w:cs="Arial"/>
      <w:szCs w:val="24"/>
      <w:lang w:val="en-AU" w:eastAsia="en-AU"/>
    </w:rPr>
  </w:style>
  <w:style w:type="paragraph" w:customStyle="1" w:styleId="77489779F65445439A50A88A9F321297">
    <w:name w:val="77489779F65445439A50A88A9F321297"/>
    <w:rsid w:val="00CB3E17"/>
    <w:pPr>
      <w:spacing w:after="0" w:line="240" w:lineRule="auto"/>
    </w:pPr>
    <w:rPr>
      <w:rFonts w:ascii="Calibri" w:eastAsia="Arial" w:hAnsi="Calibri" w:cs="Arial"/>
      <w:szCs w:val="24"/>
      <w:lang w:val="en-AU" w:eastAsia="en-AU"/>
    </w:rPr>
  </w:style>
  <w:style w:type="paragraph" w:customStyle="1" w:styleId="D7528B779C3C42199582388155FA1B4A">
    <w:name w:val="D7528B779C3C42199582388155FA1B4A"/>
    <w:rsid w:val="00CB3E17"/>
    <w:pPr>
      <w:spacing w:after="0" w:line="240" w:lineRule="auto"/>
    </w:pPr>
    <w:rPr>
      <w:rFonts w:ascii="Calibri" w:eastAsia="Arial" w:hAnsi="Calibri" w:cs="Arial"/>
      <w:szCs w:val="24"/>
      <w:lang w:val="en-AU" w:eastAsia="en-AU"/>
    </w:rPr>
  </w:style>
  <w:style w:type="paragraph" w:customStyle="1" w:styleId="FDDC0BC734454917A916338B083F331A">
    <w:name w:val="FDDC0BC734454917A916338B083F331A"/>
    <w:rsid w:val="00CB3E17"/>
    <w:pPr>
      <w:spacing w:after="0" w:line="240" w:lineRule="auto"/>
    </w:pPr>
    <w:rPr>
      <w:rFonts w:ascii="Calibri" w:eastAsia="Arial" w:hAnsi="Calibri" w:cs="Arial"/>
      <w:szCs w:val="24"/>
      <w:lang w:val="en-AU" w:eastAsia="en-AU"/>
    </w:rPr>
  </w:style>
  <w:style w:type="paragraph" w:customStyle="1" w:styleId="714EBDEADADE4490B586186649A01EE8">
    <w:name w:val="714EBDEADADE4490B586186649A01EE8"/>
    <w:rsid w:val="00CB3E17"/>
    <w:pPr>
      <w:spacing w:after="0" w:line="240" w:lineRule="auto"/>
    </w:pPr>
    <w:rPr>
      <w:rFonts w:ascii="Calibri" w:eastAsia="Arial" w:hAnsi="Calibri" w:cs="Arial"/>
      <w:szCs w:val="24"/>
      <w:lang w:val="en-AU" w:eastAsia="en-AU"/>
    </w:rPr>
  </w:style>
  <w:style w:type="paragraph" w:customStyle="1" w:styleId="8056CE65008D482D8C4239FEB8602610">
    <w:name w:val="8056CE65008D482D8C4239FEB8602610"/>
    <w:rsid w:val="00CB3E17"/>
    <w:pPr>
      <w:spacing w:after="0" w:line="240" w:lineRule="auto"/>
    </w:pPr>
    <w:rPr>
      <w:rFonts w:ascii="Calibri" w:eastAsia="Arial" w:hAnsi="Calibri" w:cs="Arial"/>
      <w:szCs w:val="24"/>
      <w:lang w:val="en-AU" w:eastAsia="en-AU"/>
    </w:rPr>
  </w:style>
  <w:style w:type="paragraph" w:customStyle="1" w:styleId="E216DF2196884D4C90059194BC933C36">
    <w:name w:val="E216DF2196884D4C90059194BC933C36"/>
    <w:rsid w:val="00CB3E17"/>
    <w:pPr>
      <w:spacing w:after="0" w:line="240" w:lineRule="auto"/>
    </w:pPr>
    <w:rPr>
      <w:rFonts w:ascii="Calibri" w:eastAsia="Arial" w:hAnsi="Calibri" w:cs="Arial"/>
      <w:szCs w:val="24"/>
      <w:lang w:val="en-AU" w:eastAsia="en-AU"/>
    </w:rPr>
  </w:style>
  <w:style w:type="paragraph" w:customStyle="1" w:styleId="5E1BE34EB9064BC9BC1B02723CF26083">
    <w:name w:val="5E1BE34EB9064BC9BC1B02723CF26083"/>
    <w:rsid w:val="00CB3E17"/>
    <w:pPr>
      <w:spacing w:after="0" w:line="240" w:lineRule="auto"/>
    </w:pPr>
    <w:rPr>
      <w:rFonts w:ascii="Calibri" w:eastAsia="Arial" w:hAnsi="Calibri" w:cs="Arial"/>
      <w:szCs w:val="24"/>
      <w:lang w:val="en-AU" w:eastAsia="en-AU"/>
    </w:rPr>
  </w:style>
  <w:style w:type="paragraph" w:customStyle="1" w:styleId="BF95260ABAE34B70BFFD087B4F03A16F">
    <w:name w:val="BF95260ABAE34B70BFFD087B4F03A16F"/>
    <w:rsid w:val="00CB3E17"/>
    <w:pPr>
      <w:spacing w:after="0" w:line="240" w:lineRule="auto"/>
    </w:pPr>
    <w:rPr>
      <w:rFonts w:ascii="Calibri" w:eastAsia="Arial" w:hAnsi="Calibri" w:cs="Arial"/>
      <w:szCs w:val="24"/>
      <w:lang w:val="en-AU" w:eastAsia="en-AU"/>
    </w:rPr>
  </w:style>
  <w:style w:type="paragraph" w:customStyle="1" w:styleId="226030B099894A55AC7571230694B373">
    <w:name w:val="226030B099894A55AC7571230694B373"/>
    <w:rsid w:val="005218D0"/>
    <w:rPr>
      <w:lang w:val="en-US" w:eastAsia="en-US"/>
    </w:rPr>
  </w:style>
  <w:style w:type="paragraph" w:customStyle="1" w:styleId="E9036F6D628A4818BDE25355B483F41B">
    <w:name w:val="E9036F6D628A4818BDE25355B483F41B"/>
    <w:rsid w:val="005218D0"/>
    <w:rPr>
      <w:lang w:val="en-US" w:eastAsia="en-US"/>
    </w:rPr>
  </w:style>
  <w:style w:type="paragraph" w:customStyle="1" w:styleId="D5B77EC734FA472A8CF472AE1CD23B1F">
    <w:name w:val="D5B77EC734FA472A8CF472AE1CD23B1F"/>
    <w:rsid w:val="005218D0"/>
    <w:rPr>
      <w:lang w:val="en-US" w:eastAsia="en-US"/>
    </w:rPr>
  </w:style>
  <w:style w:type="paragraph" w:customStyle="1" w:styleId="9720F4FA866F4333BAAA6C4948BDF634">
    <w:name w:val="9720F4FA866F4333BAAA6C4948BDF634"/>
    <w:rsid w:val="005218D0"/>
    <w:rPr>
      <w:lang w:val="en-US" w:eastAsia="en-US"/>
    </w:rPr>
  </w:style>
  <w:style w:type="paragraph" w:customStyle="1" w:styleId="86E1B20083EB4898938AA453EBE7FED9">
    <w:name w:val="86E1B20083EB4898938AA453EBE7FED9"/>
    <w:rsid w:val="005218D0"/>
    <w:rPr>
      <w:lang w:val="en-US" w:eastAsia="en-US"/>
    </w:rPr>
  </w:style>
  <w:style w:type="paragraph" w:customStyle="1" w:styleId="EEB010637F4C49E69C64FCCD982EFF4E">
    <w:name w:val="EEB010637F4C49E69C64FCCD982EFF4E"/>
    <w:rsid w:val="007F4BCD"/>
    <w:rPr>
      <w:lang w:val="en-US" w:eastAsia="en-US"/>
    </w:rPr>
  </w:style>
  <w:style w:type="paragraph" w:customStyle="1" w:styleId="93DC5DE0131646DC9BFF7C5BA6ADECED">
    <w:name w:val="93DC5DE0131646DC9BFF7C5BA6ADECED"/>
    <w:rsid w:val="007F4BCD"/>
    <w:rPr>
      <w:lang w:val="en-US" w:eastAsia="en-US"/>
    </w:rPr>
  </w:style>
  <w:style w:type="paragraph" w:customStyle="1" w:styleId="8AE91C347DAA4261BCD7302CF2A57CC9">
    <w:name w:val="8AE91C347DAA4261BCD7302CF2A57CC9"/>
    <w:rsid w:val="007F4BCD"/>
    <w:rPr>
      <w:lang w:val="en-US" w:eastAsia="en-US"/>
    </w:rPr>
  </w:style>
  <w:style w:type="paragraph" w:customStyle="1" w:styleId="21B34851DAC14602ADBE1E2F7161A43F">
    <w:name w:val="21B34851DAC14602ADBE1E2F7161A43F"/>
    <w:rsid w:val="007F4BCD"/>
    <w:rPr>
      <w:lang w:val="en-US" w:eastAsia="en-US"/>
    </w:rPr>
  </w:style>
  <w:style w:type="paragraph" w:customStyle="1" w:styleId="014839952349473BB19B47A62C01EC82">
    <w:name w:val="014839952349473BB19B47A62C01EC82"/>
    <w:rsid w:val="007F4BCD"/>
    <w:rPr>
      <w:lang w:val="en-US" w:eastAsia="en-US"/>
    </w:rPr>
  </w:style>
  <w:style w:type="paragraph" w:customStyle="1" w:styleId="AE0DD84509F14B95AB9AA283C9CA8070">
    <w:name w:val="AE0DD84509F14B95AB9AA283C9CA8070"/>
    <w:rsid w:val="007F4BCD"/>
    <w:rPr>
      <w:lang w:val="en-US" w:eastAsia="en-US"/>
    </w:rPr>
  </w:style>
  <w:style w:type="paragraph" w:customStyle="1" w:styleId="F442630EB920465AA97C3EBF4BC9DFBC">
    <w:name w:val="F442630EB920465AA97C3EBF4BC9DFBC"/>
    <w:rsid w:val="007F4BCD"/>
    <w:rPr>
      <w:lang w:val="en-US" w:eastAsia="en-US"/>
    </w:rPr>
  </w:style>
  <w:style w:type="paragraph" w:customStyle="1" w:styleId="F0AE974415D94F09B3D5CD67FA34C00C">
    <w:name w:val="F0AE974415D94F09B3D5CD67FA34C00C"/>
    <w:rsid w:val="007F4BCD"/>
    <w:rPr>
      <w:lang w:val="en-US" w:eastAsia="en-US"/>
    </w:rPr>
  </w:style>
  <w:style w:type="paragraph" w:customStyle="1" w:styleId="BBCB33BAACD143D9ADC296A638618496">
    <w:name w:val="BBCB33BAACD143D9ADC296A638618496"/>
    <w:rsid w:val="007F4BCD"/>
    <w:pPr>
      <w:spacing w:after="0" w:line="240" w:lineRule="auto"/>
    </w:pPr>
    <w:rPr>
      <w:rFonts w:ascii="Calibri" w:eastAsia="Arial" w:hAnsi="Calibri" w:cs="Arial"/>
      <w:szCs w:val="24"/>
      <w:lang w:val="en-AU" w:eastAsia="en-AU"/>
    </w:rPr>
  </w:style>
  <w:style w:type="paragraph" w:customStyle="1" w:styleId="9E8935C568874FA69705F7D942E24D3C">
    <w:name w:val="9E8935C568874FA69705F7D942E24D3C"/>
    <w:rsid w:val="007F4BCD"/>
    <w:pPr>
      <w:spacing w:after="0" w:line="240" w:lineRule="auto"/>
    </w:pPr>
    <w:rPr>
      <w:rFonts w:ascii="Calibri" w:eastAsia="Arial" w:hAnsi="Calibri" w:cs="Arial"/>
      <w:szCs w:val="24"/>
      <w:lang w:val="en-AU" w:eastAsia="en-AU"/>
    </w:rPr>
  </w:style>
  <w:style w:type="paragraph" w:customStyle="1" w:styleId="409C3A3875D1403E80CC239A0DD479E0">
    <w:name w:val="409C3A3875D1403E80CC239A0DD479E0"/>
    <w:rsid w:val="007F4BCD"/>
    <w:pPr>
      <w:spacing w:after="0" w:line="240" w:lineRule="auto"/>
    </w:pPr>
    <w:rPr>
      <w:rFonts w:ascii="Calibri" w:eastAsia="Arial" w:hAnsi="Calibri" w:cs="Arial"/>
      <w:szCs w:val="24"/>
      <w:lang w:val="en-AU" w:eastAsia="en-AU"/>
    </w:rPr>
  </w:style>
  <w:style w:type="paragraph" w:customStyle="1" w:styleId="D2F6178A8AD843AAA073E17EAE8BE160">
    <w:name w:val="D2F6178A8AD843AAA073E17EAE8BE160"/>
    <w:rsid w:val="007F4BCD"/>
    <w:pPr>
      <w:spacing w:after="0" w:line="240" w:lineRule="auto"/>
    </w:pPr>
    <w:rPr>
      <w:rFonts w:ascii="Calibri" w:eastAsia="Arial" w:hAnsi="Calibri" w:cs="Arial"/>
      <w:szCs w:val="24"/>
      <w:lang w:val="en-AU" w:eastAsia="en-AU"/>
    </w:rPr>
  </w:style>
  <w:style w:type="paragraph" w:customStyle="1" w:styleId="80708CEFBF9F4954987EEC11C38F0251">
    <w:name w:val="80708CEFBF9F4954987EEC11C38F0251"/>
    <w:rsid w:val="007F4BCD"/>
    <w:pPr>
      <w:spacing w:after="0" w:line="240" w:lineRule="auto"/>
    </w:pPr>
    <w:rPr>
      <w:rFonts w:ascii="Calibri" w:eastAsia="Arial" w:hAnsi="Calibri" w:cs="Arial"/>
      <w:szCs w:val="24"/>
      <w:lang w:val="en-AU" w:eastAsia="en-AU"/>
    </w:rPr>
  </w:style>
  <w:style w:type="paragraph" w:customStyle="1" w:styleId="286AA399C0604A85A2BE5557F8FBA20B">
    <w:name w:val="286AA399C0604A85A2BE5557F8FBA20B"/>
    <w:rsid w:val="007F4BCD"/>
    <w:pPr>
      <w:spacing w:after="0" w:line="240" w:lineRule="auto"/>
    </w:pPr>
    <w:rPr>
      <w:rFonts w:ascii="Calibri" w:eastAsia="Arial" w:hAnsi="Calibri" w:cs="Arial"/>
      <w:szCs w:val="24"/>
      <w:lang w:val="en-AU" w:eastAsia="en-AU"/>
    </w:rPr>
  </w:style>
  <w:style w:type="paragraph" w:customStyle="1" w:styleId="5772B5AF8EB24AC39DF3CC31CBD09C57">
    <w:name w:val="5772B5AF8EB24AC39DF3CC31CBD09C57"/>
    <w:rsid w:val="007F4BCD"/>
    <w:pPr>
      <w:spacing w:after="0" w:line="240" w:lineRule="auto"/>
    </w:pPr>
    <w:rPr>
      <w:rFonts w:ascii="Calibri" w:eastAsia="Arial" w:hAnsi="Calibri" w:cs="Arial"/>
      <w:szCs w:val="24"/>
      <w:lang w:val="en-AU" w:eastAsia="en-AU"/>
    </w:rPr>
  </w:style>
  <w:style w:type="paragraph" w:customStyle="1" w:styleId="9A577DD7AF124499A39B8A54B63535D9">
    <w:name w:val="9A577DD7AF124499A39B8A54B63535D9"/>
    <w:rsid w:val="007F4BCD"/>
    <w:pPr>
      <w:spacing w:after="0" w:line="240" w:lineRule="auto"/>
    </w:pPr>
    <w:rPr>
      <w:rFonts w:ascii="Calibri" w:eastAsia="Arial" w:hAnsi="Calibri" w:cs="Arial"/>
      <w:szCs w:val="24"/>
      <w:lang w:val="en-AU" w:eastAsia="en-AU"/>
    </w:rPr>
  </w:style>
  <w:style w:type="paragraph" w:customStyle="1" w:styleId="7EBFA7A0C61E429E8BAEAB3672D2BF2D">
    <w:name w:val="7EBFA7A0C61E429E8BAEAB3672D2BF2D"/>
    <w:rsid w:val="007F4BCD"/>
    <w:pPr>
      <w:spacing w:after="0" w:line="240" w:lineRule="auto"/>
    </w:pPr>
    <w:rPr>
      <w:rFonts w:ascii="Calibri" w:eastAsia="Arial" w:hAnsi="Calibri" w:cs="Arial"/>
      <w:szCs w:val="24"/>
      <w:lang w:val="en-AU" w:eastAsia="en-AU"/>
    </w:rPr>
  </w:style>
  <w:style w:type="paragraph" w:customStyle="1" w:styleId="9D78EAB86D1F4EAA9F86992701E92EB8">
    <w:name w:val="9D78EAB86D1F4EAA9F86992701E92EB8"/>
    <w:rsid w:val="007F4BCD"/>
    <w:pPr>
      <w:spacing w:after="0" w:line="240" w:lineRule="auto"/>
    </w:pPr>
    <w:rPr>
      <w:rFonts w:ascii="Calibri" w:eastAsia="Arial" w:hAnsi="Calibri" w:cs="Arial"/>
      <w:szCs w:val="24"/>
      <w:lang w:val="en-AU" w:eastAsia="en-AU"/>
    </w:rPr>
  </w:style>
  <w:style w:type="paragraph" w:customStyle="1" w:styleId="F6DA1DE33D8F4B7CB1D3C0F63068C041">
    <w:name w:val="F6DA1DE33D8F4B7CB1D3C0F63068C041"/>
    <w:rsid w:val="007F4BCD"/>
    <w:pPr>
      <w:spacing w:after="0" w:line="240" w:lineRule="auto"/>
    </w:pPr>
    <w:rPr>
      <w:rFonts w:ascii="Calibri" w:eastAsia="Arial" w:hAnsi="Calibri" w:cs="Arial"/>
      <w:szCs w:val="24"/>
      <w:lang w:val="en-AU" w:eastAsia="en-AU"/>
    </w:rPr>
  </w:style>
  <w:style w:type="paragraph" w:customStyle="1" w:styleId="FA73DA7C82C846A7BC34BB8367670F01">
    <w:name w:val="FA73DA7C82C846A7BC34BB8367670F01"/>
    <w:rsid w:val="007F4BCD"/>
    <w:pPr>
      <w:spacing w:after="0" w:line="240" w:lineRule="auto"/>
    </w:pPr>
    <w:rPr>
      <w:rFonts w:ascii="Calibri" w:eastAsia="Arial" w:hAnsi="Calibri" w:cs="Arial"/>
      <w:szCs w:val="24"/>
      <w:lang w:val="en-AU" w:eastAsia="en-AU"/>
    </w:rPr>
  </w:style>
  <w:style w:type="paragraph" w:customStyle="1" w:styleId="AF6C96AB7CC841C7B46D2FE48BA9AAAF">
    <w:name w:val="AF6C96AB7CC841C7B46D2FE48BA9AAAF"/>
    <w:rsid w:val="007F4BCD"/>
    <w:pPr>
      <w:spacing w:after="0" w:line="240" w:lineRule="auto"/>
    </w:pPr>
    <w:rPr>
      <w:rFonts w:ascii="Calibri" w:eastAsia="Arial" w:hAnsi="Calibri" w:cs="Arial"/>
      <w:szCs w:val="24"/>
      <w:lang w:val="en-AU" w:eastAsia="en-AU"/>
    </w:rPr>
  </w:style>
  <w:style w:type="paragraph" w:customStyle="1" w:styleId="7EB208C2314A4B8E89A5DC6163D9EDA8">
    <w:name w:val="7EB208C2314A4B8E89A5DC6163D9EDA8"/>
    <w:rsid w:val="007F4BCD"/>
    <w:pPr>
      <w:spacing w:after="0" w:line="240" w:lineRule="auto"/>
    </w:pPr>
    <w:rPr>
      <w:rFonts w:ascii="Calibri" w:eastAsia="Arial" w:hAnsi="Calibri" w:cs="Arial"/>
      <w:szCs w:val="24"/>
      <w:lang w:val="en-AU" w:eastAsia="en-AU"/>
    </w:rPr>
  </w:style>
  <w:style w:type="paragraph" w:customStyle="1" w:styleId="ECCF7FAC073D49D3A674B45CE69E2407">
    <w:name w:val="ECCF7FAC073D49D3A674B45CE69E2407"/>
    <w:rsid w:val="007F4BCD"/>
    <w:pPr>
      <w:spacing w:after="0" w:line="240" w:lineRule="auto"/>
    </w:pPr>
    <w:rPr>
      <w:rFonts w:ascii="Calibri" w:eastAsia="Arial" w:hAnsi="Calibri" w:cs="Arial"/>
      <w:szCs w:val="24"/>
      <w:lang w:val="en-AU" w:eastAsia="en-AU"/>
    </w:rPr>
  </w:style>
  <w:style w:type="paragraph" w:customStyle="1" w:styleId="3047284D548B447CAD8485185AEFF5F6">
    <w:name w:val="3047284D548B447CAD8485185AEFF5F6"/>
    <w:rsid w:val="007F4BCD"/>
    <w:pPr>
      <w:spacing w:after="0" w:line="240" w:lineRule="auto"/>
    </w:pPr>
    <w:rPr>
      <w:rFonts w:ascii="Calibri" w:eastAsia="Arial" w:hAnsi="Calibri" w:cs="Arial"/>
      <w:szCs w:val="24"/>
      <w:lang w:val="en-AU" w:eastAsia="en-AU"/>
    </w:rPr>
  </w:style>
  <w:style w:type="paragraph" w:customStyle="1" w:styleId="325F92B13EF34254B0A5DEA8C4D90C73">
    <w:name w:val="325F92B13EF34254B0A5DEA8C4D90C73"/>
    <w:rsid w:val="007F4BCD"/>
    <w:pPr>
      <w:spacing w:after="0" w:line="240" w:lineRule="auto"/>
    </w:pPr>
    <w:rPr>
      <w:rFonts w:ascii="Calibri" w:eastAsia="Arial" w:hAnsi="Calibri" w:cs="Arial"/>
      <w:szCs w:val="24"/>
      <w:lang w:val="en-AU" w:eastAsia="en-AU"/>
    </w:rPr>
  </w:style>
  <w:style w:type="paragraph" w:customStyle="1" w:styleId="3D9F85CD9FB64085B55DDF935F2C0E34">
    <w:name w:val="3D9F85CD9FB64085B55DDF935F2C0E34"/>
    <w:rsid w:val="007F4BCD"/>
    <w:pPr>
      <w:spacing w:after="0" w:line="240" w:lineRule="auto"/>
    </w:pPr>
    <w:rPr>
      <w:rFonts w:ascii="Calibri" w:eastAsia="Arial" w:hAnsi="Calibri" w:cs="Arial"/>
      <w:szCs w:val="24"/>
      <w:lang w:val="en-AU" w:eastAsia="en-AU"/>
    </w:rPr>
  </w:style>
  <w:style w:type="paragraph" w:customStyle="1" w:styleId="F218C69E72814D9091C84D92760ABB9D">
    <w:name w:val="F218C69E72814D9091C84D92760ABB9D"/>
    <w:rsid w:val="007F4BCD"/>
    <w:pPr>
      <w:spacing w:after="0" w:line="240" w:lineRule="auto"/>
    </w:pPr>
    <w:rPr>
      <w:rFonts w:ascii="Calibri" w:eastAsia="Arial" w:hAnsi="Calibri" w:cs="Arial"/>
      <w:szCs w:val="24"/>
      <w:lang w:val="en-AU" w:eastAsia="en-AU"/>
    </w:rPr>
  </w:style>
  <w:style w:type="paragraph" w:customStyle="1" w:styleId="2C71B3614D0A43A19ECA4483681303EE">
    <w:name w:val="2C71B3614D0A43A19ECA4483681303EE"/>
    <w:rsid w:val="007F4BCD"/>
    <w:pPr>
      <w:spacing w:after="0" w:line="240" w:lineRule="auto"/>
    </w:pPr>
    <w:rPr>
      <w:rFonts w:ascii="Calibri" w:eastAsia="Arial" w:hAnsi="Calibri" w:cs="Arial"/>
      <w:szCs w:val="24"/>
      <w:lang w:val="en-AU" w:eastAsia="en-AU"/>
    </w:rPr>
  </w:style>
  <w:style w:type="paragraph" w:customStyle="1" w:styleId="FB0D4F08C11746648607847168196598">
    <w:name w:val="FB0D4F08C11746648607847168196598"/>
    <w:rsid w:val="007F4BCD"/>
    <w:pPr>
      <w:spacing w:after="0" w:line="240" w:lineRule="auto"/>
    </w:pPr>
    <w:rPr>
      <w:rFonts w:ascii="Calibri" w:eastAsia="Arial" w:hAnsi="Calibri" w:cs="Arial"/>
      <w:szCs w:val="24"/>
      <w:lang w:val="en-AU" w:eastAsia="en-AU"/>
    </w:rPr>
  </w:style>
  <w:style w:type="paragraph" w:customStyle="1" w:styleId="AC48FD55853A41CA87F0FF997DD12BD1">
    <w:name w:val="AC48FD55853A41CA87F0FF997DD12BD1"/>
    <w:rsid w:val="007F4BCD"/>
    <w:pPr>
      <w:spacing w:after="0" w:line="240" w:lineRule="auto"/>
    </w:pPr>
    <w:rPr>
      <w:rFonts w:ascii="Calibri" w:eastAsia="Arial" w:hAnsi="Calibri" w:cs="Arial"/>
      <w:szCs w:val="24"/>
      <w:lang w:val="en-AU" w:eastAsia="en-AU"/>
    </w:rPr>
  </w:style>
  <w:style w:type="paragraph" w:customStyle="1" w:styleId="EF32BCBB4BED4FB7898CA40FA9C2915A">
    <w:name w:val="EF32BCBB4BED4FB7898CA40FA9C2915A"/>
    <w:rsid w:val="007F4BCD"/>
    <w:pPr>
      <w:spacing w:after="0" w:line="240" w:lineRule="auto"/>
    </w:pPr>
    <w:rPr>
      <w:rFonts w:ascii="Calibri" w:eastAsia="Arial" w:hAnsi="Calibri" w:cs="Arial"/>
      <w:szCs w:val="24"/>
      <w:lang w:val="en-AU" w:eastAsia="en-AU"/>
    </w:rPr>
  </w:style>
  <w:style w:type="paragraph" w:customStyle="1" w:styleId="97EBD0A53B05482B8297C85448BFCD28">
    <w:name w:val="97EBD0A53B05482B8297C85448BFCD28"/>
    <w:rsid w:val="007F4BCD"/>
    <w:pPr>
      <w:spacing w:after="0" w:line="240" w:lineRule="auto"/>
    </w:pPr>
    <w:rPr>
      <w:rFonts w:ascii="Calibri" w:eastAsia="Arial" w:hAnsi="Calibri" w:cs="Arial"/>
      <w:szCs w:val="24"/>
      <w:lang w:val="en-AU" w:eastAsia="en-AU"/>
    </w:rPr>
  </w:style>
  <w:style w:type="paragraph" w:customStyle="1" w:styleId="E3438ADF9387470890143B69FF04762F">
    <w:name w:val="E3438ADF9387470890143B69FF04762F"/>
    <w:rsid w:val="007F4BCD"/>
    <w:pPr>
      <w:spacing w:after="0" w:line="240" w:lineRule="auto"/>
    </w:pPr>
    <w:rPr>
      <w:rFonts w:ascii="Calibri" w:eastAsia="Arial" w:hAnsi="Calibri" w:cs="Arial"/>
      <w:szCs w:val="24"/>
      <w:lang w:val="en-AU" w:eastAsia="en-AU"/>
    </w:rPr>
  </w:style>
  <w:style w:type="paragraph" w:customStyle="1" w:styleId="1DD3CBCDF9CE4B8EA40A7B34767A33E2">
    <w:name w:val="1DD3CBCDF9CE4B8EA40A7B34767A33E2"/>
    <w:rsid w:val="007F4BCD"/>
    <w:pPr>
      <w:spacing w:after="0" w:line="240" w:lineRule="auto"/>
    </w:pPr>
    <w:rPr>
      <w:rFonts w:ascii="Calibri" w:eastAsia="Arial" w:hAnsi="Calibri" w:cs="Arial"/>
      <w:szCs w:val="24"/>
      <w:lang w:val="en-AU" w:eastAsia="en-AU"/>
    </w:rPr>
  </w:style>
  <w:style w:type="paragraph" w:customStyle="1" w:styleId="664C1E800BC344CFBE4254FD8635228D">
    <w:name w:val="664C1E800BC344CFBE4254FD8635228D"/>
    <w:rsid w:val="007F4BCD"/>
    <w:pPr>
      <w:spacing w:after="0" w:line="240" w:lineRule="auto"/>
    </w:pPr>
    <w:rPr>
      <w:rFonts w:ascii="Calibri" w:eastAsia="Arial" w:hAnsi="Calibri" w:cs="Arial"/>
      <w:szCs w:val="24"/>
      <w:lang w:val="en-AU" w:eastAsia="en-AU"/>
    </w:rPr>
  </w:style>
  <w:style w:type="paragraph" w:customStyle="1" w:styleId="B1219B1AFD5746548188E401D0650FB7">
    <w:name w:val="B1219B1AFD5746548188E401D0650FB7"/>
    <w:rsid w:val="007F4BCD"/>
    <w:pPr>
      <w:spacing w:after="0" w:line="240" w:lineRule="auto"/>
    </w:pPr>
    <w:rPr>
      <w:rFonts w:ascii="Calibri" w:eastAsia="Arial" w:hAnsi="Calibri" w:cs="Arial"/>
      <w:szCs w:val="24"/>
      <w:lang w:val="en-AU" w:eastAsia="en-AU"/>
    </w:rPr>
  </w:style>
  <w:style w:type="paragraph" w:customStyle="1" w:styleId="FB16CBB4F90546B4BD3C9AFD85F1C814">
    <w:name w:val="FB16CBB4F90546B4BD3C9AFD85F1C814"/>
    <w:rsid w:val="007F4BCD"/>
    <w:pPr>
      <w:spacing w:after="0" w:line="240" w:lineRule="auto"/>
    </w:pPr>
    <w:rPr>
      <w:rFonts w:ascii="Calibri" w:eastAsia="Arial" w:hAnsi="Calibri" w:cs="Arial"/>
      <w:szCs w:val="24"/>
      <w:lang w:val="en-AU" w:eastAsia="en-AU"/>
    </w:rPr>
  </w:style>
  <w:style w:type="paragraph" w:customStyle="1" w:styleId="752A6CCDE08543E8A548A3930D861A68">
    <w:name w:val="752A6CCDE08543E8A548A3930D861A68"/>
    <w:rsid w:val="007F4BCD"/>
    <w:pPr>
      <w:spacing w:after="0" w:line="240" w:lineRule="auto"/>
    </w:pPr>
    <w:rPr>
      <w:rFonts w:ascii="Calibri" w:eastAsia="Arial" w:hAnsi="Calibri" w:cs="Arial"/>
      <w:szCs w:val="24"/>
      <w:lang w:val="en-AU" w:eastAsia="en-AU"/>
    </w:rPr>
  </w:style>
  <w:style w:type="paragraph" w:customStyle="1" w:styleId="4550146A05B343C5BD3B6CEE92CE325C">
    <w:name w:val="4550146A05B343C5BD3B6CEE92CE325C"/>
    <w:rsid w:val="007F4BCD"/>
    <w:pPr>
      <w:spacing w:after="0" w:line="240" w:lineRule="auto"/>
    </w:pPr>
    <w:rPr>
      <w:rFonts w:ascii="Calibri" w:eastAsia="Arial" w:hAnsi="Calibri" w:cs="Arial"/>
      <w:szCs w:val="24"/>
      <w:lang w:val="en-AU" w:eastAsia="en-AU"/>
    </w:rPr>
  </w:style>
  <w:style w:type="paragraph" w:customStyle="1" w:styleId="81D21E25F0394A84A01C1EFCBDF9EACA">
    <w:name w:val="81D21E25F0394A84A01C1EFCBDF9EACA"/>
    <w:rsid w:val="007F4BCD"/>
    <w:pPr>
      <w:spacing w:after="0" w:line="240" w:lineRule="auto"/>
    </w:pPr>
    <w:rPr>
      <w:rFonts w:ascii="Calibri" w:eastAsia="Arial" w:hAnsi="Calibri" w:cs="Arial"/>
      <w:szCs w:val="24"/>
      <w:lang w:val="en-AU" w:eastAsia="en-AU"/>
    </w:rPr>
  </w:style>
  <w:style w:type="paragraph" w:customStyle="1" w:styleId="9796B1BA4AF04690A3EBA8BB8EEA0CF8">
    <w:name w:val="9796B1BA4AF04690A3EBA8BB8EEA0CF8"/>
    <w:rsid w:val="007F4BCD"/>
    <w:pPr>
      <w:spacing w:after="0" w:line="240" w:lineRule="auto"/>
    </w:pPr>
    <w:rPr>
      <w:rFonts w:ascii="Calibri" w:eastAsia="Arial" w:hAnsi="Calibri" w:cs="Arial"/>
      <w:szCs w:val="24"/>
      <w:lang w:val="en-AU" w:eastAsia="en-AU"/>
    </w:rPr>
  </w:style>
  <w:style w:type="paragraph" w:customStyle="1" w:styleId="9B3D4D59B03749808B394E2B1E9F3B20">
    <w:name w:val="9B3D4D59B03749808B394E2B1E9F3B20"/>
    <w:rsid w:val="007F4BCD"/>
    <w:pPr>
      <w:spacing w:after="0" w:line="240" w:lineRule="auto"/>
    </w:pPr>
    <w:rPr>
      <w:rFonts w:ascii="Calibri" w:eastAsia="Arial" w:hAnsi="Calibri" w:cs="Arial"/>
      <w:szCs w:val="24"/>
      <w:lang w:val="en-AU" w:eastAsia="en-AU"/>
    </w:rPr>
  </w:style>
  <w:style w:type="paragraph" w:customStyle="1" w:styleId="96EAC98BA2204984B4C9A6B86DCC677A">
    <w:name w:val="96EAC98BA2204984B4C9A6B86DCC677A"/>
    <w:rsid w:val="007F4BCD"/>
    <w:pPr>
      <w:spacing w:after="0" w:line="240" w:lineRule="auto"/>
    </w:pPr>
    <w:rPr>
      <w:rFonts w:ascii="Calibri" w:eastAsia="Arial" w:hAnsi="Calibri" w:cs="Arial"/>
      <w:szCs w:val="24"/>
      <w:lang w:val="en-AU" w:eastAsia="en-AU"/>
    </w:rPr>
  </w:style>
  <w:style w:type="paragraph" w:customStyle="1" w:styleId="1CC2EF36053C429B9AEC22703945024F">
    <w:name w:val="1CC2EF36053C429B9AEC22703945024F"/>
    <w:rsid w:val="007F4BCD"/>
    <w:pPr>
      <w:spacing w:after="0" w:line="240" w:lineRule="auto"/>
    </w:pPr>
    <w:rPr>
      <w:rFonts w:ascii="Calibri" w:eastAsia="Arial" w:hAnsi="Calibri" w:cs="Arial"/>
      <w:szCs w:val="24"/>
      <w:lang w:val="en-AU" w:eastAsia="en-AU"/>
    </w:rPr>
  </w:style>
  <w:style w:type="paragraph" w:customStyle="1" w:styleId="80CF2BB3DBEC46C49DDC9E60B50881CC">
    <w:name w:val="80CF2BB3DBEC46C49DDC9E60B50881CC"/>
    <w:rsid w:val="007F4BCD"/>
    <w:pPr>
      <w:spacing w:after="0" w:line="240" w:lineRule="auto"/>
    </w:pPr>
    <w:rPr>
      <w:rFonts w:ascii="Calibri" w:eastAsia="Arial" w:hAnsi="Calibri" w:cs="Arial"/>
      <w:szCs w:val="24"/>
      <w:lang w:val="en-AU" w:eastAsia="en-AU"/>
    </w:rPr>
  </w:style>
  <w:style w:type="paragraph" w:customStyle="1" w:styleId="9E01D4D3A385421397F9A87F8804DCB3">
    <w:name w:val="9E01D4D3A385421397F9A87F8804DCB3"/>
    <w:rsid w:val="007F4BCD"/>
    <w:pPr>
      <w:spacing w:after="0" w:line="240" w:lineRule="auto"/>
    </w:pPr>
    <w:rPr>
      <w:rFonts w:ascii="Calibri" w:eastAsia="Arial" w:hAnsi="Calibri" w:cs="Arial"/>
      <w:szCs w:val="24"/>
      <w:lang w:val="en-AU" w:eastAsia="en-AU"/>
    </w:rPr>
  </w:style>
  <w:style w:type="paragraph" w:customStyle="1" w:styleId="27BC3202347C43DB8D185B8D46BC1CC8">
    <w:name w:val="27BC3202347C43DB8D185B8D46BC1CC8"/>
    <w:rsid w:val="007F4BCD"/>
    <w:pPr>
      <w:spacing w:after="0" w:line="240" w:lineRule="auto"/>
    </w:pPr>
    <w:rPr>
      <w:rFonts w:ascii="Calibri" w:eastAsia="Arial" w:hAnsi="Calibri" w:cs="Arial"/>
      <w:szCs w:val="24"/>
      <w:lang w:val="en-AU" w:eastAsia="en-AU"/>
    </w:rPr>
  </w:style>
  <w:style w:type="paragraph" w:customStyle="1" w:styleId="63F443F194A44AE98EA235A774910577">
    <w:name w:val="63F443F194A44AE98EA235A774910577"/>
    <w:rsid w:val="007F4BCD"/>
    <w:pPr>
      <w:spacing w:after="0" w:line="240" w:lineRule="auto"/>
    </w:pPr>
    <w:rPr>
      <w:rFonts w:ascii="Calibri" w:eastAsia="Arial" w:hAnsi="Calibri" w:cs="Arial"/>
      <w:szCs w:val="24"/>
      <w:lang w:val="en-AU" w:eastAsia="en-AU"/>
    </w:rPr>
  </w:style>
  <w:style w:type="paragraph" w:customStyle="1" w:styleId="9BA6E90C553F40BAA84BE7CC4D7627A5">
    <w:name w:val="9BA6E90C553F40BAA84BE7CC4D7627A5"/>
    <w:rsid w:val="007F4BCD"/>
    <w:pPr>
      <w:spacing w:after="0" w:line="240" w:lineRule="auto"/>
    </w:pPr>
    <w:rPr>
      <w:rFonts w:ascii="Calibri" w:eastAsia="Arial" w:hAnsi="Calibri" w:cs="Arial"/>
      <w:szCs w:val="24"/>
      <w:lang w:val="en-AU" w:eastAsia="en-AU"/>
    </w:rPr>
  </w:style>
  <w:style w:type="paragraph" w:customStyle="1" w:styleId="5B526A6859AA44FAB8A42D6E58E5E09C">
    <w:name w:val="5B526A6859AA44FAB8A42D6E58E5E09C"/>
    <w:rsid w:val="007F4BCD"/>
    <w:pPr>
      <w:spacing w:after="0" w:line="240" w:lineRule="auto"/>
    </w:pPr>
    <w:rPr>
      <w:rFonts w:ascii="Calibri" w:eastAsia="Arial" w:hAnsi="Calibri" w:cs="Arial"/>
      <w:szCs w:val="24"/>
      <w:lang w:val="en-AU" w:eastAsia="en-AU"/>
    </w:rPr>
  </w:style>
  <w:style w:type="paragraph" w:customStyle="1" w:styleId="551C28DF5CCB4DAAB210DF65BD4E5391">
    <w:name w:val="551C28DF5CCB4DAAB210DF65BD4E5391"/>
    <w:rsid w:val="007F4BCD"/>
    <w:pPr>
      <w:spacing w:after="0" w:line="240" w:lineRule="auto"/>
    </w:pPr>
    <w:rPr>
      <w:rFonts w:ascii="Calibri" w:eastAsia="Arial" w:hAnsi="Calibri" w:cs="Arial"/>
      <w:szCs w:val="24"/>
      <w:lang w:val="en-AU" w:eastAsia="en-AU"/>
    </w:rPr>
  </w:style>
  <w:style w:type="paragraph" w:customStyle="1" w:styleId="2D598798C13B4022A79F1C49F5656AD4">
    <w:name w:val="2D598798C13B4022A79F1C49F5656AD4"/>
    <w:rsid w:val="007F4BCD"/>
    <w:pPr>
      <w:spacing w:after="0" w:line="240" w:lineRule="auto"/>
    </w:pPr>
    <w:rPr>
      <w:rFonts w:ascii="Calibri" w:eastAsia="Arial" w:hAnsi="Calibri" w:cs="Arial"/>
      <w:szCs w:val="24"/>
      <w:lang w:val="en-AU" w:eastAsia="en-AU"/>
    </w:rPr>
  </w:style>
  <w:style w:type="paragraph" w:customStyle="1" w:styleId="004A148BF68A4A1D876F4D004637A469">
    <w:name w:val="004A148BF68A4A1D876F4D004637A469"/>
    <w:rsid w:val="007F4BCD"/>
    <w:pPr>
      <w:spacing w:after="0" w:line="240" w:lineRule="auto"/>
    </w:pPr>
    <w:rPr>
      <w:rFonts w:ascii="Calibri" w:eastAsia="Arial" w:hAnsi="Calibri" w:cs="Arial"/>
      <w:szCs w:val="24"/>
      <w:lang w:val="en-AU" w:eastAsia="en-AU"/>
    </w:rPr>
  </w:style>
  <w:style w:type="paragraph" w:customStyle="1" w:styleId="D63C85D22BC04D809737B360EFFCD79D">
    <w:name w:val="D63C85D22BC04D809737B360EFFCD79D"/>
    <w:rsid w:val="007F4BCD"/>
    <w:pPr>
      <w:spacing w:after="0" w:line="240" w:lineRule="auto"/>
    </w:pPr>
    <w:rPr>
      <w:rFonts w:ascii="Calibri" w:eastAsia="Arial" w:hAnsi="Calibri" w:cs="Arial"/>
      <w:szCs w:val="24"/>
      <w:lang w:val="en-AU" w:eastAsia="en-AU"/>
    </w:rPr>
  </w:style>
  <w:style w:type="paragraph" w:customStyle="1" w:styleId="B791C82E789D4A2EB3B6D56DFF6D8B0D">
    <w:name w:val="B791C82E789D4A2EB3B6D56DFF6D8B0D"/>
    <w:rsid w:val="007F4BCD"/>
    <w:pPr>
      <w:spacing w:after="0" w:line="240" w:lineRule="auto"/>
    </w:pPr>
    <w:rPr>
      <w:rFonts w:ascii="Calibri" w:eastAsia="Arial" w:hAnsi="Calibri" w:cs="Arial"/>
      <w:szCs w:val="24"/>
      <w:lang w:val="en-AU" w:eastAsia="en-AU"/>
    </w:rPr>
  </w:style>
  <w:style w:type="paragraph" w:customStyle="1" w:styleId="5A6C1AB753B94C07A0294FD336DC2398">
    <w:name w:val="5A6C1AB753B94C07A0294FD336DC2398"/>
    <w:rsid w:val="007F4BCD"/>
    <w:pPr>
      <w:spacing w:after="0" w:line="240" w:lineRule="auto"/>
    </w:pPr>
    <w:rPr>
      <w:rFonts w:ascii="Calibri" w:eastAsia="Arial" w:hAnsi="Calibri" w:cs="Arial"/>
      <w:szCs w:val="24"/>
      <w:lang w:val="en-AU" w:eastAsia="en-AU"/>
    </w:rPr>
  </w:style>
  <w:style w:type="paragraph" w:customStyle="1" w:styleId="5B94CEAFD69D4183A3773C366CF16CEC">
    <w:name w:val="5B94CEAFD69D4183A3773C366CF16CEC"/>
    <w:rsid w:val="007F4BCD"/>
    <w:pPr>
      <w:spacing w:after="0" w:line="240" w:lineRule="auto"/>
    </w:pPr>
    <w:rPr>
      <w:rFonts w:ascii="Calibri" w:eastAsia="Arial" w:hAnsi="Calibri" w:cs="Arial"/>
      <w:szCs w:val="24"/>
      <w:lang w:val="en-AU" w:eastAsia="en-AU"/>
    </w:rPr>
  </w:style>
  <w:style w:type="paragraph" w:customStyle="1" w:styleId="C5969A913040490EBE5412C46C15012C">
    <w:name w:val="C5969A913040490EBE5412C46C15012C"/>
    <w:rsid w:val="007F4BCD"/>
    <w:pPr>
      <w:spacing w:after="0" w:line="240" w:lineRule="auto"/>
    </w:pPr>
    <w:rPr>
      <w:rFonts w:ascii="Calibri" w:eastAsia="Arial" w:hAnsi="Calibri" w:cs="Arial"/>
      <w:szCs w:val="24"/>
      <w:lang w:val="en-AU" w:eastAsia="en-AU"/>
    </w:rPr>
  </w:style>
  <w:style w:type="paragraph" w:customStyle="1" w:styleId="D6A1E6E553F04B28A8B24D94BC6F9C61">
    <w:name w:val="D6A1E6E553F04B28A8B24D94BC6F9C61"/>
    <w:rsid w:val="007F4BCD"/>
    <w:pPr>
      <w:spacing w:after="0" w:line="240" w:lineRule="auto"/>
    </w:pPr>
    <w:rPr>
      <w:rFonts w:ascii="Calibri" w:eastAsia="Arial" w:hAnsi="Calibri" w:cs="Arial"/>
      <w:szCs w:val="24"/>
      <w:lang w:val="en-AU" w:eastAsia="en-AU"/>
    </w:rPr>
  </w:style>
  <w:style w:type="paragraph" w:customStyle="1" w:styleId="36F7FD4EF6A0458F803088E9EFCC9D1C">
    <w:name w:val="36F7FD4EF6A0458F803088E9EFCC9D1C"/>
    <w:rsid w:val="007F4BCD"/>
    <w:pPr>
      <w:spacing w:after="0" w:line="240" w:lineRule="auto"/>
    </w:pPr>
    <w:rPr>
      <w:rFonts w:ascii="Calibri" w:eastAsia="Arial" w:hAnsi="Calibri" w:cs="Arial"/>
      <w:szCs w:val="24"/>
      <w:lang w:val="en-AU" w:eastAsia="en-AU"/>
    </w:rPr>
  </w:style>
  <w:style w:type="paragraph" w:customStyle="1" w:styleId="2B1548502809491CAFE80834EFE730A3">
    <w:name w:val="2B1548502809491CAFE80834EFE730A3"/>
    <w:rsid w:val="007F4BCD"/>
    <w:pPr>
      <w:spacing w:after="0" w:line="240" w:lineRule="auto"/>
    </w:pPr>
    <w:rPr>
      <w:rFonts w:ascii="Calibri" w:eastAsia="Arial" w:hAnsi="Calibri" w:cs="Arial"/>
      <w:szCs w:val="24"/>
      <w:lang w:val="en-AU" w:eastAsia="en-AU"/>
    </w:rPr>
  </w:style>
  <w:style w:type="paragraph" w:customStyle="1" w:styleId="82A08729DF9747F194FF9831D5420F5B">
    <w:name w:val="82A08729DF9747F194FF9831D5420F5B"/>
    <w:rsid w:val="007F4BCD"/>
    <w:pPr>
      <w:spacing w:after="0" w:line="240" w:lineRule="auto"/>
    </w:pPr>
    <w:rPr>
      <w:rFonts w:ascii="Calibri" w:eastAsia="Arial" w:hAnsi="Calibri" w:cs="Arial"/>
      <w:szCs w:val="24"/>
      <w:lang w:val="en-AU" w:eastAsia="en-AU"/>
    </w:rPr>
  </w:style>
  <w:style w:type="paragraph" w:customStyle="1" w:styleId="F36434D32B014ACFAC3ACA48862EC0D5">
    <w:name w:val="F36434D32B014ACFAC3ACA48862EC0D5"/>
    <w:rsid w:val="007F4BCD"/>
    <w:pPr>
      <w:spacing w:after="0" w:line="240" w:lineRule="auto"/>
    </w:pPr>
    <w:rPr>
      <w:rFonts w:ascii="Calibri" w:eastAsia="Arial" w:hAnsi="Calibri" w:cs="Arial"/>
      <w:szCs w:val="24"/>
      <w:lang w:val="en-AU" w:eastAsia="en-AU"/>
    </w:rPr>
  </w:style>
  <w:style w:type="paragraph" w:customStyle="1" w:styleId="690F0A4D7CD3460ABDA8B908F86BC8A2">
    <w:name w:val="690F0A4D7CD3460ABDA8B908F86BC8A2"/>
    <w:rsid w:val="007F4BCD"/>
    <w:pPr>
      <w:spacing w:after="0" w:line="240" w:lineRule="auto"/>
    </w:pPr>
    <w:rPr>
      <w:rFonts w:ascii="Calibri" w:eastAsia="Arial" w:hAnsi="Calibri" w:cs="Arial"/>
      <w:szCs w:val="24"/>
      <w:lang w:val="en-AU" w:eastAsia="en-AU"/>
    </w:rPr>
  </w:style>
  <w:style w:type="paragraph" w:customStyle="1" w:styleId="A92251D67FD748E29186A4DCE5C0C34B">
    <w:name w:val="A92251D67FD748E29186A4DCE5C0C34B"/>
    <w:rsid w:val="007F4BCD"/>
    <w:pPr>
      <w:spacing w:after="0" w:line="240" w:lineRule="auto"/>
    </w:pPr>
    <w:rPr>
      <w:rFonts w:ascii="Calibri" w:eastAsia="Arial" w:hAnsi="Calibri" w:cs="Arial"/>
      <w:szCs w:val="24"/>
      <w:lang w:val="en-AU" w:eastAsia="en-AU"/>
    </w:rPr>
  </w:style>
  <w:style w:type="paragraph" w:customStyle="1" w:styleId="6AA18E4BC4F943CFA6BD8006DAEF1BBE">
    <w:name w:val="6AA18E4BC4F943CFA6BD8006DAEF1BBE"/>
    <w:rsid w:val="007F4BCD"/>
    <w:pPr>
      <w:spacing w:after="0" w:line="240" w:lineRule="auto"/>
    </w:pPr>
    <w:rPr>
      <w:rFonts w:ascii="Calibri" w:eastAsia="Arial" w:hAnsi="Calibri" w:cs="Arial"/>
      <w:szCs w:val="24"/>
      <w:lang w:val="en-AU" w:eastAsia="en-AU"/>
    </w:rPr>
  </w:style>
  <w:style w:type="paragraph" w:customStyle="1" w:styleId="30D4B479D2D94BF889034EDF1C506FAF">
    <w:name w:val="30D4B479D2D94BF889034EDF1C506FAF"/>
    <w:rsid w:val="007F4BCD"/>
    <w:pPr>
      <w:spacing w:after="0" w:line="240" w:lineRule="auto"/>
    </w:pPr>
    <w:rPr>
      <w:rFonts w:ascii="Calibri" w:eastAsia="Arial" w:hAnsi="Calibri" w:cs="Arial"/>
      <w:szCs w:val="24"/>
      <w:lang w:val="en-AU" w:eastAsia="en-AU"/>
    </w:rPr>
  </w:style>
  <w:style w:type="paragraph" w:customStyle="1" w:styleId="EEADB730546D4A7EAD509AC7919F2772">
    <w:name w:val="EEADB730546D4A7EAD509AC7919F2772"/>
    <w:rsid w:val="007F4BCD"/>
    <w:pPr>
      <w:spacing w:after="0" w:line="240" w:lineRule="auto"/>
    </w:pPr>
    <w:rPr>
      <w:rFonts w:ascii="Calibri" w:eastAsia="Arial" w:hAnsi="Calibri" w:cs="Arial"/>
      <w:szCs w:val="24"/>
      <w:lang w:val="en-AU" w:eastAsia="en-AU"/>
    </w:rPr>
  </w:style>
  <w:style w:type="paragraph" w:customStyle="1" w:styleId="000176345A5445829F98D95819639E39">
    <w:name w:val="000176345A5445829F98D95819639E39"/>
    <w:rsid w:val="007F4BCD"/>
    <w:pPr>
      <w:spacing w:after="0" w:line="240" w:lineRule="auto"/>
    </w:pPr>
    <w:rPr>
      <w:rFonts w:ascii="Calibri" w:eastAsia="Arial" w:hAnsi="Calibri" w:cs="Arial"/>
      <w:szCs w:val="24"/>
      <w:lang w:val="en-AU" w:eastAsia="en-AU"/>
    </w:rPr>
  </w:style>
  <w:style w:type="paragraph" w:customStyle="1" w:styleId="836B102E1BFC4E4792D00FAAA0CD135C">
    <w:name w:val="836B102E1BFC4E4792D00FAAA0CD135C"/>
    <w:rsid w:val="007F4BCD"/>
    <w:pPr>
      <w:spacing w:after="0" w:line="240" w:lineRule="auto"/>
    </w:pPr>
    <w:rPr>
      <w:rFonts w:ascii="Calibri" w:eastAsia="Arial" w:hAnsi="Calibri" w:cs="Arial"/>
      <w:szCs w:val="24"/>
      <w:lang w:val="en-AU" w:eastAsia="en-AU"/>
    </w:rPr>
  </w:style>
  <w:style w:type="paragraph" w:customStyle="1" w:styleId="AC9E44FE56334FA58E3E6BE5CD914DB9">
    <w:name w:val="AC9E44FE56334FA58E3E6BE5CD914DB9"/>
    <w:rsid w:val="007F4BCD"/>
    <w:pPr>
      <w:spacing w:after="0" w:line="240" w:lineRule="auto"/>
    </w:pPr>
    <w:rPr>
      <w:rFonts w:ascii="Calibri" w:eastAsia="Arial" w:hAnsi="Calibri" w:cs="Arial"/>
      <w:szCs w:val="24"/>
      <w:lang w:val="en-AU" w:eastAsia="en-AU"/>
    </w:rPr>
  </w:style>
  <w:style w:type="paragraph" w:customStyle="1" w:styleId="EC19F79C1A3543C08932D26D338A2D31">
    <w:name w:val="EC19F79C1A3543C08932D26D338A2D31"/>
    <w:rsid w:val="007F4BCD"/>
    <w:pPr>
      <w:spacing w:after="0" w:line="240" w:lineRule="auto"/>
    </w:pPr>
    <w:rPr>
      <w:rFonts w:ascii="Calibri" w:eastAsia="Arial" w:hAnsi="Calibri" w:cs="Arial"/>
      <w:szCs w:val="24"/>
      <w:lang w:val="en-AU" w:eastAsia="en-AU"/>
    </w:rPr>
  </w:style>
  <w:style w:type="paragraph" w:customStyle="1" w:styleId="27DA195994C945449ED5560832779F52">
    <w:name w:val="27DA195994C945449ED5560832779F52"/>
    <w:rsid w:val="007F4BCD"/>
    <w:pPr>
      <w:spacing w:after="0" w:line="240" w:lineRule="auto"/>
    </w:pPr>
    <w:rPr>
      <w:rFonts w:ascii="Calibri" w:eastAsia="Arial" w:hAnsi="Calibri" w:cs="Arial"/>
      <w:szCs w:val="24"/>
      <w:lang w:val="en-AU" w:eastAsia="en-AU"/>
    </w:rPr>
  </w:style>
  <w:style w:type="paragraph" w:customStyle="1" w:styleId="DF027C0F168846809C4F6AB3BA597B11">
    <w:name w:val="DF027C0F168846809C4F6AB3BA597B11"/>
    <w:rsid w:val="007F4BCD"/>
    <w:pPr>
      <w:spacing w:after="0" w:line="240" w:lineRule="auto"/>
    </w:pPr>
    <w:rPr>
      <w:rFonts w:ascii="Calibri" w:eastAsia="Arial" w:hAnsi="Calibri" w:cs="Arial"/>
      <w:szCs w:val="24"/>
      <w:lang w:val="en-AU" w:eastAsia="en-AU"/>
    </w:rPr>
  </w:style>
  <w:style w:type="paragraph" w:customStyle="1" w:styleId="38DB56AF255645D9A9EF0FF0BF05E87F">
    <w:name w:val="38DB56AF255645D9A9EF0FF0BF05E87F"/>
    <w:rsid w:val="007F4BCD"/>
    <w:pPr>
      <w:spacing w:after="0" w:line="240" w:lineRule="auto"/>
    </w:pPr>
    <w:rPr>
      <w:rFonts w:ascii="Calibri" w:eastAsia="Arial" w:hAnsi="Calibri" w:cs="Arial"/>
      <w:szCs w:val="24"/>
      <w:lang w:val="en-AU" w:eastAsia="en-AU"/>
    </w:rPr>
  </w:style>
  <w:style w:type="paragraph" w:customStyle="1" w:styleId="D66204DF5A9E4B1497E0FCA4CEAE8AE2">
    <w:name w:val="D66204DF5A9E4B1497E0FCA4CEAE8AE2"/>
    <w:rsid w:val="007F4BCD"/>
    <w:pPr>
      <w:spacing w:after="0" w:line="240" w:lineRule="auto"/>
    </w:pPr>
    <w:rPr>
      <w:rFonts w:ascii="Calibri" w:eastAsia="Arial" w:hAnsi="Calibri" w:cs="Arial"/>
      <w:szCs w:val="24"/>
      <w:lang w:val="en-AU" w:eastAsia="en-AU"/>
    </w:rPr>
  </w:style>
  <w:style w:type="paragraph" w:customStyle="1" w:styleId="5E4BBC31591D4597B6C15E35DAFD9882">
    <w:name w:val="5E4BBC31591D4597B6C15E35DAFD9882"/>
    <w:rsid w:val="007F4BCD"/>
    <w:pPr>
      <w:spacing w:after="0" w:line="240" w:lineRule="auto"/>
    </w:pPr>
    <w:rPr>
      <w:rFonts w:ascii="Calibri" w:eastAsia="Arial" w:hAnsi="Calibri" w:cs="Arial"/>
      <w:szCs w:val="24"/>
      <w:lang w:val="en-AU" w:eastAsia="en-AU"/>
    </w:rPr>
  </w:style>
  <w:style w:type="paragraph" w:customStyle="1" w:styleId="157C53E9C7E5483AAA10916392D2E1B2">
    <w:name w:val="157C53E9C7E5483AAA10916392D2E1B2"/>
    <w:rsid w:val="007F4BCD"/>
    <w:pPr>
      <w:spacing w:after="0" w:line="240" w:lineRule="auto"/>
    </w:pPr>
    <w:rPr>
      <w:rFonts w:ascii="Calibri" w:eastAsia="Arial" w:hAnsi="Calibri" w:cs="Arial"/>
      <w:szCs w:val="24"/>
      <w:lang w:val="en-AU" w:eastAsia="en-AU"/>
    </w:rPr>
  </w:style>
  <w:style w:type="paragraph" w:customStyle="1" w:styleId="6BB4BABE26674AE6B53F74B89DF76C1A">
    <w:name w:val="6BB4BABE26674AE6B53F74B89DF76C1A"/>
    <w:rsid w:val="007F4BCD"/>
    <w:pPr>
      <w:spacing w:after="0" w:line="240" w:lineRule="auto"/>
    </w:pPr>
    <w:rPr>
      <w:rFonts w:ascii="Calibri" w:eastAsia="Arial" w:hAnsi="Calibri" w:cs="Arial"/>
      <w:szCs w:val="24"/>
      <w:lang w:val="en-AU" w:eastAsia="en-AU"/>
    </w:rPr>
  </w:style>
  <w:style w:type="paragraph" w:customStyle="1" w:styleId="76888EE1615349C1812DC4A1EEECFCE2">
    <w:name w:val="76888EE1615349C1812DC4A1EEECFCE2"/>
    <w:rsid w:val="007F4BCD"/>
    <w:pPr>
      <w:spacing w:after="0" w:line="240" w:lineRule="auto"/>
    </w:pPr>
    <w:rPr>
      <w:rFonts w:ascii="Calibri" w:eastAsia="Arial" w:hAnsi="Calibri" w:cs="Arial"/>
      <w:szCs w:val="24"/>
      <w:lang w:val="en-AU" w:eastAsia="en-AU"/>
    </w:rPr>
  </w:style>
  <w:style w:type="paragraph" w:customStyle="1" w:styleId="EBF4AC9D3C73469A93AF32D9E178AC23">
    <w:name w:val="EBF4AC9D3C73469A93AF32D9E178AC23"/>
    <w:rsid w:val="007F4BCD"/>
    <w:pPr>
      <w:spacing w:after="0" w:line="240" w:lineRule="auto"/>
    </w:pPr>
    <w:rPr>
      <w:rFonts w:ascii="Calibri" w:eastAsia="Arial" w:hAnsi="Calibri" w:cs="Arial"/>
      <w:szCs w:val="24"/>
      <w:lang w:val="en-AU" w:eastAsia="en-AU"/>
    </w:rPr>
  </w:style>
  <w:style w:type="paragraph" w:customStyle="1" w:styleId="D9AAE354E6C24912B6A2E87088C8E6D2">
    <w:name w:val="D9AAE354E6C24912B6A2E87088C8E6D2"/>
    <w:rsid w:val="007F4BCD"/>
    <w:rPr>
      <w:lang w:val="en-US" w:eastAsia="en-US"/>
    </w:rPr>
  </w:style>
  <w:style w:type="paragraph" w:customStyle="1" w:styleId="5166DB4DE27045BAA04085980B55916D">
    <w:name w:val="5166DB4DE27045BAA04085980B55916D"/>
    <w:rsid w:val="007F4BCD"/>
    <w:rPr>
      <w:lang w:val="en-US" w:eastAsia="en-US"/>
    </w:rPr>
  </w:style>
  <w:style w:type="paragraph" w:customStyle="1" w:styleId="B26FE79567094B8797180265E323CC70">
    <w:name w:val="B26FE79567094B8797180265E323CC70"/>
    <w:rsid w:val="007F4BCD"/>
    <w:rPr>
      <w:lang w:val="en-US" w:eastAsia="en-US"/>
    </w:rPr>
  </w:style>
  <w:style w:type="paragraph" w:customStyle="1" w:styleId="EF62F83A2B9D40BCBEB1987DCEBFB2B3">
    <w:name w:val="EF62F83A2B9D40BCBEB1987DCEBFB2B3"/>
    <w:rsid w:val="007F4BCD"/>
    <w:rPr>
      <w:lang w:val="en-US" w:eastAsia="en-US"/>
    </w:rPr>
  </w:style>
  <w:style w:type="paragraph" w:customStyle="1" w:styleId="7DD47890451B4F2897E3D30FA50C4957">
    <w:name w:val="7DD47890451B4F2897E3D30FA50C4957"/>
    <w:rsid w:val="007F4BCD"/>
    <w:rPr>
      <w:lang w:val="en-US" w:eastAsia="en-US"/>
    </w:rPr>
  </w:style>
  <w:style w:type="paragraph" w:customStyle="1" w:styleId="6B4E5966A7E64BABB036E0F14DEA4C31">
    <w:name w:val="6B4E5966A7E64BABB036E0F14DEA4C31"/>
    <w:rsid w:val="007F4BCD"/>
    <w:rPr>
      <w:lang w:val="en-US" w:eastAsia="en-US"/>
    </w:rPr>
  </w:style>
  <w:style w:type="paragraph" w:customStyle="1" w:styleId="C44791204A5A4691907E2094F7353C47">
    <w:name w:val="C44791204A5A4691907E2094F7353C47"/>
    <w:rsid w:val="007F4BCD"/>
    <w:rPr>
      <w:lang w:val="en-US" w:eastAsia="en-US"/>
    </w:rPr>
  </w:style>
  <w:style w:type="paragraph" w:customStyle="1" w:styleId="4F86054DEE2B4483862329905FCAB81A">
    <w:name w:val="4F86054DEE2B4483862329905FCAB81A"/>
    <w:rsid w:val="007F4BCD"/>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87750E-79D3-4CC0-80D4-BE39CAE9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Salford report template v9.dotx</Template>
  <TotalTime>4930</TotalTime>
  <Pages>51</Pages>
  <Words>4115</Words>
  <Characters>23459</Characters>
  <Application>Microsoft Office Word</Application>
  <DocSecurity>0</DocSecurity>
  <Lines>195</Lines>
  <Paragraphs>55</Paragraphs>
  <ScaleCrop>false</ScaleCrop>
  <HeadingPairs>
    <vt:vector size="6" baseType="variant">
      <vt:variant>
        <vt:lpstr>Název</vt:lpstr>
      </vt:variant>
      <vt:variant>
        <vt:i4>1</vt:i4>
      </vt:variant>
      <vt:variant>
        <vt:lpstr>Title</vt:lpstr>
      </vt:variant>
      <vt:variant>
        <vt:i4>1</vt:i4>
      </vt:variant>
      <vt:variant>
        <vt:lpstr>Titolo</vt:lpstr>
      </vt:variant>
      <vt:variant>
        <vt:i4>1</vt:i4>
      </vt:variant>
    </vt:vector>
  </HeadingPairs>
  <TitlesOfParts>
    <vt:vector size="3" baseType="lpstr">
      <vt:lpstr>Impairment Focused Interpretation</vt:lpstr>
      <vt:lpstr>Impairment Focused Interpretation</vt:lpstr>
      <vt:lpstr>Impairment Focused Interpretation </vt:lpstr>
    </vt:vector>
  </TitlesOfParts>
  <Company/>
  <LinksUpToDate>false</LinksUpToDate>
  <CharactersWithSpaces>27519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Impairment Focused Interpretation</dc:title>
  <dc:creator>Richard Baker</dc:creator>
  <cp:lastModifiedBy>Uživatel systému Windows</cp:lastModifiedBy>
  <cp:revision>169</cp:revision>
  <cp:lastPrinted>2014-08-13T15:12:00Z</cp:lastPrinted>
  <dcterms:created xsi:type="dcterms:W3CDTF">2015-10-21T12:14:00Z</dcterms:created>
  <dcterms:modified xsi:type="dcterms:W3CDTF">2020-06-12T08:06:00Z</dcterms:modified>
</cp:coreProperties>
</file>